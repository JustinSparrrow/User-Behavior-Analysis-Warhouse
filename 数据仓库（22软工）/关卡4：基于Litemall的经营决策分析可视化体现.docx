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94573" w14:textId="6E809E85" w:rsidR="0020153C" w:rsidRPr="006651F6" w:rsidRDefault="00896E8D" w:rsidP="0020153C">
      <w:pPr>
        <w:ind w:left="0"/>
        <w:rPr>
          <w:rFonts w:ascii="HuaweiSans-Regular" w:eastAsia="方正兰亭黑简体" w:hAnsi="HuaweiSans-Regular" w:hint="eastAsia"/>
        </w:rPr>
      </w:pPr>
      <w:r w:rsidRPr="006651F6">
        <w:rPr>
          <w:rFonts w:ascii="HuaweiSans-Regular" w:eastAsia="方正兰亭黑简体" w:hAnsi="HuaweiSans-Regular"/>
          <w:noProof/>
        </w:rPr>
        <mc:AlternateContent>
          <mc:Choice Requires="wps">
            <w:drawing>
              <wp:anchor distT="0" distB="0" distL="114300" distR="114300" simplePos="0" relativeHeight="251658752" behindDoc="0" locked="0" layoutInCell="1" allowOverlap="1" wp14:anchorId="5F5E55BF" wp14:editId="684404E3">
                <wp:simplePos x="0" y="0"/>
                <wp:positionH relativeFrom="column">
                  <wp:posOffset>-1093750</wp:posOffset>
                </wp:positionH>
                <wp:positionV relativeFrom="paragraph">
                  <wp:posOffset>-594996</wp:posOffset>
                </wp:positionV>
                <wp:extent cx="3787872" cy="1050859"/>
                <wp:effectExtent l="0" t="1009650" r="0" b="1026160"/>
                <wp:wrapNone/>
                <wp:docPr id="1" name="文本框 1"/>
                <wp:cNvGraphicFramePr/>
                <a:graphic xmlns:a="http://schemas.openxmlformats.org/drawingml/2006/main">
                  <a:graphicData uri="http://schemas.microsoft.com/office/word/2010/wordprocessingShape">
                    <wps:wsp>
                      <wps:cNvSpPr txBox="1"/>
                      <wps:spPr>
                        <a:xfrm rot="19265316">
                          <a:off x="0" y="0"/>
                          <a:ext cx="3787872" cy="1050859"/>
                        </a:xfrm>
                        <a:prstGeom prst="rect">
                          <a:avLst/>
                        </a:prstGeom>
                        <a:noFill/>
                        <a:ln w="6350">
                          <a:noFill/>
                        </a:ln>
                      </wps:spPr>
                      <wps:txbx>
                        <w:txbxContent>
                          <w:p w14:paraId="6627FF5C" w14:textId="7BEFB4A2" w:rsidR="00B12875" w:rsidRPr="00CD5FCA" w:rsidRDefault="00B12875">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E55BF" id="_x0000_t202" coordsize="21600,21600" o:spt="202" path="m,l,21600r21600,l21600,xe">
                <v:stroke joinstyle="miter"/>
                <v:path gradientshapeok="t" o:connecttype="rect"/>
              </v:shapetype>
              <v:shape id="文本框 1" o:spid="_x0000_s1026" type="#_x0000_t202" style="position:absolute;margin-left:-86.1pt;margin-top:-46.85pt;width:298.25pt;height:82.75pt;rotation:-2550098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" filled="f" stroked="f" strokeweight=".5pt">
                <v:textbox>
                  <w:txbxContent>
                    <w:p w14:paraId="6627FF5C" w14:textId="7BEFB4A2" w:rsidR="00B12875" w:rsidRPr="00CD5FCA" w:rsidRDefault="00B12875">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v:textbox>
              </v:shape>
            </w:pict>
          </mc:Fallback>
        </mc:AlternateContent>
      </w:r>
    </w:p>
    <w:tbl>
      <w:tblPr>
        <w:tblStyle w:val="V30"/>
        <w:tblpPr w:leftFromText="180" w:rightFromText="180" w:vertAnchor="text" w:horzAnchor="margin" w:tblpY="5183"/>
        <w:tblW w:w="9639" w:type="dxa"/>
        <w:tblInd w:w="0" w:type="dxa"/>
        <w:tblLook w:val="01E0" w:firstRow="1" w:lastRow="1" w:firstColumn="1" w:lastColumn="1" w:noHBand="0" w:noVBand="0"/>
      </w:tblPr>
      <w:tblGrid>
        <w:gridCol w:w="1403"/>
        <w:gridCol w:w="1276"/>
        <w:gridCol w:w="1275"/>
        <w:gridCol w:w="2694"/>
        <w:gridCol w:w="2991"/>
      </w:tblGrid>
      <w:tr w:rsidR="00806744" w:rsidRPr="006651F6" w14:paraId="7CD62D7F" w14:textId="4DE9004C" w:rsidTr="00896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7C013E9D" w14:textId="77777777" w:rsidR="00806744" w:rsidRPr="006651F6" w:rsidRDefault="00806744" w:rsidP="0073326B">
            <w:pPr>
              <w:pStyle w:val="5a"/>
              <w:rPr>
                <w:rFonts w:hint="eastAsia"/>
                <w:b w:val="0"/>
              </w:rPr>
            </w:pPr>
            <w:r w:rsidRPr="006651F6">
              <w:t>开发</w:t>
            </w:r>
            <w:r w:rsidRPr="006651F6">
              <w:t>/</w:t>
            </w:r>
            <w:r w:rsidRPr="006651F6">
              <w:t>优化者</w:t>
            </w:r>
          </w:p>
        </w:tc>
        <w:tc>
          <w:tcPr>
            <w:tcW w:w="1276" w:type="dxa"/>
          </w:tcPr>
          <w:p w14:paraId="56CC139C" w14:textId="77777777" w:rsidR="00806744" w:rsidRPr="006651F6" w:rsidRDefault="00806744" w:rsidP="0073326B">
            <w:pPr>
              <w:pStyle w:val="5a"/>
              <w:cnfStyle w:val="100000000000" w:firstRow="1" w:lastRow="0" w:firstColumn="0" w:lastColumn="0" w:oddVBand="0" w:evenVBand="0" w:oddHBand="0" w:evenHBand="0" w:firstRowFirstColumn="0" w:firstRowLastColumn="0" w:lastRowFirstColumn="0" w:lastRowLastColumn="0"/>
              <w:rPr>
                <w:rFonts w:hint="eastAsia"/>
                <w:b w:val="0"/>
              </w:rPr>
            </w:pPr>
            <w:r w:rsidRPr="006651F6">
              <w:t>时间</w:t>
            </w:r>
          </w:p>
        </w:tc>
        <w:tc>
          <w:tcPr>
            <w:tcW w:w="1275" w:type="dxa"/>
          </w:tcPr>
          <w:p w14:paraId="6E191AEA" w14:textId="3951BDBB" w:rsidR="00806744" w:rsidRPr="006651F6" w:rsidRDefault="00806744" w:rsidP="0073326B">
            <w:pPr>
              <w:pStyle w:val="5a"/>
              <w:cnfStyle w:val="100000000000" w:firstRow="1" w:lastRow="0" w:firstColumn="0" w:lastColumn="0" w:oddVBand="0" w:evenVBand="0" w:oddHBand="0" w:evenHBand="0" w:firstRowFirstColumn="0" w:firstRowLastColumn="0" w:lastRowFirstColumn="0" w:lastRowLastColumn="0"/>
              <w:rPr>
                <w:rFonts w:hint="eastAsia"/>
                <w:b w:val="0"/>
              </w:rPr>
            </w:pPr>
            <w:r w:rsidRPr="006651F6">
              <w:t>审核人</w:t>
            </w:r>
          </w:p>
        </w:tc>
        <w:tc>
          <w:tcPr>
            <w:tcW w:w="2694" w:type="dxa"/>
          </w:tcPr>
          <w:p w14:paraId="542A7BA4" w14:textId="19851606" w:rsidR="00806744" w:rsidRPr="006651F6" w:rsidRDefault="00806744" w:rsidP="0073326B">
            <w:pPr>
              <w:pStyle w:val="5a"/>
              <w:cnfStyle w:val="100000000000" w:firstRow="1" w:lastRow="0" w:firstColumn="0" w:lastColumn="0" w:oddVBand="0" w:evenVBand="0" w:oddHBand="0" w:evenHBand="0" w:firstRowFirstColumn="0" w:firstRowLastColumn="0" w:lastRowFirstColumn="0" w:lastRowLastColumn="0"/>
              <w:rPr>
                <w:rFonts w:hint="eastAsia"/>
                <w:b w:val="0"/>
              </w:rPr>
            </w:pPr>
            <w:r w:rsidRPr="006651F6">
              <w:t>开发类型（新开发</w:t>
            </w:r>
            <w:r w:rsidRPr="006651F6">
              <w:t>/</w:t>
            </w:r>
            <w:r w:rsidRPr="006651F6">
              <w:t>优化）</w:t>
            </w:r>
          </w:p>
        </w:tc>
        <w:tc>
          <w:tcPr>
            <w:tcW w:w="2991" w:type="dxa"/>
          </w:tcPr>
          <w:p w14:paraId="7EBD519A" w14:textId="7F67A412" w:rsidR="00806744" w:rsidRPr="006651F6" w:rsidRDefault="00806744" w:rsidP="0073326B">
            <w:pPr>
              <w:pStyle w:val="5a"/>
              <w:cnfStyle w:val="100000000000" w:firstRow="1" w:lastRow="0" w:firstColumn="0" w:lastColumn="0" w:oddVBand="0" w:evenVBand="0" w:oddHBand="0" w:evenHBand="0" w:firstRowFirstColumn="0" w:firstRowLastColumn="0" w:lastRowFirstColumn="0" w:lastRowLastColumn="0"/>
              <w:rPr>
                <w:rFonts w:hint="eastAsia"/>
              </w:rPr>
            </w:pPr>
            <w:r w:rsidRPr="006651F6">
              <w:t>更新说明</w:t>
            </w:r>
          </w:p>
        </w:tc>
      </w:tr>
      <w:tr w:rsidR="00806744" w:rsidRPr="006651F6" w14:paraId="29DECEF5" w14:textId="3FF073A9" w:rsidTr="00896E8D">
        <w:tc>
          <w:tcPr>
            <w:cnfStyle w:val="001000000000" w:firstRow="0" w:lastRow="0" w:firstColumn="1" w:lastColumn="0" w:oddVBand="0" w:evenVBand="0" w:oddHBand="0" w:evenHBand="0" w:firstRowFirstColumn="0" w:firstRowLastColumn="0" w:lastRowFirstColumn="0" w:lastRowLastColumn="0"/>
            <w:tcW w:w="1403" w:type="dxa"/>
          </w:tcPr>
          <w:p w14:paraId="3F9C690F" w14:textId="10DF8DED" w:rsidR="00806744" w:rsidRPr="006651F6" w:rsidRDefault="00ED06E3" w:rsidP="00DA58E1">
            <w:pPr>
              <w:pStyle w:val="5a"/>
              <w:rPr>
                <w:rFonts w:hint="eastAsia"/>
              </w:rPr>
            </w:pPr>
            <w:r>
              <w:rPr>
                <w:rFonts w:hint="eastAsia"/>
              </w:rPr>
              <w:t>陈傲</w:t>
            </w:r>
          </w:p>
        </w:tc>
        <w:tc>
          <w:tcPr>
            <w:tcW w:w="1276" w:type="dxa"/>
          </w:tcPr>
          <w:p w14:paraId="6E772B1B" w14:textId="37C3ACCB" w:rsidR="00806744" w:rsidRPr="006651F6" w:rsidRDefault="00ED06E3" w:rsidP="00DA58E1">
            <w:pPr>
              <w:pStyle w:val="5a"/>
              <w:jc w:val="center"/>
              <w:cnfStyle w:val="000000000000" w:firstRow="0" w:lastRow="0" w:firstColumn="0" w:lastColumn="0" w:oddVBand="0" w:evenVBand="0" w:oddHBand="0" w:evenHBand="0" w:firstRowFirstColumn="0" w:firstRowLastColumn="0" w:lastRowFirstColumn="0" w:lastRowLastColumn="0"/>
              <w:rPr>
                <w:rFonts w:hint="eastAsia"/>
              </w:rPr>
            </w:pPr>
            <w:r>
              <w:t>2020.04</w:t>
            </w:r>
            <w:r w:rsidR="00806744" w:rsidRPr="006651F6">
              <w:t>.1</w:t>
            </w:r>
            <w:r>
              <w:t>7</w:t>
            </w:r>
          </w:p>
        </w:tc>
        <w:tc>
          <w:tcPr>
            <w:tcW w:w="1275" w:type="dxa"/>
          </w:tcPr>
          <w:p w14:paraId="6CBD8FA9" w14:textId="5EE17CE4" w:rsidR="00806744" w:rsidRPr="006651F6" w:rsidRDefault="00806744" w:rsidP="00DA58E1">
            <w:pPr>
              <w:pStyle w:val="5a"/>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3F3D331E" w14:textId="77777777" w:rsidR="00806744" w:rsidRPr="006651F6" w:rsidRDefault="00806744" w:rsidP="00DA58E1">
            <w:pPr>
              <w:pStyle w:val="5a"/>
              <w:jc w:val="center"/>
              <w:cnfStyle w:val="000000000000" w:firstRow="0" w:lastRow="0" w:firstColumn="0" w:lastColumn="0" w:oddVBand="0" w:evenVBand="0" w:oddHBand="0" w:evenHBand="0" w:firstRowFirstColumn="0" w:firstRowLastColumn="0" w:lastRowFirstColumn="0" w:lastRowLastColumn="0"/>
              <w:rPr>
                <w:rFonts w:hint="eastAsia"/>
              </w:rPr>
            </w:pPr>
            <w:r w:rsidRPr="006651F6">
              <w:t>新开发</w:t>
            </w:r>
          </w:p>
        </w:tc>
        <w:tc>
          <w:tcPr>
            <w:tcW w:w="2991" w:type="dxa"/>
          </w:tcPr>
          <w:p w14:paraId="0691F7D5" w14:textId="77777777" w:rsidR="00806744" w:rsidRPr="006651F6" w:rsidRDefault="00806744" w:rsidP="00DA58E1">
            <w:pPr>
              <w:pStyle w:val="5a"/>
              <w:jc w:val="center"/>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02FB57F0" w14:textId="28DD6D43" w:rsidTr="00896E8D">
        <w:tc>
          <w:tcPr>
            <w:cnfStyle w:val="001000000000" w:firstRow="0" w:lastRow="0" w:firstColumn="1" w:lastColumn="0" w:oddVBand="0" w:evenVBand="0" w:oddHBand="0" w:evenHBand="0" w:firstRowFirstColumn="0" w:firstRowLastColumn="0" w:lastRowFirstColumn="0" w:lastRowLastColumn="0"/>
            <w:tcW w:w="1403" w:type="dxa"/>
          </w:tcPr>
          <w:p w14:paraId="63B6444D" w14:textId="747D2B4A" w:rsidR="00806744" w:rsidRPr="006651F6" w:rsidRDefault="00A053FF" w:rsidP="0073326B">
            <w:pPr>
              <w:pStyle w:val="5a"/>
              <w:rPr>
                <w:rFonts w:hint="eastAsia"/>
              </w:rPr>
            </w:pPr>
            <w:r>
              <w:rPr>
                <w:rFonts w:hint="eastAsia"/>
              </w:rPr>
              <w:t>陈傲</w:t>
            </w:r>
          </w:p>
        </w:tc>
        <w:tc>
          <w:tcPr>
            <w:tcW w:w="1276" w:type="dxa"/>
          </w:tcPr>
          <w:p w14:paraId="626719C2" w14:textId="661FE3C1" w:rsidR="00806744" w:rsidRPr="006651F6" w:rsidRDefault="00A053FF" w:rsidP="00A053FF">
            <w:pPr>
              <w:pStyle w:val="5a"/>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2020.07.01</w:t>
            </w:r>
          </w:p>
        </w:tc>
        <w:tc>
          <w:tcPr>
            <w:tcW w:w="1275" w:type="dxa"/>
          </w:tcPr>
          <w:p w14:paraId="285414E0" w14:textId="27243B2D"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3CB19058" w14:textId="48C66AAF" w:rsidR="00806744" w:rsidRPr="006651F6" w:rsidRDefault="00A053FF" w:rsidP="00A053FF">
            <w:pPr>
              <w:pStyle w:val="5a"/>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优化</w:t>
            </w:r>
          </w:p>
        </w:tc>
        <w:tc>
          <w:tcPr>
            <w:tcW w:w="2991" w:type="dxa"/>
          </w:tcPr>
          <w:p w14:paraId="51B576BC" w14:textId="77777777" w:rsidR="00806744" w:rsidRPr="006651F6" w:rsidRDefault="00806744" w:rsidP="00A053FF">
            <w:pPr>
              <w:pStyle w:val="5a"/>
              <w:jc w:val="center"/>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6A6EFB4D" w14:textId="3998EA81" w:rsidTr="00896E8D">
        <w:tc>
          <w:tcPr>
            <w:cnfStyle w:val="001000000000" w:firstRow="0" w:lastRow="0" w:firstColumn="1" w:lastColumn="0" w:oddVBand="0" w:evenVBand="0" w:oddHBand="0" w:evenHBand="0" w:firstRowFirstColumn="0" w:firstRowLastColumn="0" w:lastRowFirstColumn="0" w:lastRowLastColumn="0"/>
            <w:tcW w:w="1403" w:type="dxa"/>
          </w:tcPr>
          <w:p w14:paraId="7F694F1A" w14:textId="77777777" w:rsidR="00806744" w:rsidRPr="006651F6" w:rsidRDefault="00806744" w:rsidP="0073326B">
            <w:pPr>
              <w:pStyle w:val="5a"/>
              <w:rPr>
                <w:rFonts w:hint="eastAsia"/>
              </w:rPr>
            </w:pPr>
          </w:p>
        </w:tc>
        <w:tc>
          <w:tcPr>
            <w:tcW w:w="1276" w:type="dxa"/>
          </w:tcPr>
          <w:p w14:paraId="060C8C24"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2A68F6A7" w14:textId="7DBC1B9D"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17CB39A4" w14:textId="3B88B3ED"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3A693965"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72BAF8E6" w14:textId="71CBAC0F" w:rsidTr="00896E8D">
        <w:tc>
          <w:tcPr>
            <w:cnfStyle w:val="001000000000" w:firstRow="0" w:lastRow="0" w:firstColumn="1" w:lastColumn="0" w:oddVBand="0" w:evenVBand="0" w:oddHBand="0" w:evenHBand="0" w:firstRowFirstColumn="0" w:firstRowLastColumn="0" w:lastRowFirstColumn="0" w:lastRowLastColumn="0"/>
            <w:tcW w:w="1403" w:type="dxa"/>
          </w:tcPr>
          <w:p w14:paraId="3EABB80D" w14:textId="77777777" w:rsidR="00806744" w:rsidRPr="006651F6" w:rsidRDefault="00806744" w:rsidP="0073326B">
            <w:pPr>
              <w:pStyle w:val="5a"/>
              <w:rPr>
                <w:rFonts w:hint="eastAsia"/>
              </w:rPr>
            </w:pPr>
          </w:p>
        </w:tc>
        <w:tc>
          <w:tcPr>
            <w:tcW w:w="1276" w:type="dxa"/>
          </w:tcPr>
          <w:p w14:paraId="5CC0A6F5"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65D1F5D8" w14:textId="5A87AD71"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42D14E70"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2D94A985"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0304CCB9" w14:textId="3B3826B6" w:rsidTr="00896E8D">
        <w:tc>
          <w:tcPr>
            <w:cnfStyle w:val="001000000000" w:firstRow="0" w:lastRow="0" w:firstColumn="1" w:lastColumn="0" w:oddVBand="0" w:evenVBand="0" w:oddHBand="0" w:evenHBand="0" w:firstRowFirstColumn="0" w:firstRowLastColumn="0" w:lastRowFirstColumn="0" w:lastRowLastColumn="0"/>
            <w:tcW w:w="1403" w:type="dxa"/>
          </w:tcPr>
          <w:p w14:paraId="09EB8412" w14:textId="77777777" w:rsidR="00806744" w:rsidRPr="006651F6" w:rsidRDefault="00806744" w:rsidP="0073326B">
            <w:pPr>
              <w:pStyle w:val="5a"/>
              <w:rPr>
                <w:rFonts w:hint="eastAsia"/>
              </w:rPr>
            </w:pPr>
          </w:p>
        </w:tc>
        <w:tc>
          <w:tcPr>
            <w:tcW w:w="1276" w:type="dxa"/>
          </w:tcPr>
          <w:p w14:paraId="2B366B66"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61C2FF1F" w14:textId="7C6FEFDD"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10C224A7" w14:textId="581379DB"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7431F452"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1131FE79" w14:textId="3B76F6AF" w:rsidTr="00896E8D">
        <w:tc>
          <w:tcPr>
            <w:cnfStyle w:val="001000000000" w:firstRow="0" w:lastRow="0" w:firstColumn="1" w:lastColumn="0" w:oddVBand="0" w:evenVBand="0" w:oddHBand="0" w:evenHBand="0" w:firstRowFirstColumn="0" w:firstRowLastColumn="0" w:lastRowFirstColumn="0" w:lastRowLastColumn="0"/>
            <w:tcW w:w="1403" w:type="dxa"/>
          </w:tcPr>
          <w:p w14:paraId="6A2E9591" w14:textId="77777777" w:rsidR="00806744" w:rsidRPr="006651F6" w:rsidRDefault="00806744" w:rsidP="0073326B">
            <w:pPr>
              <w:pStyle w:val="5a"/>
              <w:rPr>
                <w:rFonts w:hint="eastAsia"/>
              </w:rPr>
            </w:pPr>
          </w:p>
        </w:tc>
        <w:tc>
          <w:tcPr>
            <w:tcW w:w="1276" w:type="dxa"/>
          </w:tcPr>
          <w:p w14:paraId="182CDD02"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0C274D7A" w14:textId="03E8723B"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5AD3FA31"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5DE26C04"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r>
      <w:tr w:rsidR="00806744" w:rsidRPr="006651F6" w14:paraId="1D409B29" w14:textId="5256CA7E" w:rsidTr="00896E8D">
        <w:tc>
          <w:tcPr>
            <w:cnfStyle w:val="001000000000" w:firstRow="0" w:lastRow="0" w:firstColumn="1" w:lastColumn="0" w:oddVBand="0" w:evenVBand="0" w:oddHBand="0" w:evenHBand="0" w:firstRowFirstColumn="0" w:firstRowLastColumn="0" w:lastRowFirstColumn="0" w:lastRowLastColumn="0"/>
            <w:tcW w:w="1403" w:type="dxa"/>
          </w:tcPr>
          <w:p w14:paraId="45FC252C" w14:textId="10A5755E" w:rsidR="00806744" w:rsidRPr="006651F6" w:rsidRDefault="00806744" w:rsidP="0073326B">
            <w:pPr>
              <w:pStyle w:val="5a"/>
              <w:rPr>
                <w:rFonts w:hint="eastAsia"/>
              </w:rPr>
            </w:pPr>
          </w:p>
        </w:tc>
        <w:tc>
          <w:tcPr>
            <w:tcW w:w="1276" w:type="dxa"/>
          </w:tcPr>
          <w:p w14:paraId="752AF22E"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1275" w:type="dxa"/>
          </w:tcPr>
          <w:p w14:paraId="0B99CFD1"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694" w:type="dxa"/>
          </w:tcPr>
          <w:p w14:paraId="26C63734" w14:textId="4DCCCB21"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c>
          <w:tcPr>
            <w:tcW w:w="2991" w:type="dxa"/>
          </w:tcPr>
          <w:p w14:paraId="66A312F8" w14:textId="77777777" w:rsidR="00806744" w:rsidRPr="006651F6" w:rsidRDefault="00806744" w:rsidP="0073326B">
            <w:pPr>
              <w:pStyle w:val="5a"/>
              <w:cnfStyle w:val="000000000000" w:firstRow="0" w:lastRow="0" w:firstColumn="0" w:lastColumn="0" w:oddVBand="0" w:evenVBand="0" w:oddHBand="0" w:evenHBand="0" w:firstRowFirstColumn="0" w:firstRowLastColumn="0" w:lastRowFirstColumn="0" w:lastRowLastColumn="0"/>
              <w:rPr>
                <w:rFonts w:hint="eastAsia"/>
              </w:rPr>
            </w:pPr>
          </w:p>
        </w:tc>
      </w:tr>
    </w:tbl>
    <w:p w14:paraId="45AE7AEB" w14:textId="77777777" w:rsidR="00896E8D" w:rsidRPr="006651F6" w:rsidRDefault="00896E8D" w:rsidP="00E75EA5">
      <w:pPr>
        <w:pStyle w:val="cover--"/>
        <w:rPr>
          <w:rFonts w:ascii="HuaweiSans-Regular" w:eastAsia="方正兰亭黑简体" w:hAnsi="HuaweiSans-Regular" w:hint="eastAsia"/>
        </w:rPr>
      </w:pPr>
    </w:p>
    <w:tbl>
      <w:tblPr>
        <w:tblStyle w:val="V30"/>
        <w:tblpPr w:leftFromText="180" w:rightFromText="180" w:vertAnchor="text" w:horzAnchor="margin" w:tblpY="1692"/>
        <w:tblW w:w="9640" w:type="dxa"/>
        <w:tblInd w:w="0" w:type="dxa"/>
        <w:tblLook w:val="01E0" w:firstRow="1" w:lastRow="1" w:firstColumn="1" w:lastColumn="1" w:noHBand="0" w:noVBand="0"/>
      </w:tblPr>
      <w:tblGrid>
        <w:gridCol w:w="2112"/>
        <w:gridCol w:w="2708"/>
        <w:gridCol w:w="2410"/>
        <w:gridCol w:w="2410"/>
      </w:tblGrid>
      <w:tr w:rsidR="00896E8D" w:rsidRPr="006651F6" w14:paraId="31F65D51" w14:textId="77777777" w:rsidTr="00496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26DB578" w14:textId="77777777" w:rsidR="00896E8D" w:rsidRPr="006651F6" w:rsidRDefault="00896E8D" w:rsidP="0073326B">
            <w:pPr>
              <w:pStyle w:val="5a"/>
              <w:rPr>
                <w:rFonts w:hint="eastAsia"/>
                <w:b w:val="0"/>
              </w:rPr>
            </w:pPr>
            <w:r w:rsidRPr="006651F6">
              <w:t>课程编码</w:t>
            </w:r>
          </w:p>
        </w:tc>
        <w:tc>
          <w:tcPr>
            <w:tcW w:w="2708" w:type="dxa"/>
          </w:tcPr>
          <w:p w14:paraId="05D79FE1" w14:textId="77777777" w:rsidR="00896E8D" w:rsidRPr="006651F6" w:rsidRDefault="00896E8D" w:rsidP="0073326B">
            <w:pPr>
              <w:pStyle w:val="5a"/>
              <w:cnfStyle w:val="100000000000" w:firstRow="1" w:lastRow="0" w:firstColumn="0" w:lastColumn="0" w:oddVBand="0" w:evenVBand="0" w:oddHBand="0" w:evenHBand="0" w:firstRowFirstColumn="0" w:firstRowLastColumn="0" w:lastRowFirstColumn="0" w:lastRowLastColumn="0"/>
              <w:rPr>
                <w:rFonts w:hint="eastAsia"/>
                <w:b w:val="0"/>
              </w:rPr>
            </w:pPr>
            <w:r w:rsidRPr="006651F6">
              <w:t>适用产品</w:t>
            </w:r>
          </w:p>
        </w:tc>
        <w:tc>
          <w:tcPr>
            <w:tcW w:w="2410" w:type="dxa"/>
          </w:tcPr>
          <w:p w14:paraId="3C1D21B4" w14:textId="77777777" w:rsidR="00896E8D" w:rsidRPr="006651F6" w:rsidRDefault="00896E8D" w:rsidP="0073326B">
            <w:pPr>
              <w:pStyle w:val="5a"/>
              <w:cnfStyle w:val="100000000000" w:firstRow="1" w:lastRow="0" w:firstColumn="0" w:lastColumn="0" w:oddVBand="0" w:evenVBand="0" w:oddHBand="0" w:evenHBand="0" w:firstRowFirstColumn="0" w:firstRowLastColumn="0" w:lastRowFirstColumn="0" w:lastRowLastColumn="0"/>
              <w:rPr>
                <w:rFonts w:hint="eastAsia"/>
                <w:b w:val="0"/>
              </w:rPr>
            </w:pPr>
            <w:r w:rsidRPr="006651F6">
              <w:t>产品版本</w:t>
            </w:r>
          </w:p>
        </w:tc>
        <w:tc>
          <w:tcPr>
            <w:tcW w:w="2410" w:type="dxa"/>
          </w:tcPr>
          <w:p w14:paraId="44A2BB40" w14:textId="77777777" w:rsidR="00896E8D" w:rsidRPr="006651F6" w:rsidRDefault="00896E8D" w:rsidP="0073326B">
            <w:pPr>
              <w:pStyle w:val="5a"/>
              <w:cnfStyle w:val="100000000000" w:firstRow="1" w:lastRow="0" w:firstColumn="0" w:lastColumn="0" w:oddVBand="0" w:evenVBand="0" w:oddHBand="0" w:evenHBand="0" w:firstRowFirstColumn="0" w:firstRowLastColumn="0" w:lastRowFirstColumn="0" w:lastRowLastColumn="0"/>
              <w:rPr>
                <w:rFonts w:hint="eastAsia"/>
                <w:b w:val="0"/>
              </w:rPr>
            </w:pPr>
            <w:r w:rsidRPr="006651F6">
              <w:t>课程版本</w:t>
            </w:r>
            <w:r w:rsidRPr="006651F6">
              <w:t>ISSUE</w:t>
            </w:r>
          </w:p>
        </w:tc>
      </w:tr>
      <w:tr w:rsidR="00896E8D" w:rsidRPr="006651F6" w14:paraId="3CDE22C3" w14:textId="77777777" w:rsidTr="00496A84">
        <w:tc>
          <w:tcPr>
            <w:cnfStyle w:val="001000000000" w:firstRow="0" w:lastRow="0" w:firstColumn="1" w:lastColumn="0" w:oddVBand="0" w:evenVBand="0" w:oddHBand="0" w:evenHBand="0" w:firstRowFirstColumn="0" w:firstRowLastColumn="0" w:lastRowFirstColumn="0" w:lastRowLastColumn="0"/>
            <w:tcW w:w="2112" w:type="dxa"/>
          </w:tcPr>
          <w:p w14:paraId="5366C8D0" w14:textId="0B810FEC" w:rsidR="00896E8D" w:rsidRPr="006651F6" w:rsidRDefault="00896E8D" w:rsidP="0073326B">
            <w:pPr>
              <w:pStyle w:val="5a"/>
              <w:rPr>
                <w:rFonts w:hint="eastAsia"/>
              </w:rPr>
            </w:pPr>
          </w:p>
        </w:tc>
        <w:tc>
          <w:tcPr>
            <w:tcW w:w="2708" w:type="dxa"/>
          </w:tcPr>
          <w:p w14:paraId="2932ABFB" w14:textId="3E2D00C5" w:rsidR="00896E8D" w:rsidRPr="00496A84" w:rsidRDefault="00496A84" w:rsidP="00A207D3">
            <w:pPr>
              <w:pStyle w:val="5a"/>
              <w:jc w:val="center"/>
              <w:cnfStyle w:val="000000000000" w:firstRow="0" w:lastRow="0" w:firstColumn="0" w:lastColumn="0" w:oddVBand="0" w:evenVBand="0" w:oddHBand="0" w:evenHBand="0" w:firstRowFirstColumn="0" w:firstRowLastColumn="0" w:lastRowFirstColumn="0" w:lastRowLastColumn="0"/>
              <w:rPr>
                <w:rFonts w:hint="eastAsia"/>
              </w:rPr>
            </w:pPr>
            <w:r w:rsidRPr="00496A84">
              <w:rPr>
                <w:rFonts w:hint="eastAsia"/>
              </w:rPr>
              <w:t>鲲鹏应用数据分析与管理创新实践课</w:t>
            </w:r>
          </w:p>
        </w:tc>
        <w:tc>
          <w:tcPr>
            <w:tcW w:w="2410" w:type="dxa"/>
          </w:tcPr>
          <w:p w14:paraId="17FC7C8D" w14:textId="1F079D1D" w:rsidR="00896E8D" w:rsidRPr="006651F6" w:rsidRDefault="00896E8D" w:rsidP="00A207D3">
            <w:pPr>
              <w:pStyle w:val="5a"/>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2410" w:type="dxa"/>
          </w:tcPr>
          <w:p w14:paraId="4C42E1D2" w14:textId="7D436F09" w:rsidR="00896E8D" w:rsidRPr="006651F6" w:rsidRDefault="00150660" w:rsidP="00A207D3">
            <w:pPr>
              <w:pStyle w:val="5a"/>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V</w:t>
            </w:r>
            <w:r>
              <w:t>1.</w:t>
            </w:r>
            <w:r w:rsidR="008C5D0D">
              <w:t>2</w:t>
            </w:r>
          </w:p>
        </w:tc>
      </w:tr>
    </w:tbl>
    <w:p w14:paraId="455AD87C" w14:textId="53C4F316" w:rsidR="00E75EA5" w:rsidRPr="006651F6" w:rsidRDefault="00E75EA5" w:rsidP="00E75EA5">
      <w:pPr>
        <w:pStyle w:val="cover--"/>
        <w:rPr>
          <w:rFonts w:ascii="HuaweiSans-Regular" w:eastAsia="方正兰亭黑简体" w:hAnsi="HuaweiSans-Regular" w:hint="eastAsia"/>
        </w:rPr>
      </w:pPr>
      <w:r w:rsidRPr="006651F6">
        <w:rPr>
          <w:rFonts w:ascii="HuaweiSans-Regular" w:eastAsia="方正兰亭黑简体" w:hAnsi="HuaweiSans-Regular"/>
        </w:rPr>
        <w:t>修订记录</w:t>
      </w:r>
    </w:p>
    <w:p w14:paraId="55088759" w14:textId="5E474075" w:rsidR="00E75EA5" w:rsidRPr="006651F6" w:rsidRDefault="00E75EA5">
      <w:pPr>
        <w:topLinePunct w:val="0"/>
        <w:adjustRightInd/>
        <w:snapToGrid/>
        <w:spacing w:before="0" w:after="0" w:line="240" w:lineRule="auto"/>
        <w:ind w:left="0"/>
        <w:rPr>
          <w:rFonts w:ascii="HuaweiSans-Regular" w:eastAsia="方正兰亭黑简体" w:hAnsi="HuaweiSans-Regular" w:hint="eastAsia"/>
          <w:snapToGrid w:val="0"/>
        </w:rPr>
      </w:pPr>
      <w:r w:rsidRPr="006651F6">
        <w:rPr>
          <w:rFonts w:ascii="HuaweiSans-Regular" w:eastAsia="方正兰亭黑简体" w:hAnsi="HuaweiSans-Regular"/>
        </w:rPr>
        <w:br w:type="page"/>
      </w:r>
    </w:p>
    <w:p w14:paraId="76F115D5" w14:textId="77777777" w:rsidR="00E75EA5" w:rsidRPr="006651F6" w:rsidRDefault="00E75EA5" w:rsidP="0073326B">
      <w:pPr>
        <w:pStyle w:val="5a"/>
        <w:rPr>
          <w:rFonts w:hint="eastAsia"/>
        </w:rPr>
      </w:pPr>
    </w:p>
    <w:p w14:paraId="1250B36E" w14:textId="77777777" w:rsidR="00E75EA5" w:rsidRPr="006651F6" w:rsidRDefault="00E75EA5" w:rsidP="00E75EA5">
      <w:pPr>
        <w:rPr>
          <w:rFonts w:ascii="HuaweiSans-Regular" w:eastAsia="方正兰亭黑简体" w:hAnsi="HuaweiSans-Regular" w:hint="eastAsia"/>
        </w:rPr>
      </w:pPr>
    </w:p>
    <w:p w14:paraId="196A4D35" w14:textId="17E4ED32"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5D450DE1" w14:textId="5308AE08"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0F0948E5" w14:textId="409E85B5"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1C7C3611" w14:textId="77777777" w:rsidR="00E75EA5" w:rsidRPr="006651F6" w:rsidRDefault="00E75EA5">
      <w:pPr>
        <w:topLinePunct w:val="0"/>
        <w:adjustRightInd/>
        <w:snapToGrid/>
        <w:spacing w:before="0" w:after="0" w:line="240" w:lineRule="auto"/>
        <w:ind w:left="0"/>
        <w:rPr>
          <w:rFonts w:ascii="HuaweiSans-Regular" w:eastAsia="方正兰亭黑简体" w:hAnsi="HuaweiSans-Regular" w:hint="eastAsia"/>
        </w:rPr>
      </w:pPr>
    </w:p>
    <w:p w14:paraId="2B63D2A6" w14:textId="77777777" w:rsidR="0020153C" w:rsidRPr="006651F6" w:rsidRDefault="0020153C" w:rsidP="0020153C">
      <w:pPr>
        <w:ind w:left="0"/>
        <w:rPr>
          <w:rFonts w:ascii="HuaweiSans-Regular" w:eastAsia="方正兰亭黑简体" w:hAnsi="HuaweiSans-Regular" w:hint="eastAsia"/>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1DAD57F3" w14:textId="1608B41B" w:rsidR="00704870" w:rsidRDefault="00812246" w:rsidP="00812246">
      <w:pPr>
        <w:pStyle w:val="Cover2"/>
        <w:rPr>
          <w:rFonts w:ascii="HuaweiSans-Regular" w:eastAsia="方正兰亭黑简体" w:hAnsi="HuaweiSans-Regular" w:hint="eastAsia"/>
          <w:sz w:val="72"/>
          <w:szCs w:val="72"/>
          <w:lang w:eastAsia="zh-CN"/>
        </w:rPr>
      </w:pPr>
      <w:r>
        <w:rPr>
          <w:rFonts w:ascii="HuaweiSans-Regular" w:eastAsia="方正兰亭黑简体" w:hAnsi="HuaweiSans-Regular" w:hint="eastAsia"/>
          <w:sz w:val="72"/>
          <w:szCs w:val="72"/>
          <w:lang w:eastAsia="zh-CN"/>
        </w:rPr>
        <w:t>关卡</w:t>
      </w:r>
      <w:r w:rsidR="00704870">
        <w:rPr>
          <w:rFonts w:ascii="HuaweiSans-Regular" w:eastAsia="方正兰亭黑简体" w:hAnsi="HuaweiSans-Regular" w:hint="eastAsia"/>
          <w:sz w:val="72"/>
          <w:szCs w:val="72"/>
          <w:lang w:eastAsia="zh-CN"/>
        </w:rPr>
        <w:t>4</w:t>
      </w:r>
    </w:p>
    <w:p w14:paraId="22520186" w14:textId="1E13D8AD" w:rsidR="0020153C" w:rsidRPr="00812246" w:rsidRDefault="00812246" w:rsidP="00812246">
      <w:pPr>
        <w:pStyle w:val="Cover2"/>
        <w:rPr>
          <w:rFonts w:ascii="HuaweiSans-Regular" w:eastAsia="方正兰亭黑简体" w:hAnsi="HuaweiSans-Regular" w:hint="eastAsia"/>
          <w:sz w:val="72"/>
          <w:szCs w:val="72"/>
          <w:lang w:eastAsia="zh-CN"/>
        </w:rPr>
      </w:pPr>
      <w:r w:rsidRPr="00812246">
        <w:rPr>
          <w:rFonts w:ascii="HuaweiSans-Regular" w:eastAsia="方正兰亭黑简体" w:hAnsi="HuaweiSans-Regular" w:hint="eastAsia"/>
          <w:sz w:val="72"/>
          <w:szCs w:val="72"/>
          <w:lang w:eastAsia="zh-CN"/>
        </w:rPr>
        <w:t>基于</w:t>
      </w:r>
      <w:r w:rsidRPr="00812246">
        <w:rPr>
          <w:rFonts w:ascii="HuaweiSans-Regular" w:eastAsia="方正兰亭黑简体" w:hAnsi="HuaweiSans-Regular"/>
          <w:sz w:val="72"/>
          <w:szCs w:val="72"/>
          <w:lang w:eastAsia="zh-CN"/>
        </w:rPr>
        <w:t>litemall</w:t>
      </w:r>
      <w:r w:rsidRPr="00812246">
        <w:rPr>
          <w:rFonts w:ascii="HuaweiSans-Regular" w:eastAsia="方正兰亭黑简体" w:hAnsi="HuaweiSans-Regular"/>
          <w:sz w:val="72"/>
          <w:szCs w:val="72"/>
          <w:lang w:eastAsia="zh-CN"/>
        </w:rPr>
        <w:t>的经营决策分析</w:t>
      </w:r>
      <w:r w:rsidRPr="00812246">
        <w:rPr>
          <w:rFonts w:ascii="HuaweiSans-Regular" w:eastAsia="方正兰亭黑简体" w:hAnsi="HuaweiSans-Regular" w:hint="eastAsia"/>
          <w:sz w:val="72"/>
          <w:szCs w:val="72"/>
          <w:lang w:eastAsia="zh-CN"/>
        </w:rPr>
        <w:t>可视化体现</w:t>
      </w:r>
    </w:p>
    <w:p w14:paraId="3F112442" w14:textId="77777777" w:rsidR="0020153C" w:rsidRPr="006651F6" w:rsidRDefault="0020153C" w:rsidP="0020153C">
      <w:pPr>
        <w:pStyle w:val="Cover2"/>
        <w:rPr>
          <w:rFonts w:ascii="HuaweiSans-Regular" w:eastAsia="方正兰亭黑简体" w:hAnsi="HuaweiSans-Regular" w:hint="eastAsia"/>
          <w:lang w:eastAsia="zh-CN"/>
        </w:rPr>
      </w:pP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CB96A1D" w14:textId="77777777" w:rsidR="00213E96" w:rsidRPr="006651F6" w:rsidRDefault="00213E96" w:rsidP="00213E96">
      <w:pPr>
        <w:pStyle w:val="Cover2"/>
        <w:jc w:val="left"/>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213E96">
      <w:pPr>
        <w:rPr>
          <w:rFonts w:ascii="HuaweiSans-Regular" w:eastAsia="方正兰亭黑简体" w:hAnsi="HuaweiSans-Regular" w:hint="eastAsia"/>
        </w:rPr>
      </w:pPr>
      <w:r w:rsidRPr="006651F6">
        <w:rPr>
          <w:rFonts w:ascii="HuaweiSans-Regular" w:eastAsia="方正兰亭黑简体" w:hAnsi="HuaweiSans-Regular"/>
          <w:caps/>
        </w:rPr>
        <w:fldChar w:fldCharType="begin"/>
      </w:r>
      <w:r w:rsidRPr="006651F6">
        <w:rPr>
          <w:rFonts w:ascii="HuaweiSans-Regular" w:eastAsia="方正兰亭黑简体" w:hAnsi="HuaweiSans-Regular"/>
          <w:caps/>
        </w:rPr>
        <w:instrText xml:space="preserve"> DOCPROPERTY  Confidential </w:instrText>
      </w:r>
      <w:r w:rsidRPr="006651F6">
        <w:rPr>
          <w:rFonts w:ascii="HuaweiSans-Regular" w:eastAsia="方正兰亭黑简体" w:hAnsi="HuaweiSans-Regular"/>
          <w:caps/>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noProof/>
          <w:sz w:val="21"/>
          <w:szCs w:val="21"/>
          <w:lang w:val="zh-CN"/>
        </w:rPr>
        <w:id w:val="-1966112858"/>
        <w:docPartObj>
          <w:docPartGallery w:val="Table of Contents"/>
          <w:docPartUnique/>
        </w:docPartObj>
      </w:sdtPr>
      <w:sdtEndPr>
        <w:rPr>
          <w:rFonts w:ascii="HuaweiSans-Regular" w:eastAsia="方正兰亭黑简体" w:hAnsi="HuaweiSans-Regular" w:cs="微软雅黑"/>
          <w:sz w:val="20"/>
          <w:szCs w:val="20"/>
        </w:rPr>
      </w:sdtEndPr>
      <w:sdtContent>
        <w:p w14:paraId="5B902EF0" w14:textId="5CE9B1BA" w:rsidR="0020153C" w:rsidRPr="006651F6" w:rsidRDefault="0020153C" w:rsidP="00FD6CD0">
          <w:pPr>
            <w:pStyle w:val="Contents"/>
            <w:rPr>
              <w:rFonts w:hint="eastAsia"/>
            </w:rPr>
          </w:pPr>
          <w:r w:rsidRPr="006651F6">
            <w:rPr>
              <w:lang w:val="zh-CN"/>
            </w:rPr>
            <w:t>目录</w:t>
          </w:r>
        </w:p>
        <w:p w14:paraId="55C2DA54" w14:textId="77777777" w:rsidR="006E6A42" w:rsidRDefault="001B3964">
          <w:pPr>
            <w:pStyle w:val="12"/>
            <w:tabs>
              <w:tab w:val="right" w:leader="dot" w:pos="9628"/>
            </w:tabs>
            <w:rPr>
              <w:rFonts w:asciiTheme="minorHAnsi" w:eastAsiaTheme="minorEastAsia" w:hAnsiTheme="minorHAnsi" w:cstheme="minorBidi"/>
              <w:b w:val="0"/>
              <w:bCs w:val="0"/>
              <w:noProof/>
              <w:kern w:val="2"/>
              <w:sz w:val="21"/>
              <w:szCs w:val="22"/>
            </w:rPr>
          </w:pPr>
          <w:r>
            <w:rPr>
              <w:rFonts w:hint="eastAsia"/>
              <w:noProof/>
            </w:rPr>
            <w:fldChar w:fldCharType="begin"/>
          </w:r>
          <w:r>
            <w:rPr>
              <w:rFonts w:hint="eastAsia"/>
              <w:noProof/>
            </w:rPr>
            <w:instrText xml:space="preserve"> </w:instrText>
          </w:r>
          <w:r>
            <w:rPr>
              <w:noProof/>
            </w:rPr>
            <w:instrText>TOC \o "1-3" \h \z \u</w:instrText>
          </w:r>
          <w:r>
            <w:rPr>
              <w:rFonts w:hint="eastAsia"/>
              <w:noProof/>
            </w:rPr>
            <w:instrText xml:space="preserve"> </w:instrText>
          </w:r>
          <w:r>
            <w:rPr>
              <w:rFonts w:hint="eastAsia"/>
              <w:noProof/>
            </w:rPr>
            <w:fldChar w:fldCharType="separate"/>
          </w:r>
          <w:hyperlink w:anchor="_Toc51602992" w:history="1">
            <w:r w:rsidR="006E6A42" w:rsidRPr="000C2F0F">
              <w:rPr>
                <w:rStyle w:val="ad"/>
                <w:rFonts w:cs="Huawei Sans"/>
                <w:noProof/>
              </w:rPr>
              <w:t>1</w:t>
            </w:r>
            <w:r w:rsidR="006E6A42" w:rsidRPr="000C2F0F">
              <w:rPr>
                <w:rStyle w:val="ad"/>
                <w:noProof/>
              </w:rPr>
              <w:t xml:space="preserve"> Pyecharts</w:t>
            </w:r>
            <w:r w:rsidR="006E6A42" w:rsidRPr="000C2F0F">
              <w:rPr>
                <w:rStyle w:val="ad"/>
                <w:rFonts w:hint="eastAsia"/>
                <w:noProof/>
              </w:rPr>
              <w:t>可视化大屏搭建指导</w:t>
            </w:r>
            <w:r w:rsidR="006E6A42">
              <w:rPr>
                <w:noProof/>
                <w:webHidden/>
              </w:rPr>
              <w:tab/>
            </w:r>
            <w:r w:rsidR="006E6A42">
              <w:rPr>
                <w:noProof/>
                <w:webHidden/>
              </w:rPr>
              <w:fldChar w:fldCharType="begin"/>
            </w:r>
            <w:r w:rsidR="006E6A42">
              <w:rPr>
                <w:noProof/>
                <w:webHidden/>
              </w:rPr>
              <w:instrText xml:space="preserve"> PAGEREF _Toc51602992 \h </w:instrText>
            </w:r>
            <w:r w:rsidR="006E6A42">
              <w:rPr>
                <w:noProof/>
                <w:webHidden/>
              </w:rPr>
            </w:r>
            <w:r w:rsidR="006E6A42">
              <w:rPr>
                <w:noProof/>
                <w:webHidden/>
              </w:rPr>
              <w:fldChar w:fldCharType="separate"/>
            </w:r>
            <w:r w:rsidR="006E6A42">
              <w:rPr>
                <w:rFonts w:hint="eastAsia"/>
                <w:noProof/>
                <w:webHidden/>
              </w:rPr>
              <w:t>2</w:t>
            </w:r>
            <w:r w:rsidR="006E6A42">
              <w:rPr>
                <w:noProof/>
                <w:webHidden/>
              </w:rPr>
              <w:fldChar w:fldCharType="end"/>
            </w:r>
          </w:hyperlink>
        </w:p>
        <w:p w14:paraId="2F3EB683" w14:textId="77777777" w:rsidR="006E6A42" w:rsidRDefault="00AA717C">
          <w:pPr>
            <w:pStyle w:val="20"/>
            <w:tabs>
              <w:tab w:val="right" w:leader="dot" w:pos="9628"/>
            </w:tabs>
            <w:rPr>
              <w:rFonts w:asciiTheme="minorHAnsi" w:eastAsiaTheme="minorEastAsia" w:hAnsiTheme="minorHAnsi" w:cstheme="minorBidi"/>
              <w:kern w:val="2"/>
              <w:sz w:val="21"/>
              <w:szCs w:val="22"/>
            </w:rPr>
          </w:pPr>
          <w:hyperlink w:anchor="_Toc51602993" w:history="1">
            <w:r w:rsidR="006E6A42" w:rsidRPr="000C2F0F">
              <w:rPr>
                <w:rStyle w:val="ad"/>
                <w:rFonts w:cs="Huawei Sans"/>
                <w:snapToGrid w:val="0"/>
              </w:rPr>
              <w:t>1.1</w:t>
            </w:r>
            <w:r w:rsidR="006E6A42" w:rsidRPr="000C2F0F">
              <w:rPr>
                <w:rStyle w:val="ad"/>
                <w:rFonts w:hint="eastAsia"/>
              </w:rPr>
              <w:t xml:space="preserve"> </w:t>
            </w:r>
            <w:r w:rsidR="006E6A42" w:rsidRPr="000C2F0F">
              <w:rPr>
                <w:rStyle w:val="ad"/>
                <w:rFonts w:hint="eastAsia"/>
              </w:rPr>
              <w:t>实验介绍</w:t>
            </w:r>
            <w:r w:rsidR="006E6A42">
              <w:rPr>
                <w:webHidden/>
              </w:rPr>
              <w:tab/>
            </w:r>
            <w:r w:rsidR="006E6A42">
              <w:rPr>
                <w:webHidden/>
              </w:rPr>
              <w:fldChar w:fldCharType="begin"/>
            </w:r>
            <w:r w:rsidR="006E6A42">
              <w:rPr>
                <w:webHidden/>
              </w:rPr>
              <w:instrText xml:space="preserve"> PAGEREF _Toc51602993 \h </w:instrText>
            </w:r>
            <w:r w:rsidR="006E6A42">
              <w:rPr>
                <w:webHidden/>
              </w:rPr>
            </w:r>
            <w:r w:rsidR="006E6A42">
              <w:rPr>
                <w:webHidden/>
              </w:rPr>
              <w:fldChar w:fldCharType="separate"/>
            </w:r>
            <w:r w:rsidR="006E6A42">
              <w:rPr>
                <w:rFonts w:hint="eastAsia"/>
                <w:webHidden/>
              </w:rPr>
              <w:t>2</w:t>
            </w:r>
            <w:r w:rsidR="006E6A42">
              <w:rPr>
                <w:webHidden/>
              </w:rPr>
              <w:fldChar w:fldCharType="end"/>
            </w:r>
          </w:hyperlink>
        </w:p>
        <w:p w14:paraId="13EC8BF2"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2994" w:history="1">
            <w:r w:rsidR="006E6A42" w:rsidRPr="000C2F0F">
              <w:rPr>
                <w:rStyle w:val="ad"/>
                <w:rFonts w:cs="Huawei Sans"/>
                <w:bCs/>
                <w:snapToGrid w:val="0"/>
              </w:rPr>
              <w:t>1.1.1</w:t>
            </w:r>
            <w:r w:rsidR="006E6A42" w:rsidRPr="000C2F0F">
              <w:rPr>
                <w:rStyle w:val="ad"/>
                <w:rFonts w:hint="eastAsia"/>
              </w:rPr>
              <w:t xml:space="preserve"> </w:t>
            </w:r>
            <w:r w:rsidR="006E6A42" w:rsidRPr="000C2F0F">
              <w:rPr>
                <w:rStyle w:val="ad"/>
                <w:rFonts w:hint="eastAsia"/>
              </w:rPr>
              <w:t>关于本实验</w:t>
            </w:r>
            <w:r w:rsidR="006E6A42">
              <w:rPr>
                <w:webHidden/>
              </w:rPr>
              <w:tab/>
            </w:r>
            <w:r w:rsidR="006E6A42">
              <w:rPr>
                <w:webHidden/>
              </w:rPr>
              <w:fldChar w:fldCharType="begin"/>
            </w:r>
            <w:r w:rsidR="006E6A42">
              <w:rPr>
                <w:webHidden/>
              </w:rPr>
              <w:instrText xml:space="preserve"> PAGEREF _Toc51602994 \h </w:instrText>
            </w:r>
            <w:r w:rsidR="006E6A42">
              <w:rPr>
                <w:webHidden/>
              </w:rPr>
            </w:r>
            <w:r w:rsidR="006E6A42">
              <w:rPr>
                <w:webHidden/>
              </w:rPr>
              <w:fldChar w:fldCharType="separate"/>
            </w:r>
            <w:r w:rsidR="006E6A42">
              <w:rPr>
                <w:rFonts w:hint="eastAsia"/>
                <w:webHidden/>
              </w:rPr>
              <w:t>2</w:t>
            </w:r>
            <w:r w:rsidR="006E6A42">
              <w:rPr>
                <w:webHidden/>
              </w:rPr>
              <w:fldChar w:fldCharType="end"/>
            </w:r>
          </w:hyperlink>
        </w:p>
        <w:p w14:paraId="74C179E9"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2995" w:history="1">
            <w:r w:rsidR="006E6A42" w:rsidRPr="000C2F0F">
              <w:rPr>
                <w:rStyle w:val="ad"/>
                <w:rFonts w:cs="Huawei Sans"/>
                <w:bCs/>
                <w:snapToGrid w:val="0"/>
              </w:rPr>
              <w:t>1.1.2</w:t>
            </w:r>
            <w:r w:rsidR="006E6A42" w:rsidRPr="000C2F0F">
              <w:rPr>
                <w:rStyle w:val="ad"/>
                <w:rFonts w:hint="eastAsia"/>
              </w:rPr>
              <w:t xml:space="preserve"> </w:t>
            </w:r>
            <w:r w:rsidR="006E6A42" w:rsidRPr="000C2F0F">
              <w:rPr>
                <w:rStyle w:val="ad"/>
                <w:rFonts w:hint="eastAsia"/>
              </w:rPr>
              <w:t>实验目的</w:t>
            </w:r>
            <w:r w:rsidR="006E6A42">
              <w:rPr>
                <w:webHidden/>
              </w:rPr>
              <w:tab/>
            </w:r>
            <w:r w:rsidR="006E6A42">
              <w:rPr>
                <w:webHidden/>
              </w:rPr>
              <w:fldChar w:fldCharType="begin"/>
            </w:r>
            <w:r w:rsidR="006E6A42">
              <w:rPr>
                <w:webHidden/>
              </w:rPr>
              <w:instrText xml:space="preserve"> PAGEREF _Toc51602995 \h </w:instrText>
            </w:r>
            <w:r w:rsidR="006E6A42">
              <w:rPr>
                <w:webHidden/>
              </w:rPr>
            </w:r>
            <w:r w:rsidR="006E6A42">
              <w:rPr>
                <w:webHidden/>
              </w:rPr>
              <w:fldChar w:fldCharType="separate"/>
            </w:r>
            <w:r w:rsidR="006E6A42">
              <w:rPr>
                <w:rFonts w:hint="eastAsia"/>
                <w:webHidden/>
              </w:rPr>
              <w:t>2</w:t>
            </w:r>
            <w:r w:rsidR="006E6A42">
              <w:rPr>
                <w:webHidden/>
              </w:rPr>
              <w:fldChar w:fldCharType="end"/>
            </w:r>
          </w:hyperlink>
        </w:p>
        <w:p w14:paraId="3D6EC5EC" w14:textId="77777777" w:rsidR="006E6A42" w:rsidRDefault="00AA717C">
          <w:pPr>
            <w:pStyle w:val="20"/>
            <w:tabs>
              <w:tab w:val="right" w:leader="dot" w:pos="9628"/>
            </w:tabs>
            <w:rPr>
              <w:rFonts w:asciiTheme="minorHAnsi" w:eastAsiaTheme="minorEastAsia" w:hAnsiTheme="minorHAnsi" w:cstheme="minorBidi"/>
              <w:kern w:val="2"/>
              <w:sz w:val="21"/>
              <w:szCs w:val="22"/>
            </w:rPr>
          </w:pPr>
          <w:hyperlink w:anchor="_Toc51602996" w:history="1">
            <w:r w:rsidR="006E6A42" w:rsidRPr="000C2F0F">
              <w:rPr>
                <w:rStyle w:val="ad"/>
                <w:rFonts w:cs="Huawei Sans"/>
                <w:snapToGrid w:val="0"/>
              </w:rPr>
              <w:t>1.2</w:t>
            </w:r>
            <w:r w:rsidR="006E6A42" w:rsidRPr="000C2F0F">
              <w:rPr>
                <w:rStyle w:val="ad"/>
                <w:rFonts w:hint="eastAsia"/>
              </w:rPr>
              <w:t xml:space="preserve"> </w:t>
            </w:r>
            <w:r w:rsidR="006E6A42" w:rsidRPr="000C2F0F">
              <w:rPr>
                <w:rStyle w:val="ad"/>
                <w:rFonts w:hint="eastAsia"/>
              </w:rPr>
              <w:t>实验代码</w:t>
            </w:r>
            <w:r w:rsidR="006E6A42">
              <w:rPr>
                <w:webHidden/>
              </w:rPr>
              <w:tab/>
            </w:r>
            <w:r w:rsidR="006E6A42">
              <w:rPr>
                <w:webHidden/>
              </w:rPr>
              <w:fldChar w:fldCharType="begin"/>
            </w:r>
            <w:r w:rsidR="006E6A42">
              <w:rPr>
                <w:webHidden/>
              </w:rPr>
              <w:instrText xml:space="preserve"> PAGEREF _Toc51602996 \h </w:instrText>
            </w:r>
            <w:r w:rsidR="006E6A42">
              <w:rPr>
                <w:webHidden/>
              </w:rPr>
            </w:r>
            <w:r w:rsidR="006E6A42">
              <w:rPr>
                <w:webHidden/>
              </w:rPr>
              <w:fldChar w:fldCharType="separate"/>
            </w:r>
            <w:r w:rsidR="006E6A42">
              <w:rPr>
                <w:rFonts w:hint="eastAsia"/>
                <w:webHidden/>
              </w:rPr>
              <w:t>2</w:t>
            </w:r>
            <w:r w:rsidR="006E6A42">
              <w:rPr>
                <w:webHidden/>
              </w:rPr>
              <w:fldChar w:fldCharType="end"/>
            </w:r>
          </w:hyperlink>
        </w:p>
        <w:p w14:paraId="5DABC653"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2997" w:history="1">
            <w:r w:rsidR="006E6A42" w:rsidRPr="000C2F0F">
              <w:rPr>
                <w:rStyle w:val="ad"/>
                <w:rFonts w:cs="Huawei Sans"/>
                <w:bCs/>
                <w:snapToGrid w:val="0"/>
              </w:rPr>
              <w:t>1.2.1</w:t>
            </w:r>
            <w:r w:rsidR="006E6A42" w:rsidRPr="000C2F0F">
              <w:rPr>
                <w:rStyle w:val="ad"/>
                <w:rFonts w:ascii="Huawei Sans" w:hAnsi="Huawei Sans" w:cs="Huawei Sans"/>
              </w:rPr>
              <w:t xml:space="preserve"> Pyecharts</w:t>
            </w:r>
            <w:r w:rsidR="006E6A42" w:rsidRPr="000C2F0F">
              <w:rPr>
                <w:rStyle w:val="ad"/>
                <w:rFonts w:ascii="Huawei Sans" w:hAnsi="Huawei Sans" w:cs="Huawei Sans" w:hint="eastAsia"/>
              </w:rPr>
              <w:t>基本操作简介</w:t>
            </w:r>
            <w:r w:rsidR="006E6A42">
              <w:rPr>
                <w:webHidden/>
              </w:rPr>
              <w:tab/>
            </w:r>
            <w:r w:rsidR="006E6A42">
              <w:rPr>
                <w:webHidden/>
              </w:rPr>
              <w:fldChar w:fldCharType="begin"/>
            </w:r>
            <w:r w:rsidR="006E6A42">
              <w:rPr>
                <w:webHidden/>
              </w:rPr>
              <w:instrText xml:space="preserve"> PAGEREF _Toc51602997 \h </w:instrText>
            </w:r>
            <w:r w:rsidR="006E6A42">
              <w:rPr>
                <w:webHidden/>
              </w:rPr>
            </w:r>
            <w:r w:rsidR="006E6A42">
              <w:rPr>
                <w:webHidden/>
              </w:rPr>
              <w:fldChar w:fldCharType="separate"/>
            </w:r>
            <w:r w:rsidR="006E6A42">
              <w:rPr>
                <w:rFonts w:hint="eastAsia"/>
                <w:webHidden/>
              </w:rPr>
              <w:t>2</w:t>
            </w:r>
            <w:r w:rsidR="006E6A42">
              <w:rPr>
                <w:webHidden/>
              </w:rPr>
              <w:fldChar w:fldCharType="end"/>
            </w:r>
          </w:hyperlink>
        </w:p>
        <w:p w14:paraId="21E444F5"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2998" w:history="1">
            <w:r w:rsidR="006E6A42" w:rsidRPr="000C2F0F">
              <w:rPr>
                <w:rStyle w:val="ad"/>
                <w:rFonts w:cs="Huawei Sans"/>
                <w:bCs/>
                <w:snapToGrid w:val="0"/>
              </w:rPr>
              <w:t>1.2.2</w:t>
            </w:r>
            <w:r w:rsidR="006E6A42" w:rsidRPr="000C2F0F">
              <w:rPr>
                <w:rStyle w:val="ad"/>
                <w:rFonts w:hint="eastAsia"/>
              </w:rPr>
              <w:t xml:space="preserve"> </w:t>
            </w:r>
            <w:r w:rsidR="006E6A42" w:rsidRPr="000C2F0F">
              <w:rPr>
                <w:rStyle w:val="ad"/>
                <w:rFonts w:hint="eastAsia"/>
              </w:rPr>
              <w:t>数据准备</w:t>
            </w:r>
            <w:r w:rsidR="006E6A42">
              <w:rPr>
                <w:webHidden/>
              </w:rPr>
              <w:tab/>
            </w:r>
            <w:r w:rsidR="006E6A42">
              <w:rPr>
                <w:webHidden/>
              </w:rPr>
              <w:fldChar w:fldCharType="begin"/>
            </w:r>
            <w:r w:rsidR="006E6A42">
              <w:rPr>
                <w:webHidden/>
              </w:rPr>
              <w:instrText xml:space="preserve"> PAGEREF _Toc51602998 \h </w:instrText>
            </w:r>
            <w:r w:rsidR="006E6A42">
              <w:rPr>
                <w:webHidden/>
              </w:rPr>
            </w:r>
            <w:r w:rsidR="006E6A42">
              <w:rPr>
                <w:webHidden/>
              </w:rPr>
              <w:fldChar w:fldCharType="separate"/>
            </w:r>
            <w:r w:rsidR="006E6A42">
              <w:rPr>
                <w:rFonts w:hint="eastAsia"/>
                <w:webHidden/>
              </w:rPr>
              <w:t>9</w:t>
            </w:r>
            <w:r w:rsidR="006E6A42">
              <w:rPr>
                <w:webHidden/>
              </w:rPr>
              <w:fldChar w:fldCharType="end"/>
            </w:r>
          </w:hyperlink>
        </w:p>
        <w:p w14:paraId="4D362692"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2999" w:history="1">
            <w:r w:rsidR="006E6A42" w:rsidRPr="000C2F0F">
              <w:rPr>
                <w:rStyle w:val="ad"/>
                <w:rFonts w:cs="Huawei Sans"/>
                <w:bCs/>
                <w:snapToGrid w:val="0"/>
              </w:rPr>
              <w:t>1.2.3</w:t>
            </w:r>
            <w:r w:rsidR="006E6A42" w:rsidRPr="000C2F0F">
              <w:rPr>
                <w:rStyle w:val="ad"/>
                <w:rFonts w:hint="eastAsia"/>
              </w:rPr>
              <w:t xml:space="preserve"> </w:t>
            </w:r>
            <w:r w:rsidR="006E6A42" w:rsidRPr="000C2F0F">
              <w:rPr>
                <w:rStyle w:val="ad"/>
                <w:rFonts w:hint="eastAsia"/>
              </w:rPr>
              <w:t>分析</w:t>
            </w:r>
            <w:r w:rsidR="006E6A42" w:rsidRPr="000C2F0F">
              <w:rPr>
                <w:rStyle w:val="ad"/>
              </w:rPr>
              <w:t>2020</w:t>
            </w:r>
            <w:r w:rsidR="006E6A42" w:rsidRPr="000C2F0F">
              <w:rPr>
                <w:rStyle w:val="ad"/>
                <w:rFonts w:hint="eastAsia"/>
              </w:rPr>
              <w:t>年</w:t>
            </w:r>
            <w:r w:rsidR="006E6A42" w:rsidRPr="000C2F0F">
              <w:rPr>
                <w:rStyle w:val="ad"/>
              </w:rPr>
              <w:t>3</w:t>
            </w:r>
            <w:r w:rsidR="006E6A42" w:rsidRPr="000C2F0F">
              <w:rPr>
                <w:rStyle w:val="ad"/>
                <w:rFonts w:hint="eastAsia"/>
              </w:rPr>
              <w:t>月各省</w:t>
            </w:r>
            <w:r w:rsidR="006E6A42" w:rsidRPr="000C2F0F">
              <w:rPr>
                <w:rStyle w:val="ad"/>
              </w:rPr>
              <w:t>GMV</w:t>
            </w:r>
            <w:r w:rsidR="006E6A42" w:rsidRPr="000C2F0F">
              <w:rPr>
                <w:rStyle w:val="ad"/>
                <w:rFonts w:hint="eastAsia"/>
              </w:rPr>
              <w:t>数据，绘制玫瑰图</w:t>
            </w:r>
            <w:r w:rsidR="006E6A42">
              <w:rPr>
                <w:webHidden/>
              </w:rPr>
              <w:tab/>
            </w:r>
            <w:r w:rsidR="006E6A42">
              <w:rPr>
                <w:webHidden/>
              </w:rPr>
              <w:fldChar w:fldCharType="begin"/>
            </w:r>
            <w:r w:rsidR="006E6A42">
              <w:rPr>
                <w:webHidden/>
              </w:rPr>
              <w:instrText xml:space="preserve"> PAGEREF _Toc51602999 \h </w:instrText>
            </w:r>
            <w:r w:rsidR="006E6A42">
              <w:rPr>
                <w:webHidden/>
              </w:rPr>
            </w:r>
            <w:r w:rsidR="006E6A42">
              <w:rPr>
                <w:webHidden/>
              </w:rPr>
              <w:fldChar w:fldCharType="separate"/>
            </w:r>
            <w:r w:rsidR="006E6A42">
              <w:rPr>
                <w:rFonts w:hint="eastAsia"/>
                <w:webHidden/>
              </w:rPr>
              <w:t>11</w:t>
            </w:r>
            <w:r w:rsidR="006E6A42">
              <w:rPr>
                <w:webHidden/>
              </w:rPr>
              <w:fldChar w:fldCharType="end"/>
            </w:r>
          </w:hyperlink>
        </w:p>
        <w:p w14:paraId="31729864"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3000" w:history="1">
            <w:r w:rsidR="006E6A42" w:rsidRPr="000C2F0F">
              <w:rPr>
                <w:rStyle w:val="ad"/>
                <w:rFonts w:cs="Huawei Sans"/>
                <w:bCs/>
                <w:snapToGrid w:val="0"/>
              </w:rPr>
              <w:t>1.2.4</w:t>
            </w:r>
            <w:r w:rsidR="006E6A42" w:rsidRPr="000C2F0F">
              <w:rPr>
                <w:rStyle w:val="ad"/>
                <w:rFonts w:hint="eastAsia"/>
              </w:rPr>
              <w:t xml:space="preserve"> </w:t>
            </w:r>
            <w:r w:rsidR="006E6A42" w:rsidRPr="000C2F0F">
              <w:rPr>
                <w:rStyle w:val="ad"/>
                <w:rFonts w:hint="eastAsia"/>
              </w:rPr>
              <w:t>分析各省用户数量，在中国地图上绘制热力图</w:t>
            </w:r>
            <w:r w:rsidR="006E6A42">
              <w:rPr>
                <w:webHidden/>
              </w:rPr>
              <w:tab/>
            </w:r>
            <w:r w:rsidR="006E6A42">
              <w:rPr>
                <w:webHidden/>
              </w:rPr>
              <w:fldChar w:fldCharType="begin"/>
            </w:r>
            <w:r w:rsidR="006E6A42">
              <w:rPr>
                <w:webHidden/>
              </w:rPr>
              <w:instrText xml:space="preserve"> PAGEREF _Toc51603000 \h </w:instrText>
            </w:r>
            <w:r w:rsidR="006E6A42">
              <w:rPr>
                <w:webHidden/>
              </w:rPr>
            </w:r>
            <w:r w:rsidR="006E6A42">
              <w:rPr>
                <w:webHidden/>
              </w:rPr>
              <w:fldChar w:fldCharType="separate"/>
            </w:r>
            <w:r w:rsidR="006E6A42">
              <w:rPr>
                <w:rFonts w:hint="eastAsia"/>
                <w:webHidden/>
              </w:rPr>
              <w:t>14</w:t>
            </w:r>
            <w:r w:rsidR="006E6A42">
              <w:rPr>
                <w:webHidden/>
              </w:rPr>
              <w:fldChar w:fldCharType="end"/>
            </w:r>
          </w:hyperlink>
        </w:p>
        <w:p w14:paraId="144CF6A5"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3001" w:history="1">
            <w:r w:rsidR="006E6A42" w:rsidRPr="000C2F0F">
              <w:rPr>
                <w:rStyle w:val="ad"/>
                <w:rFonts w:cs="Huawei Sans"/>
                <w:bCs/>
                <w:snapToGrid w:val="0"/>
              </w:rPr>
              <w:t>1.2.5</w:t>
            </w:r>
            <w:r w:rsidR="006E6A42" w:rsidRPr="000C2F0F">
              <w:rPr>
                <w:rStyle w:val="ad"/>
                <w:rFonts w:hint="eastAsia"/>
              </w:rPr>
              <w:t xml:space="preserve"> </w:t>
            </w:r>
            <w:r w:rsidR="006E6A42" w:rsidRPr="000C2F0F">
              <w:rPr>
                <w:rStyle w:val="ad"/>
                <w:rFonts w:hint="eastAsia"/>
              </w:rPr>
              <w:t>分析各商品销量及销售金额，同一副图里显示折线图与柱状图</w:t>
            </w:r>
            <w:r w:rsidR="006E6A42">
              <w:rPr>
                <w:webHidden/>
              </w:rPr>
              <w:tab/>
            </w:r>
            <w:r w:rsidR="006E6A42">
              <w:rPr>
                <w:webHidden/>
              </w:rPr>
              <w:fldChar w:fldCharType="begin"/>
            </w:r>
            <w:r w:rsidR="006E6A42">
              <w:rPr>
                <w:webHidden/>
              </w:rPr>
              <w:instrText xml:space="preserve"> PAGEREF _Toc51603001 \h </w:instrText>
            </w:r>
            <w:r w:rsidR="006E6A42">
              <w:rPr>
                <w:webHidden/>
              </w:rPr>
            </w:r>
            <w:r w:rsidR="006E6A42">
              <w:rPr>
                <w:webHidden/>
              </w:rPr>
              <w:fldChar w:fldCharType="separate"/>
            </w:r>
            <w:r w:rsidR="006E6A42">
              <w:rPr>
                <w:rFonts w:hint="eastAsia"/>
                <w:webHidden/>
              </w:rPr>
              <w:t>16</w:t>
            </w:r>
            <w:r w:rsidR="006E6A42">
              <w:rPr>
                <w:webHidden/>
              </w:rPr>
              <w:fldChar w:fldCharType="end"/>
            </w:r>
          </w:hyperlink>
        </w:p>
        <w:p w14:paraId="679EC1E6"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3002" w:history="1">
            <w:r w:rsidR="006E6A42" w:rsidRPr="000C2F0F">
              <w:rPr>
                <w:rStyle w:val="ad"/>
                <w:rFonts w:cs="Huawei Sans"/>
                <w:bCs/>
                <w:snapToGrid w:val="0"/>
              </w:rPr>
              <w:t>1.2.6</w:t>
            </w:r>
            <w:r w:rsidR="006E6A42" w:rsidRPr="000C2F0F">
              <w:rPr>
                <w:rStyle w:val="ad"/>
                <w:rFonts w:hint="eastAsia"/>
              </w:rPr>
              <w:t xml:space="preserve"> </w:t>
            </w:r>
            <w:r w:rsidR="006E6A42" w:rsidRPr="000C2F0F">
              <w:rPr>
                <w:rStyle w:val="ad"/>
                <w:rFonts w:hint="eastAsia"/>
              </w:rPr>
              <w:t>下钻与上卷</w:t>
            </w:r>
            <w:r w:rsidR="006E6A42">
              <w:rPr>
                <w:webHidden/>
              </w:rPr>
              <w:tab/>
            </w:r>
            <w:r w:rsidR="006E6A42">
              <w:rPr>
                <w:webHidden/>
              </w:rPr>
              <w:fldChar w:fldCharType="begin"/>
            </w:r>
            <w:r w:rsidR="006E6A42">
              <w:rPr>
                <w:webHidden/>
              </w:rPr>
              <w:instrText xml:space="preserve"> PAGEREF _Toc51603002 \h </w:instrText>
            </w:r>
            <w:r w:rsidR="006E6A42">
              <w:rPr>
                <w:webHidden/>
              </w:rPr>
            </w:r>
            <w:r w:rsidR="006E6A42">
              <w:rPr>
                <w:webHidden/>
              </w:rPr>
              <w:fldChar w:fldCharType="separate"/>
            </w:r>
            <w:r w:rsidR="006E6A42">
              <w:rPr>
                <w:rFonts w:hint="eastAsia"/>
                <w:webHidden/>
              </w:rPr>
              <w:t>19</w:t>
            </w:r>
            <w:r w:rsidR="006E6A42">
              <w:rPr>
                <w:webHidden/>
              </w:rPr>
              <w:fldChar w:fldCharType="end"/>
            </w:r>
          </w:hyperlink>
        </w:p>
        <w:p w14:paraId="508189F7" w14:textId="77777777" w:rsidR="006E6A42" w:rsidRDefault="00AA717C">
          <w:pPr>
            <w:pStyle w:val="31"/>
            <w:tabs>
              <w:tab w:val="right" w:leader="dot" w:pos="9628"/>
            </w:tabs>
            <w:rPr>
              <w:rFonts w:asciiTheme="minorHAnsi" w:eastAsiaTheme="minorEastAsia" w:hAnsiTheme="minorHAnsi" w:cstheme="minorBidi"/>
              <w:kern w:val="2"/>
              <w:sz w:val="21"/>
              <w:szCs w:val="22"/>
            </w:rPr>
          </w:pPr>
          <w:hyperlink w:anchor="_Toc51603003" w:history="1">
            <w:r w:rsidR="006E6A42" w:rsidRPr="000C2F0F">
              <w:rPr>
                <w:rStyle w:val="ad"/>
                <w:rFonts w:cs="Huawei Sans"/>
                <w:bCs/>
                <w:snapToGrid w:val="0"/>
              </w:rPr>
              <w:t>1.2.7</w:t>
            </w:r>
            <w:r w:rsidR="006E6A42" w:rsidRPr="000C2F0F">
              <w:rPr>
                <w:rStyle w:val="ad"/>
                <w:rFonts w:hint="eastAsia"/>
              </w:rPr>
              <w:t xml:space="preserve"> </w:t>
            </w:r>
            <w:r w:rsidR="006E6A42" w:rsidRPr="000C2F0F">
              <w:rPr>
                <w:rStyle w:val="ad"/>
                <w:rFonts w:hint="eastAsia"/>
              </w:rPr>
              <w:t>利用</w:t>
            </w:r>
            <w:r w:rsidR="006E6A42" w:rsidRPr="000C2F0F">
              <w:rPr>
                <w:rStyle w:val="ad"/>
              </w:rPr>
              <w:t>Page</w:t>
            </w:r>
            <w:r w:rsidR="006E6A42" w:rsidRPr="000C2F0F">
              <w:rPr>
                <w:rStyle w:val="ad"/>
                <w:rFonts w:hint="eastAsia"/>
              </w:rPr>
              <w:t>函数，完成可视化大屏的搭建。</w:t>
            </w:r>
            <w:r w:rsidR="006E6A42">
              <w:rPr>
                <w:webHidden/>
              </w:rPr>
              <w:tab/>
            </w:r>
            <w:r w:rsidR="006E6A42">
              <w:rPr>
                <w:webHidden/>
              </w:rPr>
              <w:fldChar w:fldCharType="begin"/>
            </w:r>
            <w:r w:rsidR="006E6A42">
              <w:rPr>
                <w:webHidden/>
              </w:rPr>
              <w:instrText xml:space="preserve"> PAGEREF _Toc51603003 \h </w:instrText>
            </w:r>
            <w:r w:rsidR="006E6A42">
              <w:rPr>
                <w:webHidden/>
              </w:rPr>
            </w:r>
            <w:r w:rsidR="006E6A42">
              <w:rPr>
                <w:webHidden/>
              </w:rPr>
              <w:fldChar w:fldCharType="separate"/>
            </w:r>
            <w:r w:rsidR="006E6A42">
              <w:rPr>
                <w:rFonts w:hint="eastAsia"/>
                <w:webHidden/>
              </w:rPr>
              <w:t>31</w:t>
            </w:r>
            <w:r w:rsidR="006E6A42">
              <w:rPr>
                <w:webHidden/>
              </w:rPr>
              <w:fldChar w:fldCharType="end"/>
            </w:r>
          </w:hyperlink>
        </w:p>
        <w:p w14:paraId="1496BAC6" w14:textId="77777777" w:rsidR="006E6A42" w:rsidRDefault="00AA717C">
          <w:pPr>
            <w:pStyle w:val="20"/>
            <w:tabs>
              <w:tab w:val="right" w:leader="dot" w:pos="9628"/>
            </w:tabs>
            <w:rPr>
              <w:rFonts w:asciiTheme="minorHAnsi" w:eastAsiaTheme="minorEastAsia" w:hAnsiTheme="minorHAnsi" w:cstheme="minorBidi"/>
              <w:kern w:val="2"/>
              <w:sz w:val="21"/>
              <w:szCs w:val="22"/>
            </w:rPr>
          </w:pPr>
          <w:hyperlink w:anchor="_Toc51603004" w:history="1">
            <w:r w:rsidR="006E6A42" w:rsidRPr="000C2F0F">
              <w:rPr>
                <w:rStyle w:val="ad"/>
                <w:rFonts w:cs="Huawei Sans"/>
                <w:snapToGrid w:val="0"/>
              </w:rPr>
              <w:t>1.3</w:t>
            </w:r>
            <w:r w:rsidR="006E6A42" w:rsidRPr="000C2F0F">
              <w:rPr>
                <w:rStyle w:val="ad"/>
                <w:rFonts w:hint="eastAsia"/>
              </w:rPr>
              <w:t xml:space="preserve"> </w:t>
            </w:r>
            <w:r w:rsidR="006E6A42" w:rsidRPr="000C2F0F">
              <w:rPr>
                <w:rStyle w:val="ad"/>
                <w:rFonts w:hint="eastAsia"/>
              </w:rPr>
              <w:t>创新指导</w:t>
            </w:r>
            <w:r w:rsidR="006E6A42">
              <w:rPr>
                <w:webHidden/>
              </w:rPr>
              <w:tab/>
            </w:r>
            <w:r w:rsidR="006E6A42">
              <w:rPr>
                <w:webHidden/>
              </w:rPr>
              <w:fldChar w:fldCharType="begin"/>
            </w:r>
            <w:r w:rsidR="006E6A42">
              <w:rPr>
                <w:webHidden/>
              </w:rPr>
              <w:instrText xml:space="preserve"> PAGEREF _Toc51603004 \h </w:instrText>
            </w:r>
            <w:r w:rsidR="006E6A42">
              <w:rPr>
                <w:webHidden/>
              </w:rPr>
            </w:r>
            <w:r w:rsidR="006E6A42">
              <w:rPr>
                <w:webHidden/>
              </w:rPr>
              <w:fldChar w:fldCharType="separate"/>
            </w:r>
            <w:r w:rsidR="006E6A42">
              <w:rPr>
                <w:rFonts w:hint="eastAsia"/>
                <w:webHidden/>
              </w:rPr>
              <w:t>38</w:t>
            </w:r>
            <w:r w:rsidR="006E6A42">
              <w:rPr>
                <w:webHidden/>
              </w:rPr>
              <w:fldChar w:fldCharType="end"/>
            </w:r>
          </w:hyperlink>
        </w:p>
        <w:p w14:paraId="758802F0" w14:textId="77777777" w:rsidR="006E6A42" w:rsidRDefault="00AA717C">
          <w:pPr>
            <w:pStyle w:val="20"/>
            <w:tabs>
              <w:tab w:val="right" w:leader="dot" w:pos="9628"/>
            </w:tabs>
            <w:rPr>
              <w:rFonts w:asciiTheme="minorHAnsi" w:eastAsiaTheme="minorEastAsia" w:hAnsiTheme="minorHAnsi" w:cstheme="minorBidi"/>
              <w:kern w:val="2"/>
              <w:sz w:val="21"/>
              <w:szCs w:val="22"/>
            </w:rPr>
          </w:pPr>
          <w:hyperlink w:anchor="_Toc51603005" w:history="1">
            <w:r w:rsidR="006E6A42" w:rsidRPr="000C2F0F">
              <w:rPr>
                <w:rStyle w:val="ad"/>
                <w:rFonts w:cs="Huawei Sans"/>
                <w:snapToGrid w:val="0"/>
              </w:rPr>
              <w:t>1.4</w:t>
            </w:r>
            <w:r w:rsidR="006E6A42" w:rsidRPr="000C2F0F">
              <w:rPr>
                <w:rStyle w:val="ad"/>
                <w:rFonts w:hint="eastAsia"/>
              </w:rPr>
              <w:t xml:space="preserve"> </w:t>
            </w:r>
            <w:r w:rsidR="006E6A42" w:rsidRPr="000C2F0F">
              <w:rPr>
                <w:rStyle w:val="ad"/>
                <w:rFonts w:hint="eastAsia"/>
              </w:rPr>
              <w:t>本章小结</w:t>
            </w:r>
            <w:r w:rsidR="006E6A42">
              <w:rPr>
                <w:webHidden/>
              </w:rPr>
              <w:tab/>
            </w:r>
            <w:r w:rsidR="006E6A42">
              <w:rPr>
                <w:webHidden/>
              </w:rPr>
              <w:fldChar w:fldCharType="begin"/>
            </w:r>
            <w:r w:rsidR="006E6A42">
              <w:rPr>
                <w:webHidden/>
              </w:rPr>
              <w:instrText xml:space="preserve"> PAGEREF _Toc51603005 \h </w:instrText>
            </w:r>
            <w:r w:rsidR="006E6A42">
              <w:rPr>
                <w:webHidden/>
              </w:rPr>
            </w:r>
            <w:r w:rsidR="006E6A42">
              <w:rPr>
                <w:webHidden/>
              </w:rPr>
              <w:fldChar w:fldCharType="separate"/>
            </w:r>
            <w:r w:rsidR="006E6A42">
              <w:rPr>
                <w:rFonts w:hint="eastAsia"/>
                <w:webHidden/>
              </w:rPr>
              <w:t>38</w:t>
            </w:r>
            <w:r w:rsidR="006E6A42">
              <w:rPr>
                <w:webHidden/>
              </w:rPr>
              <w:fldChar w:fldCharType="end"/>
            </w:r>
          </w:hyperlink>
        </w:p>
        <w:p w14:paraId="0B048C6B" w14:textId="63735CE8" w:rsidR="00002614" w:rsidRPr="009E4137" w:rsidRDefault="001B3964" w:rsidP="009E4137">
          <w:pPr>
            <w:pStyle w:val="31"/>
            <w:tabs>
              <w:tab w:val="right" w:leader="dot" w:pos="9628"/>
            </w:tabs>
            <w:rPr>
              <w:rFonts w:cs="Book Antiqua" w:hint="eastAsia"/>
            </w:rPr>
          </w:pPr>
          <w:r>
            <w:rPr>
              <w:rFonts w:cs="Book Antiqua" w:hint="eastAsia"/>
            </w:rPr>
            <w:fldChar w:fldCharType="end"/>
          </w:r>
        </w:p>
      </w:sdtContent>
    </w:sdt>
    <w:bookmarkEnd w:id="9"/>
    <w:bookmarkEnd w:id="8"/>
    <w:bookmarkEnd w:id="7"/>
    <w:bookmarkEnd w:id="6"/>
    <w:bookmarkEnd w:id="5"/>
    <w:bookmarkEnd w:id="4"/>
    <w:bookmarkEnd w:id="3"/>
    <w:bookmarkEnd w:id="2"/>
    <w:bookmarkEnd w:id="1"/>
    <w:bookmarkEnd w:id="0"/>
    <w:p w14:paraId="22BEAB0C" w14:textId="77777777" w:rsidR="009E4137" w:rsidRDefault="009E4137" w:rsidP="009E4137">
      <w:pPr>
        <w:pStyle w:val="1e"/>
        <w:rPr>
          <w:rFonts w:hint="eastAsia"/>
        </w:rPr>
      </w:pPr>
    </w:p>
    <w:p w14:paraId="55ECC58D" w14:textId="77777777" w:rsidR="009E4137" w:rsidRDefault="009E4137" w:rsidP="009E4137">
      <w:pPr>
        <w:pStyle w:val="1e"/>
        <w:rPr>
          <w:rFonts w:hint="eastAsia"/>
        </w:rPr>
      </w:pPr>
    </w:p>
    <w:p w14:paraId="7763A48F" w14:textId="77777777" w:rsidR="009E4137" w:rsidRDefault="009E4137" w:rsidP="009E4137">
      <w:pPr>
        <w:pStyle w:val="1e"/>
        <w:rPr>
          <w:rFonts w:hint="eastAsia"/>
        </w:rPr>
      </w:pPr>
    </w:p>
    <w:p w14:paraId="5838CA16" w14:textId="77777777" w:rsidR="009E4137" w:rsidRDefault="009E4137" w:rsidP="009E4137">
      <w:pPr>
        <w:pStyle w:val="1e"/>
        <w:rPr>
          <w:rFonts w:hint="eastAsia"/>
        </w:rPr>
      </w:pPr>
    </w:p>
    <w:p w14:paraId="15AD9B51" w14:textId="77777777" w:rsidR="009E4137" w:rsidRDefault="009E4137" w:rsidP="009E4137">
      <w:pPr>
        <w:pStyle w:val="1e"/>
        <w:rPr>
          <w:rFonts w:hint="eastAsia"/>
        </w:rPr>
      </w:pPr>
    </w:p>
    <w:p w14:paraId="402C266D" w14:textId="77777777" w:rsidR="009E4137" w:rsidRDefault="009E4137" w:rsidP="009E4137">
      <w:pPr>
        <w:pStyle w:val="1e"/>
        <w:rPr>
          <w:rFonts w:hint="eastAsia"/>
        </w:rPr>
      </w:pPr>
    </w:p>
    <w:p w14:paraId="30A53B4A" w14:textId="3E9C1888" w:rsidR="00DC6966" w:rsidRPr="006651F6" w:rsidRDefault="00812246" w:rsidP="00D65C31">
      <w:pPr>
        <w:pStyle w:val="1"/>
        <w:rPr>
          <w:rFonts w:hint="eastAsia"/>
        </w:rPr>
      </w:pPr>
      <w:bookmarkStart w:id="10" w:name="_Toc51602992"/>
      <w:r>
        <w:lastRenderedPageBreak/>
        <w:t>Pyecharts</w:t>
      </w:r>
      <w:r>
        <w:rPr>
          <w:rFonts w:hint="eastAsia"/>
        </w:rPr>
        <w:t>可视化</w:t>
      </w:r>
      <w:r w:rsidR="00311580">
        <w:rPr>
          <w:rFonts w:hint="eastAsia"/>
        </w:rPr>
        <w:t>大屏搭建指导</w:t>
      </w:r>
      <w:bookmarkEnd w:id="10"/>
    </w:p>
    <w:p w14:paraId="4DE04C2A" w14:textId="1C4EF90C" w:rsidR="00DC6966" w:rsidRPr="006651F6" w:rsidRDefault="00DC6966" w:rsidP="00382C74">
      <w:pPr>
        <w:pStyle w:val="2"/>
        <w:rPr>
          <w:rFonts w:hint="eastAsia"/>
        </w:rPr>
      </w:pPr>
      <w:bookmarkStart w:id="11" w:name="_Toc466755572"/>
      <w:bookmarkStart w:id="12" w:name="_Toc51602993"/>
      <w:r w:rsidRPr="006651F6">
        <w:t>实验介绍</w:t>
      </w:r>
      <w:bookmarkEnd w:id="11"/>
      <w:bookmarkEnd w:id="12"/>
    </w:p>
    <w:p w14:paraId="30D6CFA2" w14:textId="09B46AF9" w:rsidR="00DC6966" w:rsidRPr="006651F6" w:rsidRDefault="00DC6966" w:rsidP="00382C74">
      <w:pPr>
        <w:pStyle w:val="3"/>
        <w:rPr>
          <w:rFonts w:hint="eastAsia"/>
          <w:bCs/>
          <w:i/>
          <w:iCs/>
          <w:color w:val="0000FF"/>
          <w:kern w:val="2"/>
          <w:sz w:val="21"/>
        </w:rPr>
      </w:pPr>
      <w:bookmarkStart w:id="13" w:name="_Toc466755573"/>
      <w:bookmarkStart w:id="14" w:name="_Toc51602994"/>
      <w:r w:rsidRPr="006651F6">
        <w:t>关于本实验</w:t>
      </w:r>
      <w:bookmarkEnd w:id="13"/>
      <w:bookmarkEnd w:id="14"/>
    </w:p>
    <w:p w14:paraId="3BE854AA" w14:textId="373B8B71" w:rsidR="00DC6966" w:rsidRPr="006651F6" w:rsidRDefault="00DC6966" w:rsidP="00311580">
      <w:pPr>
        <w:pStyle w:val="1e"/>
        <w:rPr>
          <w:rFonts w:hint="eastAsia"/>
        </w:rPr>
      </w:pPr>
      <w:r w:rsidRPr="006651F6">
        <w:t>本实验</w:t>
      </w:r>
      <w:r w:rsidR="00C26CFE">
        <w:rPr>
          <w:rFonts w:hint="eastAsia"/>
        </w:rPr>
        <w:t>主要介绍</w:t>
      </w:r>
      <w:r w:rsidR="001C09C2">
        <w:rPr>
          <w:rFonts w:hint="eastAsia"/>
        </w:rPr>
        <w:t>Pyecharts</w:t>
      </w:r>
      <w:r w:rsidR="001C09C2">
        <w:rPr>
          <w:rFonts w:hint="eastAsia"/>
        </w:rPr>
        <w:t>可视化的基本操作，包括图表绘制基础练习代码，分析</w:t>
      </w:r>
      <w:r w:rsidR="001C09C2">
        <w:rPr>
          <w:rFonts w:hint="eastAsia"/>
        </w:rPr>
        <w:t>2</w:t>
      </w:r>
      <w:r w:rsidR="001C09C2">
        <w:t>020</w:t>
      </w:r>
      <w:r w:rsidR="001C09C2">
        <w:t>年</w:t>
      </w:r>
      <w:r w:rsidR="001C09C2">
        <w:rPr>
          <w:rFonts w:hint="eastAsia"/>
        </w:rPr>
        <w:t>3</w:t>
      </w:r>
      <w:r w:rsidR="001C09C2">
        <w:rPr>
          <w:rFonts w:hint="eastAsia"/>
        </w:rPr>
        <w:t>月各省</w:t>
      </w:r>
      <w:r w:rsidR="001C09C2">
        <w:rPr>
          <w:rFonts w:hint="eastAsia"/>
        </w:rPr>
        <w:t>G</w:t>
      </w:r>
      <w:r w:rsidR="001C09C2">
        <w:t>MV</w:t>
      </w:r>
      <w:r w:rsidR="001C09C2">
        <w:t>数据并绘制玫瑰图</w:t>
      </w:r>
      <w:r w:rsidR="001C09C2">
        <w:rPr>
          <w:rFonts w:hint="eastAsia"/>
        </w:rPr>
        <w:t>，分析全国</w:t>
      </w:r>
      <w:r w:rsidR="001C09C2">
        <w:t>各省用户数量并绘制地图</w:t>
      </w:r>
      <w:r w:rsidR="001C09C2">
        <w:rPr>
          <w:rFonts w:hint="eastAsia"/>
        </w:rPr>
        <w:t>，分析各商品销量及销售金额并在同一副图里绘制折线图与柱状图，利用</w:t>
      </w:r>
      <w:r w:rsidR="001C09C2">
        <w:rPr>
          <w:rFonts w:hint="eastAsia"/>
        </w:rPr>
        <w:t>JavaScript</w:t>
      </w:r>
      <w:r w:rsidR="001C09C2">
        <w:rPr>
          <w:rFonts w:hint="eastAsia"/>
        </w:rPr>
        <w:t>代码完成下钻与上卷的操作，最后将所有这些图表汇集在同一个大屏内，通过简单的拖拽来调整页面布局</w:t>
      </w:r>
      <w:r w:rsidR="00C26CFE">
        <w:rPr>
          <w:rFonts w:hint="eastAsia"/>
        </w:rPr>
        <w:t>。</w:t>
      </w:r>
    </w:p>
    <w:p w14:paraId="5B04DD4A" w14:textId="1BEC338C" w:rsidR="00DC6966" w:rsidRPr="006651F6" w:rsidRDefault="00DC6966" w:rsidP="00382C74">
      <w:pPr>
        <w:pStyle w:val="3"/>
        <w:rPr>
          <w:rFonts w:hint="eastAsia"/>
        </w:rPr>
      </w:pPr>
      <w:bookmarkStart w:id="15" w:name="_Toc466755574"/>
      <w:bookmarkStart w:id="16" w:name="_Toc51602995"/>
      <w:r w:rsidRPr="006651F6">
        <w:t>实验目的</w:t>
      </w:r>
      <w:bookmarkEnd w:id="15"/>
      <w:bookmarkEnd w:id="16"/>
    </w:p>
    <w:p w14:paraId="1085C68B" w14:textId="106CDC09" w:rsidR="00DC6966" w:rsidRPr="006651F6" w:rsidRDefault="001C09C2" w:rsidP="00F73F7D">
      <w:pPr>
        <w:pStyle w:val="4a"/>
        <w:rPr>
          <w:rFonts w:hint="eastAsia"/>
        </w:rPr>
      </w:pPr>
      <w:r>
        <w:rPr>
          <w:rFonts w:hint="eastAsia"/>
        </w:rPr>
        <w:t>帮助学员理解</w:t>
      </w:r>
      <w:r>
        <w:rPr>
          <w:rFonts w:hint="eastAsia"/>
        </w:rPr>
        <w:t>Pyecharts</w:t>
      </w:r>
      <w:r>
        <w:rPr>
          <w:rFonts w:hint="eastAsia"/>
        </w:rPr>
        <w:t>可视化的基本思想，让学员掌握如何进行数据挖掘分析结果</w:t>
      </w:r>
      <w:r>
        <w:t>可视化的基本流程</w:t>
      </w:r>
      <w:r>
        <w:rPr>
          <w:rFonts w:hint="eastAsia"/>
        </w:rPr>
        <w:t>，以便帮助学员更好地完成商业智能</w:t>
      </w:r>
      <w:r>
        <w:rPr>
          <w:rFonts w:hint="eastAsia"/>
        </w:rPr>
        <w:t>B</w:t>
      </w:r>
      <w:r>
        <w:t>I</w:t>
      </w:r>
      <w:r>
        <w:t>分析</w:t>
      </w:r>
      <w:r w:rsidR="00C26CFE">
        <w:rPr>
          <w:rFonts w:hint="eastAsia"/>
        </w:rPr>
        <w:t>。</w:t>
      </w:r>
    </w:p>
    <w:p w14:paraId="6CEAD13D" w14:textId="4403F046" w:rsidR="00A572D1" w:rsidRDefault="00BA314C" w:rsidP="00812246">
      <w:pPr>
        <w:pStyle w:val="2"/>
        <w:numPr>
          <w:ilvl w:val="1"/>
          <w:numId w:val="4"/>
        </w:numPr>
        <w:rPr>
          <w:rFonts w:hint="eastAsia"/>
        </w:rPr>
      </w:pPr>
      <w:bookmarkStart w:id="17" w:name="_Toc528654186"/>
      <w:bookmarkStart w:id="18" w:name="_Toc533099462"/>
      <w:bookmarkStart w:id="19" w:name="_Toc4681289"/>
      <w:bookmarkStart w:id="20" w:name="_Toc17192040"/>
      <w:bookmarkStart w:id="21" w:name="_Toc51602996"/>
      <w:bookmarkStart w:id="22" w:name="_Toc466755580"/>
      <w:r>
        <w:rPr>
          <w:rFonts w:hint="eastAsia"/>
        </w:rPr>
        <w:t>实验</w:t>
      </w:r>
      <w:bookmarkEnd w:id="17"/>
      <w:bookmarkEnd w:id="18"/>
      <w:bookmarkEnd w:id="19"/>
      <w:r>
        <w:rPr>
          <w:rFonts w:hint="eastAsia"/>
          <w:lang w:eastAsia="zh-CN"/>
        </w:rPr>
        <w:t>代码</w:t>
      </w:r>
      <w:bookmarkEnd w:id="20"/>
      <w:bookmarkEnd w:id="21"/>
    </w:p>
    <w:p w14:paraId="1BEE2A89" w14:textId="77777777" w:rsidR="006E6A42" w:rsidRPr="008011CE" w:rsidRDefault="006E6A42" w:rsidP="006E6A42">
      <w:pPr>
        <w:pStyle w:val="3"/>
        <w:numPr>
          <w:ilvl w:val="2"/>
          <w:numId w:val="4"/>
        </w:numPr>
        <w:rPr>
          <w:rFonts w:ascii="Huawei Sans" w:hAnsi="Huawei Sans" w:cs="Huawei Sans"/>
        </w:rPr>
      </w:pPr>
      <w:bookmarkStart w:id="23" w:name="_Toc51602997"/>
      <w:bookmarkStart w:id="24" w:name="_Toc14361094"/>
      <w:bookmarkStart w:id="25" w:name="_Toc35900571"/>
      <w:r w:rsidRPr="008011CE">
        <w:rPr>
          <w:rFonts w:ascii="Huawei Sans" w:hAnsi="Huawei Sans" w:cs="Huawei Sans"/>
        </w:rPr>
        <w:t>Pyecharts</w:t>
      </w:r>
      <w:r w:rsidRPr="008011CE">
        <w:rPr>
          <w:rFonts w:ascii="Huawei Sans" w:hAnsi="Huawei Sans" w:cs="Huawei Sans"/>
        </w:rPr>
        <w:t>基本操作简介</w:t>
      </w:r>
      <w:bookmarkEnd w:id="23"/>
    </w:p>
    <w:p w14:paraId="1AE293A7" w14:textId="77777777" w:rsidR="006E6A42" w:rsidRPr="008011CE" w:rsidRDefault="006E6A42" w:rsidP="006E6A42">
      <w:pPr>
        <w:pStyle w:val="30"/>
        <w:rPr>
          <w:rFonts w:hint="eastAsia"/>
        </w:rPr>
      </w:pPr>
      <w:bookmarkStart w:id="26" w:name="_Toc38030414"/>
      <w:bookmarkStart w:id="27" w:name="_Toc38030854"/>
      <w:bookmarkStart w:id="28" w:name="_Toc38544612"/>
      <w:bookmarkStart w:id="29" w:name="_Toc38553605"/>
      <w:r w:rsidRPr="008011CE">
        <w:rPr>
          <w:rFonts w:ascii="Huawei Sans" w:hAnsi="Huawei Sans" w:cs="Huawei Sans"/>
        </w:rPr>
        <w:t>安装</w:t>
      </w:r>
      <w:r w:rsidRPr="008011CE">
        <w:t>Pyecharts</w:t>
      </w:r>
      <w:r w:rsidRPr="008011CE">
        <w:t>库</w:t>
      </w:r>
      <w:bookmarkEnd w:id="26"/>
      <w:bookmarkEnd w:id="27"/>
      <w:bookmarkEnd w:id="28"/>
      <w:bookmarkEnd w:id="29"/>
    </w:p>
    <w:p w14:paraId="014724E5" w14:textId="77777777" w:rsidR="006E6A42" w:rsidRPr="008011CE" w:rsidRDefault="006E6A42" w:rsidP="006E6A42">
      <w:pPr>
        <w:pStyle w:val="1e"/>
        <w:rPr>
          <w:rFonts w:ascii="Huawei Sans" w:hAnsi="Huawei Sans" w:cs="Huawei Sans"/>
        </w:rPr>
      </w:pPr>
      <w:r w:rsidRPr="008011CE">
        <w:rPr>
          <w:rFonts w:ascii="Huawei Sans" w:hAnsi="Huawei Sans" w:cs="Huawei Sans"/>
        </w:rPr>
        <w:t>在</w:t>
      </w:r>
      <w:r w:rsidRPr="008011CE">
        <w:rPr>
          <w:rFonts w:ascii="Huawei Sans" w:hAnsi="Huawei Sans" w:cs="Huawei Sans"/>
        </w:rPr>
        <w:t xml:space="preserve">Jupyter Notebook </w:t>
      </w:r>
      <w:r w:rsidRPr="008011CE">
        <w:rPr>
          <w:rFonts w:ascii="Huawei Sans" w:hAnsi="Huawei Sans" w:cs="Huawei Sans"/>
        </w:rPr>
        <w:t>代码块中输入：</w:t>
      </w:r>
    </w:p>
    <w:tbl>
      <w:tblPr>
        <w:tblStyle w:val="V30"/>
        <w:tblW w:w="0" w:type="auto"/>
        <w:tblLook w:val="04A0" w:firstRow="1" w:lastRow="0" w:firstColumn="1" w:lastColumn="0" w:noHBand="0" w:noVBand="1"/>
      </w:tblPr>
      <w:tblGrid>
        <w:gridCol w:w="8587"/>
      </w:tblGrid>
      <w:tr w:rsidR="006E6A42" w:rsidRPr="008011CE" w14:paraId="57819275" w14:textId="77777777" w:rsidTr="00C04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8" w:type="dxa"/>
          </w:tcPr>
          <w:p w14:paraId="215F13A6" w14:textId="77777777" w:rsidR="006E6A42" w:rsidRPr="008011CE" w:rsidRDefault="006E6A42" w:rsidP="00C044E2">
            <w:pPr>
              <w:pStyle w:val="1e"/>
              <w:ind w:left="0"/>
              <w:jc w:val="left"/>
              <w:rPr>
                <w:rFonts w:ascii="Huawei Sans" w:hAnsi="Huawei Sans" w:cs="Huawei Sans"/>
                <w:b w:val="0"/>
              </w:rPr>
            </w:pPr>
            <w:r w:rsidRPr="008011CE">
              <w:rPr>
                <w:rFonts w:ascii="Huawei Sans" w:hAnsi="Huawei Sans" w:cs="Huawei Sans"/>
                <w:b w:val="0"/>
              </w:rPr>
              <w:t>!pip install -i https://pypi.tuna.tsinghua.edu.cn/simple pyecharts</w:t>
            </w:r>
            <w:r>
              <w:rPr>
                <w:rFonts w:ascii="Huawei Sans" w:hAnsi="Huawei Sans" w:cs="Huawei Sans"/>
                <w:b w:val="0"/>
              </w:rPr>
              <w:t>==1.7.1</w:t>
            </w:r>
          </w:p>
        </w:tc>
      </w:tr>
    </w:tbl>
    <w:p w14:paraId="20DC7EF7" w14:textId="77777777" w:rsidR="006E6A42" w:rsidRPr="008011CE" w:rsidRDefault="006E6A42" w:rsidP="006E6A42">
      <w:pPr>
        <w:pStyle w:val="1e"/>
        <w:rPr>
          <w:rFonts w:ascii="Huawei Sans" w:hAnsi="Huawei Sans" w:cs="Huawei Sans"/>
        </w:rPr>
      </w:pPr>
      <w:r w:rsidRPr="008011CE">
        <w:rPr>
          <w:rFonts w:ascii="Huawei Sans" w:hAnsi="Huawei Sans" w:cs="Huawei Sans"/>
        </w:rPr>
        <w:t>显示</w:t>
      </w:r>
      <w:r w:rsidRPr="008011CE">
        <w:rPr>
          <w:rFonts w:ascii="Huawei Sans" w:hAnsi="Huawei Sans" w:cs="Huawei Sans"/>
        </w:rPr>
        <w:t xml:space="preserve"> </w:t>
      </w:r>
      <w:proofErr w:type="gramStart"/>
      <w:r w:rsidRPr="008011CE">
        <w:rPr>
          <w:rFonts w:ascii="Huawei Sans" w:hAnsi="Huawei Sans" w:cs="Huawei Sans"/>
        </w:rPr>
        <w:t>”</w:t>
      </w:r>
      <w:proofErr w:type="gramEnd"/>
      <w:r w:rsidRPr="008011CE">
        <w:rPr>
          <w:rFonts w:ascii="Huawei Sans" w:hAnsi="Huawei Sans" w:cs="Huawei Sans"/>
        </w:rPr>
        <w:t>Succesfully installed pyecharts</w:t>
      </w:r>
      <w:proofErr w:type="gramStart"/>
      <w:r w:rsidRPr="008011CE">
        <w:rPr>
          <w:rFonts w:ascii="Huawei Sans" w:hAnsi="Huawei Sans" w:cs="Huawei Sans"/>
        </w:rPr>
        <w:t>”</w:t>
      </w:r>
      <w:proofErr w:type="gramEnd"/>
      <w:r w:rsidRPr="008011CE">
        <w:rPr>
          <w:rFonts w:ascii="Huawei Sans" w:hAnsi="Huawei Sans" w:cs="Huawei Sans"/>
        </w:rPr>
        <w:t xml:space="preserve"> </w:t>
      </w:r>
      <w:r w:rsidRPr="008011CE">
        <w:rPr>
          <w:rFonts w:ascii="Huawei Sans" w:hAnsi="Huawei Sans" w:cs="Huawei Sans"/>
        </w:rPr>
        <w:t>就表示已经安装成功了。</w:t>
      </w:r>
    </w:p>
    <w:p w14:paraId="45FF8D77" w14:textId="77777777" w:rsidR="006E6A42" w:rsidRPr="008011CE" w:rsidRDefault="006E6A42" w:rsidP="006E6A42">
      <w:pPr>
        <w:pStyle w:val="30"/>
        <w:rPr>
          <w:rFonts w:ascii="Huawei Sans" w:hAnsi="Huawei Sans" w:cs="Huawei Sans"/>
        </w:rPr>
      </w:pPr>
      <w:r w:rsidRPr="008011CE">
        <w:rPr>
          <w:rFonts w:ascii="Huawei Sans" w:hAnsi="Huawei Sans" w:cs="Huawei Sans"/>
        </w:rPr>
        <w:t>绘制柱状图</w:t>
      </w:r>
    </w:p>
    <w:p w14:paraId="77E2EFDC" w14:textId="77777777" w:rsidR="006E6A42" w:rsidRPr="008011CE" w:rsidRDefault="006E6A42" w:rsidP="006E6A42">
      <w:pPr>
        <w:pStyle w:val="1e"/>
        <w:rPr>
          <w:rFonts w:ascii="Huawei Sans" w:hAnsi="Huawei Sans" w:cs="Huawei Sans"/>
        </w:rPr>
      </w:pPr>
      <w:r w:rsidRPr="008011CE">
        <w:rPr>
          <w:rFonts w:ascii="Huawei Sans" w:hAnsi="Huawei Sans" w:cs="Huawei Sans"/>
        </w:rPr>
        <w:t>代码如下：</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6E6A42" w:rsidRPr="008011CE" w14:paraId="6B96F3F5"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5818BEC3" w14:textId="77777777" w:rsidR="006E6A42" w:rsidRPr="008011CE" w:rsidRDefault="006E6A42" w:rsidP="00C044E2">
            <w:pPr>
              <w:pStyle w:val="2f2"/>
              <w:ind w:left="0"/>
            </w:pPr>
            <w:r w:rsidRPr="008011CE">
              <w:lastRenderedPageBreak/>
              <w:t>import pyecharts.options as opts</w:t>
            </w:r>
          </w:p>
          <w:p w14:paraId="485B11C9" w14:textId="77777777" w:rsidR="006E6A42" w:rsidRPr="008011CE" w:rsidRDefault="006E6A42" w:rsidP="00C044E2">
            <w:pPr>
              <w:pStyle w:val="2f2"/>
              <w:ind w:left="0"/>
            </w:pPr>
            <w:r w:rsidRPr="008011CE">
              <w:t>from pyecharts.charts import Bar</w:t>
            </w:r>
          </w:p>
          <w:p w14:paraId="68C628C7" w14:textId="1BE75429" w:rsidR="006E6A42" w:rsidRPr="008011CE" w:rsidRDefault="00F14DEA" w:rsidP="00C044E2">
            <w:pPr>
              <w:pStyle w:val="2f2"/>
              <w:ind w:left="0"/>
            </w:pPr>
            <w:r w:rsidRPr="00F14DEA">
              <w:t>import os</w:t>
            </w:r>
          </w:p>
          <w:p w14:paraId="1517558E" w14:textId="77777777" w:rsidR="006E6A42" w:rsidRPr="008011CE" w:rsidRDefault="006E6A42" w:rsidP="00C044E2">
            <w:pPr>
              <w:pStyle w:val="2f2"/>
              <w:ind w:left="0"/>
              <w:rPr>
                <w:lang w:eastAsia="zh-CN"/>
              </w:rPr>
            </w:pPr>
            <w:r w:rsidRPr="008011CE">
              <w:rPr>
                <w:lang w:eastAsia="zh-CN"/>
              </w:rPr>
              <w:t>attr = ["</w:t>
            </w:r>
            <w:r w:rsidRPr="008011CE">
              <w:rPr>
                <w:lang w:eastAsia="zh-CN"/>
              </w:rPr>
              <w:t>衬衫</w:t>
            </w:r>
            <w:r w:rsidRPr="008011CE">
              <w:rPr>
                <w:lang w:eastAsia="zh-CN"/>
              </w:rPr>
              <w:t>", "</w:t>
            </w:r>
            <w:r w:rsidRPr="008011CE">
              <w:rPr>
                <w:lang w:eastAsia="zh-CN"/>
              </w:rPr>
              <w:t>羊毛衫</w:t>
            </w:r>
            <w:r w:rsidRPr="008011CE">
              <w:rPr>
                <w:lang w:eastAsia="zh-CN"/>
              </w:rPr>
              <w:t>", "</w:t>
            </w:r>
            <w:r w:rsidRPr="008011CE">
              <w:rPr>
                <w:lang w:eastAsia="zh-CN"/>
              </w:rPr>
              <w:t>雪纺衫</w:t>
            </w:r>
            <w:r w:rsidRPr="008011CE">
              <w:rPr>
                <w:lang w:eastAsia="zh-CN"/>
              </w:rPr>
              <w:t>", "</w:t>
            </w:r>
            <w:r w:rsidRPr="008011CE">
              <w:rPr>
                <w:lang w:eastAsia="zh-CN"/>
              </w:rPr>
              <w:t>裤子</w:t>
            </w:r>
            <w:r w:rsidRPr="008011CE">
              <w:rPr>
                <w:lang w:eastAsia="zh-CN"/>
              </w:rPr>
              <w:t>", "</w:t>
            </w:r>
            <w:r w:rsidRPr="008011CE">
              <w:rPr>
                <w:lang w:eastAsia="zh-CN"/>
              </w:rPr>
              <w:t>高跟鞋</w:t>
            </w:r>
            <w:r w:rsidRPr="008011CE">
              <w:rPr>
                <w:lang w:eastAsia="zh-CN"/>
              </w:rPr>
              <w:t>", "</w:t>
            </w:r>
            <w:r w:rsidRPr="008011CE">
              <w:rPr>
                <w:lang w:eastAsia="zh-CN"/>
              </w:rPr>
              <w:t>袜子</w:t>
            </w:r>
            <w:r w:rsidRPr="008011CE">
              <w:rPr>
                <w:lang w:eastAsia="zh-CN"/>
              </w:rPr>
              <w:t>"]</w:t>
            </w:r>
          </w:p>
          <w:p w14:paraId="3B39D458" w14:textId="77777777" w:rsidR="006E6A42" w:rsidRPr="008011CE" w:rsidRDefault="006E6A42" w:rsidP="00C044E2">
            <w:pPr>
              <w:pStyle w:val="2f2"/>
              <w:ind w:left="0"/>
            </w:pPr>
            <w:r w:rsidRPr="008011CE">
              <w:t>v1 = [5, 20, 36, 10, 75, 90]</w:t>
            </w:r>
          </w:p>
          <w:p w14:paraId="349410CE" w14:textId="77777777" w:rsidR="006E6A42" w:rsidRPr="008011CE" w:rsidRDefault="006E6A42" w:rsidP="00C044E2">
            <w:pPr>
              <w:pStyle w:val="2f2"/>
              <w:ind w:left="0"/>
            </w:pPr>
            <w:r w:rsidRPr="008011CE">
              <w:t>v2 = [10, 25, 8, 60, 20, 80]</w:t>
            </w:r>
          </w:p>
          <w:p w14:paraId="2F558AB3" w14:textId="77777777" w:rsidR="006E6A42" w:rsidRPr="008011CE" w:rsidRDefault="006E6A42" w:rsidP="00C044E2">
            <w:pPr>
              <w:pStyle w:val="2f2"/>
              <w:ind w:left="0"/>
            </w:pPr>
            <w:r w:rsidRPr="008011CE">
              <w:t xml:space="preserve"> </w:t>
            </w:r>
          </w:p>
          <w:p w14:paraId="7FB6C306" w14:textId="77777777" w:rsidR="006E6A42" w:rsidRPr="008011CE" w:rsidRDefault="006E6A42" w:rsidP="00C044E2">
            <w:pPr>
              <w:pStyle w:val="2f2"/>
              <w:ind w:left="0"/>
            </w:pPr>
            <w:r w:rsidRPr="008011CE">
              <w:t>bar = (</w:t>
            </w:r>
          </w:p>
          <w:p w14:paraId="2164C0C2" w14:textId="77777777" w:rsidR="006E6A42" w:rsidRPr="008011CE" w:rsidRDefault="006E6A42" w:rsidP="00C044E2">
            <w:pPr>
              <w:pStyle w:val="2f2"/>
              <w:ind w:left="0"/>
            </w:pPr>
            <w:r w:rsidRPr="008011CE">
              <w:t xml:space="preserve">    Bar()</w:t>
            </w:r>
          </w:p>
          <w:p w14:paraId="31438474" w14:textId="77777777" w:rsidR="006E6A42" w:rsidRPr="008011CE" w:rsidRDefault="006E6A42" w:rsidP="00C044E2">
            <w:pPr>
              <w:pStyle w:val="2f2"/>
              <w:ind w:left="0"/>
            </w:pPr>
            <w:r w:rsidRPr="008011CE">
              <w:t xml:space="preserve">    .add_xaxis(attr) </w:t>
            </w:r>
          </w:p>
          <w:p w14:paraId="063D35E7" w14:textId="77777777" w:rsidR="006E6A42" w:rsidRPr="008011CE" w:rsidRDefault="006E6A42" w:rsidP="00C044E2">
            <w:pPr>
              <w:pStyle w:val="2f2"/>
              <w:ind w:left="0"/>
            </w:pPr>
            <w:r w:rsidRPr="008011CE">
              <w:t xml:space="preserve">    .add_yaxis("</w:t>
            </w:r>
            <w:r w:rsidRPr="008011CE">
              <w:t>商家</w:t>
            </w:r>
            <w:r w:rsidRPr="008011CE">
              <w:t xml:space="preserve">A", v1, stack="stack1") </w:t>
            </w:r>
          </w:p>
          <w:p w14:paraId="754997A3" w14:textId="77777777" w:rsidR="006E6A42" w:rsidRPr="008011CE" w:rsidRDefault="006E6A42" w:rsidP="00C044E2">
            <w:pPr>
              <w:pStyle w:val="2f2"/>
              <w:ind w:left="0"/>
            </w:pPr>
            <w:r w:rsidRPr="008011CE">
              <w:t xml:space="preserve">    .add_yaxis("</w:t>
            </w:r>
            <w:r w:rsidRPr="008011CE">
              <w:t>商家</w:t>
            </w:r>
            <w:r w:rsidRPr="008011CE">
              <w:t xml:space="preserve">B", v2, stack="stack1") </w:t>
            </w:r>
            <w:r w:rsidRPr="008011CE">
              <w:rPr>
                <w:color w:val="365F91" w:themeColor="accent1" w:themeShade="BF"/>
              </w:rPr>
              <w:t xml:space="preserve"># </w:t>
            </w:r>
            <w:r w:rsidRPr="008011CE">
              <w:rPr>
                <w:color w:val="365F91" w:themeColor="accent1" w:themeShade="BF"/>
              </w:rPr>
              <w:t>指定</w:t>
            </w:r>
            <w:r w:rsidRPr="008011CE">
              <w:rPr>
                <w:color w:val="365F91" w:themeColor="accent1" w:themeShade="BF"/>
              </w:rPr>
              <w:t>stack="stack1"</w:t>
            </w:r>
            <w:r w:rsidRPr="008011CE">
              <w:rPr>
                <w:color w:val="365F91" w:themeColor="accent1" w:themeShade="BF"/>
              </w:rPr>
              <w:t>时，两列数据会重叠，如下图所示</w:t>
            </w:r>
          </w:p>
          <w:p w14:paraId="234B3550" w14:textId="77777777" w:rsidR="006E6A42" w:rsidRPr="008011CE" w:rsidRDefault="006E6A42" w:rsidP="00C044E2">
            <w:pPr>
              <w:pStyle w:val="2f2"/>
              <w:ind w:left="0"/>
            </w:pPr>
            <w:r w:rsidRPr="008011CE">
              <w:t xml:space="preserve">    .set_series_opts(label_opts=opts.LabelOpts(is_show=False)) </w:t>
            </w:r>
            <w:r w:rsidRPr="008011CE">
              <w:rPr>
                <w:color w:val="365F91" w:themeColor="accent1" w:themeShade="BF"/>
              </w:rPr>
              <w:t>#</w:t>
            </w:r>
            <w:r w:rsidRPr="008011CE">
              <w:rPr>
                <w:color w:val="365F91" w:themeColor="accent1" w:themeShade="BF"/>
              </w:rPr>
              <w:t>是否显示数据标签，</w:t>
            </w:r>
            <w:r w:rsidRPr="008011CE">
              <w:rPr>
                <w:color w:val="365F91" w:themeColor="accent1" w:themeShade="BF"/>
              </w:rPr>
              <w:t>False</w:t>
            </w:r>
            <w:r w:rsidRPr="008011CE">
              <w:rPr>
                <w:color w:val="365F91" w:themeColor="accent1" w:themeShade="BF"/>
              </w:rPr>
              <w:t>为不显示</w:t>
            </w:r>
          </w:p>
          <w:p w14:paraId="17490386" w14:textId="77777777" w:rsidR="006E6A42" w:rsidRPr="008011CE" w:rsidRDefault="006E6A42" w:rsidP="00C044E2">
            <w:pPr>
              <w:pStyle w:val="2f2"/>
              <w:ind w:left="0"/>
            </w:pPr>
            <w:r w:rsidRPr="008011CE">
              <w:t xml:space="preserve">    .set_global_opts(title_opts=opts.TitleOpts(title="</w:t>
            </w:r>
            <w:r w:rsidRPr="008011CE">
              <w:t>柱状图数据堆叠示例</w:t>
            </w:r>
            <w:r w:rsidRPr="008011CE">
              <w:t xml:space="preserve">")) </w:t>
            </w:r>
            <w:r w:rsidRPr="008011CE">
              <w:rPr>
                <w:color w:val="365F91" w:themeColor="accent1" w:themeShade="BF"/>
              </w:rPr>
              <w:t>#</w:t>
            </w:r>
            <w:r w:rsidRPr="008011CE">
              <w:rPr>
                <w:color w:val="365F91" w:themeColor="accent1" w:themeShade="BF"/>
              </w:rPr>
              <w:t>设置标题</w:t>
            </w:r>
          </w:p>
          <w:p w14:paraId="6718EDC4" w14:textId="77777777" w:rsidR="006E6A42" w:rsidRPr="008011CE" w:rsidRDefault="006E6A42" w:rsidP="00C044E2">
            <w:pPr>
              <w:pStyle w:val="2f2"/>
              <w:ind w:left="0"/>
            </w:pPr>
            <w:r w:rsidRPr="008011CE">
              <w:t>)</w:t>
            </w:r>
          </w:p>
          <w:p w14:paraId="426659FC" w14:textId="0BF3AA1D" w:rsidR="006E6A42" w:rsidRPr="008011CE" w:rsidRDefault="006E6A42" w:rsidP="00C044E2">
            <w:pPr>
              <w:pStyle w:val="2f2"/>
              <w:ind w:left="0"/>
            </w:pPr>
            <w:r w:rsidRPr="008011CE">
              <w:t>bar.render(</w:t>
            </w:r>
            <w:r>
              <w:t>os.path.join(</w:t>
            </w:r>
            <w:r w:rsidR="00426D4F" w:rsidRPr="00426D4F">
              <w:rPr>
                <w:lang w:eastAsia="zh-CN"/>
              </w:rPr>
              <w:t>os.path.expanduser('~')</w:t>
            </w:r>
            <w:r>
              <w:t>,’Desktop’,"</w:t>
            </w:r>
            <w:r w:rsidRPr="008011CE">
              <w:t>bar1.html")</w:t>
            </w:r>
            <w:r w:rsidR="000E2548">
              <w:t>)</w:t>
            </w:r>
            <w:r w:rsidRPr="008011CE">
              <w:t xml:space="preserve"> </w:t>
            </w:r>
            <w:r w:rsidRPr="008011CE">
              <w:rPr>
                <w:color w:val="365F91" w:themeColor="accent1" w:themeShade="BF"/>
              </w:rPr>
              <w:t>#</w:t>
            </w:r>
            <w:r w:rsidRPr="008011CE">
              <w:rPr>
                <w:color w:val="365F91" w:themeColor="accent1" w:themeShade="BF"/>
              </w:rPr>
              <w:t>保存为</w:t>
            </w:r>
            <w:r w:rsidRPr="008011CE">
              <w:rPr>
                <w:color w:val="365F91" w:themeColor="accent1" w:themeShade="BF"/>
              </w:rPr>
              <w:t>html</w:t>
            </w:r>
            <w:r w:rsidRPr="008011CE">
              <w:rPr>
                <w:color w:val="365F91" w:themeColor="accent1" w:themeShade="BF"/>
              </w:rPr>
              <w:t>文件，如果想在</w:t>
            </w:r>
            <w:r w:rsidRPr="008011CE">
              <w:rPr>
                <w:color w:val="365F91" w:themeColor="accent1" w:themeShade="BF"/>
              </w:rPr>
              <w:t>Jupyter</w:t>
            </w:r>
            <w:r w:rsidRPr="008011CE">
              <w:rPr>
                <w:color w:val="365F91" w:themeColor="accent1" w:themeShade="BF"/>
              </w:rPr>
              <w:t>里直接显示，可以用</w:t>
            </w:r>
            <w:r w:rsidRPr="008011CE">
              <w:rPr>
                <w:color w:val="365F91" w:themeColor="accent1" w:themeShade="BF"/>
              </w:rPr>
              <w:t>bar.render_notebook()</w:t>
            </w:r>
          </w:p>
        </w:tc>
      </w:tr>
    </w:tbl>
    <w:p w14:paraId="1919EEEC" w14:textId="77777777" w:rsidR="006E6A42" w:rsidRPr="008011CE" w:rsidRDefault="006E6A42" w:rsidP="006E6A42">
      <w:pPr>
        <w:pStyle w:val="2f2"/>
        <w:ind w:left="0"/>
        <w:rPr>
          <w:b/>
          <w:bCs/>
        </w:rPr>
      </w:pPr>
    </w:p>
    <w:p w14:paraId="12EFA363" w14:textId="77777777" w:rsidR="006E6A42" w:rsidRPr="008011CE" w:rsidRDefault="006E6A42" w:rsidP="006E6A42">
      <w:pPr>
        <w:pStyle w:val="30"/>
        <w:rPr>
          <w:rFonts w:ascii="Huawei Sans" w:hAnsi="Huawei Sans" w:cs="Huawei Sans"/>
        </w:rPr>
      </w:pPr>
      <w:r w:rsidRPr="008011CE">
        <w:rPr>
          <w:rFonts w:ascii="Huawei Sans" w:hAnsi="Huawei Sans" w:cs="Huawei Sans"/>
        </w:rPr>
        <w:t>运行代码</w:t>
      </w:r>
    </w:p>
    <w:p w14:paraId="0E5BC3AA" w14:textId="77777777" w:rsidR="006E6A42" w:rsidRPr="008011CE" w:rsidRDefault="006E6A42" w:rsidP="006E6A42">
      <w:pPr>
        <w:pStyle w:val="1e"/>
        <w:rPr>
          <w:rFonts w:ascii="Huawei Sans" w:hAnsi="Huawei Sans" w:cs="Huawei Sans"/>
        </w:rPr>
      </w:pPr>
      <w:r w:rsidRPr="008011CE">
        <w:rPr>
          <w:rFonts w:ascii="Huawei Sans" w:hAnsi="Huawei Sans" w:cs="Huawei Sans"/>
        </w:rPr>
        <w:t>运行完成后，会在项目路径下中生成一个</w:t>
      </w:r>
      <w:r w:rsidRPr="008011CE">
        <w:rPr>
          <w:rFonts w:ascii="Huawei Sans" w:hAnsi="Huawei Sans" w:cs="Huawei Sans"/>
        </w:rPr>
        <w:t>bar1.html</w:t>
      </w:r>
      <w:r w:rsidRPr="008011CE">
        <w:rPr>
          <w:rFonts w:ascii="Huawei Sans" w:hAnsi="Huawei Sans" w:cs="Huawei Sans"/>
        </w:rPr>
        <w:t>文件，在</w:t>
      </w:r>
      <w:r>
        <w:rPr>
          <w:rFonts w:ascii="Huawei Sans" w:hAnsi="Huawei Sans" w:cs="Huawei Sans" w:hint="eastAsia"/>
        </w:rPr>
        <w:t>桌面</w:t>
      </w:r>
      <w:r w:rsidRPr="008011CE">
        <w:rPr>
          <w:rFonts w:ascii="Huawei Sans" w:hAnsi="Huawei Sans" w:cs="Huawei Sans"/>
        </w:rPr>
        <w:t>找到该文件，用浏览器打开，可以看到可视化效果：</w:t>
      </w:r>
    </w:p>
    <w:p w14:paraId="716E1B29" w14:textId="77777777" w:rsidR="006E6A42" w:rsidRPr="008011CE" w:rsidRDefault="006E6A42" w:rsidP="006E6A42">
      <w:pPr>
        <w:pStyle w:val="1e"/>
        <w:jc w:val="center"/>
        <w:rPr>
          <w:rFonts w:ascii="Huawei Sans" w:hAnsi="Huawei Sans" w:cs="Huawei Sans"/>
        </w:rPr>
      </w:pPr>
      <w:r w:rsidRPr="008011CE">
        <w:rPr>
          <w:rFonts w:ascii="Huawei Sans" w:hAnsi="Huawei Sans" w:cs="Huawei Sans"/>
          <w:noProof/>
        </w:rPr>
        <w:drawing>
          <wp:inline distT="0" distB="0" distL="0" distR="0" wp14:anchorId="0CC7D770" wp14:editId="69A09F67">
            <wp:extent cx="4044703" cy="2258621"/>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5AE1.tmp"/>
                    <pic:cNvPicPr/>
                  </pic:nvPicPr>
                  <pic:blipFill>
                    <a:blip r:embed="rId13">
                      <a:extLst>
                        <a:ext uri="{28A0092B-C50C-407E-A947-70E740481C1C}">
                          <a14:useLocalDpi xmlns:a14="http://schemas.microsoft.com/office/drawing/2010/main" val="0"/>
                        </a:ext>
                      </a:extLst>
                    </a:blip>
                    <a:stretch>
                      <a:fillRect/>
                    </a:stretch>
                  </pic:blipFill>
                  <pic:spPr>
                    <a:xfrm>
                      <a:off x="0" y="0"/>
                      <a:ext cx="4054825" cy="2264273"/>
                    </a:xfrm>
                    <a:prstGeom prst="rect">
                      <a:avLst/>
                    </a:prstGeom>
                  </pic:spPr>
                </pic:pic>
              </a:graphicData>
            </a:graphic>
          </wp:inline>
        </w:drawing>
      </w:r>
    </w:p>
    <w:p w14:paraId="2814DBE6" w14:textId="77777777" w:rsidR="006E6A42" w:rsidRPr="008011CE" w:rsidRDefault="006E6A42" w:rsidP="006E6A42">
      <w:pPr>
        <w:pStyle w:val="30"/>
        <w:rPr>
          <w:rFonts w:ascii="Huawei Sans" w:hAnsi="Huawei Sans" w:cs="Huawei Sans"/>
        </w:rPr>
      </w:pPr>
      <w:r w:rsidRPr="008011CE">
        <w:rPr>
          <w:rFonts w:ascii="Huawei Sans" w:hAnsi="Huawei Sans" w:cs="Huawei Sans"/>
        </w:rPr>
        <w:t>绘制散点图和动态散点图</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6E6A42" w:rsidRPr="008011CE" w14:paraId="16D2E62E"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4344BE87" w14:textId="77777777" w:rsidR="006E6A42" w:rsidRPr="008011CE" w:rsidRDefault="006E6A42" w:rsidP="00C044E2">
            <w:pPr>
              <w:pStyle w:val="2f2"/>
              <w:ind w:left="0"/>
            </w:pPr>
            <w:r w:rsidRPr="008011CE">
              <w:lastRenderedPageBreak/>
              <w:t>import pyecharts.options as opts</w:t>
            </w:r>
          </w:p>
          <w:p w14:paraId="3F4E0ED2" w14:textId="77777777" w:rsidR="006E6A42" w:rsidRPr="008011CE" w:rsidRDefault="006E6A42" w:rsidP="00C044E2">
            <w:pPr>
              <w:pStyle w:val="2f2"/>
              <w:ind w:left="0"/>
            </w:pPr>
            <w:r w:rsidRPr="008011CE">
              <w:t>from pyecharts.charts import Scatter,EffectScatter,Grid</w:t>
            </w:r>
          </w:p>
          <w:p w14:paraId="309B5699" w14:textId="77777777" w:rsidR="006E6A42" w:rsidRPr="008011CE" w:rsidRDefault="006E6A42" w:rsidP="00C044E2">
            <w:pPr>
              <w:pStyle w:val="2f2"/>
              <w:ind w:left="0"/>
            </w:pPr>
          </w:p>
          <w:p w14:paraId="5255E9EC" w14:textId="77777777" w:rsidR="006E6A42" w:rsidRPr="008011CE" w:rsidRDefault="006E6A42" w:rsidP="00C044E2">
            <w:pPr>
              <w:pStyle w:val="2f2"/>
              <w:ind w:left="0"/>
            </w:pPr>
            <w:r w:rsidRPr="008011CE">
              <w:t>v1 = [5, 20, 36, 10, 75, 90]</w:t>
            </w:r>
          </w:p>
          <w:p w14:paraId="44FBE15E" w14:textId="77777777" w:rsidR="006E6A42" w:rsidRPr="008011CE" w:rsidRDefault="006E6A42" w:rsidP="00C044E2">
            <w:pPr>
              <w:pStyle w:val="2f2"/>
              <w:ind w:left="0"/>
            </w:pPr>
            <w:r w:rsidRPr="008011CE">
              <w:t>v2 = [10, 25, 8, 60, 20, 80]</w:t>
            </w:r>
          </w:p>
          <w:p w14:paraId="0E01BCCD" w14:textId="77777777" w:rsidR="006E6A42" w:rsidRPr="008011CE" w:rsidRDefault="006E6A42" w:rsidP="00C044E2">
            <w:pPr>
              <w:pStyle w:val="2f2"/>
              <w:ind w:left="0"/>
            </w:pPr>
            <w:r w:rsidRPr="008011CE">
              <w:t>scatter = (</w:t>
            </w:r>
          </w:p>
          <w:p w14:paraId="73B4BC4B" w14:textId="77777777" w:rsidR="006E6A42" w:rsidRPr="008011CE" w:rsidRDefault="006E6A42" w:rsidP="00C044E2">
            <w:pPr>
              <w:pStyle w:val="2f2"/>
              <w:ind w:left="0"/>
            </w:pPr>
            <w:r w:rsidRPr="008011CE">
              <w:t xml:space="preserve">    Scatter()</w:t>
            </w:r>
          </w:p>
          <w:p w14:paraId="77A86F72" w14:textId="77777777" w:rsidR="006E6A42" w:rsidRPr="008011CE" w:rsidRDefault="006E6A42" w:rsidP="00C044E2">
            <w:pPr>
              <w:pStyle w:val="2f2"/>
              <w:ind w:left="0"/>
            </w:pPr>
            <w:r w:rsidRPr="008011CE">
              <w:t xml:space="preserve">    .add_xaxis(xaxis_data=v1)</w:t>
            </w:r>
          </w:p>
          <w:p w14:paraId="13C85F54" w14:textId="77777777" w:rsidR="006E6A42" w:rsidRPr="008011CE" w:rsidRDefault="006E6A42" w:rsidP="00C044E2">
            <w:pPr>
              <w:pStyle w:val="2f2"/>
              <w:ind w:left="0"/>
            </w:pPr>
            <w:r w:rsidRPr="008011CE">
              <w:t xml:space="preserve">    .add_yaxis(</w:t>
            </w:r>
          </w:p>
          <w:p w14:paraId="08FDD72F" w14:textId="77777777" w:rsidR="006E6A42" w:rsidRPr="008011CE" w:rsidRDefault="006E6A42" w:rsidP="00C044E2">
            <w:pPr>
              <w:pStyle w:val="2f2"/>
              <w:ind w:left="0"/>
            </w:pPr>
            <w:r w:rsidRPr="008011CE">
              <w:t xml:space="preserve">        series_name="scatter",  </w:t>
            </w:r>
            <w:r w:rsidRPr="008011CE">
              <w:rPr>
                <w:color w:val="365F91" w:themeColor="accent1" w:themeShade="BF"/>
              </w:rPr>
              <w:t>#</w:t>
            </w:r>
            <w:r w:rsidRPr="008011CE">
              <w:rPr>
                <w:color w:val="365F91" w:themeColor="accent1" w:themeShade="BF"/>
              </w:rPr>
              <w:t>系列名称</w:t>
            </w:r>
          </w:p>
          <w:p w14:paraId="0D34EC5C" w14:textId="77777777" w:rsidR="006E6A42" w:rsidRPr="008011CE" w:rsidRDefault="006E6A42" w:rsidP="00C044E2">
            <w:pPr>
              <w:pStyle w:val="2f2"/>
              <w:ind w:left="0"/>
            </w:pPr>
            <w:r w:rsidRPr="008011CE">
              <w:t xml:space="preserve">        y_axis=v2, </w:t>
            </w:r>
            <w:r w:rsidRPr="008011CE">
              <w:rPr>
                <w:color w:val="365F91" w:themeColor="accent1" w:themeShade="BF"/>
              </w:rPr>
              <w:t>#</w:t>
            </w:r>
            <w:r w:rsidRPr="008011CE">
              <w:rPr>
                <w:color w:val="365F91" w:themeColor="accent1" w:themeShade="BF"/>
              </w:rPr>
              <w:t>传入数据</w:t>
            </w:r>
          </w:p>
          <w:p w14:paraId="425C476F" w14:textId="77777777" w:rsidR="006E6A42" w:rsidRPr="008011CE" w:rsidRDefault="006E6A42" w:rsidP="00C044E2">
            <w:pPr>
              <w:pStyle w:val="2f2"/>
              <w:ind w:left="0"/>
            </w:pPr>
            <w:r w:rsidRPr="008011CE">
              <w:t xml:space="preserve">        label_opts=opts.LabelOpts(is_show=True) </w:t>
            </w:r>
            <w:r w:rsidRPr="008011CE">
              <w:rPr>
                <w:color w:val="365F91" w:themeColor="accent1" w:themeShade="BF"/>
              </w:rPr>
              <w:t>#</w:t>
            </w:r>
            <w:r w:rsidRPr="008011CE">
              <w:rPr>
                <w:color w:val="365F91" w:themeColor="accent1" w:themeShade="BF"/>
              </w:rPr>
              <w:t>显示数据标签</w:t>
            </w:r>
          </w:p>
          <w:p w14:paraId="692D4823" w14:textId="77777777" w:rsidR="006E6A42" w:rsidRPr="008011CE" w:rsidRDefault="006E6A42" w:rsidP="00C044E2">
            <w:pPr>
              <w:pStyle w:val="2f2"/>
              <w:ind w:left="0"/>
            </w:pPr>
            <w:r w:rsidRPr="008011CE">
              <w:t>)</w:t>
            </w:r>
          </w:p>
          <w:p w14:paraId="09354641" w14:textId="77777777" w:rsidR="006E6A42" w:rsidRPr="008011CE" w:rsidRDefault="006E6A42" w:rsidP="00C044E2">
            <w:pPr>
              <w:pStyle w:val="2f2"/>
              <w:ind w:left="0"/>
            </w:pPr>
            <w:r w:rsidRPr="008011CE">
              <w:t xml:space="preserve">    .set_global_opts(</w:t>
            </w:r>
          </w:p>
          <w:p w14:paraId="5BD4CF6D" w14:textId="77777777" w:rsidR="006E6A42" w:rsidRPr="008011CE" w:rsidRDefault="006E6A42" w:rsidP="00C044E2">
            <w:pPr>
              <w:pStyle w:val="2f2"/>
              <w:ind w:left="0"/>
            </w:pPr>
            <w:r w:rsidRPr="008011CE">
              <w:t xml:space="preserve">        xaxis_opts=opts.AxisOpts( </w:t>
            </w:r>
            <w:r w:rsidRPr="008011CE">
              <w:rPr>
                <w:color w:val="365F91" w:themeColor="accent1" w:themeShade="BF"/>
              </w:rPr>
              <w:t>#</w:t>
            </w:r>
            <w:r w:rsidRPr="008011CE">
              <w:rPr>
                <w:color w:val="365F91" w:themeColor="accent1" w:themeShade="BF"/>
              </w:rPr>
              <w:t>定制横坐标相关参数</w:t>
            </w:r>
          </w:p>
          <w:p w14:paraId="0E26820F" w14:textId="77777777" w:rsidR="006E6A42" w:rsidRPr="008011CE" w:rsidRDefault="006E6A42" w:rsidP="00C044E2">
            <w:pPr>
              <w:pStyle w:val="2f2"/>
              <w:ind w:left="0"/>
            </w:pPr>
            <w:r w:rsidRPr="008011CE">
              <w:t xml:space="preserve">            type_="value", </w:t>
            </w:r>
          </w:p>
          <w:p w14:paraId="76583DC8" w14:textId="77777777" w:rsidR="006E6A42" w:rsidRPr="008011CE" w:rsidRDefault="006E6A42" w:rsidP="00C044E2">
            <w:pPr>
              <w:pStyle w:val="2f2"/>
              <w:ind w:left="0"/>
            </w:pPr>
            <w:r w:rsidRPr="008011CE">
              <w:t xml:space="preserve">            #splitline_opts=opts.SplitLineOpts(is_show=True) </w:t>
            </w:r>
            <w:r w:rsidRPr="008011CE">
              <w:rPr>
                <w:color w:val="365F91" w:themeColor="accent1" w:themeShade="BF"/>
              </w:rPr>
              <w:t>#</w:t>
            </w:r>
            <w:r w:rsidRPr="008011CE">
              <w:rPr>
                <w:color w:val="365F91" w:themeColor="accent1" w:themeShade="BF"/>
              </w:rPr>
              <w:t>是否添加网格线，</w:t>
            </w:r>
            <w:r w:rsidRPr="008011CE">
              <w:rPr>
                <w:color w:val="365F91" w:themeColor="accent1" w:themeShade="BF"/>
              </w:rPr>
              <w:t>True</w:t>
            </w:r>
            <w:r w:rsidRPr="008011CE">
              <w:rPr>
                <w:color w:val="365F91" w:themeColor="accent1" w:themeShade="BF"/>
              </w:rPr>
              <w:t>表示显示网格线</w:t>
            </w:r>
          </w:p>
          <w:p w14:paraId="324714AC" w14:textId="77777777" w:rsidR="006E6A42" w:rsidRPr="008011CE" w:rsidRDefault="006E6A42" w:rsidP="00C044E2">
            <w:pPr>
              <w:pStyle w:val="2f2"/>
              <w:ind w:left="0"/>
            </w:pPr>
            <w:r w:rsidRPr="008011CE">
              <w:t xml:space="preserve">        ),</w:t>
            </w:r>
          </w:p>
          <w:p w14:paraId="6BF0DD6D" w14:textId="77777777" w:rsidR="006E6A42" w:rsidRPr="008011CE" w:rsidRDefault="006E6A42" w:rsidP="00C044E2">
            <w:pPr>
              <w:pStyle w:val="2f2"/>
              <w:ind w:left="0"/>
            </w:pPr>
            <w:r w:rsidRPr="008011CE">
              <w:t xml:space="preserve">        yaxis_opts=opts.AxisOpts(</w:t>
            </w:r>
            <w:r w:rsidRPr="008011CE">
              <w:rPr>
                <w:color w:val="365F91" w:themeColor="accent1" w:themeShade="BF"/>
              </w:rPr>
              <w:t>#</w:t>
            </w:r>
            <w:r w:rsidRPr="008011CE">
              <w:rPr>
                <w:color w:val="365F91" w:themeColor="accent1" w:themeShade="BF"/>
              </w:rPr>
              <w:t>定制纵坐标相关参数</w:t>
            </w:r>
          </w:p>
          <w:p w14:paraId="126BA1BA" w14:textId="77777777" w:rsidR="006E6A42" w:rsidRPr="008011CE" w:rsidRDefault="006E6A42" w:rsidP="00C044E2">
            <w:pPr>
              <w:pStyle w:val="2f2"/>
              <w:ind w:left="0"/>
            </w:pPr>
            <w:r w:rsidRPr="008011CE">
              <w:t xml:space="preserve">            type_="value",</w:t>
            </w:r>
          </w:p>
          <w:p w14:paraId="46280B40" w14:textId="77777777" w:rsidR="006E6A42" w:rsidRPr="008011CE" w:rsidRDefault="006E6A42" w:rsidP="00C044E2">
            <w:pPr>
              <w:pStyle w:val="2f2"/>
              <w:ind w:left="0"/>
            </w:pPr>
            <w:r w:rsidRPr="008011CE">
              <w:t xml:space="preserve">            #splitline_opts=opts.SplitLineOpts(is_show=True), </w:t>
            </w:r>
            <w:r w:rsidRPr="008011CE">
              <w:rPr>
                <w:color w:val="365F91" w:themeColor="accent1" w:themeShade="BF"/>
              </w:rPr>
              <w:t>#</w:t>
            </w:r>
            <w:r w:rsidRPr="008011CE">
              <w:rPr>
                <w:color w:val="365F91" w:themeColor="accent1" w:themeShade="BF"/>
              </w:rPr>
              <w:t>是否添加网格线，</w:t>
            </w:r>
            <w:r w:rsidRPr="008011CE">
              <w:rPr>
                <w:color w:val="365F91" w:themeColor="accent1" w:themeShade="BF"/>
              </w:rPr>
              <w:t>True</w:t>
            </w:r>
            <w:r w:rsidRPr="008011CE">
              <w:rPr>
                <w:color w:val="365F91" w:themeColor="accent1" w:themeShade="BF"/>
              </w:rPr>
              <w:t>表示显示网格线</w:t>
            </w:r>
          </w:p>
          <w:p w14:paraId="09447650" w14:textId="77777777" w:rsidR="006E6A42" w:rsidRPr="008011CE" w:rsidRDefault="006E6A42" w:rsidP="00C044E2">
            <w:pPr>
              <w:pStyle w:val="2f2"/>
              <w:ind w:left="0"/>
            </w:pPr>
            <w:r w:rsidRPr="008011CE">
              <w:t xml:space="preserve">        ),</w:t>
            </w:r>
          </w:p>
          <w:p w14:paraId="227B894C" w14:textId="77777777" w:rsidR="006E6A42" w:rsidRPr="008011CE" w:rsidRDefault="006E6A42" w:rsidP="00C044E2">
            <w:pPr>
              <w:pStyle w:val="2f2"/>
              <w:ind w:left="0"/>
            </w:pPr>
            <w:r w:rsidRPr="008011CE">
              <w:t xml:space="preserve">        title_opts=opts.TitleOpts(title="</w:t>
            </w:r>
            <w:r w:rsidRPr="008011CE">
              <w:t>散点图示例</w:t>
            </w:r>
            <w:r w:rsidRPr="008011CE">
              <w:t>"))</w:t>
            </w:r>
          </w:p>
          <w:p w14:paraId="784EDEDB" w14:textId="77777777" w:rsidR="006E6A42" w:rsidRPr="008011CE" w:rsidRDefault="006E6A42" w:rsidP="00C044E2">
            <w:pPr>
              <w:pStyle w:val="2f2"/>
              <w:ind w:left="0"/>
            </w:pPr>
            <w:r w:rsidRPr="008011CE">
              <w:t>)</w:t>
            </w:r>
          </w:p>
          <w:p w14:paraId="04C864E2" w14:textId="77777777" w:rsidR="006E6A42" w:rsidRPr="008011CE" w:rsidRDefault="006E6A42" w:rsidP="00C044E2">
            <w:pPr>
              <w:pStyle w:val="2f2"/>
              <w:ind w:left="0"/>
            </w:pPr>
            <w:r w:rsidRPr="008011CE">
              <w:t xml:space="preserve">scatter.render_notebook() </w:t>
            </w:r>
            <w:r w:rsidRPr="008011CE">
              <w:rPr>
                <w:color w:val="365F91" w:themeColor="accent1" w:themeShade="BF"/>
              </w:rPr>
              <w:t xml:space="preserve"># </w:t>
            </w:r>
            <w:r w:rsidRPr="008011CE">
              <w:rPr>
                <w:color w:val="365F91" w:themeColor="accent1" w:themeShade="BF"/>
              </w:rPr>
              <w:t>直接在</w:t>
            </w:r>
            <w:r w:rsidRPr="008011CE">
              <w:rPr>
                <w:color w:val="365F91" w:themeColor="accent1" w:themeShade="BF"/>
              </w:rPr>
              <w:t>Jupyter Notebook</w:t>
            </w:r>
            <w:r w:rsidRPr="008011CE">
              <w:rPr>
                <w:color w:val="365F91" w:themeColor="accent1" w:themeShade="BF"/>
              </w:rPr>
              <w:t>里显示</w:t>
            </w:r>
          </w:p>
        </w:tc>
      </w:tr>
    </w:tbl>
    <w:p w14:paraId="33D52F67" w14:textId="77777777" w:rsidR="006E6A42" w:rsidRPr="008011CE" w:rsidRDefault="006E6A42" w:rsidP="006E6A42">
      <w:pPr>
        <w:pStyle w:val="2f2"/>
        <w:ind w:left="0"/>
      </w:pPr>
    </w:p>
    <w:p w14:paraId="14886135" w14:textId="77777777" w:rsidR="006E6A42" w:rsidRPr="008011CE" w:rsidRDefault="006E6A42" w:rsidP="006E6A42">
      <w:pPr>
        <w:pStyle w:val="1e"/>
        <w:rPr>
          <w:rFonts w:ascii="Huawei Sans" w:hAnsi="Huawei Sans" w:cs="Huawei Sans"/>
        </w:rPr>
      </w:pPr>
      <w:r w:rsidRPr="008011CE">
        <w:rPr>
          <w:rFonts w:ascii="Huawei Sans" w:hAnsi="Huawei Sans" w:cs="Huawei Sans"/>
        </w:rPr>
        <w:t>运行后效果如下：</w:t>
      </w:r>
    </w:p>
    <w:p w14:paraId="4F05D91D" w14:textId="77777777" w:rsidR="006E6A42" w:rsidRPr="008011CE" w:rsidRDefault="006E6A42" w:rsidP="006E6A42">
      <w:pPr>
        <w:pStyle w:val="2f2"/>
        <w:jc w:val="center"/>
      </w:pPr>
      <w:r w:rsidRPr="008011CE">
        <w:rPr>
          <w:noProof/>
          <w:lang w:eastAsia="zh-CN"/>
        </w:rPr>
        <w:drawing>
          <wp:inline distT="0" distB="0" distL="0" distR="0" wp14:anchorId="521029B4" wp14:editId="511CBED3">
            <wp:extent cx="4732633" cy="253867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EFF0.tmp"/>
                    <pic:cNvPicPr/>
                  </pic:nvPicPr>
                  <pic:blipFill>
                    <a:blip r:embed="rId14">
                      <a:extLst>
                        <a:ext uri="{28A0092B-C50C-407E-A947-70E740481C1C}">
                          <a14:useLocalDpi xmlns:a14="http://schemas.microsoft.com/office/drawing/2010/main" val="0"/>
                        </a:ext>
                      </a:extLst>
                    </a:blip>
                    <a:stretch>
                      <a:fillRect/>
                    </a:stretch>
                  </pic:blipFill>
                  <pic:spPr>
                    <a:xfrm>
                      <a:off x="0" y="0"/>
                      <a:ext cx="4740189" cy="2542724"/>
                    </a:xfrm>
                    <a:prstGeom prst="rect">
                      <a:avLst/>
                    </a:prstGeom>
                  </pic:spPr>
                </pic:pic>
              </a:graphicData>
            </a:graphic>
          </wp:inline>
        </w:drawing>
      </w:r>
    </w:p>
    <w:p w14:paraId="2E67037B" w14:textId="77777777" w:rsidR="006E6A42" w:rsidRPr="008011CE" w:rsidRDefault="006E6A42" w:rsidP="006E6A42">
      <w:pPr>
        <w:pStyle w:val="2f2"/>
      </w:pPr>
      <w:r w:rsidRPr="008011CE">
        <w:t>Pyecharts</w:t>
      </w:r>
      <w:r w:rsidRPr="008011CE">
        <w:t>还支持</w:t>
      </w:r>
      <w:r w:rsidRPr="008011CE">
        <w:t>“</w:t>
      </w:r>
      <w:r w:rsidRPr="008011CE">
        <w:t>涟漪散点图</w:t>
      </w:r>
      <w:r w:rsidRPr="008011CE">
        <w:t>“</w:t>
      </w:r>
      <w:r w:rsidRPr="008011CE">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6E6A42" w:rsidRPr="008011CE" w14:paraId="2C0890B3"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40FD4646" w14:textId="77777777" w:rsidR="006E6A42" w:rsidRPr="008011CE" w:rsidRDefault="006E6A42" w:rsidP="00C044E2">
            <w:pPr>
              <w:pStyle w:val="2f2"/>
              <w:ind w:left="0"/>
            </w:pPr>
            <w:r w:rsidRPr="008011CE">
              <w:lastRenderedPageBreak/>
              <w:t xml:space="preserve">from pyecharts.globals import SymbolType </w:t>
            </w:r>
            <w:r w:rsidRPr="008011CE">
              <w:rPr>
                <w:color w:val="365F91" w:themeColor="accent1" w:themeShade="BF"/>
              </w:rPr>
              <w:t>#</w:t>
            </w:r>
            <w:r w:rsidRPr="008011CE">
              <w:rPr>
                <w:color w:val="365F91" w:themeColor="accent1" w:themeShade="BF"/>
              </w:rPr>
              <w:t>这是图标的类型，在下文会有介绍</w:t>
            </w:r>
          </w:p>
          <w:p w14:paraId="4F7DB4EF" w14:textId="77777777" w:rsidR="006E6A42" w:rsidRPr="008011CE" w:rsidRDefault="006E6A42" w:rsidP="00C044E2">
            <w:pPr>
              <w:pStyle w:val="2f2"/>
              <w:ind w:left="0"/>
            </w:pPr>
            <w:r w:rsidRPr="008011CE">
              <w:t>es = (</w:t>
            </w:r>
          </w:p>
          <w:p w14:paraId="249315EF" w14:textId="77777777" w:rsidR="006E6A42" w:rsidRPr="008011CE" w:rsidRDefault="006E6A42" w:rsidP="00C044E2">
            <w:pPr>
              <w:pStyle w:val="2f2"/>
              <w:ind w:left="0"/>
            </w:pPr>
            <w:r w:rsidRPr="008011CE">
              <w:t xml:space="preserve">    EffectScatter() </w:t>
            </w:r>
            <w:r w:rsidRPr="008011CE">
              <w:rPr>
                <w:color w:val="365F91" w:themeColor="accent1" w:themeShade="BF"/>
              </w:rPr>
              <w:t xml:space="preserve"># </w:t>
            </w:r>
            <w:r w:rsidRPr="008011CE">
              <w:rPr>
                <w:color w:val="365F91" w:themeColor="accent1" w:themeShade="BF"/>
              </w:rPr>
              <w:t>涟漪（动态）散点图</w:t>
            </w:r>
          </w:p>
          <w:p w14:paraId="39BD34E3" w14:textId="77777777" w:rsidR="006E6A42" w:rsidRPr="008011CE" w:rsidRDefault="006E6A42" w:rsidP="00C044E2">
            <w:pPr>
              <w:pStyle w:val="2f2"/>
              <w:ind w:left="0"/>
            </w:pPr>
            <w:r w:rsidRPr="008011CE">
              <w:t xml:space="preserve">    .add_xaxis(xaxis_data=[11, 11, 15, 13, 12, 13, 10])</w:t>
            </w:r>
          </w:p>
          <w:p w14:paraId="2AA2B1BF" w14:textId="77777777" w:rsidR="006E6A42" w:rsidRPr="008011CE" w:rsidRDefault="006E6A42" w:rsidP="00C044E2">
            <w:pPr>
              <w:pStyle w:val="2f2"/>
              <w:ind w:left="0"/>
            </w:pPr>
            <w:r w:rsidRPr="008011CE">
              <w:t xml:space="preserve">    .add_yaxis(</w:t>
            </w:r>
          </w:p>
          <w:p w14:paraId="3E89B897" w14:textId="77777777" w:rsidR="006E6A42" w:rsidRPr="008011CE" w:rsidRDefault="006E6A42" w:rsidP="00C044E2">
            <w:pPr>
              <w:pStyle w:val="2f2"/>
              <w:ind w:left="0"/>
            </w:pPr>
            <w:r w:rsidRPr="008011CE">
              <w:t xml:space="preserve">        series_name="effectScatter", </w:t>
            </w:r>
          </w:p>
          <w:p w14:paraId="447B4848" w14:textId="77777777" w:rsidR="006E6A42" w:rsidRPr="008011CE" w:rsidRDefault="006E6A42" w:rsidP="00C044E2">
            <w:pPr>
              <w:pStyle w:val="2f2"/>
              <w:ind w:left="0"/>
            </w:pPr>
            <w:r w:rsidRPr="008011CE">
              <w:t xml:space="preserve">        y_axis=[1, -2, 2, 5, 3, 2, 0],</w:t>
            </w:r>
          </w:p>
          <w:p w14:paraId="4890BA50" w14:textId="77777777" w:rsidR="006E6A42" w:rsidRPr="008011CE" w:rsidRDefault="006E6A42" w:rsidP="00C044E2">
            <w:pPr>
              <w:pStyle w:val="2f2"/>
              <w:ind w:left="0"/>
            </w:pPr>
            <w:r w:rsidRPr="008011CE">
              <w:t xml:space="preserve">        label_opts=opts.LabelOpts(is_show=True),</w:t>
            </w:r>
          </w:p>
          <w:p w14:paraId="734865D4" w14:textId="77777777" w:rsidR="006E6A42" w:rsidRPr="008011CE" w:rsidRDefault="006E6A42" w:rsidP="00C044E2">
            <w:pPr>
              <w:pStyle w:val="2f2"/>
              <w:ind w:left="0"/>
            </w:pPr>
            <w:r w:rsidRPr="008011CE">
              <w:t xml:space="preserve">        #symbol=SymbolType.DIAMOND </w:t>
            </w:r>
            <w:r w:rsidRPr="008011CE">
              <w:rPr>
                <w:color w:val="365F91" w:themeColor="accent1" w:themeShade="BF"/>
              </w:rPr>
              <w:t>#</w:t>
            </w:r>
            <w:r w:rsidRPr="008011CE">
              <w:rPr>
                <w:color w:val="365F91" w:themeColor="accent1" w:themeShade="BF"/>
              </w:rPr>
              <w:t>之前导入了图标类型模块，这里就是设置图标为菱形</w:t>
            </w:r>
          </w:p>
          <w:p w14:paraId="3B775CE5" w14:textId="77777777" w:rsidR="006E6A42" w:rsidRPr="008011CE" w:rsidRDefault="006E6A42" w:rsidP="00C044E2">
            <w:pPr>
              <w:pStyle w:val="2f2"/>
              <w:ind w:left="0"/>
            </w:pPr>
            <w:r w:rsidRPr="008011CE">
              <w:t xml:space="preserve">    )</w:t>
            </w:r>
          </w:p>
          <w:p w14:paraId="6D337FCD" w14:textId="77777777" w:rsidR="006E6A42" w:rsidRPr="008011CE" w:rsidRDefault="006E6A42" w:rsidP="00C044E2">
            <w:pPr>
              <w:pStyle w:val="2f2"/>
              <w:ind w:left="0"/>
            </w:pPr>
            <w:r w:rsidRPr="008011CE">
              <w:t xml:space="preserve">    .set_global_opts(</w:t>
            </w:r>
          </w:p>
          <w:p w14:paraId="6BBAC7AB" w14:textId="77777777" w:rsidR="006E6A42" w:rsidRPr="008011CE" w:rsidRDefault="006E6A42" w:rsidP="00C044E2">
            <w:pPr>
              <w:pStyle w:val="2f2"/>
              <w:ind w:left="0"/>
            </w:pPr>
            <w:r w:rsidRPr="008011CE">
              <w:t xml:space="preserve">        xaxis_opts=opts.AxisOpts(</w:t>
            </w:r>
          </w:p>
          <w:p w14:paraId="778AD00C" w14:textId="77777777" w:rsidR="006E6A42" w:rsidRPr="008011CE" w:rsidRDefault="006E6A42" w:rsidP="00C044E2">
            <w:pPr>
              <w:pStyle w:val="2f2"/>
              <w:ind w:left="0"/>
            </w:pPr>
            <w:r w:rsidRPr="008011CE">
              <w:t xml:space="preserve">            type_="value", </w:t>
            </w:r>
          </w:p>
          <w:p w14:paraId="235C4FFA" w14:textId="77777777" w:rsidR="006E6A42" w:rsidRPr="008011CE" w:rsidRDefault="006E6A42" w:rsidP="00C044E2">
            <w:pPr>
              <w:pStyle w:val="2f2"/>
              <w:ind w:left="0"/>
            </w:pPr>
            <w:r w:rsidRPr="008011CE">
              <w:t xml:space="preserve">            #splitline_opts=opts.SplitLineOpts(is_show=True)</w:t>
            </w:r>
          </w:p>
          <w:p w14:paraId="2774E7CA" w14:textId="77777777" w:rsidR="006E6A42" w:rsidRPr="008011CE" w:rsidRDefault="006E6A42" w:rsidP="00C044E2">
            <w:pPr>
              <w:pStyle w:val="2f2"/>
              <w:ind w:left="0"/>
            </w:pPr>
            <w:r w:rsidRPr="008011CE">
              <w:t xml:space="preserve">        ),</w:t>
            </w:r>
          </w:p>
          <w:p w14:paraId="4AECEC2D" w14:textId="77777777" w:rsidR="006E6A42" w:rsidRPr="008011CE" w:rsidRDefault="006E6A42" w:rsidP="00C044E2">
            <w:pPr>
              <w:pStyle w:val="2f2"/>
              <w:ind w:left="0"/>
            </w:pPr>
            <w:r w:rsidRPr="008011CE">
              <w:t xml:space="preserve">        yaxis_opts=opts.AxisOpts(</w:t>
            </w:r>
          </w:p>
          <w:p w14:paraId="7E2D523C" w14:textId="77777777" w:rsidR="006E6A42" w:rsidRPr="008011CE" w:rsidRDefault="006E6A42" w:rsidP="00C044E2">
            <w:pPr>
              <w:pStyle w:val="2f2"/>
              <w:ind w:left="0"/>
            </w:pPr>
            <w:r w:rsidRPr="008011CE">
              <w:t xml:space="preserve">            type_="value",</w:t>
            </w:r>
          </w:p>
          <w:p w14:paraId="2BB8CA79" w14:textId="77777777" w:rsidR="006E6A42" w:rsidRPr="008011CE" w:rsidRDefault="006E6A42" w:rsidP="00C044E2">
            <w:pPr>
              <w:pStyle w:val="2f2"/>
              <w:ind w:left="0"/>
            </w:pPr>
            <w:r w:rsidRPr="008011CE">
              <w:t xml:space="preserve">            #splitline_opts=opts.SplitLineOpts(is_show=True),</w:t>
            </w:r>
          </w:p>
          <w:p w14:paraId="6B3C5567" w14:textId="77777777" w:rsidR="006E6A42" w:rsidRPr="008011CE" w:rsidRDefault="006E6A42" w:rsidP="00C044E2">
            <w:pPr>
              <w:pStyle w:val="2f2"/>
              <w:ind w:left="0"/>
            </w:pPr>
            <w:r w:rsidRPr="008011CE">
              <w:t xml:space="preserve">        ),</w:t>
            </w:r>
          </w:p>
          <w:p w14:paraId="04A53B45" w14:textId="77777777" w:rsidR="006E6A42" w:rsidRPr="008011CE" w:rsidRDefault="006E6A42" w:rsidP="00C044E2">
            <w:pPr>
              <w:pStyle w:val="2f2"/>
              <w:ind w:left="0"/>
            </w:pPr>
            <w:r w:rsidRPr="008011CE">
              <w:t xml:space="preserve">        title_opts=opts.TitleOpts(title="</w:t>
            </w:r>
            <w:r w:rsidRPr="008011CE">
              <w:t>动态散点图示例</w:t>
            </w:r>
            <w:r w:rsidRPr="008011CE">
              <w:t>"))</w:t>
            </w:r>
          </w:p>
          <w:p w14:paraId="51DF7A71" w14:textId="77777777" w:rsidR="006E6A42" w:rsidRPr="008011CE" w:rsidRDefault="006E6A42" w:rsidP="00C044E2">
            <w:pPr>
              <w:pStyle w:val="2f2"/>
              <w:ind w:left="0"/>
            </w:pPr>
            <w:r w:rsidRPr="008011CE">
              <w:t>)</w:t>
            </w:r>
          </w:p>
          <w:p w14:paraId="0569199F" w14:textId="77777777" w:rsidR="006E6A42" w:rsidRPr="008011CE" w:rsidRDefault="006E6A42" w:rsidP="00C044E2">
            <w:pPr>
              <w:pStyle w:val="2f2"/>
              <w:ind w:left="0"/>
            </w:pPr>
            <w:r w:rsidRPr="008011CE">
              <w:t>es.render_notebook()</w:t>
            </w:r>
          </w:p>
        </w:tc>
      </w:tr>
    </w:tbl>
    <w:p w14:paraId="5FA3F5BF" w14:textId="77777777" w:rsidR="006E6A42" w:rsidRPr="008011CE" w:rsidRDefault="006E6A42" w:rsidP="006E6A42">
      <w:pPr>
        <w:pStyle w:val="2f2"/>
        <w:ind w:left="0"/>
      </w:pPr>
    </w:p>
    <w:p w14:paraId="30178E9C" w14:textId="77777777" w:rsidR="006E6A42" w:rsidRPr="008011CE" w:rsidRDefault="006E6A42" w:rsidP="006E6A42">
      <w:pPr>
        <w:pStyle w:val="2f2"/>
      </w:pPr>
      <w:r w:rsidRPr="008011CE">
        <w:t>运行后效果如下：</w:t>
      </w:r>
    </w:p>
    <w:p w14:paraId="12C6B192" w14:textId="77777777" w:rsidR="006E6A42" w:rsidRPr="008011CE" w:rsidRDefault="006E6A42" w:rsidP="006E6A42">
      <w:pPr>
        <w:pStyle w:val="1e"/>
        <w:jc w:val="center"/>
        <w:rPr>
          <w:rFonts w:ascii="Huawei Sans" w:hAnsi="Huawei Sans" w:cs="Huawei Sans"/>
        </w:rPr>
      </w:pPr>
      <w:r w:rsidRPr="008011CE">
        <w:rPr>
          <w:rFonts w:ascii="Huawei Sans" w:hAnsi="Huawei Sans" w:cs="Huawei Sans"/>
          <w:noProof/>
        </w:rPr>
        <w:drawing>
          <wp:inline distT="0" distB="0" distL="0" distR="0" wp14:anchorId="56D175B9" wp14:editId="3C9E2894">
            <wp:extent cx="4958157" cy="2605631"/>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6B10.tmp"/>
                    <pic:cNvPicPr/>
                  </pic:nvPicPr>
                  <pic:blipFill>
                    <a:blip r:embed="rId15">
                      <a:extLst>
                        <a:ext uri="{28A0092B-C50C-407E-A947-70E740481C1C}">
                          <a14:useLocalDpi xmlns:a14="http://schemas.microsoft.com/office/drawing/2010/main" val="0"/>
                        </a:ext>
                      </a:extLst>
                    </a:blip>
                    <a:stretch>
                      <a:fillRect/>
                    </a:stretch>
                  </pic:blipFill>
                  <pic:spPr>
                    <a:xfrm>
                      <a:off x="0" y="0"/>
                      <a:ext cx="4973768" cy="2613835"/>
                    </a:xfrm>
                    <a:prstGeom prst="rect">
                      <a:avLst/>
                    </a:prstGeom>
                  </pic:spPr>
                </pic:pic>
              </a:graphicData>
            </a:graphic>
          </wp:inline>
        </w:drawing>
      </w:r>
    </w:p>
    <w:p w14:paraId="6B96D8AC" w14:textId="77777777" w:rsidR="006E6A42" w:rsidRPr="008011CE" w:rsidRDefault="006E6A42" w:rsidP="006E6A42">
      <w:pPr>
        <w:pStyle w:val="30"/>
        <w:rPr>
          <w:rFonts w:ascii="Huawei Sans" w:hAnsi="Huawei Sans" w:cs="Huawei Sans"/>
        </w:rPr>
      </w:pPr>
      <w:r w:rsidRPr="008011CE">
        <w:rPr>
          <w:rFonts w:ascii="Huawei Sans" w:hAnsi="Huawei Sans" w:cs="Huawei Sans"/>
        </w:rPr>
        <w:t>绘制饼图</w:t>
      </w:r>
    </w:p>
    <w:p w14:paraId="150325E3" w14:textId="77777777" w:rsidR="006E6A42" w:rsidRPr="008011CE" w:rsidRDefault="006E6A42" w:rsidP="006E6A42">
      <w:pPr>
        <w:pStyle w:val="1e"/>
        <w:rPr>
          <w:rFonts w:ascii="Huawei Sans" w:hAnsi="Huawei Sans" w:cs="Huawei Sans"/>
        </w:rPr>
      </w:pPr>
      <w:r w:rsidRPr="008011CE">
        <w:rPr>
          <w:rFonts w:ascii="Huawei Sans" w:hAnsi="Huawei Sans" w:cs="Huawei Sans"/>
        </w:rPr>
        <w:t>代码如下：</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6E6A42" w:rsidRPr="008011CE" w14:paraId="65A0E8EF"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34D1426B" w14:textId="77777777" w:rsidR="006E6A42" w:rsidRPr="008011CE" w:rsidRDefault="006E6A42" w:rsidP="00C044E2">
            <w:pPr>
              <w:pStyle w:val="2f2"/>
              <w:ind w:left="0"/>
            </w:pPr>
            <w:r w:rsidRPr="008011CE">
              <w:lastRenderedPageBreak/>
              <w:t>from pyecharts import options as opts</w:t>
            </w:r>
          </w:p>
          <w:p w14:paraId="5AEDCB40" w14:textId="77777777" w:rsidR="006E6A42" w:rsidRPr="008011CE" w:rsidRDefault="006E6A42" w:rsidP="00C044E2">
            <w:pPr>
              <w:pStyle w:val="2f2"/>
              <w:ind w:left="0"/>
            </w:pPr>
            <w:r w:rsidRPr="008011CE">
              <w:t>from pyecharts.charts import Pie</w:t>
            </w:r>
          </w:p>
          <w:p w14:paraId="6F9B41EB" w14:textId="77777777" w:rsidR="006E6A42" w:rsidRPr="008011CE" w:rsidRDefault="006E6A42" w:rsidP="00C044E2">
            <w:pPr>
              <w:pStyle w:val="2f2"/>
              <w:ind w:left="0"/>
            </w:pPr>
            <w:r w:rsidRPr="008011CE">
              <w:t>from pyecharts.faker import Faker</w:t>
            </w:r>
          </w:p>
          <w:p w14:paraId="323CD540" w14:textId="77777777" w:rsidR="006E6A42" w:rsidRPr="008011CE" w:rsidRDefault="006E6A42" w:rsidP="00C044E2">
            <w:pPr>
              <w:pStyle w:val="2f2"/>
              <w:ind w:left="0"/>
            </w:pPr>
          </w:p>
          <w:p w14:paraId="62CDBBE9" w14:textId="77777777" w:rsidR="006E6A42" w:rsidRPr="008011CE" w:rsidRDefault="006E6A42" w:rsidP="00C044E2">
            <w:pPr>
              <w:pStyle w:val="2f2"/>
              <w:ind w:left="0"/>
            </w:pPr>
            <w:r w:rsidRPr="008011CE">
              <w:t>c = (</w:t>
            </w:r>
          </w:p>
          <w:p w14:paraId="09AEB450" w14:textId="77777777" w:rsidR="006E6A42" w:rsidRPr="008011CE" w:rsidRDefault="006E6A42" w:rsidP="00C044E2">
            <w:pPr>
              <w:pStyle w:val="2f2"/>
              <w:ind w:left="0"/>
            </w:pPr>
            <w:r w:rsidRPr="008011CE">
              <w:t xml:space="preserve">    Pie()</w:t>
            </w:r>
          </w:p>
          <w:p w14:paraId="0E480C4D" w14:textId="77777777" w:rsidR="006E6A42" w:rsidRPr="008011CE" w:rsidRDefault="006E6A42" w:rsidP="00C044E2">
            <w:pPr>
              <w:pStyle w:val="2f2"/>
              <w:ind w:left="0"/>
            </w:pPr>
            <w:r w:rsidRPr="008011CE">
              <w:t xml:space="preserve">    .add("", [list(z) for z in zip(Faker.choose(), Faker.values())]) </w:t>
            </w:r>
            <w:r w:rsidRPr="008011CE">
              <w:rPr>
                <w:color w:val="365F91" w:themeColor="accent1" w:themeShade="BF"/>
              </w:rPr>
              <w:t>#zip()</w:t>
            </w:r>
            <w:r w:rsidRPr="008011CE">
              <w:rPr>
                <w:color w:val="365F91" w:themeColor="accent1" w:themeShade="BF"/>
              </w:rPr>
              <w:t>是打包（拉链）函数，可以把两个序列的元素按索引顺序一一对应进行咬合，形成新的序列</w:t>
            </w:r>
          </w:p>
          <w:p w14:paraId="7D0C9207" w14:textId="77777777" w:rsidR="006E6A42" w:rsidRPr="008011CE" w:rsidRDefault="006E6A42" w:rsidP="00C044E2">
            <w:pPr>
              <w:pStyle w:val="2f2"/>
              <w:ind w:left="0"/>
            </w:pPr>
            <w:r w:rsidRPr="008011CE">
              <w:t xml:space="preserve">    .set_colors(["blue", "green", "yellow", "red", "pink", "orange", "purple"])</w:t>
            </w:r>
          </w:p>
          <w:p w14:paraId="664B0F40" w14:textId="77777777" w:rsidR="006E6A42" w:rsidRPr="008011CE" w:rsidRDefault="006E6A42" w:rsidP="00C044E2">
            <w:pPr>
              <w:pStyle w:val="2f2"/>
              <w:ind w:left="0"/>
            </w:pPr>
            <w:r w:rsidRPr="008011CE">
              <w:t xml:space="preserve">    .set_global_opts(title_opts=opts.TitleOpts(title="Pie-</w:t>
            </w:r>
            <w:r w:rsidRPr="008011CE">
              <w:t>设置颜色</w:t>
            </w:r>
            <w:r w:rsidRPr="008011CE">
              <w:t>"))</w:t>
            </w:r>
          </w:p>
          <w:p w14:paraId="6894FC10" w14:textId="77777777" w:rsidR="006E6A42" w:rsidRPr="008011CE" w:rsidRDefault="006E6A42" w:rsidP="00C044E2">
            <w:pPr>
              <w:pStyle w:val="2f2"/>
              <w:ind w:left="0"/>
            </w:pPr>
            <w:r w:rsidRPr="008011CE">
              <w:t xml:space="preserve">    .set_series_opts(label_opts=opts.LabelOpts(formatter="{b}: {c}"))</w:t>
            </w:r>
            <w:r w:rsidRPr="008011CE">
              <w:rPr>
                <w:color w:val="365F91" w:themeColor="accent1" w:themeShade="BF"/>
              </w:rPr>
              <w:t>#formmatter</w:t>
            </w:r>
            <w:r w:rsidRPr="008011CE">
              <w:rPr>
                <w:color w:val="365F91" w:themeColor="accent1" w:themeShade="BF"/>
              </w:rPr>
              <w:t>可以指定标签类型，比如饼状图里的</w:t>
            </w:r>
            <w:r w:rsidRPr="008011CE">
              <w:rPr>
                <w:color w:val="365F91" w:themeColor="accent1" w:themeShade="BF"/>
              </w:rPr>
              <w:t>{b}: {c}</w:t>
            </w:r>
            <w:r w:rsidRPr="008011CE">
              <w:rPr>
                <w:color w:val="365F91" w:themeColor="accent1" w:themeShade="BF"/>
              </w:rPr>
              <w:t>，表示</w:t>
            </w:r>
            <w:r w:rsidRPr="008011CE">
              <w:rPr>
                <w:color w:val="365F91" w:themeColor="accent1" w:themeShade="BF"/>
              </w:rPr>
              <w:t xml:space="preserve"> </w:t>
            </w:r>
            <w:r w:rsidRPr="008011CE">
              <w:rPr>
                <w:color w:val="365F91" w:themeColor="accent1" w:themeShade="BF"/>
              </w:rPr>
              <w:t>类别</w:t>
            </w:r>
            <w:r w:rsidRPr="008011CE">
              <w:rPr>
                <w:color w:val="365F91" w:themeColor="accent1" w:themeShade="BF"/>
              </w:rPr>
              <w:t>:</w:t>
            </w:r>
            <w:r w:rsidRPr="008011CE">
              <w:rPr>
                <w:color w:val="365F91" w:themeColor="accent1" w:themeShade="BF"/>
              </w:rPr>
              <w:t>数据，详情请见下图</w:t>
            </w:r>
          </w:p>
          <w:p w14:paraId="3696EEA5" w14:textId="77777777" w:rsidR="006E6A42" w:rsidRPr="008011CE" w:rsidRDefault="006E6A42" w:rsidP="00C044E2">
            <w:pPr>
              <w:pStyle w:val="2f2"/>
              <w:ind w:left="0"/>
            </w:pPr>
            <w:r w:rsidRPr="008011CE">
              <w:t>)</w:t>
            </w:r>
          </w:p>
          <w:p w14:paraId="574DFAF2" w14:textId="77777777" w:rsidR="006E6A42" w:rsidRPr="008011CE" w:rsidRDefault="006E6A42" w:rsidP="00C044E2">
            <w:pPr>
              <w:pStyle w:val="2f2"/>
              <w:ind w:left="0"/>
            </w:pPr>
            <w:r w:rsidRPr="008011CE">
              <w:t>c.render_notebook()</w:t>
            </w:r>
          </w:p>
        </w:tc>
      </w:tr>
    </w:tbl>
    <w:p w14:paraId="6914FC8D" w14:textId="77777777" w:rsidR="006E6A42" w:rsidRPr="008011CE" w:rsidRDefault="006E6A42" w:rsidP="006E6A42">
      <w:pPr>
        <w:pStyle w:val="1e"/>
        <w:rPr>
          <w:rFonts w:ascii="Huawei Sans" w:hAnsi="Huawei Sans" w:cs="Huawei Sans"/>
        </w:rPr>
      </w:pPr>
      <w:r w:rsidRPr="008011CE">
        <w:rPr>
          <w:rFonts w:ascii="Huawei Sans" w:hAnsi="Huawei Sans" w:cs="Huawei Sans"/>
        </w:rPr>
        <w:t>效果如下：</w:t>
      </w:r>
    </w:p>
    <w:p w14:paraId="6529A45B" w14:textId="77777777" w:rsidR="006E6A42" w:rsidRPr="008011CE" w:rsidRDefault="006E6A42" w:rsidP="006E6A42">
      <w:pPr>
        <w:pStyle w:val="1e"/>
        <w:jc w:val="center"/>
        <w:rPr>
          <w:rFonts w:ascii="Huawei Sans" w:hAnsi="Huawei Sans" w:cs="Huawei Sans"/>
        </w:rPr>
      </w:pPr>
      <w:r w:rsidRPr="008011CE">
        <w:rPr>
          <w:rFonts w:ascii="Huawei Sans" w:hAnsi="Huawei Sans" w:cs="Huawei Sans"/>
          <w:noProof/>
        </w:rPr>
        <w:drawing>
          <wp:inline distT="0" distB="0" distL="0" distR="0" wp14:anchorId="1A877E99" wp14:editId="5B107C56">
            <wp:extent cx="3157870" cy="2036332"/>
            <wp:effectExtent l="19050" t="19050" r="23495" b="215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0DE37.tmp"/>
                    <pic:cNvPicPr/>
                  </pic:nvPicPr>
                  <pic:blipFill>
                    <a:blip r:embed="rId16">
                      <a:extLst>
                        <a:ext uri="{28A0092B-C50C-407E-A947-70E740481C1C}">
                          <a14:useLocalDpi xmlns:a14="http://schemas.microsoft.com/office/drawing/2010/main" val="0"/>
                        </a:ext>
                      </a:extLst>
                    </a:blip>
                    <a:stretch>
                      <a:fillRect/>
                    </a:stretch>
                  </pic:blipFill>
                  <pic:spPr>
                    <a:xfrm>
                      <a:off x="0" y="0"/>
                      <a:ext cx="3177291" cy="2048855"/>
                    </a:xfrm>
                    <a:prstGeom prst="rect">
                      <a:avLst/>
                    </a:prstGeom>
                    <a:ln>
                      <a:solidFill>
                        <a:schemeClr val="bg1">
                          <a:lumMod val="85000"/>
                        </a:schemeClr>
                      </a:solidFill>
                    </a:ln>
                  </pic:spPr>
                </pic:pic>
              </a:graphicData>
            </a:graphic>
          </wp:inline>
        </w:drawing>
      </w:r>
    </w:p>
    <w:p w14:paraId="09932FEC" w14:textId="77777777" w:rsidR="006E6A42" w:rsidRPr="008011CE" w:rsidRDefault="006E6A42" w:rsidP="006E6A42">
      <w:pPr>
        <w:pStyle w:val="1e"/>
        <w:rPr>
          <w:rFonts w:ascii="Huawei Sans" w:hAnsi="Huawei Sans" w:cs="Huawei Sans"/>
        </w:rPr>
      </w:pPr>
      <w:r w:rsidRPr="008011CE">
        <w:rPr>
          <w:rFonts w:ascii="Huawei Sans" w:hAnsi="Huawei Sans" w:cs="Huawei Sans"/>
        </w:rPr>
        <w:t>环形饼状图代码如下：</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6E6A42" w:rsidRPr="008011CE" w14:paraId="2E7B5DF1"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6EA223AF" w14:textId="77777777" w:rsidR="006E6A42" w:rsidRPr="008011CE" w:rsidRDefault="006E6A42" w:rsidP="00C044E2">
            <w:pPr>
              <w:pStyle w:val="2f2"/>
              <w:ind w:left="0"/>
              <w:rPr>
                <w:lang w:eastAsia="zh-CN"/>
              </w:rPr>
            </w:pPr>
            <w:r w:rsidRPr="008011CE">
              <w:rPr>
                <w:lang w:eastAsia="zh-CN"/>
              </w:rPr>
              <w:t>x_data = ["</w:t>
            </w:r>
            <w:r w:rsidRPr="008011CE">
              <w:rPr>
                <w:lang w:eastAsia="zh-CN"/>
              </w:rPr>
              <w:t>直接访问</w:t>
            </w:r>
            <w:r w:rsidRPr="008011CE">
              <w:rPr>
                <w:lang w:eastAsia="zh-CN"/>
              </w:rPr>
              <w:t>", "</w:t>
            </w:r>
            <w:r w:rsidRPr="008011CE">
              <w:rPr>
                <w:lang w:eastAsia="zh-CN"/>
              </w:rPr>
              <w:t>邮件营销</w:t>
            </w:r>
            <w:r w:rsidRPr="008011CE">
              <w:rPr>
                <w:lang w:eastAsia="zh-CN"/>
              </w:rPr>
              <w:t>", "</w:t>
            </w:r>
            <w:r w:rsidRPr="008011CE">
              <w:rPr>
                <w:lang w:eastAsia="zh-CN"/>
              </w:rPr>
              <w:t>联盟广告</w:t>
            </w:r>
            <w:r w:rsidRPr="008011CE">
              <w:rPr>
                <w:lang w:eastAsia="zh-CN"/>
              </w:rPr>
              <w:t>", "</w:t>
            </w:r>
            <w:r w:rsidRPr="008011CE">
              <w:rPr>
                <w:lang w:eastAsia="zh-CN"/>
              </w:rPr>
              <w:t>视频广告</w:t>
            </w:r>
            <w:r w:rsidRPr="008011CE">
              <w:rPr>
                <w:lang w:eastAsia="zh-CN"/>
              </w:rPr>
              <w:t>", "</w:t>
            </w:r>
            <w:r w:rsidRPr="008011CE">
              <w:rPr>
                <w:lang w:eastAsia="zh-CN"/>
              </w:rPr>
              <w:t>搜索引擎</w:t>
            </w:r>
            <w:r w:rsidRPr="008011CE">
              <w:rPr>
                <w:lang w:eastAsia="zh-CN"/>
              </w:rPr>
              <w:t>"]</w:t>
            </w:r>
          </w:p>
          <w:p w14:paraId="5D3FDE31" w14:textId="77777777" w:rsidR="006E6A42" w:rsidRPr="008011CE" w:rsidRDefault="006E6A42" w:rsidP="00C044E2">
            <w:pPr>
              <w:pStyle w:val="2f2"/>
              <w:ind w:left="0"/>
            </w:pPr>
            <w:r w:rsidRPr="008011CE">
              <w:t>y_data = [335, 310, 234, 135, 1548]</w:t>
            </w:r>
          </w:p>
          <w:p w14:paraId="763BF41C" w14:textId="77777777" w:rsidR="006E6A42" w:rsidRPr="008011CE" w:rsidRDefault="006E6A42" w:rsidP="00C044E2">
            <w:pPr>
              <w:pStyle w:val="2f2"/>
              <w:ind w:left="0"/>
            </w:pPr>
            <w:r w:rsidRPr="008011CE">
              <w:t>pie = (</w:t>
            </w:r>
          </w:p>
          <w:p w14:paraId="7510CF1A" w14:textId="77777777" w:rsidR="006E6A42" w:rsidRPr="008011CE" w:rsidRDefault="006E6A42" w:rsidP="00C044E2">
            <w:pPr>
              <w:pStyle w:val="2f2"/>
              <w:ind w:left="0"/>
            </w:pPr>
            <w:r w:rsidRPr="008011CE">
              <w:t xml:space="preserve">    Pie()</w:t>
            </w:r>
          </w:p>
          <w:p w14:paraId="20E61F3E" w14:textId="77777777" w:rsidR="006E6A42" w:rsidRPr="008011CE" w:rsidRDefault="006E6A42" w:rsidP="00C044E2">
            <w:pPr>
              <w:pStyle w:val="2f2"/>
              <w:ind w:left="0"/>
            </w:pPr>
            <w:r w:rsidRPr="008011CE">
              <w:t xml:space="preserve">    .add(</w:t>
            </w:r>
          </w:p>
          <w:p w14:paraId="37495EAC" w14:textId="77777777" w:rsidR="006E6A42" w:rsidRPr="008011CE" w:rsidRDefault="006E6A42" w:rsidP="00C044E2">
            <w:pPr>
              <w:pStyle w:val="2f2"/>
              <w:ind w:left="0"/>
            </w:pPr>
            <w:r w:rsidRPr="008011CE">
              <w:t xml:space="preserve">        series_name="</w:t>
            </w:r>
            <w:r w:rsidRPr="008011CE">
              <w:t>访问来源</w:t>
            </w:r>
            <w:r w:rsidRPr="008011CE">
              <w:t>",</w:t>
            </w:r>
          </w:p>
          <w:p w14:paraId="14C1BB76" w14:textId="77777777" w:rsidR="006E6A42" w:rsidRPr="008011CE" w:rsidRDefault="006E6A42" w:rsidP="00C044E2">
            <w:pPr>
              <w:pStyle w:val="2f2"/>
              <w:ind w:left="0"/>
            </w:pPr>
            <w:r w:rsidRPr="008011CE">
              <w:t xml:space="preserve">        data_pair=[list(z) for z in zip(x_data, y_data)], </w:t>
            </w:r>
          </w:p>
          <w:p w14:paraId="67416293" w14:textId="77777777" w:rsidR="006E6A42" w:rsidRPr="008011CE" w:rsidRDefault="006E6A42" w:rsidP="00C044E2">
            <w:pPr>
              <w:pStyle w:val="2f2"/>
              <w:ind w:left="0"/>
            </w:pPr>
            <w:r w:rsidRPr="008011CE">
              <w:t xml:space="preserve">        radius=["50%", "70%"], </w:t>
            </w:r>
            <w:r w:rsidRPr="008011CE">
              <w:rPr>
                <w:color w:val="365F91" w:themeColor="accent1" w:themeShade="BF"/>
              </w:rPr>
              <w:t xml:space="preserve"># </w:t>
            </w:r>
            <w:r w:rsidRPr="008011CE">
              <w:rPr>
                <w:color w:val="365F91" w:themeColor="accent1" w:themeShade="BF"/>
              </w:rPr>
              <w:t>设置环形的内外半径，推荐使用百分比</w:t>
            </w:r>
          </w:p>
          <w:p w14:paraId="526F90E5" w14:textId="77777777" w:rsidR="006E6A42" w:rsidRPr="008011CE" w:rsidRDefault="006E6A42" w:rsidP="00C044E2">
            <w:pPr>
              <w:pStyle w:val="2f2"/>
              <w:ind w:left="0"/>
            </w:pPr>
            <w:r w:rsidRPr="008011CE">
              <w:t xml:space="preserve">        label_opts=opts.LabelOpts(is_show=False, position="center"),</w:t>
            </w:r>
          </w:p>
          <w:p w14:paraId="1D1685D3" w14:textId="77777777" w:rsidR="006E6A42" w:rsidRPr="008011CE" w:rsidRDefault="006E6A42" w:rsidP="00C044E2">
            <w:pPr>
              <w:pStyle w:val="2f2"/>
              <w:ind w:left="0"/>
            </w:pPr>
            <w:r w:rsidRPr="008011CE">
              <w:t xml:space="preserve">    )</w:t>
            </w:r>
          </w:p>
          <w:p w14:paraId="0418A0F6" w14:textId="77777777" w:rsidR="006E6A42" w:rsidRPr="008011CE" w:rsidRDefault="006E6A42" w:rsidP="00C044E2">
            <w:pPr>
              <w:pStyle w:val="2f2"/>
              <w:ind w:left="0"/>
            </w:pPr>
            <w:r w:rsidRPr="008011CE">
              <w:t xml:space="preserve">    .set_global_opts(legend_opts=opts.LegendOpts(pos_left="left", orient="vertical")) </w:t>
            </w:r>
            <w:r w:rsidRPr="008011CE">
              <w:rPr>
                <w:color w:val="365F91" w:themeColor="accent1" w:themeShade="BF"/>
              </w:rPr>
              <w:t># pos_left="left"</w:t>
            </w:r>
            <w:r w:rsidRPr="008011CE">
              <w:rPr>
                <w:color w:val="365F91" w:themeColor="accent1" w:themeShade="BF"/>
              </w:rPr>
              <w:t>表示图例靠左放置；</w:t>
            </w:r>
            <w:r w:rsidRPr="008011CE">
              <w:rPr>
                <w:color w:val="365F91" w:themeColor="accent1" w:themeShade="BF"/>
              </w:rPr>
              <w:t>orient="vertical"</w:t>
            </w:r>
            <w:r w:rsidRPr="008011CE">
              <w:rPr>
                <w:color w:val="365F91" w:themeColor="accent1" w:themeShade="BF"/>
              </w:rPr>
              <w:t>表示图例垂直排列</w:t>
            </w:r>
          </w:p>
          <w:p w14:paraId="3FE39E69" w14:textId="77777777" w:rsidR="006E6A42" w:rsidRPr="008011CE" w:rsidRDefault="006E6A42" w:rsidP="00C044E2">
            <w:pPr>
              <w:pStyle w:val="2f2"/>
              <w:ind w:left="0"/>
            </w:pPr>
            <w:r w:rsidRPr="008011CE">
              <w:t xml:space="preserve">    .set_series_opts(label_opts=opts.LabelOpts(formatter="{b}: {c}"))</w:t>
            </w:r>
            <w:r w:rsidRPr="008011CE">
              <w:rPr>
                <w:color w:val="365F91" w:themeColor="accent1" w:themeShade="BF"/>
              </w:rPr>
              <w:t>#formatter</w:t>
            </w:r>
            <w:r w:rsidRPr="008011CE">
              <w:rPr>
                <w:color w:val="365F91" w:themeColor="accent1" w:themeShade="BF"/>
              </w:rPr>
              <w:t>可以指定标签类型，比如这里的</w:t>
            </w:r>
            <w:r w:rsidRPr="008011CE">
              <w:rPr>
                <w:color w:val="365F91" w:themeColor="accent1" w:themeShade="BF"/>
              </w:rPr>
              <w:t>{b}: {c}</w:t>
            </w:r>
            <w:r w:rsidRPr="008011CE">
              <w:rPr>
                <w:color w:val="365F91" w:themeColor="accent1" w:themeShade="BF"/>
              </w:rPr>
              <w:t>，表示</w:t>
            </w:r>
            <w:r w:rsidRPr="008011CE">
              <w:rPr>
                <w:color w:val="365F91" w:themeColor="accent1" w:themeShade="BF"/>
              </w:rPr>
              <w:t xml:space="preserve"> ”</w:t>
            </w:r>
            <w:r w:rsidRPr="008011CE">
              <w:rPr>
                <w:color w:val="365F91" w:themeColor="accent1" w:themeShade="BF"/>
              </w:rPr>
              <w:t>类别</w:t>
            </w:r>
            <w:r w:rsidRPr="008011CE">
              <w:rPr>
                <w:color w:val="365F91" w:themeColor="accent1" w:themeShade="BF"/>
              </w:rPr>
              <w:t>:</w:t>
            </w:r>
            <w:r w:rsidRPr="008011CE">
              <w:rPr>
                <w:color w:val="365F91" w:themeColor="accent1" w:themeShade="BF"/>
              </w:rPr>
              <w:t>数据</w:t>
            </w:r>
            <w:r w:rsidRPr="008011CE">
              <w:rPr>
                <w:color w:val="365F91" w:themeColor="accent1" w:themeShade="BF"/>
              </w:rPr>
              <w:t>“</w:t>
            </w:r>
          </w:p>
          <w:p w14:paraId="1A40FFF5" w14:textId="77777777" w:rsidR="006E6A42" w:rsidRPr="008011CE" w:rsidRDefault="006E6A42" w:rsidP="00C044E2">
            <w:pPr>
              <w:pStyle w:val="2f2"/>
              <w:ind w:left="0"/>
            </w:pPr>
            <w:r w:rsidRPr="008011CE">
              <w:t>)</w:t>
            </w:r>
          </w:p>
          <w:p w14:paraId="4AA81D5D" w14:textId="77777777" w:rsidR="006E6A42" w:rsidRPr="008011CE" w:rsidRDefault="006E6A42" w:rsidP="00C044E2">
            <w:pPr>
              <w:pStyle w:val="2f2"/>
              <w:ind w:left="0"/>
            </w:pPr>
            <w:r w:rsidRPr="008011CE">
              <w:t>pie.render_notebook()</w:t>
            </w:r>
          </w:p>
        </w:tc>
      </w:tr>
    </w:tbl>
    <w:p w14:paraId="4DCFA245" w14:textId="77777777" w:rsidR="006E6A42" w:rsidRPr="008011CE" w:rsidRDefault="006E6A42" w:rsidP="006E6A42">
      <w:pPr>
        <w:pStyle w:val="1e"/>
        <w:ind w:left="0"/>
        <w:rPr>
          <w:rFonts w:ascii="Huawei Sans" w:hAnsi="Huawei Sans" w:cs="Huawei Sans"/>
        </w:rPr>
      </w:pPr>
    </w:p>
    <w:p w14:paraId="319101FD" w14:textId="77777777" w:rsidR="006E6A42" w:rsidRPr="008011CE" w:rsidRDefault="006E6A42" w:rsidP="006E6A42">
      <w:pPr>
        <w:pStyle w:val="1e"/>
        <w:rPr>
          <w:rFonts w:ascii="Huawei Sans" w:hAnsi="Huawei Sans" w:cs="Huawei Sans"/>
        </w:rPr>
      </w:pPr>
      <w:r w:rsidRPr="008011CE">
        <w:rPr>
          <w:rFonts w:ascii="Huawei Sans" w:hAnsi="Huawei Sans" w:cs="Huawei Sans"/>
        </w:rPr>
        <w:t>运行效果如下：</w:t>
      </w:r>
    </w:p>
    <w:p w14:paraId="23062758" w14:textId="77777777" w:rsidR="006E6A42" w:rsidRPr="008011CE" w:rsidRDefault="006E6A42" w:rsidP="006E6A42">
      <w:pPr>
        <w:pStyle w:val="1e"/>
        <w:jc w:val="center"/>
        <w:rPr>
          <w:rFonts w:ascii="Huawei Sans" w:hAnsi="Huawei Sans" w:cs="Huawei Sans"/>
        </w:rPr>
      </w:pPr>
      <w:r w:rsidRPr="008011CE">
        <w:rPr>
          <w:rFonts w:ascii="Huawei Sans" w:hAnsi="Huawei Sans" w:cs="Huawei Sans"/>
          <w:noProof/>
        </w:rPr>
        <w:lastRenderedPageBreak/>
        <w:drawing>
          <wp:inline distT="0" distB="0" distL="0" distR="0" wp14:anchorId="227ED765" wp14:editId="771A0399">
            <wp:extent cx="2721428" cy="1610042"/>
            <wp:effectExtent l="0" t="0" r="317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1A04.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8966" cy="1620418"/>
                    </a:xfrm>
                    <a:prstGeom prst="rect">
                      <a:avLst/>
                    </a:prstGeom>
                  </pic:spPr>
                </pic:pic>
              </a:graphicData>
            </a:graphic>
          </wp:inline>
        </w:drawing>
      </w:r>
    </w:p>
    <w:p w14:paraId="3E202C0B" w14:textId="77777777" w:rsidR="006E6A42" w:rsidRPr="008011CE" w:rsidRDefault="006E6A42" w:rsidP="006E6A42">
      <w:pPr>
        <w:pStyle w:val="30"/>
        <w:rPr>
          <w:rFonts w:ascii="Huawei Sans" w:hAnsi="Huawei Sans" w:cs="Huawei Sans"/>
        </w:rPr>
      </w:pPr>
      <w:r w:rsidRPr="008011CE">
        <w:rPr>
          <w:rFonts w:ascii="Huawei Sans" w:hAnsi="Huawei Sans" w:cs="Huawei Sans"/>
        </w:rPr>
        <w:t>绘制折线图</w:t>
      </w:r>
    </w:p>
    <w:p w14:paraId="73466A00" w14:textId="77777777" w:rsidR="006E6A42" w:rsidRPr="008011CE" w:rsidRDefault="006E6A42" w:rsidP="006E6A42">
      <w:pPr>
        <w:pStyle w:val="1e"/>
        <w:rPr>
          <w:rFonts w:ascii="Huawei Sans" w:hAnsi="Huawei Sans" w:cs="Huawei Sans"/>
        </w:rPr>
      </w:pPr>
      <w:r w:rsidRPr="008011CE">
        <w:rPr>
          <w:rFonts w:ascii="Huawei Sans" w:hAnsi="Huawei Sans" w:cs="Huawei Sans"/>
        </w:rPr>
        <w:t>代码如下：</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6E6A42" w:rsidRPr="008011CE" w14:paraId="10D3E83F"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6F5D7131" w14:textId="77777777" w:rsidR="006E6A42" w:rsidRPr="008011CE" w:rsidRDefault="006E6A42" w:rsidP="00C044E2">
            <w:pPr>
              <w:pStyle w:val="2f2"/>
              <w:ind w:left="0"/>
            </w:pPr>
            <w:r w:rsidRPr="008011CE">
              <w:t>from pyecharts.charts import Line</w:t>
            </w:r>
          </w:p>
          <w:p w14:paraId="6ECC53EB" w14:textId="77777777" w:rsidR="006E6A42" w:rsidRPr="008011CE" w:rsidRDefault="006E6A42" w:rsidP="00C044E2">
            <w:pPr>
              <w:pStyle w:val="2f2"/>
              <w:ind w:left="0"/>
            </w:pPr>
          </w:p>
          <w:p w14:paraId="2FBC4699" w14:textId="77777777" w:rsidR="006E6A42" w:rsidRPr="008011CE" w:rsidRDefault="006E6A42" w:rsidP="00C044E2">
            <w:pPr>
              <w:pStyle w:val="2f2"/>
              <w:ind w:left="0"/>
              <w:rPr>
                <w:lang w:eastAsia="zh-CN"/>
              </w:rPr>
            </w:pPr>
            <w:r w:rsidRPr="008011CE">
              <w:rPr>
                <w:lang w:eastAsia="zh-CN"/>
              </w:rPr>
              <w:t>attr = ["</w:t>
            </w:r>
            <w:r w:rsidRPr="008011CE">
              <w:rPr>
                <w:lang w:eastAsia="zh-CN"/>
              </w:rPr>
              <w:t>衬衫</w:t>
            </w:r>
            <w:r w:rsidRPr="008011CE">
              <w:rPr>
                <w:lang w:eastAsia="zh-CN"/>
              </w:rPr>
              <w:t>", "</w:t>
            </w:r>
            <w:r w:rsidRPr="008011CE">
              <w:rPr>
                <w:lang w:eastAsia="zh-CN"/>
              </w:rPr>
              <w:t>羊毛衫</w:t>
            </w:r>
            <w:r w:rsidRPr="008011CE">
              <w:rPr>
                <w:lang w:eastAsia="zh-CN"/>
              </w:rPr>
              <w:t>", "</w:t>
            </w:r>
            <w:r w:rsidRPr="008011CE">
              <w:rPr>
                <w:lang w:eastAsia="zh-CN"/>
              </w:rPr>
              <w:t>雪纺衫</w:t>
            </w:r>
            <w:r w:rsidRPr="008011CE">
              <w:rPr>
                <w:lang w:eastAsia="zh-CN"/>
              </w:rPr>
              <w:t>", "</w:t>
            </w:r>
            <w:r w:rsidRPr="008011CE">
              <w:rPr>
                <w:lang w:eastAsia="zh-CN"/>
              </w:rPr>
              <w:t>裤子</w:t>
            </w:r>
            <w:r w:rsidRPr="008011CE">
              <w:rPr>
                <w:lang w:eastAsia="zh-CN"/>
              </w:rPr>
              <w:t>", "</w:t>
            </w:r>
            <w:r w:rsidRPr="008011CE">
              <w:rPr>
                <w:lang w:eastAsia="zh-CN"/>
              </w:rPr>
              <w:t>高跟鞋</w:t>
            </w:r>
            <w:r w:rsidRPr="008011CE">
              <w:rPr>
                <w:lang w:eastAsia="zh-CN"/>
              </w:rPr>
              <w:t>", "</w:t>
            </w:r>
            <w:r w:rsidRPr="008011CE">
              <w:rPr>
                <w:lang w:eastAsia="zh-CN"/>
              </w:rPr>
              <w:t>袜子</w:t>
            </w:r>
            <w:r w:rsidRPr="008011CE">
              <w:rPr>
                <w:lang w:eastAsia="zh-CN"/>
              </w:rPr>
              <w:t>"]</w:t>
            </w:r>
          </w:p>
          <w:p w14:paraId="64ED2888" w14:textId="77777777" w:rsidR="006E6A42" w:rsidRPr="008011CE" w:rsidRDefault="006E6A42" w:rsidP="00C044E2">
            <w:pPr>
              <w:pStyle w:val="2f2"/>
              <w:ind w:left="0"/>
            </w:pPr>
            <w:r w:rsidRPr="008011CE">
              <w:t>v1 = [5, 20, 36, 10, 10, 100]</w:t>
            </w:r>
          </w:p>
          <w:p w14:paraId="7938D826" w14:textId="77777777" w:rsidR="006E6A42" w:rsidRPr="008011CE" w:rsidRDefault="006E6A42" w:rsidP="00C044E2">
            <w:pPr>
              <w:pStyle w:val="2f2"/>
              <w:ind w:left="0"/>
            </w:pPr>
            <w:r w:rsidRPr="008011CE">
              <w:t>v2 = [55, 60, 16, 20, 15, 80]</w:t>
            </w:r>
          </w:p>
          <w:p w14:paraId="14C9157B" w14:textId="77777777" w:rsidR="006E6A42" w:rsidRPr="008011CE" w:rsidRDefault="006E6A42" w:rsidP="00C044E2">
            <w:pPr>
              <w:pStyle w:val="2f2"/>
              <w:ind w:left="0"/>
            </w:pPr>
            <w:r w:rsidRPr="008011CE">
              <w:t xml:space="preserve">chart=(Line()    </w:t>
            </w:r>
          </w:p>
          <w:p w14:paraId="0149C3EA" w14:textId="77777777" w:rsidR="006E6A42" w:rsidRPr="008011CE" w:rsidRDefault="006E6A42" w:rsidP="00C044E2">
            <w:pPr>
              <w:pStyle w:val="2f2"/>
              <w:ind w:left="0"/>
            </w:pPr>
            <w:r w:rsidRPr="008011CE">
              <w:t xml:space="preserve">    .add_xaxis(xaxis_data=attr)</w:t>
            </w:r>
          </w:p>
          <w:p w14:paraId="05ED8C47" w14:textId="77777777" w:rsidR="006E6A42" w:rsidRPr="008011CE" w:rsidRDefault="006E6A42" w:rsidP="00C044E2">
            <w:pPr>
              <w:pStyle w:val="2f2"/>
              <w:ind w:left="0"/>
            </w:pPr>
            <w:r w:rsidRPr="008011CE">
              <w:t xml:space="preserve">    .add_yaxis(</w:t>
            </w:r>
          </w:p>
          <w:p w14:paraId="052B2FFA" w14:textId="77777777" w:rsidR="006E6A42" w:rsidRPr="008011CE" w:rsidRDefault="006E6A42" w:rsidP="00C044E2">
            <w:pPr>
              <w:pStyle w:val="2f2"/>
              <w:ind w:left="0"/>
            </w:pPr>
            <w:r w:rsidRPr="008011CE">
              <w:t xml:space="preserve">        series_name = "</w:t>
            </w:r>
            <w:r w:rsidRPr="008011CE">
              <w:t>商家</w:t>
            </w:r>
            <w:r w:rsidRPr="008011CE">
              <w:t>A",</w:t>
            </w:r>
          </w:p>
          <w:p w14:paraId="64DC40EC" w14:textId="77777777" w:rsidR="006E6A42" w:rsidRPr="008011CE" w:rsidRDefault="006E6A42" w:rsidP="00C044E2">
            <w:pPr>
              <w:pStyle w:val="2f2"/>
              <w:ind w:left="0"/>
            </w:pPr>
            <w:r w:rsidRPr="008011CE">
              <w:t xml:space="preserve">        y_axis=v1,</w:t>
            </w:r>
          </w:p>
          <w:p w14:paraId="70B39A04" w14:textId="77777777" w:rsidR="006E6A42" w:rsidRPr="008011CE" w:rsidRDefault="006E6A42" w:rsidP="00C044E2">
            <w:pPr>
              <w:pStyle w:val="2f2"/>
              <w:ind w:left="0"/>
            </w:pPr>
            <w:r w:rsidRPr="008011CE">
              <w:t xml:space="preserve">        label_opts=opts.LabelOpts(is_show=True),</w:t>
            </w:r>
          </w:p>
          <w:p w14:paraId="352872A1" w14:textId="77777777" w:rsidR="006E6A42" w:rsidRPr="008011CE" w:rsidRDefault="006E6A42" w:rsidP="00C044E2">
            <w:pPr>
              <w:pStyle w:val="2f2"/>
              <w:ind w:left="0"/>
            </w:pPr>
            <w:r w:rsidRPr="008011CE">
              <w:t xml:space="preserve">        markpoint_opts=opts.MarkPointOpts( </w:t>
            </w:r>
          </w:p>
          <w:p w14:paraId="6BC268F8" w14:textId="77777777" w:rsidR="006E6A42" w:rsidRPr="008011CE" w:rsidRDefault="006E6A42" w:rsidP="00C044E2">
            <w:pPr>
              <w:pStyle w:val="2f2"/>
              <w:ind w:left="0"/>
            </w:pPr>
            <w:r w:rsidRPr="008011CE">
              <w:t xml:space="preserve">            data=[</w:t>
            </w:r>
          </w:p>
          <w:p w14:paraId="1C41F42C" w14:textId="77777777" w:rsidR="006E6A42" w:rsidRPr="008011CE" w:rsidRDefault="006E6A42" w:rsidP="00C044E2">
            <w:pPr>
              <w:pStyle w:val="2f2"/>
              <w:ind w:left="0"/>
            </w:pPr>
            <w:r w:rsidRPr="008011CE">
              <w:t xml:space="preserve">                opts.MarkPointItem(type_="max", name="</w:t>
            </w:r>
            <w:r w:rsidRPr="008011CE">
              <w:t>最大值</w:t>
            </w:r>
            <w:r w:rsidRPr="008011CE">
              <w:t>"),</w:t>
            </w:r>
            <w:r w:rsidRPr="008011CE">
              <w:rPr>
                <w:color w:val="365F91" w:themeColor="accent1" w:themeShade="BF"/>
              </w:rPr>
              <w:t xml:space="preserve"># </w:t>
            </w:r>
            <w:r w:rsidRPr="008011CE">
              <w:rPr>
                <w:color w:val="365F91" w:themeColor="accent1" w:themeShade="BF"/>
              </w:rPr>
              <w:t>标出每条折线的最大值</w:t>
            </w:r>
          </w:p>
          <w:p w14:paraId="2940FC0D" w14:textId="77777777" w:rsidR="006E6A42" w:rsidRPr="008011CE" w:rsidRDefault="006E6A42" w:rsidP="00C044E2">
            <w:pPr>
              <w:pStyle w:val="2f2"/>
              <w:ind w:left="0"/>
            </w:pPr>
          </w:p>
          <w:p w14:paraId="3D123DD0" w14:textId="77777777" w:rsidR="006E6A42" w:rsidRPr="008011CE" w:rsidRDefault="006E6A42" w:rsidP="00C044E2">
            <w:pPr>
              <w:pStyle w:val="2f2"/>
              <w:ind w:left="0"/>
            </w:pPr>
            <w:r w:rsidRPr="008011CE">
              <w:t xml:space="preserve">                opts.MarkPointItem(type_="min", name="</w:t>
            </w:r>
            <w:r w:rsidRPr="008011CE">
              <w:t>最小值</w:t>
            </w:r>
            <w:r w:rsidRPr="008011CE">
              <w:t>"),</w:t>
            </w:r>
            <w:r w:rsidRPr="008011CE">
              <w:rPr>
                <w:color w:val="365F91" w:themeColor="accent1" w:themeShade="BF"/>
              </w:rPr>
              <w:t xml:space="preserve"># </w:t>
            </w:r>
            <w:r w:rsidRPr="008011CE">
              <w:rPr>
                <w:color w:val="365F91" w:themeColor="accent1" w:themeShade="BF"/>
              </w:rPr>
              <w:t>标出每条折线的最小值</w:t>
            </w:r>
          </w:p>
          <w:p w14:paraId="7FDA2C26" w14:textId="77777777" w:rsidR="006E6A42" w:rsidRPr="008011CE" w:rsidRDefault="006E6A42" w:rsidP="00C044E2">
            <w:pPr>
              <w:pStyle w:val="2f2"/>
              <w:ind w:left="0"/>
            </w:pPr>
            <w:r w:rsidRPr="008011CE">
              <w:t xml:space="preserve">            ]</w:t>
            </w:r>
          </w:p>
          <w:p w14:paraId="6FDCBAF8" w14:textId="77777777" w:rsidR="006E6A42" w:rsidRPr="008011CE" w:rsidRDefault="006E6A42" w:rsidP="00C044E2">
            <w:pPr>
              <w:pStyle w:val="2f2"/>
              <w:ind w:left="0"/>
            </w:pPr>
            <w:r w:rsidRPr="008011CE">
              <w:t xml:space="preserve">        )</w:t>
            </w:r>
          </w:p>
          <w:p w14:paraId="01FD9E07" w14:textId="77777777" w:rsidR="006E6A42" w:rsidRPr="008011CE" w:rsidRDefault="006E6A42" w:rsidP="00C044E2">
            <w:pPr>
              <w:pStyle w:val="2f2"/>
              <w:ind w:left="0"/>
            </w:pPr>
            <w:r w:rsidRPr="008011CE">
              <w:t xml:space="preserve">    )</w:t>
            </w:r>
          </w:p>
          <w:p w14:paraId="79A4359A" w14:textId="77777777" w:rsidR="006E6A42" w:rsidRPr="008011CE" w:rsidRDefault="006E6A42" w:rsidP="00C044E2">
            <w:pPr>
              <w:pStyle w:val="2f2"/>
              <w:ind w:left="0"/>
            </w:pPr>
            <w:r w:rsidRPr="008011CE">
              <w:t xml:space="preserve">    .add_yaxis(</w:t>
            </w:r>
          </w:p>
          <w:p w14:paraId="2BA94498" w14:textId="77777777" w:rsidR="006E6A42" w:rsidRPr="008011CE" w:rsidRDefault="006E6A42" w:rsidP="00C044E2">
            <w:pPr>
              <w:pStyle w:val="2f2"/>
              <w:ind w:left="0"/>
            </w:pPr>
            <w:r w:rsidRPr="008011CE">
              <w:t xml:space="preserve">        series_name = "</w:t>
            </w:r>
            <w:r w:rsidRPr="008011CE">
              <w:t>商家</w:t>
            </w:r>
            <w:r w:rsidRPr="008011CE">
              <w:t>B",</w:t>
            </w:r>
          </w:p>
          <w:p w14:paraId="17B93823" w14:textId="77777777" w:rsidR="006E6A42" w:rsidRPr="008011CE" w:rsidRDefault="006E6A42" w:rsidP="00C044E2">
            <w:pPr>
              <w:pStyle w:val="2f2"/>
              <w:ind w:left="0"/>
            </w:pPr>
            <w:r w:rsidRPr="008011CE">
              <w:t xml:space="preserve">        y_axis=v2,</w:t>
            </w:r>
          </w:p>
          <w:p w14:paraId="37AB640B" w14:textId="77777777" w:rsidR="006E6A42" w:rsidRPr="008011CE" w:rsidRDefault="006E6A42" w:rsidP="00C044E2">
            <w:pPr>
              <w:pStyle w:val="2f2"/>
              <w:ind w:left="0"/>
            </w:pPr>
            <w:r w:rsidRPr="008011CE">
              <w:t xml:space="preserve">        label_opts=opts.LabelOpts(is_show=True),</w:t>
            </w:r>
          </w:p>
          <w:p w14:paraId="4529BEDB" w14:textId="77777777" w:rsidR="006E6A42" w:rsidRPr="008011CE" w:rsidRDefault="006E6A42" w:rsidP="00C044E2">
            <w:pPr>
              <w:pStyle w:val="2f2"/>
              <w:ind w:left="0"/>
            </w:pPr>
            <w:r w:rsidRPr="008011CE">
              <w:t xml:space="preserve">        markline_opts=opts.MarkLineOpts(</w:t>
            </w:r>
          </w:p>
          <w:p w14:paraId="6D8BAE9F" w14:textId="77777777" w:rsidR="006E6A42" w:rsidRPr="008011CE" w:rsidRDefault="006E6A42" w:rsidP="00C044E2">
            <w:pPr>
              <w:pStyle w:val="2f2"/>
              <w:ind w:left="0"/>
            </w:pPr>
            <w:r w:rsidRPr="008011CE">
              <w:t xml:space="preserve">            data=[opts.MarkLineItem(type_="average", name="</w:t>
            </w:r>
            <w:r w:rsidRPr="008011CE">
              <w:t>平均值</w:t>
            </w:r>
            <w:r w:rsidRPr="008011CE">
              <w:t>")]</w:t>
            </w:r>
            <w:r w:rsidRPr="008011CE">
              <w:rPr>
                <w:color w:val="365F91" w:themeColor="accent1" w:themeShade="BF"/>
              </w:rPr>
              <w:t xml:space="preserve"># </w:t>
            </w:r>
            <w:r w:rsidRPr="008011CE">
              <w:rPr>
                <w:color w:val="365F91" w:themeColor="accent1" w:themeShade="BF"/>
              </w:rPr>
              <w:t>标出每条折线的平均值</w:t>
            </w:r>
          </w:p>
          <w:p w14:paraId="22B70C84" w14:textId="77777777" w:rsidR="006E6A42" w:rsidRPr="008011CE" w:rsidRDefault="006E6A42" w:rsidP="00C044E2">
            <w:pPr>
              <w:pStyle w:val="2f2"/>
              <w:ind w:left="0"/>
            </w:pPr>
            <w:r w:rsidRPr="008011CE">
              <w:t xml:space="preserve">        ),</w:t>
            </w:r>
          </w:p>
          <w:p w14:paraId="6367D614" w14:textId="77777777" w:rsidR="006E6A42" w:rsidRPr="008011CE" w:rsidRDefault="006E6A42" w:rsidP="00C044E2">
            <w:pPr>
              <w:pStyle w:val="2f2"/>
              <w:ind w:left="0"/>
            </w:pPr>
            <w:r w:rsidRPr="008011CE">
              <w:t xml:space="preserve">        #is_smooth=True</w:t>
            </w:r>
          </w:p>
          <w:p w14:paraId="218CAAF6" w14:textId="77777777" w:rsidR="006E6A42" w:rsidRPr="008011CE" w:rsidRDefault="006E6A42" w:rsidP="00C044E2">
            <w:pPr>
              <w:pStyle w:val="2f2"/>
              <w:ind w:left="0"/>
            </w:pPr>
            <w:r w:rsidRPr="008011CE">
              <w:t xml:space="preserve">    )</w:t>
            </w:r>
          </w:p>
          <w:p w14:paraId="2C877636" w14:textId="77777777" w:rsidR="006E6A42" w:rsidRPr="008011CE" w:rsidRDefault="006E6A42" w:rsidP="00C044E2">
            <w:pPr>
              <w:pStyle w:val="2f2"/>
              <w:ind w:left="0"/>
            </w:pPr>
            <w:r w:rsidRPr="008011CE">
              <w:t xml:space="preserve">    .set_global_opts(</w:t>
            </w:r>
          </w:p>
          <w:p w14:paraId="63CEBD19" w14:textId="77777777" w:rsidR="006E6A42" w:rsidRPr="008011CE" w:rsidRDefault="006E6A42" w:rsidP="00C044E2">
            <w:pPr>
              <w:pStyle w:val="2f2"/>
              <w:ind w:left="0"/>
            </w:pPr>
            <w:r w:rsidRPr="008011CE">
              <w:t xml:space="preserve">        title_opts=opts.TitleOpts(title="</w:t>
            </w:r>
            <w:r w:rsidRPr="008011CE">
              <w:t>折线图</w:t>
            </w:r>
            <w:r w:rsidRPr="008011CE">
              <w:t>-</w:t>
            </w:r>
            <w:r w:rsidRPr="008011CE">
              <w:t>默认标记</w:t>
            </w:r>
            <w:r w:rsidRPr="008011CE">
              <w:t>"),</w:t>
            </w:r>
          </w:p>
          <w:p w14:paraId="0D394CDD" w14:textId="77777777" w:rsidR="006E6A42" w:rsidRPr="008011CE" w:rsidRDefault="006E6A42" w:rsidP="00C044E2">
            <w:pPr>
              <w:pStyle w:val="2f2"/>
              <w:ind w:left="0"/>
            </w:pPr>
            <w:r w:rsidRPr="008011CE">
              <w:t xml:space="preserve">        xaxis_opts=opts.AxisOpts(type_="category", boundary_gap=False),</w:t>
            </w:r>
          </w:p>
          <w:p w14:paraId="6A467986" w14:textId="77777777" w:rsidR="006E6A42" w:rsidRPr="008011CE" w:rsidRDefault="006E6A42" w:rsidP="00C044E2">
            <w:pPr>
              <w:pStyle w:val="2f2"/>
              <w:ind w:left="0"/>
            </w:pPr>
            <w:r w:rsidRPr="008011CE">
              <w:t xml:space="preserve">    )</w:t>
            </w:r>
          </w:p>
          <w:p w14:paraId="2CB0EF36" w14:textId="77777777" w:rsidR="006E6A42" w:rsidRPr="008011CE" w:rsidRDefault="006E6A42" w:rsidP="00C044E2">
            <w:pPr>
              <w:pStyle w:val="2f2"/>
              <w:ind w:left="0"/>
            </w:pPr>
            <w:r w:rsidRPr="008011CE">
              <w:t>)</w:t>
            </w:r>
          </w:p>
          <w:p w14:paraId="1AD5A2D1" w14:textId="77777777" w:rsidR="006E6A42" w:rsidRPr="008011CE" w:rsidRDefault="006E6A42" w:rsidP="00C044E2">
            <w:pPr>
              <w:pStyle w:val="2f2"/>
              <w:ind w:left="0"/>
            </w:pPr>
            <w:r w:rsidRPr="008011CE">
              <w:t>chart.render_notebook()</w:t>
            </w:r>
          </w:p>
        </w:tc>
      </w:tr>
    </w:tbl>
    <w:p w14:paraId="2C8174D5" w14:textId="77777777" w:rsidR="006E6A42" w:rsidRPr="008011CE" w:rsidRDefault="006E6A42" w:rsidP="006E6A42">
      <w:pPr>
        <w:pStyle w:val="1e"/>
        <w:ind w:left="0"/>
        <w:rPr>
          <w:rFonts w:ascii="Huawei Sans" w:hAnsi="Huawei Sans" w:cs="Huawei Sans"/>
        </w:rPr>
      </w:pPr>
    </w:p>
    <w:p w14:paraId="7D6BCED7" w14:textId="77777777" w:rsidR="006E6A42" w:rsidRPr="008011CE" w:rsidRDefault="006E6A42" w:rsidP="006E6A42">
      <w:pPr>
        <w:pStyle w:val="1e"/>
        <w:rPr>
          <w:rFonts w:ascii="Huawei Sans" w:hAnsi="Huawei Sans" w:cs="Huawei Sans"/>
        </w:rPr>
      </w:pPr>
      <w:r w:rsidRPr="008011CE">
        <w:rPr>
          <w:rFonts w:ascii="Huawei Sans" w:hAnsi="Huawei Sans" w:cs="Huawei Sans"/>
        </w:rPr>
        <w:lastRenderedPageBreak/>
        <w:t>运行后效果如下：</w:t>
      </w:r>
    </w:p>
    <w:p w14:paraId="2BEB088A" w14:textId="77777777" w:rsidR="006E6A42" w:rsidRPr="008011CE" w:rsidRDefault="006E6A42" w:rsidP="006E6A42">
      <w:pPr>
        <w:pStyle w:val="1e"/>
        <w:jc w:val="center"/>
        <w:rPr>
          <w:rFonts w:ascii="Huawei Sans" w:hAnsi="Huawei Sans" w:cs="Huawei Sans"/>
        </w:rPr>
      </w:pPr>
      <w:r w:rsidRPr="008011CE">
        <w:rPr>
          <w:rFonts w:ascii="Huawei Sans" w:hAnsi="Huawei Sans" w:cs="Huawei Sans"/>
          <w:noProof/>
        </w:rPr>
        <w:drawing>
          <wp:inline distT="0" distB="0" distL="0" distR="0" wp14:anchorId="3C08F07B" wp14:editId="3DFE67BD">
            <wp:extent cx="3921541" cy="2237858"/>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0C587.tmp"/>
                    <pic:cNvPicPr/>
                  </pic:nvPicPr>
                  <pic:blipFill>
                    <a:blip r:embed="rId18">
                      <a:extLst>
                        <a:ext uri="{28A0092B-C50C-407E-A947-70E740481C1C}">
                          <a14:useLocalDpi xmlns:a14="http://schemas.microsoft.com/office/drawing/2010/main" val="0"/>
                        </a:ext>
                      </a:extLst>
                    </a:blip>
                    <a:stretch>
                      <a:fillRect/>
                    </a:stretch>
                  </pic:blipFill>
                  <pic:spPr>
                    <a:xfrm>
                      <a:off x="0" y="0"/>
                      <a:ext cx="3932858" cy="2244316"/>
                    </a:xfrm>
                    <a:prstGeom prst="rect">
                      <a:avLst/>
                    </a:prstGeom>
                  </pic:spPr>
                </pic:pic>
              </a:graphicData>
            </a:graphic>
          </wp:inline>
        </w:drawing>
      </w:r>
    </w:p>
    <w:p w14:paraId="72B3687A" w14:textId="77777777" w:rsidR="006E6A42" w:rsidRPr="008011CE" w:rsidRDefault="006E6A42" w:rsidP="006E6A42">
      <w:pPr>
        <w:pStyle w:val="1e"/>
        <w:rPr>
          <w:rFonts w:ascii="Huawei Sans" w:hAnsi="Huawei Sans" w:cs="Huawei Sans"/>
        </w:rPr>
      </w:pPr>
    </w:p>
    <w:p w14:paraId="67BC020F" w14:textId="77777777" w:rsidR="006E6A42" w:rsidRPr="008011CE" w:rsidRDefault="006E6A42" w:rsidP="006E6A42">
      <w:pPr>
        <w:pStyle w:val="30"/>
        <w:rPr>
          <w:rFonts w:ascii="Huawei Sans" w:hAnsi="Huawei Sans" w:cs="Huawei Sans"/>
        </w:rPr>
      </w:pPr>
      <w:r w:rsidRPr="008011CE">
        <w:rPr>
          <w:rFonts w:ascii="Huawei Sans" w:hAnsi="Huawei Sans" w:cs="Huawei Sans"/>
        </w:rPr>
        <w:t>绘制</w:t>
      </w:r>
      <w:r w:rsidRPr="008011CE">
        <w:rPr>
          <w:rFonts w:ascii="Huawei Sans" w:hAnsi="Huawei Sans" w:cs="Huawei Sans"/>
        </w:rPr>
        <w:t>3D</w:t>
      </w:r>
      <w:r w:rsidRPr="008011CE">
        <w:rPr>
          <w:rFonts w:ascii="Huawei Sans" w:hAnsi="Huawei Sans" w:cs="Huawei Sans"/>
        </w:rPr>
        <w:t>折线图</w:t>
      </w:r>
    </w:p>
    <w:p w14:paraId="32A7EF76" w14:textId="77777777" w:rsidR="006E6A42" w:rsidRPr="008011CE" w:rsidRDefault="006E6A42" w:rsidP="006E6A42">
      <w:pPr>
        <w:pStyle w:val="1e"/>
        <w:rPr>
          <w:rFonts w:ascii="Huawei Sans" w:hAnsi="Huawei Sans" w:cs="Huawei Sans"/>
        </w:rPr>
      </w:pPr>
      <w:r w:rsidRPr="008011CE">
        <w:rPr>
          <w:rFonts w:ascii="Huawei Sans" w:hAnsi="Huawei Sans" w:cs="Huawei Sans"/>
        </w:rPr>
        <w:t>代码如下：</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6E6A42" w:rsidRPr="008011CE" w14:paraId="3AAA346D"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6F9A5EED" w14:textId="77777777" w:rsidR="006E6A42" w:rsidRPr="008011CE" w:rsidRDefault="006E6A42" w:rsidP="00C044E2">
            <w:pPr>
              <w:pStyle w:val="2f2"/>
              <w:ind w:left="0"/>
            </w:pPr>
            <w:r w:rsidRPr="008011CE">
              <w:t>import math</w:t>
            </w:r>
          </w:p>
          <w:p w14:paraId="10389ADE" w14:textId="77777777" w:rsidR="006E6A42" w:rsidRPr="008011CE" w:rsidRDefault="006E6A42" w:rsidP="00C044E2">
            <w:pPr>
              <w:pStyle w:val="2f2"/>
              <w:ind w:left="0"/>
            </w:pPr>
            <w:r w:rsidRPr="008011CE">
              <w:t>from pyecharts import options as opts</w:t>
            </w:r>
          </w:p>
          <w:p w14:paraId="6699F85C" w14:textId="77777777" w:rsidR="006E6A42" w:rsidRPr="008011CE" w:rsidRDefault="006E6A42" w:rsidP="00C044E2">
            <w:pPr>
              <w:pStyle w:val="2f2"/>
              <w:ind w:left="0"/>
            </w:pPr>
            <w:r w:rsidRPr="008011CE">
              <w:t>from pyecharts.charts import Line3D</w:t>
            </w:r>
          </w:p>
          <w:p w14:paraId="3BD9C6BA" w14:textId="77777777" w:rsidR="006E6A42" w:rsidRPr="008011CE" w:rsidRDefault="006E6A42" w:rsidP="00C044E2">
            <w:pPr>
              <w:pStyle w:val="2f2"/>
              <w:ind w:left="0"/>
            </w:pPr>
            <w:r w:rsidRPr="008011CE">
              <w:t>from pyecharts.faker import Faker</w:t>
            </w:r>
          </w:p>
          <w:p w14:paraId="2CA9973A" w14:textId="77777777" w:rsidR="006E6A42" w:rsidRPr="008011CE" w:rsidRDefault="006E6A42" w:rsidP="00C044E2">
            <w:pPr>
              <w:pStyle w:val="2f2"/>
              <w:ind w:left="0"/>
            </w:pPr>
          </w:p>
          <w:p w14:paraId="011B54C1" w14:textId="77777777" w:rsidR="006E6A42" w:rsidRPr="008011CE" w:rsidRDefault="006E6A42" w:rsidP="00C044E2">
            <w:pPr>
              <w:pStyle w:val="2f2"/>
              <w:ind w:left="0"/>
            </w:pPr>
            <w:r w:rsidRPr="008011CE">
              <w:t>data = []</w:t>
            </w:r>
          </w:p>
          <w:p w14:paraId="108F2AEF" w14:textId="77777777" w:rsidR="006E6A42" w:rsidRPr="008011CE" w:rsidRDefault="006E6A42" w:rsidP="00C044E2">
            <w:pPr>
              <w:pStyle w:val="2f2"/>
              <w:ind w:left="0"/>
            </w:pPr>
            <w:r w:rsidRPr="008011CE">
              <w:t>for t in range(0, 25000):</w:t>
            </w:r>
          </w:p>
          <w:p w14:paraId="5F6EDCDA" w14:textId="77777777" w:rsidR="006E6A42" w:rsidRPr="008011CE" w:rsidRDefault="006E6A42" w:rsidP="00C044E2">
            <w:pPr>
              <w:pStyle w:val="2f2"/>
              <w:ind w:left="0"/>
            </w:pPr>
            <w:r w:rsidRPr="008011CE">
              <w:t xml:space="preserve">    _t = t / 1000</w:t>
            </w:r>
          </w:p>
          <w:p w14:paraId="3B1B8E38" w14:textId="77777777" w:rsidR="006E6A42" w:rsidRPr="008011CE" w:rsidRDefault="006E6A42" w:rsidP="00C044E2">
            <w:pPr>
              <w:pStyle w:val="2f2"/>
              <w:ind w:left="0"/>
            </w:pPr>
            <w:r w:rsidRPr="008011CE">
              <w:t xml:space="preserve">    x = (1 + 0.25 * math.cos(75 * _t)) * math.cos(_t)</w:t>
            </w:r>
          </w:p>
          <w:p w14:paraId="2B2BD59C" w14:textId="77777777" w:rsidR="006E6A42" w:rsidRPr="008011CE" w:rsidRDefault="006E6A42" w:rsidP="00C044E2">
            <w:pPr>
              <w:pStyle w:val="2f2"/>
              <w:ind w:left="0"/>
            </w:pPr>
            <w:r w:rsidRPr="008011CE">
              <w:t xml:space="preserve">    y = (1 + 0.25 * math.cos(75 * _t)) * math.sin(_t)</w:t>
            </w:r>
          </w:p>
          <w:p w14:paraId="4BAE7E4A" w14:textId="77777777" w:rsidR="006E6A42" w:rsidRPr="008011CE" w:rsidRDefault="006E6A42" w:rsidP="00C044E2">
            <w:pPr>
              <w:pStyle w:val="2f2"/>
              <w:ind w:left="0"/>
            </w:pPr>
            <w:r w:rsidRPr="008011CE">
              <w:t xml:space="preserve">    z = _t + 2.0 * math.sin(75 * _t)</w:t>
            </w:r>
          </w:p>
          <w:p w14:paraId="002FB4B4" w14:textId="77777777" w:rsidR="006E6A42" w:rsidRPr="008011CE" w:rsidRDefault="006E6A42" w:rsidP="00C044E2">
            <w:pPr>
              <w:pStyle w:val="2f2"/>
              <w:ind w:left="0"/>
            </w:pPr>
            <w:r w:rsidRPr="008011CE">
              <w:t xml:space="preserve">    data.append([x, y, z])</w:t>
            </w:r>
          </w:p>
          <w:p w14:paraId="41340C5F" w14:textId="77777777" w:rsidR="006E6A42" w:rsidRPr="008011CE" w:rsidRDefault="006E6A42" w:rsidP="00C044E2">
            <w:pPr>
              <w:pStyle w:val="2f2"/>
              <w:ind w:left="0"/>
            </w:pPr>
            <w:r w:rsidRPr="008011CE">
              <w:t>c = (</w:t>
            </w:r>
          </w:p>
          <w:p w14:paraId="04CB6E16" w14:textId="77777777" w:rsidR="006E6A42" w:rsidRPr="008011CE" w:rsidRDefault="006E6A42" w:rsidP="00C044E2">
            <w:pPr>
              <w:pStyle w:val="2f2"/>
              <w:ind w:left="0"/>
            </w:pPr>
            <w:r w:rsidRPr="008011CE">
              <w:t xml:space="preserve">    Line3D()</w:t>
            </w:r>
          </w:p>
          <w:p w14:paraId="0B4AEE21" w14:textId="77777777" w:rsidR="006E6A42" w:rsidRPr="008011CE" w:rsidRDefault="006E6A42" w:rsidP="00C044E2">
            <w:pPr>
              <w:pStyle w:val="2f2"/>
              <w:ind w:left="0"/>
            </w:pPr>
            <w:r w:rsidRPr="008011CE">
              <w:t xml:space="preserve">    .add(</w:t>
            </w:r>
          </w:p>
          <w:p w14:paraId="549E1AF0" w14:textId="77777777" w:rsidR="006E6A42" w:rsidRPr="008011CE" w:rsidRDefault="006E6A42" w:rsidP="00C044E2">
            <w:pPr>
              <w:pStyle w:val="2f2"/>
              <w:ind w:left="0"/>
            </w:pPr>
            <w:r w:rsidRPr="008011CE">
              <w:t xml:space="preserve">        "",</w:t>
            </w:r>
          </w:p>
          <w:p w14:paraId="507C56CF" w14:textId="77777777" w:rsidR="006E6A42" w:rsidRPr="008011CE" w:rsidRDefault="006E6A42" w:rsidP="00C044E2">
            <w:pPr>
              <w:pStyle w:val="2f2"/>
              <w:ind w:left="0"/>
            </w:pPr>
            <w:r w:rsidRPr="008011CE">
              <w:t xml:space="preserve">        data,</w:t>
            </w:r>
          </w:p>
          <w:p w14:paraId="4D1B1313" w14:textId="77777777" w:rsidR="006E6A42" w:rsidRPr="008011CE" w:rsidRDefault="006E6A42" w:rsidP="00C044E2">
            <w:pPr>
              <w:pStyle w:val="2f2"/>
              <w:ind w:left="0"/>
            </w:pPr>
            <w:r w:rsidRPr="008011CE">
              <w:t xml:space="preserve">        xaxis3d_opts=opts.Axis3DOpts(Faker.clock, type_="value"),</w:t>
            </w:r>
          </w:p>
          <w:p w14:paraId="22B78B82" w14:textId="77777777" w:rsidR="006E6A42" w:rsidRPr="008011CE" w:rsidRDefault="006E6A42" w:rsidP="00C044E2">
            <w:pPr>
              <w:pStyle w:val="2f2"/>
              <w:ind w:left="0"/>
            </w:pPr>
            <w:r w:rsidRPr="008011CE">
              <w:t xml:space="preserve">        yaxis3d_opts=opts.Axis3DOpts(Faker.week_en, type_="value"),</w:t>
            </w:r>
          </w:p>
          <w:p w14:paraId="766FB844" w14:textId="77777777" w:rsidR="006E6A42" w:rsidRPr="008011CE" w:rsidRDefault="006E6A42" w:rsidP="00C044E2">
            <w:pPr>
              <w:pStyle w:val="2f2"/>
              <w:ind w:left="0"/>
            </w:pPr>
            <w:r w:rsidRPr="008011CE">
              <w:t xml:space="preserve">        grid3d_opts=opts.Grid3DOpts(width=100, depth=100, rotate_speed=50, is_rotate=True),</w:t>
            </w:r>
          </w:p>
          <w:p w14:paraId="36FCF1D4" w14:textId="77777777" w:rsidR="006E6A42" w:rsidRPr="008011CE" w:rsidRDefault="006E6A42" w:rsidP="00C044E2">
            <w:pPr>
              <w:pStyle w:val="2f2"/>
              <w:ind w:left="0"/>
            </w:pPr>
            <w:r w:rsidRPr="008011CE">
              <w:t xml:space="preserve">    )</w:t>
            </w:r>
          </w:p>
          <w:p w14:paraId="20D625DD" w14:textId="77777777" w:rsidR="006E6A42" w:rsidRPr="008011CE" w:rsidRDefault="006E6A42" w:rsidP="00C044E2">
            <w:pPr>
              <w:pStyle w:val="2f2"/>
              <w:ind w:left="0"/>
            </w:pPr>
            <w:r w:rsidRPr="008011CE">
              <w:t xml:space="preserve">    .set_global_opts(</w:t>
            </w:r>
          </w:p>
          <w:p w14:paraId="52774C93" w14:textId="77777777" w:rsidR="006E6A42" w:rsidRPr="008011CE" w:rsidRDefault="006E6A42" w:rsidP="00C044E2">
            <w:pPr>
              <w:pStyle w:val="2f2"/>
              <w:ind w:left="0"/>
            </w:pPr>
            <w:r w:rsidRPr="008011CE">
              <w:t xml:space="preserve">        visualmap_opts=opts.VisualMapOpts(max_=30, min_=0, range_color=Faker.visual_color),</w:t>
            </w:r>
          </w:p>
          <w:p w14:paraId="45C19392" w14:textId="77777777" w:rsidR="006E6A42" w:rsidRPr="008011CE" w:rsidRDefault="006E6A42" w:rsidP="00C044E2">
            <w:pPr>
              <w:pStyle w:val="2f2"/>
              <w:ind w:left="0"/>
            </w:pPr>
            <w:r w:rsidRPr="008011CE">
              <w:t xml:space="preserve">        title_opts=opts.TitleOpts(title="Line3D-</w:t>
            </w:r>
            <w:r w:rsidRPr="008011CE">
              <w:t>旋转的弹簧</w:t>
            </w:r>
            <w:r w:rsidRPr="008011CE">
              <w:t>"),</w:t>
            </w:r>
          </w:p>
          <w:p w14:paraId="2E471EA8" w14:textId="77777777" w:rsidR="006E6A42" w:rsidRPr="008011CE" w:rsidRDefault="006E6A42" w:rsidP="00C044E2">
            <w:pPr>
              <w:pStyle w:val="2f2"/>
              <w:ind w:left="0"/>
            </w:pPr>
            <w:r w:rsidRPr="008011CE">
              <w:t xml:space="preserve">    )</w:t>
            </w:r>
          </w:p>
          <w:p w14:paraId="796FEBF8" w14:textId="77777777" w:rsidR="006E6A42" w:rsidRPr="008011CE" w:rsidRDefault="006E6A42" w:rsidP="00C044E2">
            <w:pPr>
              <w:pStyle w:val="2f2"/>
              <w:ind w:left="0"/>
            </w:pPr>
            <w:r w:rsidRPr="008011CE">
              <w:t>)</w:t>
            </w:r>
          </w:p>
          <w:p w14:paraId="55BC7A3C" w14:textId="77777777" w:rsidR="006E6A42" w:rsidRPr="008011CE" w:rsidRDefault="006E6A42" w:rsidP="00C044E2">
            <w:pPr>
              <w:pStyle w:val="2f2"/>
              <w:ind w:left="0"/>
            </w:pPr>
            <w:r w:rsidRPr="008011CE">
              <w:t>c.render_notebook()</w:t>
            </w:r>
          </w:p>
        </w:tc>
      </w:tr>
    </w:tbl>
    <w:p w14:paraId="2EAA1144" w14:textId="77777777" w:rsidR="006E6A42" w:rsidRPr="008011CE" w:rsidRDefault="006E6A42" w:rsidP="006E6A42">
      <w:pPr>
        <w:pStyle w:val="2f2"/>
        <w:ind w:left="0"/>
      </w:pPr>
    </w:p>
    <w:p w14:paraId="4D65251C" w14:textId="77777777" w:rsidR="006E6A42" w:rsidRPr="008011CE" w:rsidRDefault="006E6A42" w:rsidP="006E6A42">
      <w:pPr>
        <w:pStyle w:val="1e"/>
        <w:rPr>
          <w:rFonts w:ascii="Huawei Sans" w:hAnsi="Huawei Sans" w:cs="Huawei Sans"/>
        </w:rPr>
      </w:pPr>
      <w:r w:rsidRPr="008011CE">
        <w:rPr>
          <w:rFonts w:ascii="Huawei Sans" w:hAnsi="Huawei Sans" w:cs="Huawei Sans"/>
        </w:rPr>
        <w:t>运行后效果如下：</w:t>
      </w:r>
    </w:p>
    <w:p w14:paraId="3C4D80FC" w14:textId="77777777" w:rsidR="006E6A42" w:rsidRPr="008011CE" w:rsidRDefault="006E6A42" w:rsidP="006E6A42">
      <w:pPr>
        <w:pStyle w:val="1e"/>
        <w:jc w:val="center"/>
        <w:rPr>
          <w:rFonts w:ascii="Huawei Sans" w:hAnsi="Huawei Sans" w:cs="Huawei Sans"/>
        </w:rPr>
      </w:pPr>
      <w:r w:rsidRPr="008011CE">
        <w:rPr>
          <w:rFonts w:ascii="Huawei Sans" w:hAnsi="Huawei Sans" w:cs="Huawei Sans"/>
          <w:noProof/>
        </w:rPr>
        <w:lastRenderedPageBreak/>
        <w:drawing>
          <wp:inline distT="0" distB="0" distL="0" distR="0" wp14:anchorId="63DE9B52" wp14:editId="6DF97493">
            <wp:extent cx="3320939" cy="18692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0C2F9.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3073" cy="1876108"/>
                    </a:xfrm>
                    <a:prstGeom prst="rect">
                      <a:avLst/>
                    </a:prstGeom>
                  </pic:spPr>
                </pic:pic>
              </a:graphicData>
            </a:graphic>
          </wp:inline>
        </w:drawing>
      </w:r>
    </w:p>
    <w:p w14:paraId="045A06E9" w14:textId="77777777" w:rsidR="006E6A42" w:rsidRDefault="006E6A42" w:rsidP="006E6A42">
      <w:pPr>
        <w:pStyle w:val="2f2"/>
        <w:ind w:left="0"/>
      </w:pPr>
    </w:p>
    <w:p w14:paraId="2A81154D" w14:textId="546758B3" w:rsidR="00757C47" w:rsidRDefault="00757C47" w:rsidP="00757C47">
      <w:pPr>
        <w:pStyle w:val="3"/>
        <w:numPr>
          <w:ilvl w:val="2"/>
          <w:numId w:val="4"/>
        </w:numPr>
        <w:rPr>
          <w:rFonts w:hint="eastAsia"/>
        </w:rPr>
      </w:pPr>
      <w:bookmarkStart w:id="30" w:name="_Toc51602998"/>
      <w:r>
        <w:rPr>
          <w:rFonts w:hint="eastAsia"/>
        </w:rPr>
        <w:t>数据准备</w:t>
      </w:r>
      <w:bookmarkEnd w:id="30"/>
    </w:p>
    <w:p w14:paraId="351AF168" w14:textId="77777777" w:rsidR="00757C47" w:rsidRDefault="00757C47" w:rsidP="00757C47">
      <w:pPr>
        <w:pStyle w:val="30"/>
        <w:rPr>
          <w:rFonts w:hint="eastAsia"/>
        </w:rPr>
      </w:pPr>
      <w:r>
        <w:rPr>
          <w:rFonts w:hint="eastAsia"/>
        </w:rPr>
        <w:t>各省</w:t>
      </w:r>
      <w:r>
        <w:rPr>
          <w:rFonts w:hint="eastAsia"/>
        </w:rPr>
        <w:t>G</w:t>
      </w:r>
      <w:r>
        <w:t>MV</w:t>
      </w:r>
      <w:r>
        <w:t>数据</w:t>
      </w:r>
    </w:p>
    <w:p w14:paraId="65ABF2BA" w14:textId="77777777" w:rsidR="00757C47" w:rsidRDefault="00757C47" w:rsidP="00757C47">
      <w:pPr>
        <w:pStyle w:val="1e"/>
        <w:rPr>
          <w:rFonts w:hint="eastAsia"/>
        </w:rPr>
      </w:pPr>
      <w:r>
        <w:rPr>
          <w:rFonts w:hint="eastAsia"/>
        </w:rPr>
        <w:t>该数据主要用于完成下方玫瑰图的绘制。</w:t>
      </w:r>
    </w:p>
    <w:p w14:paraId="108BC282" w14:textId="77777777" w:rsidR="00757C47" w:rsidRDefault="00757C47" w:rsidP="00757C47">
      <w:pPr>
        <w:pStyle w:val="1e"/>
        <w:rPr>
          <w:rFonts w:hint="eastAsia"/>
        </w:rPr>
      </w:pPr>
      <w:r>
        <w:rPr>
          <w:rFonts w:hint="eastAsia"/>
        </w:rPr>
        <w:t>在</w:t>
      </w:r>
      <w:r>
        <w:t>D</w:t>
      </w:r>
      <w:r>
        <w:rPr>
          <w:rFonts w:hint="eastAsia"/>
        </w:rPr>
        <w:t>ata</w:t>
      </w:r>
      <w:r>
        <w:t>Studio</w:t>
      </w:r>
      <w:r>
        <w:rPr>
          <w:rFonts w:hint="eastAsia"/>
        </w:rPr>
        <w:t>中输入如下命令：</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757C47" w14:paraId="2CD6A78F"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5CB1AF25" w14:textId="77777777" w:rsidR="00757C47" w:rsidRDefault="00757C47" w:rsidP="00C044E2">
            <w:pPr>
              <w:pStyle w:val="2f2"/>
              <w:ind w:left="0"/>
            </w:pPr>
            <w:r>
              <w:t>SELECT ad.province AS province, SUM(o.actual_price) AS GMV</w:t>
            </w:r>
          </w:p>
          <w:p w14:paraId="279907F1" w14:textId="77777777" w:rsidR="00757C47" w:rsidRDefault="00757C47" w:rsidP="00C044E2">
            <w:pPr>
              <w:pStyle w:val="2f2"/>
              <w:ind w:left="0"/>
            </w:pPr>
            <w:r>
              <w:t>FROM target.orders o, target.address_dimension ad, target.date_dimension dd</w:t>
            </w:r>
          </w:p>
          <w:p w14:paraId="34D278CD" w14:textId="77777777" w:rsidR="00757C47" w:rsidRDefault="00757C47" w:rsidP="00C044E2">
            <w:pPr>
              <w:pStyle w:val="2f2"/>
              <w:ind w:left="0"/>
            </w:pPr>
            <w:r>
              <w:t>WHERE o.address_key = ad.address_key</w:t>
            </w:r>
          </w:p>
          <w:p w14:paraId="0971188F" w14:textId="77777777" w:rsidR="00757C47" w:rsidRDefault="00757C47" w:rsidP="00C044E2">
            <w:pPr>
              <w:pStyle w:val="2f2"/>
              <w:ind w:left="0"/>
            </w:pPr>
            <w:r>
              <w:t>AND o.add_date = dd.date_key</w:t>
            </w:r>
          </w:p>
          <w:p w14:paraId="52C7CF62" w14:textId="77777777" w:rsidR="00757C47" w:rsidRDefault="00757C47" w:rsidP="00C044E2">
            <w:pPr>
              <w:pStyle w:val="2f2"/>
              <w:ind w:left="0"/>
            </w:pPr>
            <w:r>
              <w:t>AND dd.year = 2020</w:t>
            </w:r>
          </w:p>
          <w:p w14:paraId="566BCD99" w14:textId="77777777" w:rsidR="00757C47" w:rsidRDefault="00757C47" w:rsidP="00C044E2">
            <w:pPr>
              <w:pStyle w:val="2f2"/>
              <w:ind w:left="0"/>
            </w:pPr>
            <w:r>
              <w:t>AND dd.month = 3</w:t>
            </w:r>
          </w:p>
          <w:p w14:paraId="00BB4F1C" w14:textId="77777777" w:rsidR="00757C47" w:rsidRPr="008D39A4" w:rsidRDefault="00757C47" w:rsidP="00C044E2">
            <w:pPr>
              <w:pStyle w:val="2f2"/>
              <w:ind w:left="0"/>
            </w:pPr>
            <w:r>
              <w:t>GROUP BY ad.province;</w:t>
            </w:r>
          </w:p>
        </w:tc>
      </w:tr>
    </w:tbl>
    <w:p w14:paraId="41E6F03E" w14:textId="77777777" w:rsidR="00757C47" w:rsidRDefault="00757C47" w:rsidP="00757C47">
      <w:pPr>
        <w:pStyle w:val="1e"/>
        <w:ind w:left="0"/>
        <w:rPr>
          <w:rFonts w:hint="eastAsia"/>
        </w:rPr>
      </w:pPr>
    </w:p>
    <w:p w14:paraId="539B50F4" w14:textId="77777777" w:rsidR="00757C47" w:rsidRDefault="00757C47" w:rsidP="00757C47">
      <w:pPr>
        <w:pStyle w:val="1e"/>
        <w:ind w:left="0"/>
        <w:rPr>
          <w:rFonts w:hint="eastAsia"/>
        </w:rPr>
      </w:pPr>
    </w:p>
    <w:p w14:paraId="087D7B4F" w14:textId="77777777" w:rsidR="00757C47" w:rsidRDefault="00757C47" w:rsidP="00757C47">
      <w:pPr>
        <w:pStyle w:val="1e"/>
        <w:rPr>
          <w:rFonts w:hint="eastAsia"/>
        </w:rPr>
      </w:pPr>
      <w:r>
        <w:rPr>
          <w:rFonts w:hint="eastAsia"/>
        </w:rPr>
        <w:t>在</w:t>
      </w:r>
      <w:r>
        <w:rPr>
          <w:rFonts w:hint="eastAsia"/>
        </w:rPr>
        <w:t>Data</w:t>
      </w:r>
      <w:r>
        <w:t>Studio</w:t>
      </w:r>
      <w:r>
        <w:rPr>
          <w:rFonts w:hint="eastAsia"/>
        </w:rPr>
        <w:t>结果展示区选择“导出所有数据”。</w:t>
      </w:r>
    </w:p>
    <w:p w14:paraId="50F030EF" w14:textId="77777777" w:rsidR="00757C47" w:rsidRDefault="00757C47" w:rsidP="00757C47">
      <w:pPr>
        <w:pStyle w:val="1e"/>
        <w:rPr>
          <w:rFonts w:hint="eastAsia"/>
        </w:rPr>
      </w:pPr>
      <w:r>
        <w:rPr>
          <w:noProof/>
        </w:rPr>
        <w:drawing>
          <wp:inline distT="0" distB="0" distL="0" distR="0" wp14:anchorId="5428DA85" wp14:editId="3E53FFDA">
            <wp:extent cx="2477135" cy="1595120"/>
            <wp:effectExtent l="0" t="0" r="0" b="5080"/>
            <wp:docPr id="13" name="图片 13" descr="C:\Users\hwx559043\AppData\Roaming\eSpace_Desktop\UserData\hwx559043\imagefiles\4235B014-D27C-48FB-841C-8BAF6966C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5B014-D27C-48FB-841C-8BAF6966C4E0" descr="C:\Users\hwx559043\AppData\Roaming\eSpace_Desktop\UserData\hwx559043\imagefiles\4235B014-D27C-48FB-841C-8BAF6966C4E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7135" cy="1595120"/>
                    </a:xfrm>
                    <a:prstGeom prst="rect">
                      <a:avLst/>
                    </a:prstGeom>
                    <a:noFill/>
                    <a:ln>
                      <a:noFill/>
                    </a:ln>
                  </pic:spPr>
                </pic:pic>
              </a:graphicData>
            </a:graphic>
          </wp:inline>
        </w:drawing>
      </w:r>
    </w:p>
    <w:p w14:paraId="2992133F" w14:textId="77777777" w:rsidR="00757C47" w:rsidRPr="002404F2" w:rsidRDefault="00757C47" w:rsidP="00757C47">
      <w:pPr>
        <w:pStyle w:val="1e"/>
        <w:rPr>
          <w:rFonts w:hint="eastAsia"/>
        </w:rPr>
      </w:pPr>
      <w:r>
        <w:rPr>
          <w:rFonts w:hint="eastAsia"/>
        </w:rPr>
        <w:t>在跳转到的导出界面，导出路径选择桌面，命名为</w:t>
      </w:r>
      <w:r>
        <w:rPr>
          <w:rFonts w:hint="eastAsia"/>
        </w:rPr>
        <w:t>sql</w:t>
      </w:r>
      <w:r>
        <w:t>1</w:t>
      </w:r>
      <w:r>
        <w:rPr>
          <w:rFonts w:hint="eastAsia"/>
        </w:rPr>
        <w:t>，格式选择</w:t>
      </w:r>
      <w:r>
        <w:t>x</w:t>
      </w:r>
      <w:r>
        <w:rPr>
          <w:rFonts w:hint="eastAsia"/>
        </w:rPr>
        <w:t>lxs</w:t>
      </w:r>
      <w:r>
        <w:t>，</w:t>
      </w:r>
      <w:r>
        <w:rPr>
          <w:rFonts w:hint="eastAsia"/>
        </w:rPr>
        <w:t>其他保持默认。</w:t>
      </w:r>
    </w:p>
    <w:p w14:paraId="63F92A3B" w14:textId="77777777" w:rsidR="00757C47" w:rsidRDefault="00757C47" w:rsidP="00757C47">
      <w:pPr>
        <w:pStyle w:val="1e"/>
        <w:rPr>
          <w:rFonts w:hint="eastAsia"/>
        </w:rPr>
      </w:pPr>
      <w:r>
        <w:rPr>
          <w:noProof/>
        </w:rPr>
        <w:lastRenderedPageBreak/>
        <w:drawing>
          <wp:inline distT="0" distB="0" distL="0" distR="0" wp14:anchorId="378B1860" wp14:editId="6E32EDF8">
            <wp:extent cx="3934047" cy="4150808"/>
            <wp:effectExtent l="0" t="0" r="0" b="2540"/>
            <wp:docPr id="14" name="图片 14" descr="C:\Users\hwx559043\AppData\Roaming\eSpace_Desktop\UserData\hwx559043\imagefiles\4E2042DA-C729-44C5-BB9F-63CD2E637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2042DA-C729-44C5-BB9F-63CD2E637B26" descr="C:\Users\hwx559043\AppData\Roaming\eSpace_Desktop\UserData\hwx559043\imagefiles\4E2042DA-C729-44C5-BB9F-63CD2E637B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458" cy="4178674"/>
                    </a:xfrm>
                    <a:prstGeom prst="rect">
                      <a:avLst/>
                    </a:prstGeom>
                    <a:noFill/>
                    <a:ln>
                      <a:noFill/>
                    </a:ln>
                  </pic:spPr>
                </pic:pic>
              </a:graphicData>
            </a:graphic>
          </wp:inline>
        </w:drawing>
      </w:r>
    </w:p>
    <w:p w14:paraId="68D60B2C" w14:textId="77777777" w:rsidR="00757C47" w:rsidRDefault="00757C47" w:rsidP="00757C47">
      <w:pPr>
        <w:pStyle w:val="1e"/>
        <w:rPr>
          <w:rFonts w:hint="eastAsia"/>
        </w:rPr>
      </w:pPr>
      <w:r>
        <w:rPr>
          <w:rFonts w:hint="eastAsia"/>
        </w:rPr>
        <w:t>成功导出</w:t>
      </w:r>
      <w:r>
        <w:rPr>
          <w:rFonts w:hint="eastAsia"/>
        </w:rPr>
        <w:t>31</w:t>
      </w:r>
      <w:r>
        <w:rPr>
          <w:rFonts w:hint="eastAsia"/>
        </w:rPr>
        <w:t>条数据（含标题）。</w:t>
      </w:r>
    </w:p>
    <w:p w14:paraId="76778CD8" w14:textId="77777777" w:rsidR="00757C47" w:rsidRDefault="00757C47" w:rsidP="00757C47">
      <w:pPr>
        <w:pStyle w:val="1e"/>
        <w:rPr>
          <w:rFonts w:hint="eastAsia"/>
        </w:rPr>
      </w:pPr>
      <w:r>
        <w:rPr>
          <w:noProof/>
        </w:rPr>
        <w:drawing>
          <wp:inline distT="0" distB="0" distL="0" distR="0" wp14:anchorId="32E02DCB" wp14:editId="5D499165">
            <wp:extent cx="4933315" cy="1616075"/>
            <wp:effectExtent l="0" t="0" r="635" b="3175"/>
            <wp:docPr id="31" name="图片 31" descr="C:\Users\hwx559043\AppData\Roaming\eSpace_Desktop\UserData\hwx559043\imagefiles\8218A4FC-0160-41AF-BA52-751B8C31B2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18A4FC-0160-41AF-BA52-751B8C31B2BE" descr="C:\Users\hwx559043\AppData\Roaming\eSpace_Desktop\UserData\hwx559043\imagefiles\8218A4FC-0160-41AF-BA52-751B8C31B2B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315" cy="1616075"/>
                    </a:xfrm>
                    <a:prstGeom prst="rect">
                      <a:avLst/>
                    </a:prstGeom>
                    <a:noFill/>
                    <a:ln>
                      <a:noFill/>
                    </a:ln>
                  </pic:spPr>
                </pic:pic>
              </a:graphicData>
            </a:graphic>
          </wp:inline>
        </w:drawing>
      </w:r>
    </w:p>
    <w:p w14:paraId="63632FF4" w14:textId="77777777" w:rsidR="00757C47" w:rsidRDefault="00757C47" w:rsidP="00757C47">
      <w:pPr>
        <w:pStyle w:val="30"/>
        <w:rPr>
          <w:rFonts w:hint="eastAsia"/>
        </w:rPr>
      </w:pPr>
      <w:r>
        <w:rPr>
          <w:rFonts w:hint="eastAsia"/>
        </w:rPr>
        <w:t>各省用户数量数据</w:t>
      </w:r>
    </w:p>
    <w:p w14:paraId="6F339CA6" w14:textId="77777777" w:rsidR="00757C47" w:rsidRDefault="00757C47" w:rsidP="00757C47">
      <w:pPr>
        <w:pStyle w:val="1e"/>
        <w:rPr>
          <w:rFonts w:hint="eastAsia"/>
        </w:rPr>
      </w:pPr>
      <w:r>
        <w:rPr>
          <w:rFonts w:hint="eastAsia"/>
        </w:rPr>
        <w:t>该数据主要用于在中国地图上完成</w:t>
      </w:r>
      <w:r>
        <w:t>热力图</w:t>
      </w:r>
      <w:r>
        <w:rPr>
          <w:rFonts w:hint="eastAsia"/>
        </w:rPr>
        <w:t>的绘制。</w:t>
      </w:r>
    </w:p>
    <w:p w14:paraId="2A0D738F" w14:textId="77777777" w:rsidR="00757C47" w:rsidRDefault="00757C47" w:rsidP="00757C47">
      <w:pPr>
        <w:pStyle w:val="1e"/>
        <w:rPr>
          <w:rFonts w:hint="eastAsia"/>
        </w:rPr>
      </w:pPr>
      <w:r>
        <w:rPr>
          <w:rFonts w:hint="eastAsia"/>
        </w:rPr>
        <w:t>在</w:t>
      </w:r>
      <w:r>
        <w:t>D</w:t>
      </w:r>
      <w:r>
        <w:rPr>
          <w:rFonts w:hint="eastAsia"/>
        </w:rPr>
        <w:t>ata</w:t>
      </w:r>
      <w:r>
        <w:t>Studio</w:t>
      </w:r>
      <w:r>
        <w:rPr>
          <w:rFonts w:hint="eastAsia"/>
        </w:rPr>
        <w:t>中输入如下命令：</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757C47" w14:paraId="4B98415A"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6116F41D" w14:textId="77777777" w:rsidR="00757C47" w:rsidRDefault="00757C47" w:rsidP="00C044E2">
            <w:pPr>
              <w:pStyle w:val="2f2"/>
              <w:ind w:left="0"/>
              <w:rPr>
                <w:lang w:eastAsia="zh-CN"/>
              </w:rPr>
            </w:pPr>
            <w:r>
              <w:rPr>
                <w:lang w:eastAsia="zh-CN"/>
              </w:rPr>
              <w:t>SELECT ad.province, COUNT(DISTINCT o.user_key) AS totaluser</w:t>
            </w:r>
          </w:p>
          <w:p w14:paraId="489FDB18" w14:textId="77777777" w:rsidR="00757C47" w:rsidRDefault="00757C47" w:rsidP="00C044E2">
            <w:pPr>
              <w:pStyle w:val="2f2"/>
              <w:ind w:left="0"/>
              <w:rPr>
                <w:lang w:eastAsia="zh-CN"/>
              </w:rPr>
            </w:pPr>
            <w:r>
              <w:rPr>
                <w:lang w:eastAsia="zh-CN"/>
              </w:rPr>
              <w:t>FROM target.orders o, target.address_dimension ad, target.date_dimension dd</w:t>
            </w:r>
          </w:p>
          <w:p w14:paraId="37A50A66" w14:textId="77777777" w:rsidR="00757C47" w:rsidRDefault="00757C47" w:rsidP="00C044E2">
            <w:pPr>
              <w:pStyle w:val="2f2"/>
              <w:ind w:left="0"/>
              <w:rPr>
                <w:lang w:eastAsia="zh-CN"/>
              </w:rPr>
            </w:pPr>
            <w:r>
              <w:rPr>
                <w:lang w:eastAsia="zh-CN"/>
              </w:rPr>
              <w:t>WHERE o.add_date = dd.date_key</w:t>
            </w:r>
          </w:p>
          <w:p w14:paraId="518CCD5C" w14:textId="77777777" w:rsidR="00757C47" w:rsidRDefault="00757C47" w:rsidP="00C044E2">
            <w:pPr>
              <w:pStyle w:val="2f2"/>
              <w:ind w:left="0"/>
              <w:rPr>
                <w:lang w:eastAsia="zh-CN"/>
              </w:rPr>
            </w:pPr>
            <w:r>
              <w:rPr>
                <w:lang w:eastAsia="zh-CN"/>
              </w:rPr>
              <w:tab/>
              <w:t>AND o.address_key = ad.address_key</w:t>
            </w:r>
          </w:p>
          <w:p w14:paraId="21AF2840" w14:textId="77777777" w:rsidR="00757C47" w:rsidRDefault="00757C47" w:rsidP="00C044E2">
            <w:pPr>
              <w:pStyle w:val="2f2"/>
              <w:ind w:left="0"/>
              <w:rPr>
                <w:lang w:eastAsia="zh-CN"/>
              </w:rPr>
            </w:pPr>
            <w:r>
              <w:rPr>
                <w:lang w:eastAsia="zh-CN"/>
              </w:rPr>
              <w:tab/>
              <w:t>AND dd.year = 2020</w:t>
            </w:r>
          </w:p>
          <w:p w14:paraId="57A7F352" w14:textId="77777777" w:rsidR="00757C47" w:rsidRDefault="00757C47" w:rsidP="00C044E2">
            <w:pPr>
              <w:pStyle w:val="2f2"/>
              <w:ind w:left="0"/>
              <w:rPr>
                <w:lang w:eastAsia="zh-CN"/>
              </w:rPr>
            </w:pPr>
            <w:r>
              <w:rPr>
                <w:lang w:eastAsia="zh-CN"/>
              </w:rPr>
              <w:t>GROUP BY ad.province</w:t>
            </w:r>
          </w:p>
          <w:p w14:paraId="612E62FC" w14:textId="77777777" w:rsidR="00757C47" w:rsidRPr="008D39A4" w:rsidRDefault="00757C47" w:rsidP="00C044E2">
            <w:pPr>
              <w:pStyle w:val="2f2"/>
              <w:ind w:left="0"/>
              <w:rPr>
                <w:lang w:eastAsia="zh-CN"/>
              </w:rPr>
            </w:pPr>
            <w:r>
              <w:rPr>
                <w:lang w:eastAsia="zh-CN"/>
              </w:rPr>
              <w:t>ORDER BY COUNT(DISTINCT o.user_key) DESC;</w:t>
            </w:r>
          </w:p>
        </w:tc>
      </w:tr>
    </w:tbl>
    <w:p w14:paraId="2B0FF170" w14:textId="77777777" w:rsidR="00757C47" w:rsidRDefault="00757C47" w:rsidP="00757C47">
      <w:pPr>
        <w:pStyle w:val="1e"/>
        <w:rPr>
          <w:rFonts w:hint="eastAsia"/>
        </w:rPr>
      </w:pPr>
      <w:r>
        <w:rPr>
          <w:rFonts w:hint="eastAsia"/>
        </w:rPr>
        <w:t>参考步骤</w:t>
      </w:r>
      <w:r>
        <w:rPr>
          <w:rFonts w:hint="eastAsia"/>
        </w:rPr>
        <w:t>1</w:t>
      </w:r>
      <w:r>
        <w:rPr>
          <w:rFonts w:hint="eastAsia"/>
        </w:rPr>
        <w:t>完成数据导出，数据文件命名为</w:t>
      </w:r>
      <w:r>
        <w:rPr>
          <w:rFonts w:hint="eastAsia"/>
        </w:rPr>
        <w:t>sql</w:t>
      </w:r>
      <w:r>
        <w:t>2.xlxs</w:t>
      </w:r>
      <w:r>
        <w:t>。</w:t>
      </w:r>
    </w:p>
    <w:p w14:paraId="1DAE2411" w14:textId="77777777" w:rsidR="00757C47" w:rsidRDefault="00757C47" w:rsidP="00757C47">
      <w:pPr>
        <w:pStyle w:val="30"/>
        <w:rPr>
          <w:rFonts w:hint="eastAsia"/>
        </w:rPr>
      </w:pPr>
      <w:r w:rsidRPr="002404F2">
        <w:rPr>
          <w:rFonts w:hint="eastAsia"/>
        </w:rPr>
        <w:lastRenderedPageBreak/>
        <w:t>商品销量及销售金额</w:t>
      </w:r>
      <w:r>
        <w:rPr>
          <w:rFonts w:hint="eastAsia"/>
        </w:rPr>
        <w:t>数据</w:t>
      </w:r>
    </w:p>
    <w:p w14:paraId="3CAA5381" w14:textId="77777777" w:rsidR="00757C47" w:rsidRDefault="00757C47" w:rsidP="00757C47">
      <w:pPr>
        <w:pStyle w:val="1e"/>
        <w:rPr>
          <w:rFonts w:hint="eastAsia"/>
        </w:rPr>
      </w:pPr>
      <w:r>
        <w:rPr>
          <w:rFonts w:hint="eastAsia"/>
        </w:rPr>
        <w:t>该数据主要用于在同一副图里完成折线图与柱状图的绘制。</w:t>
      </w:r>
    </w:p>
    <w:p w14:paraId="6D523F99" w14:textId="77777777" w:rsidR="00757C47" w:rsidRDefault="00757C47" w:rsidP="00757C47">
      <w:pPr>
        <w:pStyle w:val="1e"/>
        <w:rPr>
          <w:rFonts w:hint="eastAsia"/>
        </w:rPr>
      </w:pPr>
      <w:r>
        <w:rPr>
          <w:rFonts w:hint="eastAsia"/>
        </w:rPr>
        <w:t>在</w:t>
      </w:r>
      <w:r>
        <w:t>D</w:t>
      </w:r>
      <w:r>
        <w:rPr>
          <w:rFonts w:hint="eastAsia"/>
        </w:rPr>
        <w:t>ata</w:t>
      </w:r>
      <w:r>
        <w:t>Studio</w:t>
      </w:r>
      <w:r>
        <w:rPr>
          <w:rFonts w:hint="eastAsia"/>
        </w:rPr>
        <w:t>中输入如下命令：</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757C47" w14:paraId="66BB10A0"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075EB238" w14:textId="77777777" w:rsidR="00757C47" w:rsidRDefault="00757C47" w:rsidP="00C044E2">
            <w:pPr>
              <w:pStyle w:val="2f2"/>
              <w:ind w:left="0"/>
              <w:rPr>
                <w:lang w:eastAsia="zh-CN"/>
              </w:rPr>
            </w:pPr>
            <w:r>
              <w:rPr>
                <w:lang w:eastAsia="zh-CN"/>
              </w:rPr>
              <w:t>SELECT gd.goods_sn, gd.goods_name, SUM(og.number) AS totalnum, SUM(og.price*og.number) AS totalsales</w:t>
            </w:r>
          </w:p>
          <w:p w14:paraId="56E7B588" w14:textId="77777777" w:rsidR="00757C47" w:rsidRDefault="00757C47" w:rsidP="00C044E2">
            <w:pPr>
              <w:pStyle w:val="2f2"/>
              <w:ind w:left="0"/>
              <w:rPr>
                <w:lang w:eastAsia="zh-CN"/>
              </w:rPr>
            </w:pPr>
            <w:r>
              <w:rPr>
                <w:lang w:eastAsia="zh-CN"/>
              </w:rPr>
              <w:t>FROM target.order_goods og</w:t>
            </w:r>
          </w:p>
          <w:p w14:paraId="122BFC2C" w14:textId="77777777" w:rsidR="00757C47" w:rsidRDefault="00757C47" w:rsidP="00C044E2">
            <w:pPr>
              <w:pStyle w:val="2f2"/>
              <w:ind w:left="0"/>
              <w:rPr>
                <w:lang w:eastAsia="zh-CN"/>
              </w:rPr>
            </w:pPr>
            <w:r>
              <w:rPr>
                <w:lang w:eastAsia="zh-CN"/>
              </w:rPr>
              <w:tab/>
              <w:t>LEFT JOIN target.goods_dimension gd ON og.goods_key = gd.goods_key</w:t>
            </w:r>
          </w:p>
          <w:p w14:paraId="3C75EEB0" w14:textId="77777777" w:rsidR="00757C47" w:rsidRDefault="00757C47" w:rsidP="00C044E2">
            <w:pPr>
              <w:pStyle w:val="2f2"/>
              <w:ind w:left="0"/>
              <w:rPr>
                <w:lang w:eastAsia="zh-CN"/>
              </w:rPr>
            </w:pPr>
            <w:r>
              <w:rPr>
                <w:lang w:eastAsia="zh-CN"/>
              </w:rPr>
              <w:t>GROUP BY gd.goods_sn, gd.goods_name, gd.category_name</w:t>
            </w:r>
          </w:p>
          <w:p w14:paraId="1352B373" w14:textId="77777777" w:rsidR="00757C47" w:rsidRPr="008D39A4" w:rsidRDefault="00757C47" w:rsidP="00C044E2">
            <w:pPr>
              <w:pStyle w:val="2f2"/>
              <w:ind w:left="0"/>
              <w:rPr>
                <w:lang w:eastAsia="zh-CN"/>
              </w:rPr>
            </w:pPr>
            <w:r>
              <w:rPr>
                <w:lang w:eastAsia="zh-CN"/>
              </w:rPr>
              <w:t>ORDER BY SUM(og.number) DESC;</w:t>
            </w:r>
          </w:p>
        </w:tc>
      </w:tr>
    </w:tbl>
    <w:p w14:paraId="3179BFC3" w14:textId="77777777" w:rsidR="00757C47" w:rsidRDefault="00757C47" w:rsidP="00757C47">
      <w:pPr>
        <w:pStyle w:val="1e"/>
        <w:ind w:left="0"/>
        <w:rPr>
          <w:rFonts w:hint="eastAsia"/>
        </w:rPr>
      </w:pPr>
    </w:p>
    <w:p w14:paraId="26BE7C6D" w14:textId="77777777" w:rsidR="00757C47" w:rsidRDefault="00757C47" w:rsidP="00757C47">
      <w:pPr>
        <w:pStyle w:val="1e"/>
        <w:rPr>
          <w:rFonts w:hint="eastAsia"/>
        </w:rPr>
      </w:pPr>
      <w:r>
        <w:rPr>
          <w:rFonts w:hint="eastAsia"/>
        </w:rPr>
        <w:t>参考步骤</w:t>
      </w:r>
      <w:r>
        <w:rPr>
          <w:rFonts w:hint="eastAsia"/>
        </w:rPr>
        <w:t>1</w:t>
      </w:r>
      <w:r>
        <w:rPr>
          <w:rFonts w:hint="eastAsia"/>
        </w:rPr>
        <w:t>完成数据导出，数据文件命名为</w:t>
      </w:r>
      <w:r>
        <w:rPr>
          <w:rFonts w:hint="eastAsia"/>
        </w:rPr>
        <w:t>sql</w:t>
      </w:r>
      <w:r>
        <w:t>3.xlxs</w:t>
      </w:r>
      <w:r>
        <w:t>。</w:t>
      </w:r>
    </w:p>
    <w:p w14:paraId="74B81A3E" w14:textId="77777777" w:rsidR="00757C47" w:rsidRDefault="00757C47" w:rsidP="00757C47">
      <w:pPr>
        <w:pStyle w:val="30"/>
        <w:rPr>
          <w:rFonts w:hint="eastAsia"/>
        </w:rPr>
      </w:pPr>
      <w:r>
        <w:rPr>
          <w:rFonts w:hint="eastAsia"/>
        </w:rPr>
        <w:t>各省市的</w:t>
      </w:r>
      <w:r w:rsidRPr="002404F2">
        <w:t>GMV</w:t>
      </w:r>
      <w:r>
        <w:rPr>
          <w:rFonts w:hint="eastAsia"/>
        </w:rPr>
        <w:t>数据</w:t>
      </w:r>
    </w:p>
    <w:p w14:paraId="55D3A2A6" w14:textId="77777777" w:rsidR="00757C47" w:rsidRDefault="00757C47" w:rsidP="00757C47">
      <w:pPr>
        <w:pStyle w:val="1e"/>
        <w:rPr>
          <w:rFonts w:hint="eastAsia"/>
        </w:rPr>
      </w:pPr>
      <w:r>
        <w:rPr>
          <w:rFonts w:hint="eastAsia"/>
        </w:rPr>
        <w:t>该数据主要用于完成下钻及上卷操作。</w:t>
      </w:r>
    </w:p>
    <w:p w14:paraId="3313AA53" w14:textId="77777777" w:rsidR="00757C47" w:rsidRDefault="00757C47" w:rsidP="00757C47">
      <w:pPr>
        <w:pStyle w:val="1e"/>
        <w:rPr>
          <w:rFonts w:hint="eastAsia"/>
        </w:rPr>
      </w:pPr>
      <w:r>
        <w:rPr>
          <w:rFonts w:hint="eastAsia"/>
        </w:rPr>
        <w:t>在</w:t>
      </w:r>
      <w:r>
        <w:t>DataStudio</w:t>
      </w:r>
      <w:r>
        <w:t>中输入如下命令：</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757C47" w14:paraId="643C59C0" w14:textId="77777777" w:rsidTr="00C044E2">
        <w:trPr>
          <w:cnfStyle w:val="100000000000" w:firstRow="1" w:lastRow="0" w:firstColumn="0" w:lastColumn="0" w:oddVBand="0" w:evenVBand="0" w:oddHBand="0" w:evenHBand="0" w:firstRowFirstColumn="0" w:firstRowLastColumn="0" w:lastRowFirstColumn="0" w:lastRowLastColumn="0"/>
        </w:trPr>
        <w:tc>
          <w:tcPr>
            <w:tcW w:w="8586" w:type="dxa"/>
          </w:tcPr>
          <w:p w14:paraId="1479FAD6" w14:textId="77777777" w:rsidR="00757C47" w:rsidRDefault="00757C47" w:rsidP="00C044E2">
            <w:pPr>
              <w:pStyle w:val="2f2"/>
              <w:ind w:left="0"/>
              <w:rPr>
                <w:lang w:eastAsia="zh-CN"/>
              </w:rPr>
            </w:pPr>
            <w:r>
              <w:rPr>
                <w:lang w:eastAsia="zh-CN"/>
              </w:rPr>
              <w:t>SELECT ad.province AS province, ad.city AS city, SUM(o.actual_price) AS GMV</w:t>
            </w:r>
          </w:p>
          <w:p w14:paraId="26989E90" w14:textId="77777777" w:rsidR="00757C47" w:rsidRDefault="00757C47" w:rsidP="00C044E2">
            <w:pPr>
              <w:pStyle w:val="2f2"/>
              <w:ind w:left="0"/>
              <w:rPr>
                <w:lang w:eastAsia="zh-CN"/>
              </w:rPr>
            </w:pPr>
            <w:r>
              <w:rPr>
                <w:lang w:eastAsia="zh-CN"/>
              </w:rPr>
              <w:t>FROM target.orders o, target.address_dimension ad, target.date_dimension dd</w:t>
            </w:r>
          </w:p>
          <w:p w14:paraId="4807C457" w14:textId="77777777" w:rsidR="00757C47" w:rsidRDefault="00757C47" w:rsidP="00C044E2">
            <w:pPr>
              <w:pStyle w:val="2f2"/>
              <w:ind w:left="0"/>
              <w:rPr>
                <w:lang w:eastAsia="zh-CN"/>
              </w:rPr>
            </w:pPr>
            <w:r>
              <w:rPr>
                <w:lang w:eastAsia="zh-CN"/>
              </w:rPr>
              <w:t>WHERE o.address_key = ad.address_key</w:t>
            </w:r>
          </w:p>
          <w:p w14:paraId="6D042920" w14:textId="77777777" w:rsidR="00757C47" w:rsidRDefault="00757C47" w:rsidP="00C044E2">
            <w:pPr>
              <w:pStyle w:val="2f2"/>
              <w:ind w:left="0"/>
              <w:rPr>
                <w:lang w:eastAsia="zh-CN"/>
              </w:rPr>
            </w:pPr>
            <w:r>
              <w:rPr>
                <w:lang w:eastAsia="zh-CN"/>
              </w:rPr>
              <w:tab/>
              <w:t>AND o.add_date = dd.date_key</w:t>
            </w:r>
          </w:p>
          <w:p w14:paraId="53AAA390" w14:textId="77777777" w:rsidR="00757C47" w:rsidRDefault="00757C47" w:rsidP="00C044E2">
            <w:pPr>
              <w:pStyle w:val="2f2"/>
              <w:ind w:left="0"/>
              <w:rPr>
                <w:lang w:eastAsia="zh-CN"/>
              </w:rPr>
            </w:pPr>
            <w:r>
              <w:rPr>
                <w:lang w:eastAsia="zh-CN"/>
              </w:rPr>
              <w:tab/>
              <w:t>AND to_date(dd.full_date) BETWEEN to_date('2020/1/1') AND current_date</w:t>
            </w:r>
          </w:p>
          <w:p w14:paraId="5451BDBA" w14:textId="77777777" w:rsidR="00757C47" w:rsidRDefault="00757C47" w:rsidP="00C044E2">
            <w:pPr>
              <w:pStyle w:val="2f2"/>
              <w:ind w:left="0"/>
              <w:rPr>
                <w:lang w:eastAsia="zh-CN"/>
              </w:rPr>
            </w:pPr>
            <w:r>
              <w:rPr>
                <w:lang w:eastAsia="zh-CN"/>
              </w:rPr>
              <w:t xml:space="preserve">    AND province not in ('</w:t>
            </w:r>
            <w:r>
              <w:rPr>
                <w:lang w:eastAsia="zh-CN"/>
              </w:rPr>
              <w:t>北京市</w:t>
            </w:r>
            <w:r>
              <w:rPr>
                <w:lang w:eastAsia="zh-CN"/>
              </w:rPr>
              <w:t>', '</w:t>
            </w:r>
            <w:r>
              <w:rPr>
                <w:lang w:eastAsia="zh-CN"/>
              </w:rPr>
              <w:t>上海市</w:t>
            </w:r>
            <w:r>
              <w:rPr>
                <w:lang w:eastAsia="zh-CN"/>
              </w:rPr>
              <w:t>', '</w:t>
            </w:r>
            <w:r>
              <w:rPr>
                <w:lang w:eastAsia="zh-CN"/>
              </w:rPr>
              <w:t>天津市</w:t>
            </w:r>
            <w:r>
              <w:rPr>
                <w:lang w:eastAsia="zh-CN"/>
              </w:rPr>
              <w:t>', '</w:t>
            </w:r>
            <w:r>
              <w:rPr>
                <w:lang w:eastAsia="zh-CN"/>
              </w:rPr>
              <w:t>重庆市</w:t>
            </w:r>
            <w:r>
              <w:rPr>
                <w:lang w:eastAsia="zh-CN"/>
              </w:rPr>
              <w:t>')</w:t>
            </w:r>
          </w:p>
          <w:p w14:paraId="5EE8706B" w14:textId="77777777" w:rsidR="00757C47" w:rsidRDefault="00757C47" w:rsidP="00C044E2">
            <w:pPr>
              <w:pStyle w:val="2f2"/>
              <w:ind w:left="0"/>
              <w:rPr>
                <w:lang w:eastAsia="zh-CN"/>
              </w:rPr>
            </w:pPr>
            <w:r>
              <w:rPr>
                <w:lang w:eastAsia="zh-CN"/>
              </w:rPr>
              <w:t>GROUP BY ad.province, ad.city</w:t>
            </w:r>
          </w:p>
          <w:p w14:paraId="162DAFA3" w14:textId="77777777" w:rsidR="00757C47" w:rsidRDefault="00757C47" w:rsidP="00C044E2">
            <w:pPr>
              <w:pStyle w:val="2f2"/>
              <w:ind w:left="0"/>
              <w:rPr>
                <w:lang w:eastAsia="zh-CN"/>
              </w:rPr>
            </w:pPr>
            <w:r>
              <w:rPr>
                <w:lang w:eastAsia="zh-CN"/>
              </w:rPr>
              <w:t>UNION ALL</w:t>
            </w:r>
          </w:p>
          <w:p w14:paraId="71B7AFDE" w14:textId="77777777" w:rsidR="00757C47" w:rsidRDefault="00757C47" w:rsidP="00C044E2">
            <w:pPr>
              <w:pStyle w:val="2f2"/>
              <w:ind w:left="0"/>
              <w:rPr>
                <w:lang w:eastAsia="zh-CN"/>
              </w:rPr>
            </w:pPr>
            <w:r>
              <w:rPr>
                <w:lang w:eastAsia="zh-CN"/>
              </w:rPr>
              <w:t>SELECT ad.province AS province, ad.county AS city, SUM(o.actual_price) AS GMV</w:t>
            </w:r>
          </w:p>
          <w:p w14:paraId="2EE2C592" w14:textId="77777777" w:rsidR="00757C47" w:rsidRDefault="00757C47" w:rsidP="00C044E2">
            <w:pPr>
              <w:pStyle w:val="2f2"/>
              <w:ind w:left="0"/>
              <w:rPr>
                <w:lang w:eastAsia="zh-CN"/>
              </w:rPr>
            </w:pPr>
            <w:r>
              <w:rPr>
                <w:lang w:eastAsia="zh-CN"/>
              </w:rPr>
              <w:t>FROM target.orders o, target.address_dimension ad, target.date_dimension dd</w:t>
            </w:r>
          </w:p>
          <w:p w14:paraId="4CC2377F" w14:textId="77777777" w:rsidR="00757C47" w:rsidRDefault="00757C47" w:rsidP="00C044E2">
            <w:pPr>
              <w:pStyle w:val="2f2"/>
              <w:ind w:left="0"/>
              <w:rPr>
                <w:lang w:eastAsia="zh-CN"/>
              </w:rPr>
            </w:pPr>
            <w:r>
              <w:rPr>
                <w:lang w:eastAsia="zh-CN"/>
              </w:rPr>
              <w:t>WHERE o.address_key = ad.address_key</w:t>
            </w:r>
          </w:p>
          <w:p w14:paraId="51D7EB96" w14:textId="77777777" w:rsidR="00757C47" w:rsidRDefault="00757C47" w:rsidP="00C044E2">
            <w:pPr>
              <w:pStyle w:val="2f2"/>
              <w:ind w:left="0"/>
              <w:rPr>
                <w:lang w:eastAsia="zh-CN"/>
              </w:rPr>
            </w:pPr>
            <w:r>
              <w:rPr>
                <w:lang w:eastAsia="zh-CN"/>
              </w:rPr>
              <w:tab/>
              <w:t>AND o.add_date = dd.date_key</w:t>
            </w:r>
          </w:p>
          <w:p w14:paraId="6375BB46" w14:textId="77777777" w:rsidR="00757C47" w:rsidRDefault="00757C47" w:rsidP="00C044E2">
            <w:pPr>
              <w:pStyle w:val="2f2"/>
              <w:ind w:left="0"/>
              <w:rPr>
                <w:lang w:eastAsia="zh-CN"/>
              </w:rPr>
            </w:pPr>
            <w:r>
              <w:rPr>
                <w:lang w:eastAsia="zh-CN"/>
              </w:rPr>
              <w:tab/>
              <w:t>AND to_date(dd.full_date) BETWEEN to_date('2020/1/1') AND current_date</w:t>
            </w:r>
          </w:p>
          <w:p w14:paraId="369E47D8" w14:textId="77777777" w:rsidR="00757C47" w:rsidRDefault="00757C47" w:rsidP="00C044E2">
            <w:pPr>
              <w:pStyle w:val="2f2"/>
              <w:ind w:left="0"/>
              <w:rPr>
                <w:lang w:eastAsia="zh-CN"/>
              </w:rPr>
            </w:pPr>
            <w:r>
              <w:rPr>
                <w:lang w:eastAsia="zh-CN"/>
              </w:rPr>
              <w:t xml:space="preserve">    AND province in ('</w:t>
            </w:r>
            <w:r>
              <w:rPr>
                <w:lang w:eastAsia="zh-CN"/>
              </w:rPr>
              <w:t>北京市</w:t>
            </w:r>
            <w:r>
              <w:rPr>
                <w:lang w:eastAsia="zh-CN"/>
              </w:rPr>
              <w:t>', '</w:t>
            </w:r>
            <w:r>
              <w:rPr>
                <w:lang w:eastAsia="zh-CN"/>
              </w:rPr>
              <w:t>上海市</w:t>
            </w:r>
            <w:r>
              <w:rPr>
                <w:lang w:eastAsia="zh-CN"/>
              </w:rPr>
              <w:t>', '</w:t>
            </w:r>
            <w:r>
              <w:rPr>
                <w:lang w:eastAsia="zh-CN"/>
              </w:rPr>
              <w:t>天津市</w:t>
            </w:r>
            <w:r>
              <w:rPr>
                <w:lang w:eastAsia="zh-CN"/>
              </w:rPr>
              <w:t>', '</w:t>
            </w:r>
            <w:r>
              <w:rPr>
                <w:lang w:eastAsia="zh-CN"/>
              </w:rPr>
              <w:t>重庆市</w:t>
            </w:r>
            <w:r>
              <w:rPr>
                <w:lang w:eastAsia="zh-CN"/>
              </w:rPr>
              <w:t>')</w:t>
            </w:r>
          </w:p>
          <w:p w14:paraId="7136F405" w14:textId="77777777" w:rsidR="00757C47" w:rsidRPr="00AE1A82" w:rsidRDefault="00757C47" w:rsidP="00C044E2">
            <w:pPr>
              <w:pStyle w:val="2f2"/>
              <w:ind w:left="0"/>
              <w:rPr>
                <w:lang w:eastAsia="zh-CN"/>
              </w:rPr>
            </w:pPr>
            <w:r>
              <w:rPr>
                <w:lang w:eastAsia="zh-CN"/>
              </w:rPr>
              <w:t>GROUP BY ad.province, ad.county;</w:t>
            </w:r>
          </w:p>
        </w:tc>
      </w:tr>
    </w:tbl>
    <w:p w14:paraId="0BB499E8" w14:textId="7A4C175A" w:rsidR="00757C47" w:rsidRDefault="00757C47" w:rsidP="00757C47">
      <w:pPr>
        <w:pStyle w:val="1e"/>
        <w:rPr>
          <w:rFonts w:ascii="Huawei Sans" w:hAnsi="Huawei Sans" w:cs="Huawei Sans"/>
        </w:rPr>
      </w:pPr>
      <w:r>
        <w:rPr>
          <w:rFonts w:hint="eastAsia"/>
        </w:rPr>
        <w:t>参考步骤</w:t>
      </w:r>
      <w:r>
        <w:rPr>
          <w:rFonts w:hint="eastAsia"/>
        </w:rPr>
        <w:t>1</w:t>
      </w:r>
      <w:r>
        <w:rPr>
          <w:rFonts w:hint="eastAsia"/>
        </w:rPr>
        <w:t>完成数据导出，数据文件命名为</w:t>
      </w:r>
      <w:r>
        <w:rPr>
          <w:rFonts w:hint="eastAsia"/>
        </w:rPr>
        <w:t>sql</w:t>
      </w:r>
      <w:r>
        <w:t>4.xlxs</w:t>
      </w:r>
      <w:r>
        <w:t>。</w:t>
      </w:r>
    </w:p>
    <w:p w14:paraId="042798AC" w14:textId="167E77B1" w:rsidR="00812246" w:rsidRDefault="000172EB" w:rsidP="00812246">
      <w:pPr>
        <w:pStyle w:val="3"/>
        <w:rPr>
          <w:rFonts w:hint="eastAsia"/>
        </w:rPr>
      </w:pPr>
      <w:bookmarkStart w:id="31" w:name="_Toc51602999"/>
      <w:bookmarkEnd w:id="22"/>
      <w:bookmarkEnd w:id="24"/>
      <w:bookmarkEnd w:id="25"/>
      <w:r>
        <w:rPr>
          <w:rFonts w:hint="eastAsia"/>
        </w:rPr>
        <w:t>分析</w:t>
      </w:r>
      <w:r>
        <w:rPr>
          <w:rFonts w:hint="eastAsia"/>
        </w:rPr>
        <w:t>2</w:t>
      </w:r>
      <w:r>
        <w:t>020</w:t>
      </w:r>
      <w:r>
        <w:t>年</w:t>
      </w:r>
      <w:r>
        <w:rPr>
          <w:rFonts w:hint="eastAsia"/>
        </w:rPr>
        <w:t>3</w:t>
      </w:r>
      <w:r>
        <w:rPr>
          <w:rFonts w:hint="eastAsia"/>
        </w:rPr>
        <w:t>月各省</w:t>
      </w:r>
      <w:r>
        <w:rPr>
          <w:rFonts w:hint="eastAsia"/>
        </w:rPr>
        <w:t>G</w:t>
      </w:r>
      <w:r>
        <w:t>MV</w:t>
      </w:r>
      <w:r>
        <w:t>数据</w:t>
      </w:r>
      <w:r>
        <w:rPr>
          <w:rFonts w:hint="eastAsia"/>
        </w:rPr>
        <w:t>，</w:t>
      </w:r>
      <w:r>
        <w:t>绘制玫瑰图</w:t>
      </w:r>
      <w:bookmarkEnd w:id="31"/>
    </w:p>
    <w:p w14:paraId="7E18A48B" w14:textId="1FEEB17A" w:rsidR="00812246" w:rsidRDefault="005E71D0" w:rsidP="00967013">
      <w:pPr>
        <w:pStyle w:val="30"/>
        <w:rPr>
          <w:rFonts w:hint="eastAsia"/>
        </w:rPr>
      </w:pPr>
      <w:r>
        <w:rPr>
          <w:rFonts w:hint="eastAsia"/>
        </w:rPr>
        <w:t>将</w:t>
      </w:r>
      <w:r>
        <w:rPr>
          <w:rFonts w:hint="eastAsia"/>
        </w:rPr>
        <w:t>D</w:t>
      </w:r>
      <w:r>
        <w:t>WS</w:t>
      </w:r>
      <w:r>
        <w:rPr>
          <w:rFonts w:hint="eastAsia"/>
        </w:rPr>
        <w:t>分析后的结果导入</w:t>
      </w:r>
      <w:r w:rsidR="00355E15">
        <w:rPr>
          <w:rFonts w:hint="eastAsia"/>
        </w:rPr>
        <w:t>到</w:t>
      </w:r>
      <w:r w:rsidR="00355E15">
        <w:rPr>
          <w:rFonts w:hint="eastAsia"/>
        </w:rPr>
        <w:t>Python</w:t>
      </w:r>
      <w:r w:rsidR="00355E15">
        <w:rPr>
          <w:rFonts w:hint="eastAsia"/>
        </w:rPr>
        <w:t>中</w:t>
      </w:r>
    </w:p>
    <w:p w14:paraId="2E43A186" w14:textId="39499559" w:rsidR="004C2A89" w:rsidRDefault="00355E15" w:rsidP="00311580">
      <w:pPr>
        <w:pStyle w:val="1e"/>
        <w:rPr>
          <w:rFonts w:hint="eastAsia"/>
        </w:rPr>
      </w:pPr>
      <w:r>
        <w:rPr>
          <w:rFonts w:hint="eastAsia"/>
        </w:rPr>
        <w:t>首先，</w:t>
      </w:r>
      <w:r w:rsidR="001C55EA">
        <w:rPr>
          <w:rFonts w:hint="eastAsia"/>
        </w:rPr>
        <w:t>导入</w:t>
      </w:r>
      <w:r w:rsidR="004C2A89">
        <w:rPr>
          <w:rFonts w:hint="eastAsia"/>
        </w:rPr>
        <w:t>通用的依赖包。</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4C2A89" w14:paraId="230B9528" w14:textId="77777777" w:rsidTr="000172EB">
        <w:trPr>
          <w:cnfStyle w:val="100000000000" w:firstRow="1" w:lastRow="0" w:firstColumn="0" w:lastColumn="0" w:oddVBand="0" w:evenVBand="0" w:oddHBand="0" w:evenHBand="0" w:firstRowFirstColumn="0" w:firstRowLastColumn="0" w:lastRowFirstColumn="0" w:lastRowLastColumn="0"/>
        </w:trPr>
        <w:tc>
          <w:tcPr>
            <w:tcW w:w="8586" w:type="dxa"/>
          </w:tcPr>
          <w:p w14:paraId="60AD9E26" w14:textId="77777777" w:rsidR="004C2A89" w:rsidRDefault="004C2A89" w:rsidP="004C2A89">
            <w:pPr>
              <w:pStyle w:val="2f2"/>
              <w:ind w:left="0"/>
              <w:rPr>
                <w:lang w:eastAsia="zh-CN"/>
              </w:rPr>
            </w:pPr>
            <w:r>
              <w:rPr>
                <w:lang w:eastAsia="zh-CN"/>
              </w:rPr>
              <w:t>import pandas as pd</w:t>
            </w:r>
          </w:p>
          <w:p w14:paraId="55BE2AF5" w14:textId="77777777" w:rsidR="004C2A89" w:rsidRDefault="004C2A89" w:rsidP="004C2A89">
            <w:pPr>
              <w:pStyle w:val="2f2"/>
              <w:ind w:left="0"/>
              <w:rPr>
                <w:lang w:eastAsia="zh-CN"/>
              </w:rPr>
            </w:pPr>
            <w:r>
              <w:rPr>
                <w:lang w:eastAsia="zh-CN"/>
              </w:rPr>
              <w:t>import pyecharts.options as opts</w:t>
            </w:r>
          </w:p>
          <w:p w14:paraId="0953384C" w14:textId="77777777" w:rsidR="009D5639" w:rsidRDefault="009D5639" w:rsidP="004C2A89">
            <w:pPr>
              <w:pStyle w:val="2f2"/>
              <w:ind w:left="0"/>
              <w:rPr>
                <w:lang w:eastAsia="zh-CN"/>
              </w:rPr>
            </w:pPr>
            <w:r>
              <w:rPr>
                <w:lang w:eastAsia="zh-CN"/>
              </w:rPr>
              <w:t>import numpy as np</w:t>
            </w:r>
          </w:p>
          <w:p w14:paraId="3A31C97D" w14:textId="1DE4E5B7" w:rsidR="00E06389" w:rsidRPr="008D39A4" w:rsidRDefault="00E06389" w:rsidP="004C2A89">
            <w:pPr>
              <w:pStyle w:val="2f2"/>
              <w:ind w:left="0"/>
              <w:rPr>
                <w:lang w:eastAsia="zh-CN"/>
              </w:rPr>
            </w:pPr>
            <w:r>
              <w:rPr>
                <w:rFonts w:hint="eastAsia"/>
                <w:lang w:eastAsia="zh-CN"/>
              </w:rPr>
              <w:t>import</w:t>
            </w:r>
            <w:r>
              <w:rPr>
                <w:lang w:eastAsia="zh-CN"/>
              </w:rPr>
              <w:t xml:space="preserve"> os</w:t>
            </w:r>
          </w:p>
        </w:tc>
      </w:tr>
    </w:tbl>
    <w:p w14:paraId="509587B2" w14:textId="2B1E6BED" w:rsidR="004C2A89" w:rsidRDefault="004C2A89" w:rsidP="00311580">
      <w:pPr>
        <w:pStyle w:val="1e"/>
        <w:rPr>
          <w:rFonts w:hint="eastAsia"/>
        </w:rPr>
      </w:pPr>
      <w:r>
        <w:t>这一步非常重要</w:t>
      </w:r>
      <w:r>
        <w:rPr>
          <w:rFonts w:hint="eastAsia"/>
        </w:rPr>
        <w:t>，</w:t>
      </w:r>
      <w:r>
        <w:t>否则后续的操作都会报错</w:t>
      </w:r>
      <w:r>
        <w:rPr>
          <w:rFonts w:hint="eastAsia"/>
        </w:rPr>
        <w:t>。</w:t>
      </w:r>
    </w:p>
    <w:p w14:paraId="00C3A4DD" w14:textId="38FE92D8" w:rsidR="00812246" w:rsidRDefault="001C55EA" w:rsidP="00311580">
      <w:pPr>
        <w:pStyle w:val="1e"/>
        <w:rPr>
          <w:rFonts w:hint="eastAsia"/>
        </w:rPr>
      </w:pPr>
      <w:r>
        <w:rPr>
          <w:rFonts w:hint="eastAsia"/>
        </w:rPr>
        <w:t>下面</w:t>
      </w:r>
      <w:r w:rsidR="00E06389">
        <w:rPr>
          <w:rFonts w:hint="eastAsia"/>
        </w:rPr>
        <w:t>我们从本地读取之前从</w:t>
      </w:r>
      <w:r w:rsidR="00E06389">
        <w:t>DWS</w:t>
      </w:r>
      <w:r w:rsidR="00E06389">
        <w:rPr>
          <w:rFonts w:hint="eastAsia"/>
        </w:rPr>
        <w:t>里导出的</w:t>
      </w:r>
      <w:r w:rsidR="005E71D0">
        <w:rPr>
          <w:rFonts w:hint="eastAsia"/>
        </w:rPr>
        <w:t>结果</w:t>
      </w:r>
      <w:r>
        <w:rPr>
          <w:rFonts w:hint="eastAsia"/>
        </w:rPr>
        <w:t>，用于查询</w:t>
      </w:r>
      <w:r>
        <w:rPr>
          <w:rFonts w:hint="eastAsia"/>
        </w:rPr>
        <w:t>2</w:t>
      </w:r>
      <w:r>
        <w:t>020</w:t>
      </w:r>
      <w:r>
        <w:rPr>
          <w:rFonts w:hint="eastAsia"/>
        </w:rPr>
        <w:t>年</w:t>
      </w:r>
      <w:r>
        <w:rPr>
          <w:rFonts w:hint="eastAsia"/>
        </w:rPr>
        <w:t>3</w:t>
      </w:r>
      <w:r>
        <w:t>月</w:t>
      </w:r>
      <w:r>
        <w:rPr>
          <w:rFonts w:hint="eastAsia"/>
        </w:rPr>
        <w:t>各省</w:t>
      </w:r>
      <w:r>
        <w:rPr>
          <w:rFonts w:hint="eastAsia"/>
        </w:rPr>
        <w:t>G</w:t>
      </w:r>
      <w:r>
        <w:t>MV</w:t>
      </w:r>
      <w:r w:rsidR="00812246">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812246" w14:paraId="2FACA2AF" w14:textId="77777777" w:rsidTr="00812246">
        <w:trPr>
          <w:cnfStyle w:val="100000000000" w:firstRow="1" w:lastRow="0" w:firstColumn="0" w:lastColumn="0" w:oddVBand="0" w:evenVBand="0" w:oddHBand="0" w:evenHBand="0" w:firstRowFirstColumn="0" w:firstRowLastColumn="0" w:lastRowFirstColumn="0" w:lastRowLastColumn="0"/>
        </w:trPr>
        <w:tc>
          <w:tcPr>
            <w:tcW w:w="8586" w:type="dxa"/>
          </w:tcPr>
          <w:p w14:paraId="05AF1297" w14:textId="2828FDB1" w:rsidR="00700E62" w:rsidRDefault="00E06389" w:rsidP="00700E62">
            <w:pPr>
              <w:pStyle w:val="2f2"/>
              <w:ind w:left="0"/>
              <w:rPr>
                <w:lang w:eastAsia="zh-CN"/>
              </w:rPr>
            </w:pPr>
            <w:r w:rsidRPr="00E06389">
              <w:rPr>
                <w:lang w:eastAsia="zh-CN"/>
              </w:rPr>
              <w:lastRenderedPageBreak/>
              <w:t>df1 = pd.read_excel(os.path.join(</w:t>
            </w:r>
            <w:r w:rsidR="00426D4F" w:rsidRPr="00426D4F">
              <w:rPr>
                <w:lang w:eastAsia="zh-CN"/>
              </w:rPr>
              <w:t>os.path.expanduser('~')</w:t>
            </w:r>
            <w:r w:rsidRPr="00E06389">
              <w:rPr>
                <w:lang w:eastAsia="zh-CN"/>
              </w:rPr>
              <w:t>,'Desktop','sql1.xlsx'))</w:t>
            </w:r>
            <w:r w:rsidRPr="00E06389">
              <w:rPr>
                <w:color w:val="365F91" w:themeColor="accent1" w:themeShade="BF"/>
                <w:lang w:eastAsia="zh-CN"/>
              </w:rPr>
              <w:t>#</w:t>
            </w:r>
            <w:r w:rsidRPr="00E06389">
              <w:rPr>
                <w:color w:val="365F91" w:themeColor="accent1" w:themeShade="BF"/>
                <w:lang w:eastAsia="zh-CN"/>
              </w:rPr>
              <w:t>从本地读取</w:t>
            </w:r>
            <w:r w:rsidRPr="00E06389">
              <w:rPr>
                <w:color w:val="365F91" w:themeColor="accent1" w:themeShade="BF"/>
                <w:lang w:eastAsia="zh-CN"/>
              </w:rPr>
              <w:t>excel</w:t>
            </w:r>
            <w:r w:rsidRPr="00E06389">
              <w:rPr>
                <w:color w:val="365F91" w:themeColor="accent1" w:themeShade="BF"/>
                <w:lang w:eastAsia="zh-CN"/>
              </w:rPr>
              <w:t>文件，推荐使用</w:t>
            </w:r>
            <w:r w:rsidRPr="00E06389">
              <w:rPr>
                <w:color w:val="365F91" w:themeColor="accent1" w:themeShade="BF"/>
                <w:lang w:eastAsia="zh-CN"/>
              </w:rPr>
              <w:t>pandas.read_excel()</w:t>
            </w:r>
            <w:r>
              <w:rPr>
                <w:color w:val="365F91" w:themeColor="accent1" w:themeShade="BF"/>
                <w:lang w:eastAsia="zh-CN"/>
              </w:rPr>
              <w:t>方法</w:t>
            </w:r>
            <w:r>
              <w:rPr>
                <w:rFonts w:hint="eastAsia"/>
                <w:color w:val="365F91" w:themeColor="accent1" w:themeShade="BF"/>
                <w:lang w:eastAsia="zh-CN"/>
              </w:rPr>
              <w:t>。</w:t>
            </w:r>
            <w:r w:rsidRPr="00E06389">
              <w:rPr>
                <w:color w:val="365F91" w:themeColor="accent1" w:themeShade="BF"/>
                <w:lang w:eastAsia="zh-CN"/>
              </w:rPr>
              <w:t>括号内添加的是文件的路径，推荐使用</w:t>
            </w:r>
            <w:r w:rsidRPr="00E06389">
              <w:rPr>
                <w:color w:val="365F91" w:themeColor="accent1" w:themeShade="BF"/>
                <w:lang w:eastAsia="zh-CN"/>
              </w:rPr>
              <w:t>os.path.join</w:t>
            </w:r>
            <w:r w:rsidRPr="00E06389">
              <w:rPr>
                <w:color w:val="365F91" w:themeColor="accent1" w:themeShade="BF"/>
                <w:lang w:eastAsia="zh-CN"/>
              </w:rPr>
              <w:t>方法，以免造成跨平台兼容性问题。</w:t>
            </w:r>
          </w:p>
          <w:p w14:paraId="2868EFA4" w14:textId="7672D35C" w:rsidR="00700E62" w:rsidRDefault="002D152D" w:rsidP="00700E62">
            <w:pPr>
              <w:pStyle w:val="2f2"/>
              <w:ind w:left="0"/>
              <w:rPr>
                <w:lang w:eastAsia="zh-CN"/>
              </w:rPr>
            </w:pPr>
            <w:r>
              <w:rPr>
                <w:color w:val="FF0000"/>
                <w:lang w:eastAsia="zh-CN"/>
              </w:rPr>
              <w:t>#'''1</w:t>
            </w:r>
            <w:r w:rsidR="00700E62" w:rsidRPr="00700E62">
              <w:rPr>
                <w:color w:val="FF0000"/>
                <w:lang w:eastAsia="zh-CN"/>
              </w:rPr>
              <w:t>.</w:t>
            </w:r>
            <w:r w:rsidR="00700E62" w:rsidRPr="00700E62">
              <w:rPr>
                <w:color w:val="FF0000"/>
                <w:lang w:eastAsia="zh-CN"/>
              </w:rPr>
              <w:t>指定表的列索引为</w:t>
            </w:r>
            <w:r w:rsidR="00700E62" w:rsidRPr="00700E62">
              <w:rPr>
                <w:color w:val="FF0000"/>
                <w:lang w:eastAsia="zh-CN"/>
              </w:rPr>
              <w:t xml:space="preserve"> province</w:t>
            </w:r>
            <w:r w:rsidR="00700E62" w:rsidRPr="00700E62">
              <w:rPr>
                <w:color w:val="FF0000"/>
                <w:lang w:eastAsia="zh-CN"/>
              </w:rPr>
              <w:t>和</w:t>
            </w:r>
            <w:r w:rsidR="00700E62" w:rsidRPr="00700E62">
              <w:rPr>
                <w:color w:val="FF0000"/>
                <w:lang w:eastAsia="zh-CN"/>
              </w:rPr>
              <w:t xml:space="preserve"> GMV </w:t>
            </w:r>
            <w:r w:rsidR="00700E62" w:rsidRPr="00EA47CB">
              <w:rPr>
                <w:color w:val="FF0000"/>
                <w:lang w:eastAsia="zh-CN"/>
              </w:rPr>
              <w:t>'''</w:t>
            </w:r>
          </w:p>
          <w:p w14:paraId="6C987425" w14:textId="30D369C6" w:rsidR="00812246" w:rsidRPr="008D39A4" w:rsidRDefault="00700E62" w:rsidP="00700E62">
            <w:pPr>
              <w:pStyle w:val="2f2"/>
              <w:ind w:left="0"/>
              <w:rPr>
                <w:lang w:eastAsia="zh-CN"/>
              </w:rPr>
            </w:pPr>
            <w:r>
              <w:rPr>
                <w:lang w:eastAsia="zh-CN"/>
              </w:rPr>
              <w:t xml:space="preserve">df1.columns = </w:t>
            </w:r>
            <w:r w:rsidR="00F87660">
              <w:rPr>
                <w:lang w:eastAsia="zh-CN"/>
              </w:rPr>
              <w:t>['province','GMV']</w:t>
            </w:r>
          </w:p>
        </w:tc>
      </w:tr>
    </w:tbl>
    <w:p w14:paraId="0CE9E087" w14:textId="77777777" w:rsidR="00812246" w:rsidRDefault="00812246" w:rsidP="00812246">
      <w:pPr>
        <w:pStyle w:val="2f2"/>
        <w:ind w:left="0"/>
        <w:rPr>
          <w:lang w:eastAsia="zh-CN"/>
        </w:rPr>
      </w:pPr>
    </w:p>
    <w:p w14:paraId="0357636D" w14:textId="19543D24" w:rsidR="00812246" w:rsidRDefault="001C55EA" w:rsidP="00311580">
      <w:pPr>
        <w:pStyle w:val="1e"/>
        <w:rPr>
          <w:rFonts w:hint="eastAsia"/>
        </w:rPr>
      </w:pPr>
      <w:r>
        <w:rPr>
          <w:rFonts w:hint="eastAsia"/>
        </w:rPr>
        <w:t>这样我们就成功把结果保存在</w:t>
      </w:r>
      <w:r>
        <w:rPr>
          <w:rFonts w:hint="eastAsia"/>
        </w:rPr>
        <w:t>df1</w:t>
      </w:r>
      <w:r>
        <w:rPr>
          <w:rFonts w:hint="eastAsia"/>
        </w:rPr>
        <w:t>里面了</w:t>
      </w:r>
      <w:r w:rsidR="00812246">
        <w:rPr>
          <w:rFonts w:hint="eastAsia"/>
        </w:rPr>
        <w:t>。</w:t>
      </w:r>
    </w:p>
    <w:p w14:paraId="489A0BE3" w14:textId="5592E36E" w:rsidR="001C55EA" w:rsidRDefault="001C55EA" w:rsidP="00311580">
      <w:pPr>
        <w:pStyle w:val="1e"/>
        <w:rPr>
          <w:rFonts w:hint="eastAsia"/>
        </w:rPr>
      </w:pPr>
      <w:r>
        <w:rPr>
          <w:rFonts w:hint="eastAsia"/>
        </w:rPr>
        <w:t>如果想查看</w:t>
      </w:r>
      <w:r>
        <w:rPr>
          <w:rFonts w:hint="eastAsia"/>
        </w:rPr>
        <w:t>df1</w:t>
      </w:r>
      <w:r>
        <w:rPr>
          <w:rFonts w:hint="eastAsia"/>
        </w:rPr>
        <w:t>的前</w:t>
      </w:r>
      <w:r>
        <w:rPr>
          <w:rFonts w:hint="eastAsia"/>
        </w:rPr>
        <w:t>5</w:t>
      </w:r>
      <w:r>
        <w:rPr>
          <w:rFonts w:hint="eastAsia"/>
        </w:rPr>
        <w:t>条数据，可以用：</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1C55EA" w14:paraId="2D3C20F1" w14:textId="77777777" w:rsidTr="000172EB">
        <w:trPr>
          <w:cnfStyle w:val="100000000000" w:firstRow="1" w:lastRow="0" w:firstColumn="0" w:lastColumn="0" w:oddVBand="0" w:evenVBand="0" w:oddHBand="0" w:evenHBand="0" w:firstRowFirstColumn="0" w:firstRowLastColumn="0" w:lastRowFirstColumn="0" w:lastRowLastColumn="0"/>
        </w:trPr>
        <w:tc>
          <w:tcPr>
            <w:tcW w:w="8586" w:type="dxa"/>
          </w:tcPr>
          <w:p w14:paraId="482E2487" w14:textId="4656CABB" w:rsidR="001C55EA" w:rsidRPr="008D39A4" w:rsidRDefault="007B0128" w:rsidP="000172EB">
            <w:pPr>
              <w:pStyle w:val="2f2"/>
              <w:ind w:left="0"/>
              <w:rPr>
                <w:lang w:eastAsia="zh-CN"/>
              </w:rPr>
            </w:pPr>
            <w:r>
              <w:rPr>
                <w:lang w:eastAsia="zh-CN"/>
              </w:rPr>
              <w:t xml:space="preserve">df1.head(5) </w:t>
            </w:r>
            <w:r w:rsidRPr="007B0128">
              <w:rPr>
                <w:color w:val="365F91" w:themeColor="accent1" w:themeShade="BF"/>
                <w:lang w:eastAsia="zh-CN"/>
              </w:rPr>
              <w:t>#</w:t>
            </w:r>
            <w:r w:rsidRPr="007B0128">
              <w:rPr>
                <w:color w:val="365F91" w:themeColor="accent1" w:themeShade="BF"/>
                <w:lang w:eastAsia="zh-CN"/>
              </w:rPr>
              <w:t>查看前</w:t>
            </w:r>
            <w:r w:rsidRPr="007B0128">
              <w:rPr>
                <w:color w:val="365F91" w:themeColor="accent1" w:themeShade="BF"/>
                <w:lang w:eastAsia="zh-CN"/>
              </w:rPr>
              <w:t>5</w:t>
            </w:r>
            <w:r w:rsidRPr="007B0128">
              <w:rPr>
                <w:color w:val="365F91" w:themeColor="accent1" w:themeShade="BF"/>
                <w:lang w:eastAsia="zh-CN"/>
              </w:rPr>
              <w:t>条数据，重点关注每一列的行索引是否从</w:t>
            </w:r>
            <w:r w:rsidRPr="007B0128">
              <w:rPr>
                <w:color w:val="365F91" w:themeColor="accent1" w:themeShade="BF"/>
                <w:lang w:eastAsia="zh-CN"/>
              </w:rPr>
              <w:t>1</w:t>
            </w:r>
            <w:r w:rsidRPr="007B0128">
              <w:rPr>
                <w:color w:val="365F91" w:themeColor="accent1" w:themeShade="BF"/>
                <w:lang w:eastAsia="zh-CN"/>
              </w:rPr>
              <w:t>开始编号，以及列索引是否正确修改为</w:t>
            </w:r>
            <w:r w:rsidRPr="007B0128">
              <w:rPr>
                <w:color w:val="365F91" w:themeColor="accent1" w:themeShade="BF"/>
                <w:lang w:eastAsia="zh-CN"/>
              </w:rPr>
              <w:t>province</w:t>
            </w:r>
            <w:r w:rsidRPr="007B0128">
              <w:rPr>
                <w:color w:val="365F91" w:themeColor="accent1" w:themeShade="BF"/>
                <w:lang w:eastAsia="zh-CN"/>
              </w:rPr>
              <w:t>和</w:t>
            </w:r>
            <w:r w:rsidRPr="007B0128">
              <w:rPr>
                <w:color w:val="365F91" w:themeColor="accent1" w:themeShade="BF"/>
                <w:lang w:eastAsia="zh-CN"/>
              </w:rPr>
              <w:t xml:space="preserve"> GMV</w:t>
            </w:r>
            <w:r w:rsidRPr="007B0128">
              <w:rPr>
                <w:color w:val="365F91" w:themeColor="accent1" w:themeShade="BF"/>
                <w:lang w:eastAsia="zh-CN"/>
              </w:rPr>
              <w:t>。</w:t>
            </w:r>
          </w:p>
        </w:tc>
      </w:tr>
    </w:tbl>
    <w:p w14:paraId="7F2BC7B4" w14:textId="67D73D98" w:rsidR="001C55EA" w:rsidRDefault="001C55EA" w:rsidP="00311580">
      <w:pPr>
        <w:pStyle w:val="1e"/>
        <w:rPr>
          <w:rFonts w:hint="eastAsia"/>
        </w:rPr>
      </w:pPr>
      <w:r>
        <w:rPr>
          <w:rFonts w:hint="eastAsia"/>
        </w:rPr>
        <w:t>显示结果为：</w:t>
      </w:r>
    </w:p>
    <w:p w14:paraId="66AAE880" w14:textId="45A40882" w:rsidR="001C55EA" w:rsidRDefault="001C55EA" w:rsidP="00311580">
      <w:pPr>
        <w:pStyle w:val="1e"/>
        <w:rPr>
          <w:rFonts w:hint="eastAsia"/>
        </w:rPr>
      </w:pPr>
      <w:r>
        <w:t xml:space="preserve">Out: </w:t>
      </w:r>
    </w:p>
    <w:p w14:paraId="45A65DC0" w14:textId="77777777" w:rsidR="001C55EA" w:rsidRDefault="001C55EA" w:rsidP="00311580">
      <w:pPr>
        <w:pStyle w:val="1e"/>
        <w:rPr>
          <w:rFonts w:hint="eastAsia"/>
        </w:rPr>
      </w:pPr>
      <w:r>
        <w:t xml:space="preserve">  </w:t>
      </w:r>
      <w:proofErr w:type="gramStart"/>
      <w:r>
        <w:t>province</w:t>
      </w:r>
      <w:proofErr w:type="gramEnd"/>
      <w:r>
        <w:t xml:space="preserve">          GMV</w:t>
      </w:r>
    </w:p>
    <w:p w14:paraId="1A677421" w14:textId="17955D87" w:rsidR="001C55EA" w:rsidRDefault="001C55EA" w:rsidP="00311580">
      <w:pPr>
        <w:pStyle w:val="1e"/>
        <w:rPr>
          <w:rFonts w:hint="eastAsia"/>
        </w:rPr>
      </w:pPr>
      <w:r>
        <w:t xml:space="preserve">1      </w:t>
      </w:r>
      <w:r>
        <w:t>湖南省</w:t>
      </w:r>
      <w:r>
        <w:t xml:space="preserve">    </w:t>
      </w:r>
      <w:r w:rsidR="003D1CF3">
        <w:rPr>
          <w:rFonts w:ascii="Helvetica" w:hAnsi="Helvetica"/>
          <w:color w:val="000000"/>
          <w:sz w:val="20"/>
        </w:rPr>
        <w:t>407014.00</w:t>
      </w:r>
    </w:p>
    <w:p w14:paraId="0DDEE69D" w14:textId="7418B0FB" w:rsidR="001C55EA" w:rsidRDefault="001C55EA" w:rsidP="00311580">
      <w:pPr>
        <w:pStyle w:val="1e"/>
        <w:rPr>
          <w:rFonts w:hint="eastAsia"/>
        </w:rPr>
      </w:pPr>
      <w:r>
        <w:t xml:space="preserve">2      </w:t>
      </w:r>
      <w:r>
        <w:t>河南省</w:t>
      </w:r>
      <w:r>
        <w:t xml:space="preserve">   </w:t>
      </w:r>
      <w:r w:rsidR="006810B6">
        <w:t xml:space="preserve"> </w:t>
      </w:r>
      <w:r w:rsidR="003D1CF3">
        <w:rPr>
          <w:rFonts w:ascii="Helvetica" w:hAnsi="Helvetica"/>
          <w:color w:val="000000"/>
          <w:sz w:val="20"/>
        </w:rPr>
        <w:t>408819.00</w:t>
      </w:r>
    </w:p>
    <w:p w14:paraId="3B41D998" w14:textId="3BC647B5" w:rsidR="001C55EA" w:rsidRDefault="001C55EA" w:rsidP="00311580">
      <w:pPr>
        <w:pStyle w:val="1e"/>
        <w:rPr>
          <w:rFonts w:hint="eastAsia"/>
        </w:rPr>
      </w:pPr>
      <w:r>
        <w:t xml:space="preserve">3      </w:t>
      </w:r>
      <w:r>
        <w:t>云南省</w:t>
      </w:r>
      <w:r>
        <w:t xml:space="preserve">  </w:t>
      </w:r>
      <w:r w:rsidR="006810B6">
        <w:t xml:space="preserve">  </w:t>
      </w:r>
      <w:r w:rsidR="003D1CF3">
        <w:rPr>
          <w:rFonts w:ascii="Helvetica" w:hAnsi="Helvetica"/>
          <w:color w:val="000000"/>
          <w:sz w:val="20"/>
          <w:shd w:val="clear" w:color="auto" w:fill="F5F5F5"/>
        </w:rPr>
        <w:t>375033.00</w:t>
      </w:r>
    </w:p>
    <w:p w14:paraId="68457DC6" w14:textId="0CCF80CD" w:rsidR="001C55EA" w:rsidRDefault="001C55EA" w:rsidP="00311580">
      <w:pPr>
        <w:pStyle w:val="1e"/>
        <w:rPr>
          <w:rFonts w:hint="eastAsia"/>
        </w:rPr>
      </w:pPr>
      <w:r>
        <w:t xml:space="preserve">4      </w:t>
      </w:r>
      <w:r>
        <w:t>江苏省</w:t>
      </w:r>
      <w:r>
        <w:t xml:space="preserve"> </w:t>
      </w:r>
      <w:r w:rsidR="006810B6">
        <w:t xml:space="preserve">  </w:t>
      </w:r>
      <w:r w:rsidR="003D1CF3">
        <w:rPr>
          <w:rFonts w:ascii="Helvetica" w:hAnsi="Helvetica"/>
          <w:color w:val="000000"/>
          <w:sz w:val="20"/>
        </w:rPr>
        <w:t>6217626.00</w:t>
      </w:r>
    </w:p>
    <w:p w14:paraId="40E72D42" w14:textId="1445802B" w:rsidR="001C55EA" w:rsidRPr="001C55EA" w:rsidRDefault="001C55EA" w:rsidP="00311580">
      <w:pPr>
        <w:pStyle w:val="1e"/>
        <w:rPr>
          <w:rFonts w:hint="eastAsia"/>
        </w:rPr>
      </w:pPr>
      <w:r>
        <w:t xml:space="preserve">5      </w:t>
      </w:r>
      <w:r>
        <w:t>甘肃省</w:t>
      </w:r>
      <w:r>
        <w:t xml:space="preserve">    </w:t>
      </w:r>
      <w:r w:rsidR="003D1CF3">
        <w:rPr>
          <w:rFonts w:ascii="Helvetica" w:hAnsi="Helvetica"/>
          <w:color w:val="000000"/>
          <w:sz w:val="20"/>
        </w:rPr>
        <w:t>491934.00</w:t>
      </w:r>
    </w:p>
    <w:p w14:paraId="4A8E11E8" w14:textId="0F690C7B" w:rsidR="00812246" w:rsidRDefault="001C55EA" w:rsidP="00967013">
      <w:pPr>
        <w:pStyle w:val="30"/>
        <w:rPr>
          <w:rFonts w:hint="eastAsia"/>
        </w:rPr>
      </w:pPr>
      <w:r>
        <w:rPr>
          <w:rFonts w:hint="eastAsia"/>
        </w:rPr>
        <w:t>使用</w:t>
      </w:r>
      <w:r>
        <w:rPr>
          <w:rFonts w:hint="eastAsia"/>
        </w:rPr>
        <w:t>Pyecharts</w:t>
      </w:r>
      <w:r>
        <w:rPr>
          <w:rFonts w:hint="eastAsia"/>
        </w:rPr>
        <w:t>完成可视化</w:t>
      </w:r>
    </w:p>
    <w:p w14:paraId="194916DC" w14:textId="3A345BA2" w:rsidR="001C55EA" w:rsidRDefault="001C55EA" w:rsidP="00311580">
      <w:pPr>
        <w:pStyle w:val="1e"/>
        <w:rPr>
          <w:rFonts w:hint="eastAsia"/>
        </w:rPr>
      </w:pPr>
      <w:r>
        <w:rPr>
          <w:rFonts w:hint="eastAsia"/>
        </w:rPr>
        <w:t>这里我们选用玫瑰图来完成可视化操作。玫瑰图本质上还是一个饼图，所以我们需要调用</w:t>
      </w:r>
      <w:r>
        <w:rPr>
          <w:rFonts w:hint="eastAsia"/>
        </w:rPr>
        <w:t>Pie</w:t>
      </w:r>
      <w:r>
        <w:rPr>
          <w:rFonts w:hint="eastAsia"/>
        </w:rPr>
        <w:t>函数来完成相应的操作。</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D04E75" w14:paraId="52AAABE3" w14:textId="77777777" w:rsidTr="000172EB">
        <w:trPr>
          <w:cnfStyle w:val="100000000000" w:firstRow="1" w:lastRow="0" w:firstColumn="0" w:lastColumn="0" w:oddVBand="0" w:evenVBand="0" w:oddHBand="0" w:evenHBand="0" w:firstRowFirstColumn="0" w:firstRowLastColumn="0" w:lastRowFirstColumn="0" w:lastRowLastColumn="0"/>
        </w:trPr>
        <w:tc>
          <w:tcPr>
            <w:tcW w:w="8586" w:type="dxa"/>
          </w:tcPr>
          <w:p w14:paraId="4F3AFAA4" w14:textId="77777777" w:rsidR="00700E62" w:rsidRDefault="00700E62" w:rsidP="00700E62">
            <w:pPr>
              <w:pStyle w:val="2f2"/>
              <w:ind w:left="0"/>
              <w:rPr>
                <w:lang w:eastAsia="zh-CN"/>
              </w:rPr>
            </w:pPr>
            <w:r>
              <w:rPr>
                <w:lang w:eastAsia="zh-CN"/>
              </w:rPr>
              <w:lastRenderedPageBreak/>
              <w:t xml:space="preserve">from pyecharts.charts import Pie </w:t>
            </w:r>
            <w:r w:rsidRPr="007B0128">
              <w:rPr>
                <w:color w:val="365F91" w:themeColor="accent1" w:themeShade="BF"/>
                <w:lang w:eastAsia="zh-CN"/>
              </w:rPr>
              <w:t>#</w:t>
            </w:r>
            <w:r w:rsidRPr="007B0128">
              <w:rPr>
                <w:color w:val="365F91" w:themeColor="accent1" w:themeShade="BF"/>
                <w:lang w:eastAsia="zh-CN"/>
              </w:rPr>
              <w:t>调用</w:t>
            </w:r>
            <w:r w:rsidRPr="007B0128">
              <w:rPr>
                <w:color w:val="365F91" w:themeColor="accent1" w:themeShade="BF"/>
                <w:lang w:eastAsia="zh-CN"/>
              </w:rPr>
              <w:t>Pie</w:t>
            </w:r>
            <w:r w:rsidRPr="007B0128">
              <w:rPr>
                <w:color w:val="365F91" w:themeColor="accent1" w:themeShade="BF"/>
                <w:lang w:eastAsia="zh-CN"/>
              </w:rPr>
              <w:t>函数，注意</w:t>
            </w:r>
            <w:r w:rsidRPr="007B0128">
              <w:rPr>
                <w:color w:val="365F91" w:themeColor="accent1" w:themeShade="BF"/>
                <w:lang w:eastAsia="zh-CN"/>
              </w:rPr>
              <w:t>P</w:t>
            </w:r>
            <w:r w:rsidRPr="007B0128">
              <w:rPr>
                <w:color w:val="365F91" w:themeColor="accent1" w:themeShade="BF"/>
                <w:lang w:eastAsia="zh-CN"/>
              </w:rPr>
              <w:t>需要大写</w:t>
            </w:r>
          </w:p>
          <w:p w14:paraId="24AE390D" w14:textId="77777777" w:rsidR="00700E62" w:rsidRDefault="00700E62" w:rsidP="00700E62">
            <w:pPr>
              <w:pStyle w:val="2f2"/>
              <w:ind w:left="0"/>
              <w:rPr>
                <w:lang w:eastAsia="zh-CN"/>
              </w:rPr>
            </w:pPr>
            <w:r w:rsidRPr="007B0128">
              <w:rPr>
                <w:color w:val="365F91" w:themeColor="accent1" w:themeShade="BF"/>
                <w:lang w:eastAsia="zh-CN"/>
              </w:rPr>
              <w:t>#</w:t>
            </w:r>
            <w:r w:rsidRPr="007B0128">
              <w:rPr>
                <w:color w:val="365F91" w:themeColor="accent1" w:themeShade="BF"/>
                <w:lang w:eastAsia="zh-CN"/>
              </w:rPr>
              <w:t>把</w:t>
            </w:r>
            <w:r w:rsidRPr="007B0128">
              <w:rPr>
                <w:color w:val="365F91" w:themeColor="accent1" w:themeShade="BF"/>
                <w:lang w:eastAsia="zh-CN"/>
              </w:rPr>
              <w:t xml:space="preserve"> province</w:t>
            </w:r>
            <w:r w:rsidRPr="007B0128">
              <w:rPr>
                <w:color w:val="365F91" w:themeColor="accent1" w:themeShade="BF"/>
                <w:lang w:eastAsia="zh-CN"/>
              </w:rPr>
              <w:t>这一列的所有信息，也就是所有省份名称以列表的形式存入</w:t>
            </w:r>
            <w:r w:rsidRPr="007B0128">
              <w:rPr>
                <w:color w:val="365F91" w:themeColor="accent1" w:themeShade="BF"/>
                <w:lang w:eastAsia="zh-CN"/>
              </w:rPr>
              <w:t>x</w:t>
            </w:r>
            <w:r w:rsidRPr="007B0128">
              <w:rPr>
                <w:color w:val="365F91" w:themeColor="accent1" w:themeShade="BF"/>
                <w:lang w:eastAsia="zh-CN"/>
              </w:rPr>
              <w:t>中，</w:t>
            </w:r>
            <w:r w:rsidRPr="007B0128">
              <w:rPr>
                <w:color w:val="365F91" w:themeColor="accent1" w:themeShade="BF"/>
                <w:lang w:eastAsia="zh-CN"/>
              </w:rPr>
              <w:t>df1['province'].values</w:t>
            </w:r>
            <w:r w:rsidRPr="007B0128">
              <w:rPr>
                <w:color w:val="365F91" w:themeColor="accent1" w:themeShade="BF"/>
                <w:lang w:eastAsia="zh-CN"/>
              </w:rPr>
              <w:t>表示取出</w:t>
            </w:r>
            <w:r w:rsidRPr="007B0128">
              <w:rPr>
                <w:color w:val="365F91" w:themeColor="accent1" w:themeShade="BF"/>
                <w:lang w:eastAsia="zh-CN"/>
              </w:rPr>
              <w:t>province</w:t>
            </w:r>
            <w:r w:rsidRPr="007B0128">
              <w:rPr>
                <w:color w:val="365F91" w:themeColor="accent1" w:themeShade="BF"/>
                <w:lang w:eastAsia="zh-CN"/>
              </w:rPr>
              <w:t>这一列的数据</w:t>
            </w:r>
          </w:p>
          <w:p w14:paraId="4ACF6889" w14:textId="77777777" w:rsidR="00700E62" w:rsidRDefault="00700E62" w:rsidP="00700E62">
            <w:pPr>
              <w:pStyle w:val="2f2"/>
              <w:ind w:left="0"/>
              <w:rPr>
                <w:lang w:eastAsia="zh-CN"/>
              </w:rPr>
            </w:pPr>
            <w:r>
              <w:rPr>
                <w:lang w:eastAsia="zh-CN"/>
              </w:rPr>
              <w:t xml:space="preserve">x = list(df1['province'].values) </w:t>
            </w:r>
          </w:p>
          <w:p w14:paraId="11EA2E2F" w14:textId="77777777" w:rsidR="00700E62" w:rsidRDefault="00700E62" w:rsidP="00700E62">
            <w:pPr>
              <w:pStyle w:val="2f2"/>
              <w:ind w:left="0"/>
              <w:rPr>
                <w:lang w:eastAsia="zh-CN"/>
              </w:rPr>
            </w:pPr>
          </w:p>
          <w:p w14:paraId="5FFA6F74" w14:textId="321616BD" w:rsidR="00700E62" w:rsidRPr="00700E62" w:rsidRDefault="00700E62" w:rsidP="00700E62">
            <w:pPr>
              <w:pStyle w:val="2f2"/>
              <w:ind w:left="0"/>
              <w:rPr>
                <w:color w:val="FF0000"/>
                <w:lang w:eastAsia="zh-CN"/>
              </w:rPr>
            </w:pPr>
            <w:r w:rsidRPr="00700E62">
              <w:rPr>
                <w:color w:val="FF0000"/>
                <w:lang w:eastAsia="zh-CN"/>
              </w:rPr>
              <w:t>#'''</w:t>
            </w:r>
            <w:r w:rsidR="002D152D">
              <w:rPr>
                <w:color w:val="FF0000"/>
                <w:lang w:eastAsia="zh-CN"/>
              </w:rPr>
              <w:t>2</w:t>
            </w:r>
            <w:r w:rsidRPr="00700E62">
              <w:rPr>
                <w:color w:val="FF0000"/>
                <w:lang w:eastAsia="zh-CN"/>
              </w:rPr>
              <w:t>.</w:t>
            </w:r>
            <w:r w:rsidRPr="00700E62">
              <w:rPr>
                <w:color w:val="FF0000"/>
                <w:lang w:eastAsia="zh-CN"/>
              </w:rPr>
              <w:t>下一步需要把</w:t>
            </w:r>
            <w:r w:rsidRPr="00700E62">
              <w:rPr>
                <w:color w:val="FF0000"/>
                <w:lang w:eastAsia="zh-CN"/>
              </w:rPr>
              <w:t xml:space="preserve"> GMV</w:t>
            </w:r>
            <w:r w:rsidRPr="00700E62">
              <w:rPr>
                <w:color w:val="FF0000"/>
                <w:lang w:eastAsia="zh-CN"/>
              </w:rPr>
              <w:t>这一列的所有数据存入</w:t>
            </w:r>
            <w:r w:rsidRPr="00700E62">
              <w:rPr>
                <w:color w:val="FF0000"/>
                <w:lang w:eastAsia="zh-CN"/>
              </w:rPr>
              <w:t>y</w:t>
            </w:r>
            <w:r w:rsidRPr="00700E62">
              <w:rPr>
                <w:color w:val="FF0000"/>
                <w:lang w:eastAsia="zh-CN"/>
              </w:rPr>
              <w:t>中。</w:t>
            </w:r>
            <w:r w:rsidRPr="00700E62">
              <w:rPr>
                <w:color w:val="FF0000"/>
                <w:lang w:eastAsia="zh-CN"/>
              </w:rPr>
              <w:t>'''</w:t>
            </w:r>
          </w:p>
          <w:p w14:paraId="25929FB1" w14:textId="77777777" w:rsidR="00700E62" w:rsidRDefault="00700E62" w:rsidP="00700E62">
            <w:pPr>
              <w:pStyle w:val="2f2"/>
              <w:ind w:left="0"/>
              <w:rPr>
                <w:lang w:eastAsia="zh-CN"/>
              </w:rPr>
            </w:pPr>
            <w:r w:rsidRPr="00700E62">
              <w:rPr>
                <w:color w:val="FF0000"/>
                <w:lang w:eastAsia="zh-CN"/>
              </w:rPr>
              <w:t>#</w:t>
            </w:r>
            <w:r w:rsidRPr="00700E62">
              <w:rPr>
                <w:color w:val="FF0000"/>
                <w:lang w:eastAsia="zh-CN"/>
              </w:rPr>
              <w:t>由于数据太大，我们将其除以</w:t>
            </w:r>
            <w:r w:rsidRPr="00700E62">
              <w:rPr>
                <w:color w:val="FF0000"/>
                <w:lang w:eastAsia="zh-CN"/>
              </w:rPr>
              <w:t>1,000,000</w:t>
            </w:r>
            <w:r w:rsidRPr="00700E62">
              <w:rPr>
                <w:color w:val="FF0000"/>
                <w:lang w:eastAsia="zh-CN"/>
              </w:rPr>
              <w:t>，转化为以（百万元）为单位的数据，并保留两位小数。推荐使用列表生成式</w:t>
            </w:r>
            <w:r>
              <w:rPr>
                <w:lang w:eastAsia="zh-CN"/>
              </w:rPr>
              <w:t>：</w:t>
            </w:r>
          </w:p>
          <w:p w14:paraId="05050805" w14:textId="2E3B8CC7" w:rsidR="00700E62" w:rsidRDefault="00700E62" w:rsidP="00700E62">
            <w:pPr>
              <w:pStyle w:val="2f2"/>
              <w:ind w:left="0"/>
              <w:rPr>
                <w:lang w:eastAsia="zh-CN"/>
              </w:rPr>
            </w:pPr>
            <w:r>
              <w:rPr>
                <w:lang w:eastAsia="zh-CN"/>
              </w:rPr>
              <w:t xml:space="preserve">y = </w:t>
            </w:r>
            <w:r w:rsidR="00F87660">
              <w:rPr>
                <w:lang w:eastAsia="zh-CN"/>
              </w:rPr>
              <w:t>['%.2f' % (x/1000000) for x in df1['GMV'].values]</w:t>
            </w:r>
          </w:p>
          <w:p w14:paraId="2D115C91" w14:textId="77777777" w:rsidR="00700E62" w:rsidRDefault="00700E62" w:rsidP="00700E62">
            <w:pPr>
              <w:pStyle w:val="2f2"/>
              <w:ind w:left="0"/>
              <w:rPr>
                <w:lang w:eastAsia="zh-CN"/>
              </w:rPr>
            </w:pPr>
          </w:p>
          <w:p w14:paraId="0E18FBB9" w14:textId="77777777" w:rsidR="00700E62" w:rsidRDefault="00700E62" w:rsidP="00700E62">
            <w:pPr>
              <w:pStyle w:val="2f2"/>
              <w:ind w:left="0"/>
              <w:rPr>
                <w:lang w:eastAsia="zh-CN"/>
              </w:rPr>
            </w:pPr>
            <w:r w:rsidRPr="007B0128">
              <w:rPr>
                <w:color w:val="365F91" w:themeColor="accent1" w:themeShade="BF"/>
                <w:lang w:eastAsia="zh-CN"/>
              </w:rPr>
              <w:t>#</w:t>
            </w:r>
            <w:r w:rsidRPr="007B0128">
              <w:rPr>
                <w:color w:val="365F91" w:themeColor="accent1" w:themeShade="BF"/>
                <w:lang w:eastAsia="zh-CN"/>
              </w:rPr>
              <w:t>开始画图</w:t>
            </w:r>
          </w:p>
          <w:p w14:paraId="6F7DA1E6" w14:textId="77777777" w:rsidR="00700E62" w:rsidRDefault="00700E62" w:rsidP="00700E62">
            <w:pPr>
              <w:pStyle w:val="2f2"/>
              <w:ind w:left="0"/>
              <w:rPr>
                <w:lang w:eastAsia="zh-CN"/>
              </w:rPr>
            </w:pPr>
            <w:r>
              <w:rPr>
                <w:lang w:eastAsia="zh-CN"/>
              </w:rPr>
              <w:t>pie_2020_MAR = (</w:t>
            </w:r>
          </w:p>
          <w:p w14:paraId="41B8EF83" w14:textId="77777777" w:rsidR="00700E62" w:rsidRDefault="00700E62" w:rsidP="00700E62">
            <w:pPr>
              <w:pStyle w:val="2f2"/>
              <w:ind w:left="0"/>
              <w:rPr>
                <w:lang w:eastAsia="zh-CN"/>
              </w:rPr>
            </w:pPr>
            <w:r>
              <w:rPr>
                <w:lang w:eastAsia="zh-CN"/>
              </w:rPr>
              <w:t xml:space="preserve">     Pie() </w:t>
            </w:r>
          </w:p>
          <w:p w14:paraId="6EC95146" w14:textId="77777777" w:rsidR="00700E62" w:rsidRDefault="00700E62" w:rsidP="00700E62">
            <w:pPr>
              <w:pStyle w:val="2f2"/>
              <w:ind w:left="0"/>
              <w:rPr>
                <w:lang w:eastAsia="zh-CN"/>
              </w:rPr>
            </w:pPr>
            <w:r>
              <w:rPr>
                <w:lang w:eastAsia="zh-CN"/>
              </w:rPr>
              <w:t xml:space="preserve">     .add(</w:t>
            </w:r>
          </w:p>
          <w:p w14:paraId="3C3FDEB8" w14:textId="77777777" w:rsidR="00700E62" w:rsidRDefault="00700E62" w:rsidP="00700E62">
            <w:pPr>
              <w:pStyle w:val="2f2"/>
              <w:ind w:left="0"/>
              <w:rPr>
                <w:lang w:eastAsia="zh-CN"/>
              </w:rPr>
            </w:pPr>
            <w:r>
              <w:rPr>
                <w:lang w:eastAsia="zh-CN"/>
              </w:rPr>
              <w:t xml:space="preserve">        "",</w:t>
            </w:r>
          </w:p>
          <w:p w14:paraId="79500F15" w14:textId="77777777" w:rsidR="00700E62" w:rsidRDefault="00700E62" w:rsidP="00700E62">
            <w:pPr>
              <w:pStyle w:val="2f2"/>
              <w:ind w:left="0"/>
              <w:rPr>
                <w:lang w:eastAsia="zh-CN"/>
              </w:rPr>
            </w:pPr>
            <w:r>
              <w:rPr>
                <w:lang w:eastAsia="zh-CN"/>
              </w:rPr>
              <w:t xml:space="preserve">        </w:t>
            </w:r>
          </w:p>
          <w:p w14:paraId="0F5F9B75" w14:textId="22FBD48E" w:rsidR="00700E62" w:rsidRDefault="00700E62" w:rsidP="00700E62">
            <w:pPr>
              <w:pStyle w:val="2f2"/>
              <w:ind w:left="0"/>
              <w:rPr>
                <w:lang w:eastAsia="zh-CN"/>
              </w:rPr>
            </w:pPr>
            <w:r>
              <w:rPr>
                <w:lang w:eastAsia="zh-CN"/>
              </w:rPr>
              <w:t xml:space="preserve">         </w:t>
            </w:r>
            <w:r w:rsidRPr="00700E62">
              <w:rPr>
                <w:color w:val="FF0000"/>
                <w:lang w:eastAsia="zh-CN"/>
              </w:rPr>
              <w:t>#'''</w:t>
            </w:r>
            <w:r w:rsidR="002D152D">
              <w:rPr>
                <w:color w:val="FF0000"/>
                <w:lang w:eastAsia="zh-CN"/>
              </w:rPr>
              <w:t>3</w:t>
            </w:r>
            <w:r w:rsidRPr="00700E62">
              <w:rPr>
                <w:color w:val="FF0000"/>
                <w:lang w:eastAsia="zh-CN"/>
              </w:rPr>
              <w:t>.</w:t>
            </w:r>
            <w:r w:rsidRPr="00700E62">
              <w:rPr>
                <w:color w:val="FF0000"/>
                <w:lang w:eastAsia="zh-CN"/>
              </w:rPr>
              <w:t>向</w:t>
            </w:r>
            <w:r w:rsidRPr="00700E62">
              <w:rPr>
                <w:color w:val="FF0000"/>
                <w:lang w:eastAsia="zh-CN"/>
              </w:rPr>
              <w:t>data_pair</w:t>
            </w:r>
            <w:r w:rsidRPr="00700E62">
              <w:rPr>
                <w:color w:val="FF0000"/>
                <w:lang w:eastAsia="zh-CN"/>
              </w:rPr>
              <w:t>里传入数据：</w:t>
            </w:r>
            <w:r w:rsidRPr="00700E62">
              <w:rPr>
                <w:color w:val="FF0000"/>
                <w:lang w:eastAsia="zh-CN"/>
              </w:rPr>
              <w:t>''</w:t>
            </w:r>
            <w:r>
              <w:rPr>
                <w:lang w:eastAsia="zh-CN"/>
              </w:rPr>
              <w:t>'</w:t>
            </w:r>
          </w:p>
          <w:p w14:paraId="61DB90AC" w14:textId="2D1E5BAA" w:rsidR="00700E62" w:rsidRDefault="00700E62" w:rsidP="00700E62">
            <w:pPr>
              <w:pStyle w:val="2f2"/>
              <w:ind w:left="0"/>
              <w:rPr>
                <w:lang w:eastAsia="zh-CN"/>
              </w:rPr>
            </w:pPr>
            <w:r>
              <w:rPr>
                <w:lang w:eastAsia="zh-CN"/>
              </w:rPr>
              <w:t xml:space="preserve">        data_pair = </w:t>
            </w:r>
            <w:r w:rsidR="00105C8E">
              <w:rPr>
                <w:lang w:eastAsia="zh-CN"/>
              </w:rPr>
              <w:t>[list(z) for z in zip(x, y)]</w:t>
            </w:r>
            <w:r>
              <w:rPr>
                <w:lang w:eastAsia="zh-CN"/>
              </w:rPr>
              <w:t>,</w:t>
            </w:r>
          </w:p>
          <w:p w14:paraId="3F4A0707" w14:textId="77777777" w:rsidR="00700E62" w:rsidRDefault="00700E62" w:rsidP="00700E62">
            <w:pPr>
              <w:pStyle w:val="2f2"/>
              <w:ind w:left="0"/>
              <w:rPr>
                <w:lang w:eastAsia="zh-CN"/>
              </w:rPr>
            </w:pPr>
            <w:r>
              <w:rPr>
                <w:lang w:eastAsia="zh-CN"/>
              </w:rPr>
              <w:t xml:space="preserve">        </w:t>
            </w:r>
          </w:p>
          <w:p w14:paraId="15FC6AA4" w14:textId="7F9219FC" w:rsidR="00700E62" w:rsidRDefault="00700E62" w:rsidP="00700E62">
            <w:pPr>
              <w:pStyle w:val="2f2"/>
              <w:ind w:left="0"/>
              <w:rPr>
                <w:lang w:eastAsia="zh-CN"/>
              </w:rPr>
            </w:pPr>
            <w:r>
              <w:rPr>
                <w:lang w:eastAsia="zh-CN"/>
              </w:rPr>
              <w:t xml:space="preserve">         </w:t>
            </w:r>
            <w:r w:rsidRPr="00700E62">
              <w:rPr>
                <w:color w:val="FF0000"/>
                <w:lang w:eastAsia="zh-CN"/>
              </w:rPr>
              <w:t>#'''</w:t>
            </w:r>
            <w:r w:rsidR="002D152D">
              <w:rPr>
                <w:color w:val="FF0000"/>
                <w:lang w:eastAsia="zh-CN"/>
              </w:rPr>
              <w:t>4</w:t>
            </w:r>
            <w:r w:rsidRPr="00700E62">
              <w:rPr>
                <w:color w:val="FF0000"/>
                <w:lang w:eastAsia="zh-CN"/>
              </w:rPr>
              <w:t>.</w:t>
            </w:r>
            <w:r w:rsidRPr="00700E62">
              <w:rPr>
                <w:color w:val="FF0000"/>
                <w:lang w:eastAsia="zh-CN"/>
              </w:rPr>
              <w:t>指定内外直径：</w:t>
            </w:r>
            <w:r w:rsidRPr="00700E62">
              <w:rPr>
                <w:color w:val="FF0000"/>
                <w:lang w:eastAsia="zh-CN"/>
              </w:rPr>
              <w:t>''</w:t>
            </w:r>
            <w:r>
              <w:rPr>
                <w:lang w:eastAsia="zh-CN"/>
              </w:rPr>
              <w:t>'</w:t>
            </w:r>
          </w:p>
          <w:p w14:paraId="0F93D9EA" w14:textId="794B32FB" w:rsidR="00700E62" w:rsidRDefault="00700E62" w:rsidP="00700E62">
            <w:pPr>
              <w:pStyle w:val="2f2"/>
              <w:ind w:left="0"/>
              <w:rPr>
                <w:lang w:eastAsia="zh-CN"/>
              </w:rPr>
            </w:pPr>
            <w:r>
              <w:rPr>
                <w:lang w:eastAsia="zh-CN"/>
              </w:rPr>
              <w:t xml:space="preserve">        radius = </w:t>
            </w:r>
            <w:r w:rsidR="00B46A11">
              <w:rPr>
                <w:lang w:eastAsia="zh-CN"/>
              </w:rPr>
              <w:t>["30%", "50%"]</w:t>
            </w:r>
            <w:r>
              <w:rPr>
                <w:lang w:eastAsia="zh-CN"/>
              </w:rPr>
              <w:t xml:space="preserve">, </w:t>
            </w:r>
          </w:p>
          <w:p w14:paraId="51A6D7A4" w14:textId="77777777" w:rsidR="007B0128" w:rsidRDefault="007B0128" w:rsidP="00700E62">
            <w:pPr>
              <w:pStyle w:val="2f2"/>
              <w:ind w:left="0"/>
              <w:rPr>
                <w:lang w:eastAsia="zh-CN"/>
              </w:rPr>
            </w:pPr>
          </w:p>
          <w:p w14:paraId="361BB2A9" w14:textId="77777777" w:rsidR="00700E62" w:rsidRDefault="00700E62" w:rsidP="00700E62">
            <w:pPr>
              <w:pStyle w:val="2f2"/>
              <w:ind w:left="0"/>
              <w:rPr>
                <w:lang w:eastAsia="zh-CN"/>
              </w:rPr>
            </w:pPr>
            <w:r>
              <w:rPr>
                <w:lang w:eastAsia="zh-CN"/>
              </w:rPr>
              <w:t xml:space="preserve">        center = ["40%", "50%"],</w:t>
            </w:r>
            <w:r w:rsidRPr="007B0128">
              <w:rPr>
                <w:color w:val="365F91" w:themeColor="accent1" w:themeShade="BF"/>
                <w:lang w:eastAsia="zh-CN"/>
              </w:rPr>
              <w:t>#</w:t>
            </w:r>
            <w:r w:rsidRPr="007B0128">
              <w:rPr>
                <w:color w:val="365F91" w:themeColor="accent1" w:themeShade="BF"/>
                <w:lang w:eastAsia="zh-CN"/>
              </w:rPr>
              <w:t>指定圆心所在的位置</w:t>
            </w:r>
            <w:r>
              <w:rPr>
                <w:lang w:eastAsia="zh-CN"/>
              </w:rPr>
              <w:t xml:space="preserve"> </w:t>
            </w:r>
          </w:p>
          <w:p w14:paraId="5FA1D043" w14:textId="77777777" w:rsidR="00700E62" w:rsidRDefault="00700E62" w:rsidP="00700E62">
            <w:pPr>
              <w:pStyle w:val="2f2"/>
              <w:ind w:left="0"/>
              <w:rPr>
                <w:lang w:eastAsia="zh-CN"/>
              </w:rPr>
            </w:pPr>
            <w:r>
              <w:rPr>
                <w:lang w:eastAsia="zh-CN"/>
              </w:rPr>
              <w:t xml:space="preserve">        rosetype="area", </w:t>
            </w:r>
            <w:r w:rsidRPr="007B0128">
              <w:rPr>
                <w:color w:val="365F91" w:themeColor="accent1" w:themeShade="BF"/>
                <w:lang w:eastAsia="zh-CN"/>
              </w:rPr>
              <w:t>#area</w:t>
            </w:r>
            <w:r w:rsidRPr="007B0128">
              <w:rPr>
                <w:color w:val="365F91" w:themeColor="accent1" w:themeShade="BF"/>
                <w:lang w:eastAsia="zh-CN"/>
              </w:rPr>
              <w:t>表示以环的大小来反映数据大小，也就是玫瑰图的特性</w:t>
            </w:r>
          </w:p>
          <w:p w14:paraId="5DBF967F" w14:textId="77777777" w:rsidR="00700E62" w:rsidRDefault="00700E62" w:rsidP="00700E62">
            <w:pPr>
              <w:pStyle w:val="2f2"/>
              <w:ind w:left="0"/>
              <w:rPr>
                <w:lang w:eastAsia="zh-CN"/>
              </w:rPr>
            </w:pPr>
            <w:r>
              <w:rPr>
                <w:lang w:eastAsia="zh-CN"/>
              </w:rPr>
              <w:t xml:space="preserve">    )</w:t>
            </w:r>
          </w:p>
          <w:p w14:paraId="19FD5F27" w14:textId="77777777" w:rsidR="00700E62" w:rsidRDefault="00700E62" w:rsidP="00700E62">
            <w:pPr>
              <w:pStyle w:val="2f2"/>
              <w:ind w:left="0"/>
              <w:rPr>
                <w:lang w:eastAsia="zh-CN"/>
              </w:rPr>
            </w:pPr>
            <w:r>
              <w:rPr>
                <w:lang w:eastAsia="zh-CN"/>
              </w:rPr>
              <w:t xml:space="preserve">     </w:t>
            </w:r>
            <w:r w:rsidRPr="007B0128">
              <w:rPr>
                <w:color w:val="365F91" w:themeColor="accent1" w:themeShade="BF"/>
                <w:lang w:eastAsia="zh-CN"/>
              </w:rPr>
              <w:t xml:space="preserve"># </w:t>
            </w:r>
            <w:r w:rsidRPr="007B0128">
              <w:rPr>
                <w:color w:val="365F91" w:themeColor="accent1" w:themeShade="BF"/>
                <w:lang w:eastAsia="zh-CN"/>
              </w:rPr>
              <w:t>设定全局的配置项</w:t>
            </w:r>
          </w:p>
          <w:p w14:paraId="28382CEB" w14:textId="77777777" w:rsidR="00700E62" w:rsidRDefault="00700E62" w:rsidP="00700E62">
            <w:pPr>
              <w:pStyle w:val="2f2"/>
              <w:ind w:left="0"/>
              <w:rPr>
                <w:lang w:eastAsia="zh-CN"/>
              </w:rPr>
            </w:pPr>
            <w:r>
              <w:rPr>
                <w:lang w:eastAsia="zh-CN"/>
              </w:rPr>
              <w:t xml:space="preserve">    .set_global_opts(</w:t>
            </w:r>
          </w:p>
          <w:p w14:paraId="0E1FED5E" w14:textId="77777777" w:rsidR="00700E62" w:rsidRDefault="00700E62" w:rsidP="00700E62">
            <w:pPr>
              <w:pStyle w:val="2f2"/>
              <w:ind w:left="0"/>
              <w:rPr>
                <w:lang w:eastAsia="zh-CN"/>
              </w:rPr>
            </w:pPr>
            <w:r>
              <w:rPr>
                <w:lang w:eastAsia="zh-CN"/>
              </w:rPr>
              <w:t xml:space="preserve">        </w:t>
            </w:r>
          </w:p>
          <w:p w14:paraId="79E1F940" w14:textId="2FC9C9D9" w:rsidR="00700E62" w:rsidRDefault="00700E62" w:rsidP="00700E62">
            <w:pPr>
              <w:pStyle w:val="2f2"/>
              <w:ind w:left="0"/>
              <w:rPr>
                <w:lang w:eastAsia="zh-CN"/>
              </w:rPr>
            </w:pPr>
            <w:r>
              <w:rPr>
                <w:lang w:eastAsia="zh-CN"/>
              </w:rPr>
              <w:t xml:space="preserve">        </w:t>
            </w:r>
            <w:r w:rsidRPr="00700E62">
              <w:rPr>
                <w:color w:val="FF0000"/>
                <w:lang w:eastAsia="zh-CN"/>
              </w:rPr>
              <w:t>#'''</w:t>
            </w:r>
            <w:r w:rsidR="002D152D">
              <w:rPr>
                <w:color w:val="FF0000"/>
                <w:lang w:eastAsia="zh-CN"/>
              </w:rPr>
              <w:t>5</w:t>
            </w:r>
            <w:r w:rsidRPr="00700E62">
              <w:rPr>
                <w:color w:val="FF0000"/>
                <w:lang w:eastAsia="zh-CN"/>
              </w:rPr>
              <w:t>.</w:t>
            </w:r>
            <w:r w:rsidRPr="00700E62">
              <w:rPr>
                <w:color w:val="FF0000"/>
                <w:lang w:eastAsia="zh-CN"/>
              </w:rPr>
              <w:t>调用</w:t>
            </w:r>
            <w:r w:rsidRPr="00700E62">
              <w:rPr>
                <w:color w:val="FF0000"/>
                <w:lang w:eastAsia="zh-CN"/>
              </w:rPr>
              <w:t>opts.TitleOpts</w:t>
            </w:r>
            <w:r w:rsidRPr="00700E62">
              <w:rPr>
                <w:color w:val="FF0000"/>
                <w:lang w:eastAsia="zh-CN"/>
              </w:rPr>
              <w:t>设定标题，标题为</w:t>
            </w:r>
            <w:r w:rsidRPr="00700E62">
              <w:rPr>
                <w:color w:val="FF0000"/>
                <w:lang w:eastAsia="zh-CN"/>
              </w:rPr>
              <w:t>“2020</w:t>
            </w:r>
            <w:r w:rsidRPr="00700E62">
              <w:rPr>
                <w:color w:val="FF0000"/>
                <w:lang w:eastAsia="zh-CN"/>
              </w:rPr>
              <w:t>年</w:t>
            </w:r>
            <w:r w:rsidRPr="00700E62">
              <w:rPr>
                <w:color w:val="FF0000"/>
                <w:lang w:eastAsia="zh-CN"/>
              </w:rPr>
              <w:t>3</w:t>
            </w:r>
            <w:r w:rsidRPr="00700E62">
              <w:rPr>
                <w:color w:val="FF0000"/>
                <w:lang w:eastAsia="zh-CN"/>
              </w:rPr>
              <w:t>月各省</w:t>
            </w:r>
            <w:r w:rsidRPr="00700E62">
              <w:rPr>
                <w:color w:val="FF0000"/>
                <w:lang w:eastAsia="zh-CN"/>
              </w:rPr>
              <w:t>GMV</w:t>
            </w:r>
            <w:r w:rsidRPr="00700E62">
              <w:rPr>
                <w:color w:val="FF0000"/>
                <w:lang w:eastAsia="zh-CN"/>
              </w:rPr>
              <w:t>统计图</w:t>
            </w:r>
            <w:r w:rsidRPr="00700E62">
              <w:rPr>
                <w:color w:val="FF0000"/>
                <w:lang w:eastAsia="zh-CN"/>
              </w:rPr>
              <w:t>”</w:t>
            </w:r>
            <w:r w:rsidRPr="00700E62">
              <w:rPr>
                <w:color w:val="FF0000"/>
                <w:lang w:eastAsia="zh-CN"/>
              </w:rPr>
              <w:t>：</w:t>
            </w:r>
            <w:r>
              <w:rPr>
                <w:lang w:eastAsia="zh-CN"/>
              </w:rPr>
              <w:t>'''</w:t>
            </w:r>
          </w:p>
          <w:p w14:paraId="6D23FEBD" w14:textId="675C0903" w:rsidR="00700E62" w:rsidRDefault="00700E62" w:rsidP="00700E62">
            <w:pPr>
              <w:pStyle w:val="2f2"/>
              <w:ind w:left="0"/>
              <w:rPr>
                <w:lang w:eastAsia="zh-CN"/>
              </w:rPr>
            </w:pPr>
            <w:r>
              <w:rPr>
                <w:lang w:eastAsia="zh-CN"/>
              </w:rPr>
              <w:t xml:space="preserve">        title_opts=</w:t>
            </w:r>
            <w:r w:rsidR="00B46A11">
              <w:rPr>
                <w:lang w:eastAsia="zh-CN"/>
              </w:rPr>
              <w:t xml:space="preserve"> opts.TitleOpts(title="2020</w:t>
            </w:r>
            <w:r w:rsidR="00B46A11">
              <w:rPr>
                <w:lang w:eastAsia="zh-CN"/>
              </w:rPr>
              <w:t>年</w:t>
            </w:r>
            <w:r w:rsidR="00B46A11">
              <w:rPr>
                <w:lang w:eastAsia="zh-CN"/>
              </w:rPr>
              <w:t>3</w:t>
            </w:r>
            <w:r w:rsidR="00B46A11">
              <w:rPr>
                <w:lang w:eastAsia="zh-CN"/>
              </w:rPr>
              <w:t>月各省</w:t>
            </w:r>
            <w:r w:rsidR="00B46A11">
              <w:rPr>
                <w:lang w:eastAsia="zh-CN"/>
              </w:rPr>
              <w:t>GMV</w:t>
            </w:r>
            <w:r w:rsidR="00B46A11">
              <w:rPr>
                <w:lang w:eastAsia="zh-CN"/>
              </w:rPr>
              <w:t>统计图</w:t>
            </w:r>
            <w:r w:rsidR="00B46A11">
              <w:rPr>
                <w:lang w:eastAsia="zh-CN"/>
              </w:rPr>
              <w:t>", pos_left="40%")</w:t>
            </w:r>
            <w:r>
              <w:rPr>
                <w:lang w:eastAsia="zh-CN"/>
              </w:rPr>
              <w:t xml:space="preserve">, </w:t>
            </w:r>
          </w:p>
          <w:p w14:paraId="18F0877B" w14:textId="77777777" w:rsidR="00700E62" w:rsidRDefault="00700E62" w:rsidP="00700E62">
            <w:pPr>
              <w:pStyle w:val="2f2"/>
              <w:ind w:left="0"/>
              <w:rPr>
                <w:lang w:eastAsia="zh-CN"/>
              </w:rPr>
            </w:pPr>
            <w:r>
              <w:rPr>
                <w:lang w:eastAsia="zh-CN"/>
              </w:rPr>
              <w:t xml:space="preserve">        </w:t>
            </w:r>
          </w:p>
          <w:p w14:paraId="5E8A4609" w14:textId="77777777" w:rsidR="00700E62" w:rsidRDefault="00700E62" w:rsidP="00700E62">
            <w:pPr>
              <w:pStyle w:val="2f2"/>
              <w:ind w:left="0"/>
              <w:rPr>
                <w:lang w:eastAsia="zh-CN"/>
              </w:rPr>
            </w:pPr>
            <w:r>
              <w:rPr>
                <w:lang w:eastAsia="zh-CN"/>
              </w:rPr>
              <w:t xml:space="preserve">        legend_opts=opts.LegendOpts(</w:t>
            </w:r>
          </w:p>
          <w:p w14:paraId="79ADA4A1" w14:textId="77777777" w:rsidR="00700E62" w:rsidRDefault="00700E62" w:rsidP="00700E62">
            <w:pPr>
              <w:pStyle w:val="2f2"/>
              <w:ind w:left="0"/>
              <w:rPr>
                <w:lang w:eastAsia="zh-CN"/>
              </w:rPr>
            </w:pPr>
            <w:r>
              <w:rPr>
                <w:lang w:eastAsia="zh-CN"/>
              </w:rPr>
              <w:t xml:space="preserve">            </w:t>
            </w:r>
            <w:r w:rsidRPr="007B0128">
              <w:rPr>
                <w:color w:val="365F91" w:themeColor="accent1" w:themeShade="BF"/>
                <w:lang w:eastAsia="zh-CN"/>
              </w:rPr>
              <w:t>#</w:t>
            </w:r>
            <w:r w:rsidRPr="007B0128">
              <w:rPr>
                <w:color w:val="365F91" w:themeColor="accent1" w:themeShade="BF"/>
                <w:lang w:eastAsia="zh-CN"/>
              </w:rPr>
              <w:t>设定图例，</w:t>
            </w:r>
            <w:r w:rsidRPr="007B0128">
              <w:rPr>
                <w:color w:val="365F91" w:themeColor="accent1" w:themeShade="BF"/>
                <w:lang w:eastAsia="zh-CN"/>
              </w:rPr>
              <w:t>scroll</w:t>
            </w:r>
            <w:r w:rsidRPr="007B0128">
              <w:rPr>
                <w:color w:val="365F91" w:themeColor="accent1" w:themeShade="BF"/>
                <w:lang w:eastAsia="zh-CN"/>
              </w:rPr>
              <w:t>表示可滚动查看，</w:t>
            </w:r>
            <w:r w:rsidRPr="007B0128">
              <w:rPr>
                <w:color w:val="365F91" w:themeColor="accent1" w:themeShade="BF"/>
                <w:lang w:eastAsia="zh-CN"/>
              </w:rPr>
              <w:t>pos_right</w:t>
            </w:r>
            <w:r w:rsidRPr="007B0128">
              <w:rPr>
                <w:color w:val="365F91" w:themeColor="accent1" w:themeShade="BF"/>
                <w:lang w:eastAsia="zh-CN"/>
              </w:rPr>
              <w:t>表示距离图片右端的距离，</w:t>
            </w:r>
            <w:r w:rsidRPr="007B0128">
              <w:rPr>
                <w:color w:val="365F91" w:themeColor="accent1" w:themeShade="BF"/>
                <w:lang w:eastAsia="zh-CN"/>
              </w:rPr>
              <w:t>orient="vertical"</w:t>
            </w:r>
            <w:r w:rsidRPr="007B0128">
              <w:rPr>
                <w:color w:val="365F91" w:themeColor="accent1" w:themeShade="BF"/>
                <w:lang w:eastAsia="zh-CN"/>
              </w:rPr>
              <w:t>表示图例垂直排列</w:t>
            </w:r>
          </w:p>
          <w:p w14:paraId="15919AC5" w14:textId="77777777" w:rsidR="00700E62" w:rsidRDefault="00700E62" w:rsidP="00700E62">
            <w:pPr>
              <w:pStyle w:val="2f2"/>
              <w:ind w:left="0"/>
              <w:rPr>
                <w:lang w:eastAsia="zh-CN"/>
              </w:rPr>
            </w:pPr>
            <w:r>
              <w:rPr>
                <w:lang w:eastAsia="zh-CN"/>
              </w:rPr>
              <w:t xml:space="preserve">            type_="scroll", pos_right="2%", orient="vertical" </w:t>
            </w:r>
          </w:p>
          <w:p w14:paraId="0DEB28CC" w14:textId="77777777" w:rsidR="00700E62" w:rsidRDefault="00700E62" w:rsidP="00700E62">
            <w:pPr>
              <w:pStyle w:val="2f2"/>
              <w:ind w:left="0"/>
              <w:rPr>
                <w:lang w:eastAsia="zh-CN"/>
              </w:rPr>
            </w:pPr>
            <w:r>
              <w:rPr>
                <w:lang w:eastAsia="zh-CN"/>
              </w:rPr>
              <w:t xml:space="preserve">        )</w:t>
            </w:r>
          </w:p>
          <w:p w14:paraId="1188DA8D" w14:textId="77777777" w:rsidR="00700E62" w:rsidRDefault="00700E62" w:rsidP="00700E62">
            <w:pPr>
              <w:pStyle w:val="2f2"/>
              <w:ind w:left="0"/>
              <w:rPr>
                <w:lang w:eastAsia="zh-CN"/>
              </w:rPr>
            </w:pPr>
            <w:r>
              <w:rPr>
                <w:lang w:eastAsia="zh-CN"/>
              </w:rPr>
              <w:t xml:space="preserve">    )</w:t>
            </w:r>
          </w:p>
          <w:p w14:paraId="4A350ECA" w14:textId="77777777" w:rsidR="00700E62" w:rsidRDefault="00700E62" w:rsidP="00700E62">
            <w:pPr>
              <w:pStyle w:val="2f2"/>
              <w:ind w:left="0"/>
              <w:rPr>
                <w:lang w:eastAsia="zh-CN"/>
              </w:rPr>
            </w:pPr>
            <w:r>
              <w:rPr>
                <w:lang w:eastAsia="zh-CN"/>
              </w:rPr>
              <w:t xml:space="preserve">    </w:t>
            </w:r>
          </w:p>
          <w:p w14:paraId="708544BB" w14:textId="31262E29" w:rsidR="00700E62" w:rsidRDefault="00700E62" w:rsidP="00700E62">
            <w:pPr>
              <w:pStyle w:val="2f2"/>
              <w:ind w:left="0"/>
              <w:rPr>
                <w:lang w:eastAsia="zh-CN"/>
              </w:rPr>
            </w:pPr>
            <w:r>
              <w:rPr>
                <w:lang w:eastAsia="zh-CN"/>
              </w:rPr>
              <w:t xml:space="preserve">    </w:t>
            </w:r>
            <w:r w:rsidRPr="00700E62">
              <w:rPr>
                <w:color w:val="FF0000"/>
                <w:lang w:eastAsia="zh-CN"/>
              </w:rPr>
              <w:t>#'''</w:t>
            </w:r>
            <w:r w:rsidR="002D152D">
              <w:rPr>
                <w:color w:val="FF0000"/>
                <w:lang w:eastAsia="zh-CN"/>
              </w:rPr>
              <w:t>6</w:t>
            </w:r>
            <w:r w:rsidRPr="00700E62">
              <w:rPr>
                <w:color w:val="FF0000"/>
                <w:lang w:eastAsia="zh-CN"/>
              </w:rPr>
              <w:t>.</w:t>
            </w:r>
            <w:r w:rsidRPr="00700E62">
              <w:rPr>
                <w:color w:val="FF0000"/>
                <w:lang w:eastAsia="zh-CN"/>
              </w:rPr>
              <w:t>设定系列配置项，在括号内指定标签形式为</w:t>
            </w:r>
            <w:r w:rsidRPr="00700E62">
              <w:rPr>
                <w:color w:val="FF0000"/>
                <w:lang w:eastAsia="zh-CN"/>
              </w:rPr>
              <w:t xml:space="preserve"> </w:t>
            </w:r>
            <w:r w:rsidRPr="00700E62">
              <w:rPr>
                <w:color w:val="FF0000"/>
                <w:lang w:eastAsia="zh-CN"/>
              </w:rPr>
              <w:t>省份：数据</w:t>
            </w:r>
            <w:r w:rsidRPr="00700E62">
              <w:rPr>
                <w:color w:val="FF0000"/>
                <w:lang w:eastAsia="zh-CN"/>
              </w:rPr>
              <w:t>+</w:t>
            </w:r>
            <w:r w:rsidRPr="00700E62">
              <w:rPr>
                <w:color w:val="FF0000"/>
                <w:lang w:eastAsia="zh-CN"/>
              </w:rPr>
              <w:t>百万元</w:t>
            </w:r>
            <w:r w:rsidRPr="00700E62">
              <w:rPr>
                <w:color w:val="FF0000"/>
                <w:lang w:eastAsia="zh-CN"/>
              </w:rPr>
              <w:t xml:space="preserve"> </w:t>
            </w:r>
            <w:r w:rsidRPr="00700E62">
              <w:rPr>
                <w:color w:val="FF0000"/>
                <w:lang w:eastAsia="zh-CN"/>
              </w:rPr>
              <w:t>的形式</w:t>
            </w:r>
            <w:r w:rsidRPr="00700E62">
              <w:rPr>
                <w:color w:val="FF0000"/>
                <w:lang w:eastAsia="zh-CN"/>
              </w:rPr>
              <w:t>''</w:t>
            </w:r>
            <w:r>
              <w:rPr>
                <w:lang w:eastAsia="zh-CN"/>
              </w:rPr>
              <w:t>'</w:t>
            </w:r>
          </w:p>
          <w:p w14:paraId="43AAA29C" w14:textId="244EB04B" w:rsidR="00700E62" w:rsidRDefault="00700E62" w:rsidP="00700E62">
            <w:pPr>
              <w:pStyle w:val="2f2"/>
              <w:ind w:left="0"/>
              <w:rPr>
                <w:lang w:eastAsia="zh-CN"/>
              </w:rPr>
            </w:pPr>
            <w:r>
              <w:rPr>
                <w:lang w:eastAsia="zh-CN"/>
              </w:rPr>
              <w:t xml:space="preserve">    .set_series_opts(</w:t>
            </w:r>
            <w:r w:rsidR="00B46A11">
              <w:rPr>
                <w:lang w:eastAsia="zh-CN"/>
              </w:rPr>
              <w:t xml:space="preserve"> label_opts=opts.LabelOpts(formatter="{b}: {c}</w:t>
            </w:r>
            <w:r w:rsidR="00B46A11">
              <w:rPr>
                <w:lang w:eastAsia="zh-CN"/>
              </w:rPr>
              <w:t>百万元</w:t>
            </w:r>
            <w:r w:rsidR="00B46A11">
              <w:rPr>
                <w:lang w:eastAsia="zh-CN"/>
              </w:rPr>
              <w:t>")</w:t>
            </w:r>
            <w:r>
              <w:rPr>
                <w:lang w:eastAsia="zh-CN"/>
              </w:rPr>
              <w:t>)</w:t>
            </w:r>
          </w:p>
          <w:p w14:paraId="07877C6C" w14:textId="77777777" w:rsidR="00D04E75" w:rsidRDefault="00700E62" w:rsidP="00700E62">
            <w:pPr>
              <w:pStyle w:val="2f2"/>
              <w:ind w:left="0"/>
              <w:rPr>
                <w:lang w:eastAsia="zh-CN"/>
              </w:rPr>
            </w:pPr>
            <w:r>
              <w:rPr>
                <w:lang w:eastAsia="zh-CN"/>
              </w:rPr>
              <w:t>)</w:t>
            </w:r>
          </w:p>
          <w:p w14:paraId="58766FC5" w14:textId="33F5F895" w:rsidR="004067F6" w:rsidRPr="008D39A4" w:rsidRDefault="004067F6" w:rsidP="00700E62">
            <w:pPr>
              <w:pStyle w:val="2f2"/>
              <w:ind w:left="0"/>
              <w:rPr>
                <w:lang w:eastAsia="zh-CN"/>
              </w:rPr>
            </w:pPr>
            <w:r w:rsidRPr="004067F6">
              <w:rPr>
                <w:lang w:eastAsia="zh-CN"/>
              </w:rPr>
              <w:t xml:space="preserve">pie_2020_MAR.render_notebook() </w:t>
            </w:r>
            <w:r w:rsidRPr="004067F6">
              <w:rPr>
                <w:color w:val="365F91" w:themeColor="accent1" w:themeShade="BF"/>
                <w:lang w:eastAsia="zh-CN"/>
              </w:rPr>
              <w:t>#</w:t>
            </w:r>
            <w:r w:rsidRPr="004067F6">
              <w:rPr>
                <w:color w:val="365F91" w:themeColor="accent1" w:themeShade="BF"/>
                <w:lang w:eastAsia="zh-CN"/>
              </w:rPr>
              <w:t>在</w:t>
            </w:r>
            <w:r w:rsidRPr="004067F6">
              <w:rPr>
                <w:color w:val="365F91" w:themeColor="accent1" w:themeShade="BF"/>
                <w:lang w:eastAsia="zh-CN"/>
              </w:rPr>
              <w:t>Jupyter Notebook</w:t>
            </w:r>
            <w:r w:rsidRPr="004067F6">
              <w:rPr>
                <w:color w:val="365F91" w:themeColor="accent1" w:themeShade="BF"/>
                <w:lang w:eastAsia="zh-CN"/>
              </w:rPr>
              <w:t>里编译图像</w:t>
            </w:r>
          </w:p>
        </w:tc>
      </w:tr>
    </w:tbl>
    <w:p w14:paraId="7FE916FF" w14:textId="7E18DF6A" w:rsidR="00CB2035" w:rsidRDefault="00D04E75" w:rsidP="00311580">
      <w:pPr>
        <w:pStyle w:val="1e"/>
        <w:rPr>
          <w:rFonts w:hint="eastAsia"/>
        </w:rPr>
      </w:pPr>
      <w:r>
        <w:rPr>
          <w:rFonts w:hint="eastAsia"/>
        </w:rPr>
        <w:t>至此，我们已完成了第一项</w:t>
      </w:r>
      <w:r>
        <w:t>数据分析</w:t>
      </w:r>
      <w:r>
        <w:rPr>
          <w:rFonts w:hint="eastAsia"/>
        </w:rPr>
        <w:t>+</w:t>
      </w:r>
      <w:r>
        <w:rPr>
          <w:rFonts w:hint="eastAsia"/>
        </w:rPr>
        <w:t>可视化的操作。</w:t>
      </w:r>
      <w:r w:rsidR="004067F6">
        <w:rPr>
          <w:rFonts w:hint="eastAsia"/>
        </w:rPr>
        <w:t>看到图片效果如下，说明已正确完成以上</w:t>
      </w:r>
      <w:r w:rsidR="00E06389">
        <w:rPr>
          <w:rFonts w:hint="eastAsia"/>
        </w:rPr>
        <w:t>9</w:t>
      </w:r>
      <w:r w:rsidR="004067F6">
        <w:rPr>
          <w:rFonts w:hint="eastAsia"/>
        </w:rPr>
        <w:t>道题目。</w:t>
      </w:r>
    </w:p>
    <w:p w14:paraId="0C64EAA9" w14:textId="04B5D1D6" w:rsidR="00D04E75" w:rsidRPr="008C085E" w:rsidRDefault="003D1CF3" w:rsidP="003D1CF3">
      <w:pPr>
        <w:pStyle w:val="1e"/>
        <w:jc w:val="center"/>
        <w:rPr>
          <w:rFonts w:hint="eastAsia"/>
        </w:rPr>
      </w:pPr>
      <w:r>
        <w:rPr>
          <w:rFonts w:hint="eastAsia"/>
          <w:noProof/>
        </w:rPr>
        <w:lastRenderedPageBreak/>
        <w:drawing>
          <wp:inline distT="0" distB="0" distL="0" distR="0" wp14:anchorId="4E3FBECE" wp14:editId="33554F6F">
            <wp:extent cx="4045084" cy="226429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EC7CC9.tmp"/>
                    <pic:cNvPicPr/>
                  </pic:nvPicPr>
                  <pic:blipFill>
                    <a:blip r:embed="rId23">
                      <a:extLst>
                        <a:ext uri="{28A0092B-C50C-407E-A947-70E740481C1C}">
                          <a14:useLocalDpi xmlns:a14="http://schemas.microsoft.com/office/drawing/2010/main" val="0"/>
                        </a:ext>
                      </a:extLst>
                    </a:blip>
                    <a:stretch>
                      <a:fillRect/>
                    </a:stretch>
                  </pic:blipFill>
                  <pic:spPr>
                    <a:xfrm>
                      <a:off x="0" y="0"/>
                      <a:ext cx="4051963" cy="2268141"/>
                    </a:xfrm>
                    <a:prstGeom prst="rect">
                      <a:avLst/>
                    </a:prstGeom>
                  </pic:spPr>
                </pic:pic>
              </a:graphicData>
            </a:graphic>
          </wp:inline>
        </w:drawing>
      </w:r>
    </w:p>
    <w:p w14:paraId="168B1875" w14:textId="4005321D" w:rsidR="00D04E75" w:rsidRDefault="00FB2C20" w:rsidP="00311580">
      <w:pPr>
        <w:pStyle w:val="1e"/>
        <w:rPr>
          <w:rFonts w:hint="eastAsia"/>
        </w:rPr>
      </w:pPr>
      <w:r>
        <w:rPr>
          <w:rFonts w:hint="eastAsia"/>
          <w:highlight w:val="yellow"/>
        </w:rPr>
        <w:t>创新</w:t>
      </w:r>
      <w:r w:rsidR="00D04E75" w:rsidRPr="00D04E75">
        <w:rPr>
          <w:rFonts w:hint="eastAsia"/>
          <w:highlight w:val="yellow"/>
        </w:rPr>
        <w:t>指导</w:t>
      </w:r>
      <w:r w:rsidR="00D04E75">
        <w:rPr>
          <w:rFonts w:hint="eastAsia"/>
          <w:highlight w:val="yellow"/>
        </w:rPr>
        <w:t>小</w:t>
      </w:r>
      <w:r w:rsidR="00D04E75" w:rsidRPr="00D04E75">
        <w:rPr>
          <w:rFonts w:hint="eastAsia"/>
          <w:highlight w:val="yellow"/>
        </w:rPr>
        <w:t>Tips</w:t>
      </w:r>
      <w:r w:rsidR="00D04E75" w:rsidRPr="00D04E75">
        <w:rPr>
          <w:highlight w:val="yellow"/>
        </w:rPr>
        <w:t>:</w:t>
      </w:r>
    </w:p>
    <w:p w14:paraId="53BF6234" w14:textId="4B8C624D" w:rsidR="000172EB" w:rsidRDefault="00D04E75" w:rsidP="00311580">
      <w:pPr>
        <w:pStyle w:val="1e"/>
        <w:rPr>
          <w:rFonts w:hint="eastAsia"/>
        </w:rPr>
      </w:pPr>
      <w:r>
        <w:rPr>
          <w:rFonts w:hint="eastAsia"/>
        </w:rPr>
        <w:t>学有余力的同学可以试一试在此加入一些定制化的内容</w:t>
      </w:r>
      <w:r w:rsidR="000172EB">
        <w:rPr>
          <w:rFonts w:hint="eastAsia"/>
        </w:rPr>
        <w:t>。</w:t>
      </w:r>
      <w:r>
        <w:rPr>
          <w:rFonts w:hint="eastAsia"/>
        </w:rPr>
        <w:t>比如我们</w:t>
      </w:r>
      <w:r w:rsidR="000172EB">
        <w:rPr>
          <w:rFonts w:hint="eastAsia"/>
        </w:rPr>
        <w:t>仅仅</w:t>
      </w:r>
      <w:r>
        <w:rPr>
          <w:rFonts w:hint="eastAsia"/>
        </w:rPr>
        <w:t>分析</w:t>
      </w:r>
      <w:r w:rsidR="000172EB">
        <w:rPr>
          <w:rFonts w:hint="eastAsia"/>
        </w:rPr>
        <w:t>了</w:t>
      </w:r>
      <w:r>
        <w:rPr>
          <w:rFonts w:hint="eastAsia"/>
        </w:rPr>
        <w:t>2</w:t>
      </w:r>
      <w:r>
        <w:t>020</w:t>
      </w:r>
      <w:r>
        <w:rPr>
          <w:rFonts w:hint="eastAsia"/>
        </w:rPr>
        <w:t>年</w:t>
      </w:r>
      <w:r>
        <w:rPr>
          <w:rFonts w:hint="eastAsia"/>
        </w:rPr>
        <w:t>3</w:t>
      </w:r>
      <w:r>
        <w:t>月</w:t>
      </w:r>
      <w:r>
        <w:rPr>
          <w:rFonts w:hint="eastAsia"/>
        </w:rPr>
        <w:t>各省</w:t>
      </w:r>
      <w:r>
        <w:rPr>
          <w:rFonts w:hint="eastAsia"/>
        </w:rPr>
        <w:t>G</w:t>
      </w:r>
      <w:r>
        <w:t>MV</w:t>
      </w:r>
      <w:r>
        <w:t>的</w:t>
      </w:r>
      <w:r w:rsidR="000172EB">
        <w:t>数据</w:t>
      </w:r>
      <w:r w:rsidR="000172EB">
        <w:rPr>
          <w:rFonts w:hint="eastAsia"/>
        </w:rPr>
        <w:t>，但在我们的数据库中不仅仅只有</w:t>
      </w:r>
      <w:r w:rsidR="000172EB">
        <w:rPr>
          <w:rFonts w:hint="eastAsia"/>
        </w:rPr>
        <w:t>3</w:t>
      </w:r>
      <w:r w:rsidR="000172EB">
        <w:rPr>
          <w:rFonts w:hint="eastAsia"/>
        </w:rPr>
        <w:t>月的数据，</w:t>
      </w:r>
      <w:r w:rsidR="000172EB">
        <w:t>那么其他月份的数据能否一起进行分析呢</w:t>
      </w:r>
      <w:r w:rsidR="000172EB">
        <w:rPr>
          <w:rFonts w:hint="eastAsia"/>
        </w:rPr>
        <w:t>？</w:t>
      </w:r>
    </w:p>
    <w:p w14:paraId="32DE03B9" w14:textId="33E6B952" w:rsidR="00D04E75" w:rsidRDefault="000172EB" w:rsidP="00311580">
      <w:pPr>
        <w:pStyle w:val="1e"/>
        <w:rPr>
          <w:rFonts w:hint="eastAsia"/>
        </w:rPr>
      </w:pPr>
      <w:r>
        <w:t>更进一步</w:t>
      </w:r>
      <w:r>
        <w:rPr>
          <w:rFonts w:hint="eastAsia"/>
        </w:rPr>
        <w:t>，</w:t>
      </w:r>
      <w:r>
        <w:t>我们在理论部分介绍了</w:t>
      </w:r>
      <w:r>
        <w:rPr>
          <w:rFonts w:hint="eastAsia"/>
        </w:rPr>
        <w:t>“</w:t>
      </w:r>
      <w:r w:rsidRPr="000172EB">
        <w:rPr>
          <w:rFonts w:hint="eastAsia"/>
          <w:b/>
          <w:bCs/>
        </w:rPr>
        <w:t>时间线轮播多图</w:t>
      </w:r>
      <w:r>
        <w:rPr>
          <w:rFonts w:hint="eastAsia"/>
        </w:rPr>
        <w:t>”的基本操作，那么我们是否可以把</w:t>
      </w:r>
      <w:r>
        <w:rPr>
          <w:rFonts w:hint="eastAsia"/>
        </w:rPr>
        <w:t>1</w:t>
      </w:r>
      <w:r>
        <w:rPr>
          <w:rFonts w:hint="eastAsia"/>
        </w:rPr>
        <w:t>月到</w:t>
      </w:r>
      <w:r>
        <w:rPr>
          <w:rFonts w:hint="eastAsia"/>
        </w:rPr>
        <w:t>4</w:t>
      </w:r>
      <w:r>
        <w:rPr>
          <w:rFonts w:hint="eastAsia"/>
        </w:rPr>
        <w:t>月的四张玫瑰图，通过时间</w:t>
      </w:r>
      <w:proofErr w:type="gramStart"/>
      <w:r>
        <w:rPr>
          <w:rFonts w:hint="eastAsia"/>
        </w:rPr>
        <w:t>轴轮播的</w:t>
      </w:r>
      <w:proofErr w:type="gramEnd"/>
      <w:r>
        <w:rPr>
          <w:rFonts w:hint="eastAsia"/>
        </w:rPr>
        <w:t>方式进行呈现呢？</w:t>
      </w:r>
    </w:p>
    <w:p w14:paraId="6D677863" w14:textId="6BCD8C78" w:rsidR="000172EB" w:rsidRDefault="000172EB" w:rsidP="000172EB">
      <w:pPr>
        <w:pStyle w:val="3"/>
        <w:rPr>
          <w:rFonts w:hint="eastAsia"/>
        </w:rPr>
      </w:pPr>
      <w:bookmarkStart w:id="32" w:name="_Toc51603000"/>
      <w:r>
        <w:rPr>
          <w:rFonts w:hint="eastAsia"/>
        </w:rPr>
        <w:t>分析各省用户数量，在中国地图上</w:t>
      </w:r>
      <w:r>
        <w:t>绘制热力图</w:t>
      </w:r>
      <w:bookmarkEnd w:id="32"/>
    </w:p>
    <w:p w14:paraId="35826EC4" w14:textId="2F8AC92D" w:rsidR="000172EB" w:rsidRDefault="000172EB" w:rsidP="00967013">
      <w:pPr>
        <w:pStyle w:val="30"/>
        <w:rPr>
          <w:rFonts w:hint="eastAsia"/>
        </w:rPr>
      </w:pPr>
      <w:r>
        <w:rPr>
          <w:rFonts w:hint="eastAsia"/>
        </w:rPr>
        <w:t>完成分析，导入数据</w:t>
      </w:r>
    </w:p>
    <w:p w14:paraId="67E03855" w14:textId="3B537A95" w:rsidR="000172EB" w:rsidRDefault="000172EB" w:rsidP="00311580">
      <w:pPr>
        <w:pStyle w:val="1e"/>
        <w:rPr>
          <w:rFonts w:hint="eastAsia"/>
        </w:rPr>
      </w:pPr>
      <w:r>
        <w:rPr>
          <w:rFonts w:hint="eastAsia"/>
        </w:rPr>
        <w:t>有</w:t>
      </w:r>
      <w:r w:rsidR="00E06389">
        <w:rPr>
          <w:rFonts w:hint="eastAsia"/>
        </w:rPr>
        <w:t>了上一小节的基础，这一部分就相对比较简单了。我们只需要修改相应导入数据的</w:t>
      </w:r>
      <w:r>
        <w:t>语句即可</w:t>
      </w:r>
      <w:r>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0172EB" w14:paraId="4610756F" w14:textId="77777777" w:rsidTr="000172EB">
        <w:trPr>
          <w:cnfStyle w:val="100000000000" w:firstRow="1" w:lastRow="0" w:firstColumn="0" w:lastColumn="0" w:oddVBand="0" w:evenVBand="0" w:oddHBand="0" w:evenHBand="0" w:firstRowFirstColumn="0" w:firstRowLastColumn="0" w:lastRowFirstColumn="0" w:lastRowLastColumn="0"/>
        </w:trPr>
        <w:tc>
          <w:tcPr>
            <w:tcW w:w="8586" w:type="dxa"/>
          </w:tcPr>
          <w:p w14:paraId="2F074A8C" w14:textId="4555DC87" w:rsidR="00700E62" w:rsidRDefault="00700E62" w:rsidP="00700E62">
            <w:pPr>
              <w:pStyle w:val="2f2"/>
              <w:ind w:left="0"/>
              <w:rPr>
                <w:lang w:eastAsia="zh-CN"/>
              </w:rPr>
            </w:pPr>
            <w:r>
              <w:rPr>
                <w:lang w:eastAsia="zh-CN"/>
              </w:rPr>
              <w:t>df</w:t>
            </w:r>
            <w:r w:rsidR="004067F6">
              <w:rPr>
                <w:lang w:eastAsia="zh-CN"/>
              </w:rPr>
              <w:t>2</w:t>
            </w:r>
            <w:r>
              <w:rPr>
                <w:lang w:eastAsia="zh-CN"/>
              </w:rPr>
              <w:t xml:space="preserve"> = </w:t>
            </w:r>
            <w:r w:rsidR="00E06389" w:rsidRPr="00E06389">
              <w:rPr>
                <w:lang w:eastAsia="zh-CN"/>
              </w:rPr>
              <w:t>pd.read_excel(</w:t>
            </w:r>
            <w:r w:rsidR="00E06389">
              <w:rPr>
                <w:lang w:eastAsia="zh-CN"/>
              </w:rPr>
              <w:t>os.path.join(</w:t>
            </w:r>
            <w:r w:rsidR="00426D4F" w:rsidRPr="00426D4F">
              <w:rPr>
                <w:lang w:eastAsia="zh-CN"/>
              </w:rPr>
              <w:t xml:space="preserve"> os.path.expanduser('~')</w:t>
            </w:r>
            <w:r w:rsidR="00E06389">
              <w:rPr>
                <w:lang w:eastAsia="zh-CN"/>
              </w:rPr>
              <w:t>,'Desktop','sql2</w:t>
            </w:r>
            <w:r w:rsidR="00E06389" w:rsidRPr="00E06389">
              <w:rPr>
                <w:lang w:eastAsia="zh-CN"/>
              </w:rPr>
              <w:t>.xlsx'))</w:t>
            </w:r>
          </w:p>
          <w:p w14:paraId="45C3B43A" w14:textId="77777777" w:rsidR="00700E62" w:rsidRPr="00E06389" w:rsidRDefault="00700E62" w:rsidP="00700E62">
            <w:pPr>
              <w:pStyle w:val="2f2"/>
              <w:ind w:left="0"/>
              <w:rPr>
                <w:lang w:eastAsia="zh-CN"/>
              </w:rPr>
            </w:pPr>
          </w:p>
          <w:p w14:paraId="7FE5F277" w14:textId="2E236D41" w:rsidR="00700E62" w:rsidRDefault="002D152D" w:rsidP="00700E62">
            <w:pPr>
              <w:pStyle w:val="2f2"/>
              <w:ind w:left="0"/>
              <w:rPr>
                <w:lang w:eastAsia="zh-CN"/>
              </w:rPr>
            </w:pPr>
            <w:r>
              <w:rPr>
                <w:color w:val="FF0000"/>
                <w:lang w:eastAsia="zh-CN"/>
              </w:rPr>
              <w:t>#'''7</w:t>
            </w:r>
            <w:r w:rsidR="00700E62" w:rsidRPr="00700E62">
              <w:rPr>
                <w:color w:val="FF0000"/>
                <w:lang w:eastAsia="zh-CN"/>
              </w:rPr>
              <w:t>.</w:t>
            </w:r>
            <w:r w:rsidR="00700E62" w:rsidRPr="00700E62">
              <w:rPr>
                <w:color w:val="FF0000"/>
                <w:lang w:eastAsia="zh-CN"/>
              </w:rPr>
              <w:t>指定表的列索引为</w:t>
            </w:r>
            <w:r w:rsidR="00700E62" w:rsidRPr="00700E62">
              <w:rPr>
                <w:color w:val="FF0000"/>
                <w:lang w:eastAsia="zh-CN"/>
              </w:rPr>
              <w:t xml:space="preserve"> province</w:t>
            </w:r>
            <w:r w:rsidR="00700E62" w:rsidRPr="00700E62">
              <w:rPr>
                <w:color w:val="FF0000"/>
                <w:lang w:eastAsia="zh-CN"/>
              </w:rPr>
              <w:t>和</w:t>
            </w:r>
            <w:r w:rsidR="00700E62" w:rsidRPr="00700E62">
              <w:rPr>
                <w:color w:val="FF0000"/>
                <w:lang w:eastAsia="zh-CN"/>
              </w:rPr>
              <w:t xml:space="preserve"> totaluser ''</w:t>
            </w:r>
            <w:r w:rsidR="00700E62">
              <w:rPr>
                <w:lang w:eastAsia="zh-CN"/>
              </w:rPr>
              <w:t>'</w:t>
            </w:r>
          </w:p>
          <w:p w14:paraId="3393BC36" w14:textId="08DE2963" w:rsidR="00700E62" w:rsidRDefault="00700E62" w:rsidP="00700E62">
            <w:pPr>
              <w:pStyle w:val="2f2"/>
              <w:ind w:left="0"/>
              <w:rPr>
                <w:lang w:eastAsia="zh-CN"/>
              </w:rPr>
            </w:pPr>
            <w:r>
              <w:rPr>
                <w:lang w:eastAsia="zh-CN"/>
              </w:rPr>
              <w:t xml:space="preserve">df2.columns = </w:t>
            </w:r>
            <w:r w:rsidR="00B46A11">
              <w:rPr>
                <w:lang w:eastAsia="zh-CN"/>
              </w:rPr>
              <w:t>['province','totaluser']</w:t>
            </w:r>
          </w:p>
          <w:p w14:paraId="655697F5" w14:textId="41BDF0F0" w:rsidR="000172EB" w:rsidRPr="008D39A4" w:rsidRDefault="000172EB" w:rsidP="00700E62">
            <w:pPr>
              <w:pStyle w:val="2f2"/>
              <w:ind w:left="0"/>
              <w:rPr>
                <w:lang w:eastAsia="zh-CN"/>
              </w:rPr>
            </w:pPr>
          </w:p>
        </w:tc>
      </w:tr>
    </w:tbl>
    <w:p w14:paraId="6A463409" w14:textId="77777777" w:rsidR="000172EB" w:rsidRDefault="000172EB" w:rsidP="000172EB">
      <w:pPr>
        <w:pStyle w:val="2f2"/>
        <w:ind w:left="0"/>
        <w:rPr>
          <w:lang w:eastAsia="zh-CN"/>
        </w:rPr>
      </w:pPr>
    </w:p>
    <w:p w14:paraId="224733A9" w14:textId="4099E96C" w:rsidR="000172EB" w:rsidRDefault="000172EB" w:rsidP="00311580">
      <w:pPr>
        <w:pStyle w:val="1e"/>
        <w:rPr>
          <w:rFonts w:hint="eastAsia"/>
        </w:rPr>
      </w:pPr>
      <w:r>
        <w:rPr>
          <w:rFonts w:hint="eastAsia"/>
        </w:rPr>
        <w:t>数据分析的结果就被保存在了</w:t>
      </w:r>
      <w:r>
        <w:rPr>
          <w:rFonts w:hint="eastAsia"/>
        </w:rPr>
        <w:t>df</w:t>
      </w:r>
      <w:r>
        <w:t>2</w:t>
      </w:r>
      <w:r>
        <w:rPr>
          <w:rFonts w:hint="eastAsia"/>
        </w:rPr>
        <w:t>里。</w:t>
      </w:r>
    </w:p>
    <w:p w14:paraId="20958D93" w14:textId="59CD0CA0" w:rsidR="000172EB" w:rsidRDefault="000172EB" w:rsidP="00311580">
      <w:pPr>
        <w:pStyle w:val="1e"/>
        <w:rPr>
          <w:rFonts w:hint="eastAsia"/>
        </w:rPr>
      </w:pPr>
      <w:r>
        <w:rPr>
          <w:rFonts w:hint="eastAsia"/>
        </w:rPr>
        <w:t>同样的，我们可以用</w:t>
      </w:r>
      <w:r w:rsidR="00D6190E">
        <w:rPr>
          <w:rFonts w:hint="eastAsia"/>
        </w:rPr>
        <w:t xml:space="preserve"> </w:t>
      </w:r>
      <w:r>
        <w:rPr>
          <w:rFonts w:hint="eastAsia"/>
        </w:rPr>
        <w:t>head</w:t>
      </w:r>
      <w:r w:rsidR="00D6190E">
        <w:t xml:space="preserve">(5) </w:t>
      </w:r>
      <w:r>
        <w:rPr>
          <w:rFonts w:hint="eastAsia"/>
        </w:rPr>
        <w:t>命令查看前</w:t>
      </w:r>
      <w:r>
        <w:rPr>
          <w:rFonts w:hint="eastAsia"/>
        </w:rPr>
        <w:t>5</w:t>
      </w:r>
      <w:r>
        <w:rPr>
          <w:rFonts w:hint="eastAsia"/>
        </w:rPr>
        <w:t>条数据：</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0172EB" w14:paraId="5045EC66" w14:textId="77777777" w:rsidTr="000172EB">
        <w:trPr>
          <w:cnfStyle w:val="100000000000" w:firstRow="1" w:lastRow="0" w:firstColumn="0" w:lastColumn="0" w:oddVBand="0" w:evenVBand="0" w:oddHBand="0" w:evenHBand="0" w:firstRowFirstColumn="0" w:firstRowLastColumn="0" w:lastRowFirstColumn="0" w:lastRowLastColumn="0"/>
        </w:trPr>
        <w:tc>
          <w:tcPr>
            <w:tcW w:w="8586" w:type="dxa"/>
          </w:tcPr>
          <w:p w14:paraId="2464F634" w14:textId="220D47A2" w:rsidR="000172EB" w:rsidRPr="008D39A4" w:rsidRDefault="007B0128" w:rsidP="00D6190E">
            <w:pPr>
              <w:pStyle w:val="2f2"/>
              <w:ind w:left="0"/>
              <w:rPr>
                <w:lang w:eastAsia="zh-CN"/>
              </w:rPr>
            </w:pPr>
            <w:r>
              <w:rPr>
                <w:lang w:eastAsia="zh-CN"/>
              </w:rPr>
              <w:t xml:space="preserve">df2.head(5) </w:t>
            </w:r>
            <w:r w:rsidRPr="007B0128">
              <w:rPr>
                <w:color w:val="365F91" w:themeColor="accent1" w:themeShade="BF"/>
                <w:lang w:eastAsia="zh-CN"/>
              </w:rPr>
              <w:t>#</w:t>
            </w:r>
            <w:r w:rsidRPr="007B0128">
              <w:rPr>
                <w:color w:val="365F91" w:themeColor="accent1" w:themeShade="BF"/>
                <w:lang w:eastAsia="zh-CN"/>
              </w:rPr>
              <w:t>查看前</w:t>
            </w:r>
            <w:r w:rsidRPr="007B0128">
              <w:rPr>
                <w:color w:val="365F91" w:themeColor="accent1" w:themeShade="BF"/>
                <w:lang w:eastAsia="zh-CN"/>
              </w:rPr>
              <w:t>5</w:t>
            </w:r>
            <w:r w:rsidRPr="007B0128">
              <w:rPr>
                <w:color w:val="365F91" w:themeColor="accent1" w:themeShade="BF"/>
                <w:lang w:eastAsia="zh-CN"/>
              </w:rPr>
              <w:t>条数据，重点关注每一列的行索引是否从</w:t>
            </w:r>
            <w:r w:rsidRPr="007B0128">
              <w:rPr>
                <w:color w:val="365F91" w:themeColor="accent1" w:themeShade="BF"/>
                <w:lang w:eastAsia="zh-CN"/>
              </w:rPr>
              <w:t>1</w:t>
            </w:r>
            <w:r w:rsidRPr="007B0128">
              <w:rPr>
                <w:color w:val="365F91" w:themeColor="accent1" w:themeShade="BF"/>
                <w:lang w:eastAsia="zh-CN"/>
              </w:rPr>
              <w:t>开始编号，以及列索引是否正确修改为</w:t>
            </w:r>
            <w:r w:rsidRPr="007B0128">
              <w:rPr>
                <w:color w:val="365F91" w:themeColor="accent1" w:themeShade="BF"/>
                <w:lang w:eastAsia="zh-CN"/>
              </w:rPr>
              <w:t>province</w:t>
            </w:r>
            <w:r w:rsidRPr="007B0128">
              <w:rPr>
                <w:color w:val="365F91" w:themeColor="accent1" w:themeShade="BF"/>
                <w:lang w:eastAsia="zh-CN"/>
              </w:rPr>
              <w:t>和</w:t>
            </w:r>
            <w:r w:rsidRPr="007B0128">
              <w:rPr>
                <w:color w:val="365F91" w:themeColor="accent1" w:themeShade="BF"/>
                <w:lang w:eastAsia="zh-CN"/>
              </w:rPr>
              <w:t>totaluser</w:t>
            </w:r>
            <w:r>
              <w:rPr>
                <w:lang w:eastAsia="zh-CN"/>
              </w:rPr>
              <w:t>。</w:t>
            </w:r>
          </w:p>
        </w:tc>
      </w:tr>
    </w:tbl>
    <w:p w14:paraId="258AF825" w14:textId="77777777" w:rsidR="000172EB" w:rsidRDefault="000172EB" w:rsidP="00311580">
      <w:pPr>
        <w:pStyle w:val="1e"/>
        <w:rPr>
          <w:rFonts w:hint="eastAsia"/>
        </w:rPr>
      </w:pPr>
      <w:r>
        <w:rPr>
          <w:rFonts w:hint="eastAsia"/>
        </w:rPr>
        <w:t>显示结果为：</w:t>
      </w:r>
    </w:p>
    <w:p w14:paraId="7AF0B85A" w14:textId="1265ACF0" w:rsidR="00D6190E" w:rsidRDefault="00D6190E" w:rsidP="00311580">
      <w:pPr>
        <w:pStyle w:val="1e"/>
        <w:rPr>
          <w:rFonts w:hint="eastAsia"/>
        </w:rPr>
      </w:pPr>
      <w:r>
        <w:t xml:space="preserve">Out: </w:t>
      </w:r>
    </w:p>
    <w:p w14:paraId="7FDD4C94" w14:textId="77777777" w:rsidR="00D6190E" w:rsidRDefault="00D6190E" w:rsidP="00311580">
      <w:pPr>
        <w:pStyle w:val="1e"/>
        <w:rPr>
          <w:rFonts w:hint="eastAsia"/>
        </w:rPr>
      </w:pPr>
      <w:r>
        <w:t xml:space="preserve">  </w:t>
      </w:r>
      <w:proofErr w:type="gramStart"/>
      <w:r>
        <w:t>province  totaluser</w:t>
      </w:r>
      <w:proofErr w:type="gramEnd"/>
    </w:p>
    <w:p w14:paraId="67CFBB94" w14:textId="6AF8CB1C" w:rsidR="00D6190E" w:rsidRDefault="00D6190E" w:rsidP="00311580">
      <w:pPr>
        <w:pStyle w:val="1e"/>
        <w:rPr>
          <w:rFonts w:hint="eastAsia"/>
        </w:rPr>
      </w:pPr>
      <w:r>
        <w:t xml:space="preserve">1      </w:t>
      </w:r>
      <w:r w:rsidR="003E08CC">
        <w:rPr>
          <w:rFonts w:hint="eastAsia"/>
        </w:rPr>
        <w:t>天津</w:t>
      </w:r>
      <w:r>
        <w:t>市</w:t>
      </w:r>
      <w:r w:rsidR="003E08CC">
        <w:t xml:space="preserve">       1947</w:t>
      </w:r>
    </w:p>
    <w:p w14:paraId="275C19AC" w14:textId="05AC0D6F" w:rsidR="00D6190E" w:rsidRDefault="00D6190E" w:rsidP="00311580">
      <w:pPr>
        <w:pStyle w:val="1e"/>
        <w:rPr>
          <w:rFonts w:hint="eastAsia"/>
        </w:rPr>
      </w:pPr>
      <w:r>
        <w:t xml:space="preserve">2      </w:t>
      </w:r>
      <w:r w:rsidR="003E08CC">
        <w:rPr>
          <w:rFonts w:hint="eastAsia"/>
        </w:rPr>
        <w:t>江苏</w:t>
      </w:r>
      <w:r>
        <w:t>省</w:t>
      </w:r>
      <w:r w:rsidR="003E08CC">
        <w:t xml:space="preserve">       1925</w:t>
      </w:r>
    </w:p>
    <w:p w14:paraId="1351AD75" w14:textId="34AF5C6E" w:rsidR="00D6190E" w:rsidRDefault="00D6190E" w:rsidP="00311580">
      <w:pPr>
        <w:pStyle w:val="1e"/>
        <w:rPr>
          <w:rFonts w:hint="eastAsia"/>
        </w:rPr>
      </w:pPr>
      <w:r>
        <w:t xml:space="preserve">3      </w:t>
      </w:r>
      <w:r w:rsidR="003E08CC">
        <w:rPr>
          <w:rFonts w:hint="eastAsia"/>
        </w:rPr>
        <w:t>浙江</w:t>
      </w:r>
      <w:r>
        <w:t>省</w:t>
      </w:r>
      <w:r w:rsidR="003E08CC">
        <w:t xml:space="preserve">       1881</w:t>
      </w:r>
    </w:p>
    <w:p w14:paraId="3F783067" w14:textId="3470909E" w:rsidR="00D6190E" w:rsidRDefault="00D6190E" w:rsidP="00311580">
      <w:pPr>
        <w:pStyle w:val="1e"/>
        <w:rPr>
          <w:rFonts w:hint="eastAsia"/>
        </w:rPr>
      </w:pPr>
      <w:r>
        <w:t xml:space="preserve">4      </w:t>
      </w:r>
      <w:r w:rsidR="003E08CC">
        <w:rPr>
          <w:rFonts w:hint="eastAsia"/>
        </w:rPr>
        <w:t>上海</w:t>
      </w:r>
      <w:r>
        <w:t>市</w:t>
      </w:r>
      <w:r w:rsidR="003E08CC">
        <w:t xml:space="preserve">       1878</w:t>
      </w:r>
    </w:p>
    <w:p w14:paraId="0159AC64" w14:textId="6EF5613C" w:rsidR="000172EB" w:rsidRPr="001C55EA" w:rsidRDefault="00D6190E" w:rsidP="00311580">
      <w:pPr>
        <w:pStyle w:val="1e"/>
        <w:rPr>
          <w:rFonts w:hint="eastAsia"/>
        </w:rPr>
      </w:pPr>
      <w:r>
        <w:lastRenderedPageBreak/>
        <w:t xml:space="preserve">5      </w:t>
      </w:r>
      <w:r w:rsidR="003E08CC">
        <w:rPr>
          <w:rFonts w:hint="eastAsia"/>
        </w:rPr>
        <w:t>北京</w:t>
      </w:r>
      <w:r>
        <w:t>市</w:t>
      </w:r>
      <w:r w:rsidR="003E08CC">
        <w:t xml:space="preserve">       1859</w:t>
      </w:r>
    </w:p>
    <w:p w14:paraId="68372E93" w14:textId="77777777" w:rsidR="000172EB" w:rsidRDefault="000172EB" w:rsidP="00967013">
      <w:pPr>
        <w:pStyle w:val="30"/>
        <w:rPr>
          <w:rFonts w:hint="eastAsia"/>
        </w:rPr>
      </w:pPr>
      <w:r>
        <w:rPr>
          <w:rFonts w:hint="eastAsia"/>
        </w:rPr>
        <w:t>使用</w:t>
      </w:r>
      <w:r>
        <w:rPr>
          <w:rFonts w:hint="eastAsia"/>
        </w:rPr>
        <w:t>Pyecharts</w:t>
      </w:r>
      <w:r>
        <w:rPr>
          <w:rFonts w:hint="eastAsia"/>
        </w:rPr>
        <w:t>完成可视化</w:t>
      </w:r>
    </w:p>
    <w:p w14:paraId="2802AABA" w14:textId="220BBBE9" w:rsidR="000172EB" w:rsidRDefault="000172EB" w:rsidP="00311580">
      <w:pPr>
        <w:pStyle w:val="1e"/>
        <w:rPr>
          <w:rFonts w:hint="eastAsia"/>
        </w:rPr>
      </w:pPr>
      <w:r>
        <w:rPr>
          <w:rFonts w:hint="eastAsia"/>
        </w:rPr>
        <w:t>这里我们选用</w:t>
      </w:r>
      <w:r w:rsidR="00D6190E">
        <w:rPr>
          <w:rFonts w:hint="eastAsia"/>
        </w:rPr>
        <w:t>地图</w:t>
      </w:r>
      <w:r>
        <w:rPr>
          <w:rFonts w:hint="eastAsia"/>
        </w:rPr>
        <w:t>来完成可视化操作。需要调用</w:t>
      </w:r>
      <w:r w:rsidR="00D6190E">
        <w:t>Map</w:t>
      </w:r>
      <w:r>
        <w:rPr>
          <w:rFonts w:hint="eastAsia"/>
        </w:rPr>
        <w:t>函数来完成相应的操作。</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0172EB" w14:paraId="0E917252" w14:textId="77777777" w:rsidTr="000172EB">
        <w:trPr>
          <w:cnfStyle w:val="100000000000" w:firstRow="1" w:lastRow="0" w:firstColumn="0" w:lastColumn="0" w:oddVBand="0" w:evenVBand="0" w:oddHBand="0" w:evenHBand="0" w:firstRowFirstColumn="0" w:firstRowLastColumn="0" w:lastRowFirstColumn="0" w:lastRowLastColumn="0"/>
        </w:trPr>
        <w:tc>
          <w:tcPr>
            <w:tcW w:w="8586" w:type="dxa"/>
          </w:tcPr>
          <w:p w14:paraId="29A64D8D" w14:textId="77777777" w:rsidR="00700E62" w:rsidRDefault="00700E62" w:rsidP="00700E62">
            <w:pPr>
              <w:pStyle w:val="2f2"/>
              <w:ind w:left="0"/>
              <w:rPr>
                <w:lang w:eastAsia="zh-CN"/>
              </w:rPr>
            </w:pPr>
            <w:r>
              <w:rPr>
                <w:lang w:eastAsia="zh-CN"/>
              </w:rPr>
              <w:t xml:space="preserve">from pyecharts.charts import Map </w:t>
            </w:r>
            <w:r w:rsidRPr="007B0128">
              <w:rPr>
                <w:color w:val="365F91" w:themeColor="accent1" w:themeShade="BF"/>
                <w:lang w:eastAsia="zh-CN"/>
              </w:rPr>
              <w:t xml:space="preserve"># </w:t>
            </w:r>
            <w:r w:rsidRPr="007B0128">
              <w:rPr>
                <w:color w:val="365F91" w:themeColor="accent1" w:themeShade="BF"/>
                <w:lang w:eastAsia="zh-CN"/>
              </w:rPr>
              <w:t>调用</w:t>
            </w:r>
            <w:r w:rsidRPr="007B0128">
              <w:rPr>
                <w:color w:val="365F91" w:themeColor="accent1" w:themeShade="BF"/>
                <w:lang w:eastAsia="zh-CN"/>
              </w:rPr>
              <w:t>Map</w:t>
            </w:r>
            <w:r w:rsidRPr="007B0128">
              <w:rPr>
                <w:color w:val="365F91" w:themeColor="accent1" w:themeShade="BF"/>
                <w:lang w:eastAsia="zh-CN"/>
              </w:rPr>
              <w:t>函数，注意</w:t>
            </w:r>
            <w:r w:rsidRPr="007B0128">
              <w:rPr>
                <w:color w:val="365F91" w:themeColor="accent1" w:themeShade="BF"/>
                <w:lang w:eastAsia="zh-CN"/>
              </w:rPr>
              <w:t>M</w:t>
            </w:r>
            <w:r w:rsidRPr="007B0128">
              <w:rPr>
                <w:color w:val="365F91" w:themeColor="accent1" w:themeShade="BF"/>
                <w:lang w:eastAsia="zh-CN"/>
              </w:rPr>
              <w:t>大写</w:t>
            </w:r>
          </w:p>
          <w:p w14:paraId="6BF9EB71" w14:textId="77777777" w:rsidR="00700E62" w:rsidRPr="007B0128" w:rsidRDefault="00700E62" w:rsidP="00700E62">
            <w:pPr>
              <w:pStyle w:val="2f2"/>
              <w:ind w:left="0"/>
              <w:rPr>
                <w:color w:val="365F91" w:themeColor="accent1" w:themeShade="BF"/>
                <w:lang w:eastAsia="zh-CN"/>
              </w:rPr>
            </w:pPr>
            <w:r w:rsidRPr="007B0128">
              <w:rPr>
                <w:color w:val="365F91" w:themeColor="accent1" w:themeShade="BF"/>
                <w:lang w:eastAsia="zh-CN"/>
              </w:rPr>
              <w:t xml:space="preserve"># </w:t>
            </w:r>
            <w:r w:rsidRPr="007B0128">
              <w:rPr>
                <w:color w:val="365F91" w:themeColor="accent1" w:themeShade="BF"/>
                <w:lang w:eastAsia="zh-CN"/>
              </w:rPr>
              <w:t>把省份名称以列表方式写入</w:t>
            </w:r>
            <w:r w:rsidRPr="007B0128">
              <w:rPr>
                <w:color w:val="365F91" w:themeColor="accent1" w:themeShade="BF"/>
                <w:lang w:eastAsia="zh-CN"/>
              </w:rPr>
              <w:t>x</w:t>
            </w:r>
            <w:r w:rsidRPr="007B0128">
              <w:rPr>
                <w:color w:val="365F91" w:themeColor="accent1" w:themeShade="BF"/>
                <w:lang w:eastAsia="zh-CN"/>
              </w:rPr>
              <w:t>中。</w:t>
            </w:r>
          </w:p>
          <w:p w14:paraId="6DCA4A5B" w14:textId="77777777" w:rsidR="00700E62" w:rsidRPr="007B0128" w:rsidRDefault="00700E62" w:rsidP="00700E62">
            <w:pPr>
              <w:pStyle w:val="2f2"/>
              <w:ind w:left="0"/>
              <w:rPr>
                <w:color w:val="365F91" w:themeColor="accent1" w:themeShade="BF"/>
                <w:lang w:eastAsia="zh-CN"/>
              </w:rPr>
            </w:pPr>
            <w:r w:rsidRPr="007B0128">
              <w:rPr>
                <w:color w:val="365F91" w:themeColor="accent1" w:themeShade="BF"/>
                <w:lang w:eastAsia="zh-CN"/>
              </w:rPr>
              <w:t xml:space="preserve"># </w:t>
            </w:r>
            <w:r w:rsidRPr="007B0128">
              <w:rPr>
                <w:color w:val="365F91" w:themeColor="accent1" w:themeShade="BF"/>
                <w:lang w:eastAsia="zh-CN"/>
              </w:rPr>
              <w:t>由于</w:t>
            </w:r>
            <w:r w:rsidRPr="007B0128">
              <w:rPr>
                <w:color w:val="365F91" w:themeColor="accent1" w:themeShade="BF"/>
                <w:lang w:eastAsia="zh-CN"/>
              </w:rPr>
              <w:t>Pyecharts</w:t>
            </w:r>
            <w:r w:rsidRPr="007B0128">
              <w:rPr>
                <w:color w:val="365F91" w:themeColor="accent1" w:themeShade="BF"/>
                <w:lang w:eastAsia="zh-CN"/>
              </w:rPr>
              <w:t>默认的省份名称都是简写，因此我们需要把</w:t>
            </w:r>
            <w:r w:rsidRPr="007B0128">
              <w:rPr>
                <w:color w:val="365F91" w:themeColor="accent1" w:themeShade="BF"/>
                <w:lang w:eastAsia="zh-CN"/>
              </w:rPr>
              <w:t>“</w:t>
            </w:r>
            <w:r w:rsidRPr="007B0128">
              <w:rPr>
                <w:color w:val="365F91" w:themeColor="accent1" w:themeShade="BF"/>
                <w:lang w:eastAsia="zh-CN"/>
              </w:rPr>
              <w:t>省</w:t>
            </w:r>
            <w:r w:rsidRPr="007B0128">
              <w:rPr>
                <w:color w:val="365F91" w:themeColor="accent1" w:themeShade="BF"/>
                <w:lang w:eastAsia="zh-CN"/>
              </w:rPr>
              <w:t>”</w:t>
            </w:r>
            <w:r w:rsidRPr="007B0128">
              <w:rPr>
                <w:color w:val="365F91" w:themeColor="accent1" w:themeShade="BF"/>
                <w:lang w:eastAsia="zh-CN"/>
              </w:rPr>
              <w:t>、</w:t>
            </w:r>
            <w:r w:rsidRPr="007B0128">
              <w:rPr>
                <w:color w:val="365F91" w:themeColor="accent1" w:themeShade="BF"/>
                <w:lang w:eastAsia="zh-CN"/>
              </w:rPr>
              <w:t>“</w:t>
            </w:r>
            <w:r w:rsidRPr="007B0128">
              <w:rPr>
                <w:color w:val="365F91" w:themeColor="accent1" w:themeShade="BF"/>
                <w:lang w:eastAsia="zh-CN"/>
              </w:rPr>
              <w:t>市</w:t>
            </w:r>
            <w:r w:rsidRPr="007B0128">
              <w:rPr>
                <w:color w:val="365F91" w:themeColor="accent1" w:themeShade="BF"/>
                <w:lang w:eastAsia="zh-CN"/>
              </w:rPr>
              <w:t>”</w:t>
            </w:r>
            <w:r w:rsidRPr="007B0128">
              <w:rPr>
                <w:color w:val="365F91" w:themeColor="accent1" w:themeShade="BF"/>
                <w:lang w:eastAsia="zh-CN"/>
              </w:rPr>
              <w:t>、</w:t>
            </w:r>
            <w:r w:rsidRPr="007B0128">
              <w:rPr>
                <w:color w:val="365F91" w:themeColor="accent1" w:themeShade="BF"/>
                <w:lang w:eastAsia="zh-CN"/>
              </w:rPr>
              <w:t>“xx</w:t>
            </w:r>
            <w:r w:rsidRPr="007B0128">
              <w:rPr>
                <w:color w:val="365F91" w:themeColor="accent1" w:themeShade="BF"/>
                <w:lang w:eastAsia="zh-CN"/>
              </w:rPr>
              <w:t>族自治区</w:t>
            </w:r>
            <w:r w:rsidRPr="007B0128">
              <w:rPr>
                <w:color w:val="365F91" w:themeColor="accent1" w:themeShade="BF"/>
                <w:lang w:eastAsia="zh-CN"/>
              </w:rPr>
              <w:t>”</w:t>
            </w:r>
            <w:r w:rsidRPr="007B0128">
              <w:rPr>
                <w:color w:val="365F91" w:themeColor="accent1" w:themeShade="BF"/>
                <w:lang w:eastAsia="zh-CN"/>
              </w:rPr>
              <w:t>等信息都去掉，只保留简写。</w:t>
            </w:r>
          </w:p>
          <w:p w14:paraId="04936C17" w14:textId="77777777" w:rsidR="00700E62" w:rsidRDefault="00700E62" w:rsidP="00700E62">
            <w:pPr>
              <w:pStyle w:val="2f2"/>
              <w:ind w:left="0"/>
              <w:rPr>
                <w:lang w:eastAsia="zh-CN"/>
              </w:rPr>
            </w:pPr>
            <w:r w:rsidRPr="007B0128">
              <w:rPr>
                <w:color w:val="365F91" w:themeColor="accent1" w:themeShade="BF"/>
                <w:lang w:eastAsia="zh-CN"/>
              </w:rPr>
              <w:t xml:space="preserve"># </w:t>
            </w:r>
            <w:r w:rsidRPr="007B0128">
              <w:rPr>
                <w:color w:val="365F91" w:themeColor="accent1" w:themeShade="BF"/>
                <w:lang w:eastAsia="zh-CN"/>
              </w:rPr>
              <w:t>数据中未包含港澳台地区，除了黑龙江和内蒙古的简写是三个字，其余都是两个字，因此可直接按需截取：</w:t>
            </w:r>
          </w:p>
          <w:p w14:paraId="26A6588B" w14:textId="77777777" w:rsidR="00700E62" w:rsidRDefault="00700E62" w:rsidP="00700E62">
            <w:pPr>
              <w:pStyle w:val="2f2"/>
              <w:ind w:left="0"/>
              <w:rPr>
                <w:lang w:eastAsia="zh-CN"/>
              </w:rPr>
            </w:pPr>
            <w:r>
              <w:rPr>
                <w:lang w:eastAsia="zh-CN"/>
              </w:rPr>
              <w:t>x = [p[:2] if p not in ['</w:t>
            </w:r>
            <w:r>
              <w:rPr>
                <w:lang w:eastAsia="zh-CN"/>
              </w:rPr>
              <w:t>黑龙江省</w:t>
            </w:r>
            <w:r>
              <w:rPr>
                <w:lang w:eastAsia="zh-CN"/>
              </w:rPr>
              <w:t>','</w:t>
            </w:r>
            <w:r>
              <w:rPr>
                <w:lang w:eastAsia="zh-CN"/>
              </w:rPr>
              <w:t>内蒙古自治区</w:t>
            </w:r>
            <w:r>
              <w:rPr>
                <w:lang w:eastAsia="zh-CN"/>
              </w:rPr>
              <w:t>'] else p[:3] for p in df2['province'].values]</w:t>
            </w:r>
          </w:p>
          <w:p w14:paraId="569F8A16" w14:textId="77777777" w:rsidR="00700E62" w:rsidRDefault="00700E62" w:rsidP="00700E62">
            <w:pPr>
              <w:pStyle w:val="2f2"/>
              <w:ind w:left="0"/>
              <w:rPr>
                <w:lang w:eastAsia="zh-CN"/>
              </w:rPr>
            </w:pPr>
            <w:r w:rsidRPr="007B0128">
              <w:rPr>
                <w:color w:val="365F91" w:themeColor="accent1" w:themeShade="BF"/>
                <w:lang w:eastAsia="zh-CN"/>
              </w:rPr>
              <w:t xml:space="preserve"># </w:t>
            </w:r>
            <w:r w:rsidRPr="007B0128">
              <w:rPr>
                <w:color w:val="365F91" w:themeColor="accent1" w:themeShade="BF"/>
                <w:lang w:eastAsia="zh-CN"/>
              </w:rPr>
              <w:t>把用户数量这一列的所有信息存入</w:t>
            </w:r>
            <w:r w:rsidRPr="007B0128">
              <w:rPr>
                <w:color w:val="365F91" w:themeColor="accent1" w:themeShade="BF"/>
                <w:lang w:eastAsia="zh-CN"/>
              </w:rPr>
              <w:t>y</w:t>
            </w:r>
            <w:r w:rsidRPr="007B0128">
              <w:rPr>
                <w:color w:val="365F91" w:themeColor="accent1" w:themeShade="BF"/>
                <w:lang w:eastAsia="zh-CN"/>
              </w:rPr>
              <w:t>中。注意要强制转化为</w:t>
            </w:r>
            <w:r w:rsidRPr="007B0128">
              <w:rPr>
                <w:color w:val="365F91" w:themeColor="accent1" w:themeShade="BF"/>
                <w:lang w:eastAsia="zh-CN"/>
              </w:rPr>
              <w:t>int</w:t>
            </w:r>
            <w:r w:rsidRPr="007B0128">
              <w:rPr>
                <w:color w:val="365F91" w:themeColor="accent1" w:themeShade="BF"/>
                <w:lang w:eastAsia="zh-CN"/>
              </w:rPr>
              <w:t>类型，否则</w:t>
            </w:r>
            <w:r w:rsidRPr="007B0128">
              <w:rPr>
                <w:color w:val="365F91" w:themeColor="accent1" w:themeShade="BF"/>
                <w:lang w:eastAsia="zh-CN"/>
              </w:rPr>
              <w:t>numpy.int64</w:t>
            </w:r>
            <w:r w:rsidRPr="007B0128">
              <w:rPr>
                <w:color w:val="365F91" w:themeColor="accent1" w:themeShade="BF"/>
                <w:lang w:eastAsia="zh-CN"/>
              </w:rPr>
              <w:t>会无法正常显示</w:t>
            </w:r>
            <w:r>
              <w:rPr>
                <w:lang w:eastAsia="zh-CN"/>
              </w:rPr>
              <w:t>。</w:t>
            </w:r>
          </w:p>
          <w:p w14:paraId="418153AC" w14:textId="77777777" w:rsidR="00700E62" w:rsidRDefault="00700E62" w:rsidP="00700E62">
            <w:pPr>
              <w:pStyle w:val="2f2"/>
              <w:ind w:left="0"/>
              <w:rPr>
                <w:lang w:eastAsia="zh-CN"/>
              </w:rPr>
            </w:pPr>
            <w:r>
              <w:rPr>
                <w:lang w:eastAsia="zh-CN"/>
              </w:rPr>
              <w:t>y = [int(x) for x in df2['totaluser'].values]</w:t>
            </w:r>
          </w:p>
          <w:p w14:paraId="1973B39F" w14:textId="77777777" w:rsidR="00700E62" w:rsidRDefault="00700E62" w:rsidP="00700E62">
            <w:pPr>
              <w:pStyle w:val="2f2"/>
              <w:ind w:left="0"/>
              <w:rPr>
                <w:lang w:eastAsia="zh-CN"/>
              </w:rPr>
            </w:pPr>
            <w:r>
              <w:rPr>
                <w:lang w:eastAsia="zh-CN"/>
              </w:rPr>
              <w:t>map_user_num = (</w:t>
            </w:r>
          </w:p>
          <w:p w14:paraId="06BE8ED7" w14:textId="77777777" w:rsidR="00700E62" w:rsidRDefault="00700E62" w:rsidP="00700E62">
            <w:pPr>
              <w:pStyle w:val="2f2"/>
              <w:ind w:left="0"/>
              <w:rPr>
                <w:lang w:eastAsia="zh-CN"/>
              </w:rPr>
            </w:pPr>
            <w:r>
              <w:rPr>
                <w:lang w:eastAsia="zh-CN"/>
              </w:rPr>
              <w:t xml:space="preserve">    Map()</w:t>
            </w:r>
          </w:p>
          <w:p w14:paraId="577A8ACC" w14:textId="77777777" w:rsidR="00700E62" w:rsidRDefault="00700E62" w:rsidP="00700E62">
            <w:pPr>
              <w:pStyle w:val="2f2"/>
              <w:ind w:left="0"/>
              <w:rPr>
                <w:lang w:eastAsia="zh-CN"/>
              </w:rPr>
            </w:pPr>
            <w:r>
              <w:rPr>
                <w:lang w:eastAsia="zh-CN"/>
              </w:rPr>
              <w:t xml:space="preserve">    .add(</w:t>
            </w:r>
          </w:p>
          <w:p w14:paraId="132B92E6" w14:textId="77777777" w:rsidR="00700E62" w:rsidRDefault="00700E62" w:rsidP="00700E62">
            <w:pPr>
              <w:pStyle w:val="2f2"/>
              <w:ind w:left="0"/>
              <w:rPr>
                <w:lang w:eastAsia="zh-CN"/>
              </w:rPr>
            </w:pPr>
            <w:r>
              <w:rPr>
                <w:lang w:eastAsia="zh-CN"/>
              </w:rPr>
              <w:t xml:space="preserve">        "</w:t>
            </w:r>
            <w:r>
              <w:rPr>
                <w:lang w:eastAsia="zh-CN"/>
              </w:rPr>
              <w:t>用户数量</w:t>
            </w:r>
            <w:r>
              <w:rPr>
                <w:lang w:eastAsia="zh-CN"/>
              </w:rPr>
              <w:t xml:space="preserve">", </w:t>
            </w:r>
            <w:r w:rsidRPr="007B0128">
              <w:rPr>
                <w:color w:val="365F91" w:themeColor="accent1" w:themeShade="BF"/>
                <w:lang w:eastAsia="zh-CN"/>
              </w:rPr>
              <w:t>#</w:t>
            </w:r>
            <w:r w:rsidRPr="007B0128">
              <w:rPr>
                <w:color w:val="365F91" w:themeColor="accent1" w:themeShade="BF"/>
                <w:lang w:eastAsia="zh-CN"/>
              </w:rPr>
              <w:t>指定系列名称</w:t>
            </w:r>
          </w:p>
          <w:p w14:paraId="09AF2C6B" w14:textId="77777777" w:rsidR="00700E62" w:rsidRDefault="00700E62" w:rsidP="00700E62">
            <w:pPr>
              <w:pStyle w:val="2f2"/>
              <w:ind w:left="0"/>
              <w:rPr>
                <w:lang w:eastAsia="zh-CN"/>
              </w:rPr>
            </w:pPr>
            <w:r>
              <w:rPr>
                <w:lang w:eastAsia="zh-CN"/>
              </w:rPr>
              <w:t xml:space="preserve">        </w:t>
            </w:r>
          </w:p>
          <w:p w14:paraId="2047B474" w14:textId="56162957" w:rsidR="00700E62" w:rsidRDefault="00700E62" w:rsidP="00700E62">
            <w:pPr>
              <w:pStyle w:val="2f2"/>
              <w:ind w:left="0"/>
              <w:rPr>
                <w:lang w:eastAsia="zh-CN"/>
              </w:rPr>
            </w:pPr>
            <w:r>
              <w:rPr>
                <w:lang w:eastAsia="zh-CN"/>
              </w:rPr>
              <w:t xml:space="preserve">        </w:t>
            </w:r>
            <w:r w:rsidR="002D152D">
              <w:rPr>
                <w:color w:val="FF0000"/>
                <w:lang w:eastAsia="zh-CN"/>
              </w:rPr>
              <w:t>#'''8</w:t>
            </w:r>
            <w:r w:rsidRPr="00700E62">
              <w:rPr>
                <w:color w:val="FF0000"/>
                <w:lang w:eastAsia="zh-CN"/>
              </w:rPr>
              <w:t>.</w:t>
            </w:r>
            <w:r w:rsidRPr="00700E62">
              <w:rPr>
                <w:color w:val="FF0000"/>
                <w:lang w:eastAsia="zh-CN"/>
              </w:rPr>
              <w:t>请学员完成以下内容，向</w:t>
            </w:r>
            <w:r w:rsidRPr="00700E62">
              <w:rPr>
                <w:color w:val="FF0000"/>
                <w:lang w:eastAsia="zh-CN"/>
              </w:rPr>
              <w:t>data_pair</w:t>
            </w:r>
            <w:r w:rsidRPr="00700E62">
              <w:rPr>
                <w:color w:val="FF0000"/>
                <w:lang w:eastAsia="zh-CN"/>
              </w:rPr>
              <w:t>里传入数据：</w:t>
            </w:r>
            <w:r w:rsidRPr="00700E62">
              <w:rPr>
                <w:color w:val="FF0000"/>
                <w:lang w:eastAsia="zh-CN"/>
              </w:rPr>
              <w:t>''</w:t>
            </w:r>
            <w:r>
              <w:rPr>
                <w:lang w:eastAsia="zh-CN"/>
              </w:rPr>
              <w:t>'</w:t>
            </w:r>
          </w:p>
          <w:p w14:paraId="79E286BA" w14:textId="375A2C05" w:rsidR="00700E62" w:rsidRDefault="00700E62" w:rsidP="00700E62">
            <w:pPr>
              <w:pStyle w:val="2f2"/>
              <w:ind w:left="0"/>
              <w:rPr>
                <w:lang w:eastAsia="zh-CN"/>
              </w:rPr>
            </w:pPr>
            <w:r>
              <w:rPr>
                <w:lang w:eastAsia="zh-CN"/>
              </w:rPr>
              <w:t xml:space="preserve">        data_pair = </w:t>
            </w:r>
            <w:r w:rsidR="00105C8E">
              <w:rPr>
                <w:lang w:eastAsia="zh-CN"/>
              </w:rPr>
              <w:t>[list(z) for z in zip(x, y)]</w:t>
            </w:r>
            <w:r>
              <w:rPr>
                <w:lang w:eastAsia="zh-CN"/>
              </w:rPr>
              <w:t>,</w:t>
            </w:r>
          </w:p>
          <w:p w14:paraId="02577D71" w14:textId="77777777" w:rsidR="00700E62" w:rsidRDefault="00700E62" w:rsidP="00700E62">
            <w:pPr>
              <w:pStyle w:val="2f2"/>
              <w:ind w:left="0"/>
              <w:rPr>
                <w:lang w:eastAsia="zh-CN"/>
              </w:rPr>
            </w:pPr>
            <w:r>
              <w:rPr>
                <w:lang w:eastAsia="zh-CN"/>
              </w:rPr>
              <w:t xml:space="preserve">        </w:t>
            </w:r>
          </w:p>
          <w:p w14:paraId="717412DE" w14:textId="1DF408D3" w:rsidR="00700E62" w:rsidRDefault="00700E62" w:rsidP="00700E62">
            <w:pPr>
              <w:pStyle w:val="2f2"/>
              <w:ind w:left="0"/>
              <w:rPr>
                <w:lang w:eastAsia="zh-CN"/>
              </w:rPr>
            </w:pPr>
            <w:r>
              <w:rPr>
                <w:lang w:eastAsia="zh-CN"/>
              </w:rPr>
              <w:t xml:space="preserve">        </w:t>
            </w:r>
            <w:r w:rsidR="0021623B">
              <w:rPr>
                <w:rFonts w:hint="eastAsia"/>
                <w:lang w:eastAsia="zh-CN"/>
              </w:rPr>
              <w:t>ma</w:t>
            </w:r>
            <w:r w:rsidR="0021623B">
              <w:rPr>
                <w:lang w:eastAsia="zh-CN"/>
              </w:rPr>
              <w:t>ptype=</w:t>
            </w:r>
            <w:r>
              <w:rPr>
                <w:lang w:eastAsia="zh-CN"/>
              </w:rPr>
              <w:t xml:space="preserve">'china', </w:t>
            </w:r>
            <w:r w:rsidRPr="007B0128">
              <w:rPr>
                <w:color w:val="365F91" w:themeColor="accent1" w:themeShade="BF"/>
                <w:lang w:eastAsia="zh-CN"/>
              </w:rPr>
              <w:t>#</w:t>
            </w:r>
            <w:r w:rsidRPr="007B0128">
              <w:rPr>
                <w:color w:val="365F91" w:themeColor="accent1" w:themeShade="BF"/>
                <w:lang w:eastAsia="zh-CN"/>
              </w:rPr>
              <w:t>指定地图类型是中国地图</w:t>
            </w:r>
          </w:p>
          <w:p w14:paraId="0D04BF0C" w14:textId="77777777" w:rsidR="00700E62" w:rsidRDefault="00700E62" w:rsidP="00700E62">
            <w:pPr>
              <w:pStyle w:val="2f2"/>
              <w:ind w:left="0"/>
              <w:rPr>
                <w:lang w:eastAsia="zh-CN"/>
              </w:rPr>
            </w:pPr>
            <w:r>
              <w:rPr>
                <w:lang w:eastAsia="zh-CN"/>
              </w:rPr>
              <w:t xml:space="preserve">        </w:t>
            </w:r>
          </w:p>
          <w:p w14:paraId="0A21E53D" w14:textId="3567655D" w:rsidR="00700E62" w:rsidRDefault="00700E62" w:rsidP="00700E62">
            <w:pPr>
              <w:pStyle w:val="2f2"/>
              <w:ind w:left="0"/>
              <w:rPr>
                <w:lang w:eastAsia="zh-CN"/>
              </w:rPr>
            </w:pPr>
            <w:r>
              <w:rPr>
                <w:lang w:eastAsia="zh-CN"/>
              </w:rPr>
              <w:t xml:space="preserve">        </w:t>
            </w:r>
            <w:r w:rsidR="002D152D">
              <w:rPr>
                <w:color w:val="FF0000"/>
                <w:lang w:eastAsia="zh-CN"/>
              </w:rPr>
              <w:t>#'''9</w:t>
            </w:r>
            <w:r w:rsidRPr="00700E62">
              <w:rPr>
                <w:color w:val="FF0000"/>
                <w:lang w:eastAsia="zh-CN"/>
              </w:rPr>
              <w:t>.</w:t>
            </w:r>
            <w:r w:rsidRPr="00700E62">
              <w:rPr>
                <w:color w:val="FF0000"/>
                <w:lang w:eastAsia="zh-CN"/>
              </w:rPr>
              <w:t>设定显示标签：</w:t>
            </w:r>
            <w:r w:rsidRPr="00700E62">
              <w:rPr>
                <w:color w:val="FF0000"/>
                <w:lang w:eastAsia="zh-CN"/>
              </w:rPr>
              <w:t>''</w:t>
            </w:r>
            <w:r>
              <w:rPr>
                <w:lang w:eastAsia="zh-CN"/>
              </w:rPr>
              <w:t>'</w:t>
            </w:r>
          </w:p>
          <w:p w14:paraId="5163F946" w14:textId="4A4E3581" w:rsidR="00700E62" w:rsidRDefault="00700E62" w:rsidP="00700E62">
            <w:pPr>
              <w:pStyle w:val="2f2"/>
              <w:ind w:left="0"/>
              <w:rPr>
                <w:lang w:eastAsia="zh-CN"/>
              </w:rPr>
            </w:pPr>
            <w:r>
              <w:rPr>
                <w:lang w:eastAsia="zh-CN"/>
              </w:rPr>
              <w:t xml:space="preserve">        label_opts=</w:t>
            </w:r>
            <w:r w:rsidR="00B46A11">
              <w:rPr>
                <w:lang w:eastAsia="zh-CN"/>
              </w:rPr>
              <w:t xml:space="preserve"> opts.LabelOpts(is_show=True)</w:t>
            </w:r>
            <w:r>
              <w:rPr>
                <w:lang w:eastAsia="zh-CN"/>
              </w:rPr>
              <w:t xml:space="preserve">,  </w:t>
            </w:r>
          </w:p>
          <w:p w14:paraId="035EE167" w14:textId="77777777" w:rsidR="00700E62" w:rsidRDefault="00700E62" w:rsidP="00700E62">
            <w:pPr>
              <w:pStyle w:val="2f2"/>
              <w:ind w:left="0"/>
              <w:rPr>
                <w:lang w:eastAsia="zh-CN"/>
              </w:rPr>
            </w:pPr>
            <w:r>
              <w:rPr>
                <w:lang w:eastAsia="zh-CN"/>
              </w:rPr>
              <w:t xml:space="preserve">    )</w:t>
            </w:r>
          </w:p>
          <w:p w14:paraId="69F9E044" w14:textId="77777777" w:rsidR="00700E62" w:rsidRDefault="00700E62" w:rsidP="00700E62">
            <w:pPr>
              <w:pStyle w:val="2f2"/>
              <w:ind w:left="0"/>
              <w:rPr>
                <w:lang w:eastAsia="zh-CN"/>
              </w:rPr>
            </w:pPr>
            <w:r>
              <w:rPr>
                <w:lang w:eastAsia="zh-CN"/>
              </w:rPr>
              <w:t xml:space="preserve">    .set_global_opts(</w:t>
            </w:r>
          </w:p>
          <w:p w14:paraId="321D8538" w14:textId="2E3B16CD" w:rsidR="00700E62" w:rsidRDefault="00700E62" w:rsidP="00700E62">
            <w:pPr>
              <w:pStyle w:val="2f2"/>
              <w:ind w:left="0"/>
              <w:rPr>
                <w:lang w:eastAsia="zh-CN"/>
              </w:rPr>
            </w:pPr>
            <w:r>
              <w:rPr>
                <w:lang w:eastAsia="zh-CN"/>
              </w:rPr>
              <w:t xml:space="preserve">        </w:t>
            </w:r>
            <w:r w:rsidRPr="00700E62">
              <w:rPr>
                <w:color w:val="FF0000"/>
                <w:lang w:eastAsia="zh-CN"/>
              </w:rPr>
              <w:t>#'''1</w:t>
            </w:r>
            <w:r w:rsidR="002D152D">
              <w:rPr>
                <w:color w:val="FF0000"/>
                <w:lang w:eastAsia="zh-CN"/>
              </w:rPr>
              <w:t>0</w:t>
            </w:r>
            <w:r w:rsidRPr="00700E62">
              <w:rPr>
                <w:color w:val="FF0000"/>
                <w:lang w:eastAsia="zh-CN"/>
              </w:rPr>
              <w:t>.</w:t>
            </w:r>
            <w:r w:rsidRPr="00700E62">
              <w:rPr>
                <w:color w:val="FF0000"/>
                <w:lang w:eastAsia="zh-CN"/>
              </w:rPr>
              <w:t>调用</w:t>
            </w:r>
            <w:r w:rsidRPr="00700E62">
              <w:rPr>
                <w:color w:val="FF0000"/>
                <w:lang w:eastAsia="zh-CN"/>
              </w:rPr>
              <w:t>opts.TitleOpts</w:t>
            </w:r>
            <w:r w:rsidRPr="00700E62">
              <w:rPr>
                <w:color w:val="FF0000"/>
                <w:lang w:eastAsia="zh-CN"/>
              </w:rPr>
              <w:t>设定标题</w:t>
            </w:r>
            <w:r w:rsidR="00035E70">
              <w:rPr>
                <w:rFonts w:hint="eastAsia"/>
                <w:color w:val="FF0000"/>
                <w:lang w:eastAsia="zh-CN"/>
              </w:rPr>
              <w:t>及其位置</w:t>
            </w:r>
            <w:r w:rsidRPr="00700E62">
              <w:rPr>
                <w:color w:val="FF0000"/>
                <w:lang w:eastAsia="zh-CN"/>
              </w:rPr>
              <w:t>，标题为</w:t>
            </w:r>
            <w:r w:rsidRPr="00700E62">
              <w:rPr>
                <w:color w:val="FF0000"/>
                <w:lang w:eastAsia="zh-CN"/>
              </w:rPr>
              <w:t>“</w:t>
            </w:r>
            <w:r w:rsidRPr="00700E62">
              <w:rPr>
                <w:color w:val="FF0000"/>
                <w:lang w:eastAsia="zh-CN"/>
              </w:rPr>
              <w:t>各省用户量统计图</w:t>
            </w:r>
            <w:r w:rsidRPr="00700E62">
              <w:rPr>
                <w:color w:val="FF0000"/>
                <w:lang w:eastAsia="zh-CN"/>
              </w:rPr>
              <w:t>”</w:t>
            </w:r>
            <w:r w:rsidRPr="00700E62">
              <w:rPr>
                <w:color w:val="FF0000"/>
                <w:lang w:eastAsia="zh-CN"/>
              </w:rPr>
              <w:t>：</w:t>
            </w:r>
            <w:r w:rsidRPr="00700E62">
              <w:rPr>
                <w:color w:val="FF0000"/>
                <w:lang w:eastAsia="zh-CN"/>
              </w:rPr>
              <w:t>''</w:t>
            </w:r>
            <w:r>
              <w:rPr>
                <w:lang w:eastAsia="zh-CN"/>
              </w:rPr>
              <w:t>'</w:t>
            </w:r>
          </w:p>
          <w:p w14:paraId="318C7A21" w14:textId="761B6F9F" w:rsidR="00700E62" w:rsidRDefault="00700E62" w:rsidP="00700E62">
            <w:pPr>
              <w:pStyle w:val="2f2"/>
              <w:ind w:left="0"/>
              <w:rPr>
                <w:lang w:eastAsia="zh-CN"/>
              </w:rPr>
            </w:pPr>
            <w:r>
              <w:rPr>
                <w:lang w:eastAsia="zh-CN"/>
              </w:rPr>
              <w:t xml:space="preserve">        title_opts=</w:t>
            </w:r>
            <w:r w:rsidR="00B46A11">
              <w:rPr>
                <w:lang w:eastAsia="zh-CN"/>
              </w:rPr>
              <w:t xml:space="preserve"> opts.TitleOpts(title="</w:t>
            </w:r>
            <w:r w:rsidR="00B46A11">
              <w:rPr>
                <w:lang w:eastAsia="zh-CN"/>
              </w:rPr>
              <w:t>各省用户量统计图</w:t>
            </w:r>
            <w:r w:rsidR="00B46A11">
              <w:rPr>
                <w:lang w:eastAsia="zh-CN"/>
              </w:rPr>
              <w:t>", pos_left="40%")</w:t>
            </w:r>
            <w:r w:rsidR="00105C8E">
              <w:rPr>
                <w:rFonts w:hint="eastAsia"/>
                <w:lang w:eastAsia="zh-CN"/>
              </w:rPr>
              <w:t>,</w:t>
            </w:r>
          </w:p>
          <w:p w14:paraId="75361415" w14:textId="77777777" w:rsidR="00700E62" w:rsidRDefault="00700E62" w:rsidP="00700E62">
            <w:pPr>
              <w:pStyle w:val="2f2"/>
              <w:ind w:left="0"/>
              <w:rPr>
                <w:lang w:eastAsia="zh-CN"/>
              </w:rPr>
            </w:pPr>
            <w:r>
              <w:rPr>
                <w:lang w:eastAsia="zh-CN"/>
              </w:rPr>
              <w:t xml:space="preserve">        </w:t>
            </w:r>
          </w:p>
          <w:p w14:paraId="36AD7080" w14:textId="25E227D7" w:rsidR="00700E62" w:rsidRDefault="00700E62" w:rsidP="00700E62">
            <w:pPr>
              <w:pStyle w:val="2f2"/>
              <w:ind w:left="0"/>
              <w:rPr>
                <w:lang w:eastAsia="zh-CN"/>
              </w:rPr>
            </w:pPr>
            <w:r>
              <w:rPr>
                <w:lang w:eastAsia="zh-CN"/>
              </w:rPr>
              <w:t xml:space="preserve">        </w:t>
            </w:r>
            <w:r w:rsidRPr="00700E62">
              <w:rPr>
                <w:color w:val="FF0000"/>
                <w:lang w:eastAsia="zh-CN"/>
              </w:rPr>
              <w:t>#'''1</w:t>
            </w:r>
            <w:r w:rsidR="002D152D">
              <w:rPr>
                <w:color w:val="FF0000"/>
                <w:lang w:eastAsia="zh-CN"/>
              </w:rPr>
              <w:t>1</w:t>
            </w:r>
            <w:r w:rsidRPr="00700E62">
              <w:rPr>
                <w:color w:val="FF0000"/>
                <w:lang w:eastAsia="zh-CN"/>
              </w:rPr>
              <w:t>.</w:t>
            </w:r>
            <w:r w:rsidRPr="00700E62">
              <w:rPr>
                <w:color w:val="FF0000"/>
                <w:lang w:eastAsia="zh-CN"/>
              </w:rPr>
              <w:t>使用</w:t>
            </w:r>
            <w:r w:rsidRPr="00700E62">
              <w:rPr>
                <w:color w:val="FF0000"/>
                <w:lang w:eastAsia="zh-CN"/>
              </w:rPr>
              <w:t>opts.VisualMapOpts</w:t>
            </w:r>
            <w:r w:rsidRPr="00700E62">
              <w:rPr>
                <w:color w:val="FF0000"/>
                <w:lang w:eastAsia="zh-CN"/>
              </w:rPr>
              <w:t>，指定</w:t>
            </w:r>
            <w:r w:rsidRPr="00700E62">
              <w:rPr>
                <w:color w:val="FF0000"/>
                <w:lang w:eastAsia="zh-CN"/>
              </w:rPr>
              <w:t xml:space="preserve"> color bar</w:t>
            </w:r>
            <w:r w:rsidRPr="00700E62">
              <w:rPr>
                <w:color w:val="FF0000"/>
                <w:lang w:eastAsia="zh-CN"/>
              </w:rPr>
              <w:t>的显示范围为</w:t>
            </w:r>
            <w:r w:rsidR="003E08CC">
              <w:rPr>
                <w:color w:val="FF0000"/>
                <w:lang w:eastAsia="zh-CN"/>
              </w:rPr>
              <w:t>9</w:t>
            </w:r>
            <w:r w:rsidRPr="00700E62">
              <w:rPr>
                <w:color w:val="FF0000"/>
                <w:lang w:eastAsia="zh-CN"/>
              </w:rPr>
              <w:t>0</w:t>
            </w:r>
            <w:r w:rsidRPr="00700E62">
              <w:rPr>
                <w:color w:val="FF0000"/>
                <w:lang w:eastAsia="zh-CN"/>
              </w:rPr>
              <w:t>到</w:t>
            </w:r>
            <w:r w:rsidR="003E08CC">
              <w:rPr>
                <w:color w:val="FF0000"/>
                <w:lang w:eastAsia="zh-CN"/>
              </w:rPr>
              <w:t>195</w:t>
            </w:r>
            <w:r w:rsidRPr="00700E62">
              <w:rPr>
                <w:color w:val="FF0000"/>
                <w:lang w:eastAsia="zh-CN"/>
              </w:rPr>
              <w:t>0</w:t>
            </w:r>
            <w:r w:rsidRPr="00700E62">
              <w:rPr>
                <w:color w:val="FF0000"/>
                <w:lang w:eastAsia="zh-CN"/>
              </w:rPr>
              <w:t>：</w:t>
            </w:r>
            <w:r w:rsidRPr="00700E62">
              <w:rPr>
                <w:color w:val="FF0000"/>
                <w:lang w:eastAsia="zh-CN"/>
              </w:rPr>
              <w:t>''</w:t>
            </w:r>
            <w:r>
              <w:rPr>
                <w:lang w:eastAsia="zh-CN"/>
              </w:rPr>
              <w:t>'</w:t>
            </w:r>
          </w:p>
          <w:p w14:paraId="36C1B68B" w14:textId="7C837CF0" w:rsidR="00700E62" w:rsidRDefault="00700E62" w:rsidP="00700E62">
            <w:pPr>
              <w:pStyle w:val="2f2"/>
              <w:ind w:left="0"/>
              <w:rPr>
                <w:lang w:eastAsia="zh-CN"/>
              </w:rPr>
            </w:pPr>
            <w:r>
              <w:rPr>
                <w:lang w:eastAsia="zh-CN"/>
              </w:rPr>
              <w:t xml:space="preserve">        visualmap_opts=</w:t>
            </w:r>
            <w:r w:rsidR="00035E70">
              <w:rPr>
                <w:lang w:eastAsia="zh-CN"/>
              </w:rPr>
              <w:t xml:space="preserve"> opts.VisualMapOpts(min_=90,max_=1950)</w:t>
            </w:r>
            <w:r>
              <w:rPr>
                <w:lang w:eastAsia="zh-CN"/>
              </w:rPr>
              <w:t xml:space="preserve">, </w:t>
            </w:r>
          </w:p>
          <w:p w14:paraId="4084B662" w14:textId="77777777" w:rsidR="00700E62" w:rsidRDefault="00700E62" w:rsidP="00700E62">
            <w:pPr>
              <w:pStyle w:val="2f2"/>
              <w:ind w:left="0"/>
              <w:rPr>
                <w:lang w:eastAsia="zh-CN"/>
              </w:rPr>
            </w:pPr>
            <w:r>
              <w:rPr>
                <w:lang w:eastAsia="zh-CN"/>
              </w:rPr>
              <w:t xml:space="preserve">        </w:t>
            </w:r>
          </w:p>
          <w:p w14:paraId="3E5596CF" w14:textId="75CE8B7C" w:rsidR="00700E62" w:rsidRDefault="00700E62" w:rsidP="00700E62">
            <w:pPr>
              <w:pStyle w:val="2f2"/>
              <w:ind w:left="0"/>
              <w:rPr>
                <w:lang w:eastAsia="zh-CN"/>
              </w:rPr>
            </w:pPr>
            <w:r>
              <w:rPr>
                <w:lang w:eastAsia="zh-CN"/>
              </w:rPr>
              <w:t xml:space="preserve">        </w:t>
            </w:r>
            <w:r w:rsidRPr="00700E62">
              <w:rPr>
                <w:color w:val="FF0000"/>
                <w:lang w:eastAsia="zh-CN"/>
              </w:rPr>
              <w:t>#'''1</w:t>
            </w:r>
            <w:r w:rsidR="002D152D">
              <w:rPr>
                <w:color w:val="FF0000"/>
                <w:lang w:eastAsia="zh-CN"/>
              </w:rPr>
              <w:t>2</w:t>
            </w:r>
            <w:r w:rsidRPr="00700E62">
              <w:rPr>
                <w:color w:val="FF0000"/>
                <w:lang w:eastAsia="zh-CN"/>
              </w:rPr>
              <w:t>.</w:t>
            </w:r>
            <w:r w:rsidRPr="00700E62">
              <w:rPr>
                <w:color w:val="FF0000"/>
                <w:lang w:eastAsia="zh-CN"/>
              </w:rPr>
              <w:t>使用</w:t>
            </w:r>
            <w:r w:rsidRPr="00700E62">
              <w:rPr>
                <w:color w:val="FF0000"/>
                <w:lang w:eastAsia="zh-CN"/>
              </w:rPr>
              <w:t>opts.LegendOpts</w:t>
            </w:r>
            <w:r w:rsidRPr="00700E62">
              <w:rPr>
                <w:color w:val="FF0000"/>
                <w:lang w:eastAsia="zh-CN"/>
              </w:rPr>
              <w:t>，指定图例的右端离画布的右端大约</w:t>
            </w:r>
            <w:r w:rsidRPr="00700E62">
              <w:rPr>
                <w:color w:val="FF0000"/>
                <w:lang w:eastAsia="zh-CN"/>
              </w:rPr>
              <w:t>20%</w:t>
            </w:r>
            <w:r w:rsidRPr="00700E62">
              <w:rPr>
                <w:color w:val="FF0000"/>
                <w:lang w:eastAsia="zh-CN"/>
              </w:rPr>
              <w:t>的距离：</w:t>
            </w:r>
            <w:r w:rsidRPr="00700E62">
              <w:rPr>
                <w:color w:val="FF0000"/>
                <w:lang w:eastAsia="zh-CN"/>
              </w:rPr>
              <w:t>''</w:t>
            </w:r>
            <w:r>
              <w:rPr>
                <w:lang w:eastAsia="zh-CN"/>
              </w:rPr>
              <w:t>'</w:t>
            </w:r>
          </w:p>
          <w:p w14:paraId="7487486E" w14:textId="0BC31404" w:rsidR="00700E62" w:rsidRDefault="00700E62" w:rsidP="00700E62">
            <w:pPr>
              <w:pStyle w:val="2f2"/>
              <w:ind w:left="0"/>
              <w:rPr>
                <w:lang w:eastAsia="zh-CN"/>
              </w:rPr>
            </w:pPr>
            <w:r>
              <w:rPr>
                <w:lang w:eastAsia="zh-CN"/>
              </w:rPr>
              <w:t xml:space="preserve">        legend_opts=</w:t>
            </w:r>
            <w:r w:rsidR="00035E70">
              <w:rPr>
                <w:lang w:eastAsia="zh-CN"/>
              </w:rPr>
              <w:t xml:space="preserve"> opts.LegendOpts(pos_right="20%")</w:t>
            </w:r>
            <w:r>
              <w:rPr>
                <w:lang w:eastAsia="zh-CN"/>
              </w:rPr>
              <w:t xml:space="preserve"> </w:t>
            </w:r>
          </w:p>
          <w:p w14:paraId="04F29DE0" w14:textId="77777777" w:rsidR="00700E62" w:rsidRDefault="00700E62" w:rsidP="00700E62">
            <w:pPr>
              <w:pStyle w:val="2f2"/>
              <w:ind w:left="0"/>
              <w:rPr>
                <w:lang w:eastAsia="zh-CN"/>
              </w:rPr>
            </w:pPr>
            <w:r>
              <w:rPr>
                <w:lang w:eastAsia="zh-CN"/>
              </w:rPr>
              <w:t xml:space="preserve">    )</w:t>
            </w:r>
          </w:p>
          <w:p w14:paraId="3603581A" w14:textId="77777777" w:rsidR="000172EB" w:rsidRDefault="00700E62" w:rsidP="00700E62">
            <w:pPr>
              <w:pStyle w:val="2f2"/>
              <w:ind w:left="0"/>
              <w:rPr>
                <w:lang w:eastAsia="zh-CN"/>
              </w:rPr>
            </w:pPr>
            <w:r>
              <w:rPr>
                <w:lang w:eastAsia="zh-CN"/>
              </w:rPr>
              <w:t>)</w:t>
            </w:r>
          </w:p>
          <w:p w14:paraId="7E9E00CB" w14:textId="6F8B1B75" w:rsidR="0021623B" w:rsidRPr="008D39A4" w:rsidRDefault="0021623B" w:rsidP="00700E62">
            <w:pPr>
              <w:pStyle w:val="2f2"/>
              <w:ind w:left="0"/>
              <w:rPr>
                <w:lang w:eastAsia="zh-CN"/>
              </w:rPr>
            </w:pPr>
            <w:r>
              <w:rPr>
                <w:lang w:eastAsia="zh-CN"/>
              </w:rPr>
              <w:t>map_user_num.render_notebook()</w:t>
            </w:r>
          </w:p>
        </w:tc>
      </w:tr>
    </w:tbl>
    <w:p w14:paraId="0962DE60" w14:textId="2F9C65DF" w:rsidR="000172EB" w:rsidRDefault="00FB2C20" w:rsidP="00311580">
      <w:pPr>
        <w:pStyle w:val="1e"/>
        <w:rPr>
          <w:rFonts w:hint="eastAsia"/>
        </w:rPr>
      </w:pPr>
      <w:r>
        <w:t>可以看到</w:t>
      </w:r>
      <w:r w:rsidR="0021623B">
        <w:rPr>
          <w:rFonts w:hint="eastAsia"/>
        </w:rPr>
        <w:t>如下</w:t>
      </w:r>
      <w:r>
        <w:t>结果</w:t>
      </w:r>
      <w:r w:rsidR="0021623B">
        <w:t>，</w:t>
      </w:r>
      <w:r w:rsidR="0021623B">
        <w:rPr>
          <w:rFonts w:hint="eastAsia"/>
        </w:rPr>
        <w:t>说明这</w:t>
      </w:r>
      <w:r w:rsidR="0021623B">
        <w:rPr>
          <w:rFonts w:hint="eastAsia"/>
        </w:rPr>
        <w:t>7</w:t>
      </w:r>
      <w:r w:rsidR="0021623B">
        <w:rPr>
          <w:rFonts w:hint="eastAsia"/>
        </w:rPr>
        <w:t>道题都已经全部</w:t>
      </w:r>
      <w:proofErr w:type="gramStart"/>
      <w:r w:rsidR="0021623B">
        <w:rPr>
          <w:rFonts w:hint="eastAsia"/>
        </w:rPr>
        <w:t>做对</w:t>
      </w:r>
      <w:proofErr w:type="gramEnd"/>
      <w:r>
        <w:t>了</w:t>
      </w:r>
      <w:r>
        <w:rPr>
          <w:rFonts w:hint="eastAsia"/>
        </w:rPr>
        <w:t>。</w:t>
      </w:r>
    </w:p>
    <w:p w14:paraId="30F9D0BC" w14:textId="1C3B13C1" w:rsidR="000172EB" w:rsidRPr="008C085E" w:rsidRDefault="008C085E" w:rsidP="00050652">
      <w:pPr>
        <w:pStyle w:val="1e"/>
        <w:jc w:val="center"/>
        <w:rPr>
          <w:rFonts w:hint="eastAsia"/>
        </w:rPr>
      </w:pPr>
      <w:r w:rsidRPr="008C085E">
        <w:rPr>
          <w:noProof/>
        </w:rPr>
        <w:lastRenderedPageBreak/>
        <w:t xml:space="preserve"> </w:t>
      </w:r>
      <w:r w:rsidR="003E08CC">
        <w:rPr>
          <w:rFonts w:hint="eastAsia"/>
          <w:noProof/>
        </w:rPr>
        <w:drawing>
          <wp:inline distT="0" distB="0" distL="0" distR="0" wp14:anchorId="217181CC" wp14:editId="70A894FB">
            <wp:extent cx="4074513" cy="28058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EC619E.tmp"/>
                    <pic:cNvPicPr/>
                  </pic:nvPicPr>
                  <pic:blipFill>
                    <a:blip r:embed="rId24">
                      <a:extLst>
                        <a:ext uri="{28A0092B-C50C-407E-A947-70E740481C1C}">
                          <a14:useLocalDpi xmlns:a14="http://schemas.microsoft.com/office/drawing/2010/main" val="0"/>
                        </a:ext>
                      </a:extLst>
                    </a:blip>
                    <a:stretch>
                      <a:fillRect/>
                    </a:stretch>
                  </pic:blipFill>
                  <pic:spPr>
                    <a:xfrm>
                      <a:off x="0" y="0"/>
                      <a:ext cx="4085093" cy="2813111"/>
                    </a:xfrm>
                    <a:prstGeom prst="rect">
                      <a:avLst/>
                    </a:prstGeom>
                  </pic:spPr>
                </pic:pic>
              </a:graphicData>
            </a:graphic>
          </wp:inline>
        </w:drawing>
      </w:r>
    </w:p>
    <w:p w14:paraId="7AC97730" w14:textId="3DBA652A" w:rsidR="000172EB" w:rsidRDefault="00FB2C20" w:rsidP="00311580">
      <w:pPr>
        <w:pStyle w:val="1e"/>
        <w:rPr>
          <w:rFonts w:hint="eastAsia"/>
        </w:rPr>
      </w:pPr>
      <w:r>
        <w:rPr>
          <w:rFonts w:hint="eastAsia"/>
          <w:highlight w:val="yellow"/>
        </w:rPr>
        <w:t>创新</w:t>
      </w:r>
      <w:r w:rsidR="000172EB" w:rsidRPr="00D04E75">
        <w:rPr>
          <w:rFonts w:hint="eastAsia"/>
          <w:highlight w:val="yellow"/>
        </w:rPr>
        <w:t>指导</w:t>
      </w:r>
      <w:r w:rsidR="000172EB">
        <w:rPr>
          <w:rFonts w:hint="eastAsia"/>
          <w:highlight w:val="yellow"/>
        </w:rPr>
        <w:t>小</w:t>
      </w:r>
      <w:r w:rsidR="000172EB" w:rsidRPr="00D04E75">
        <w:rPr>
          <w:rFonts w:hint="eastAsia"/>
          <w:highlight w:val="yellow"/>
        </w:rPr>
        <w:t>Tips</w:t>
      </w:r>
      <w:r w:rsidR="000172EB" w:rsidRPr="00D04E75">
        <w:rPr>
          <w:highlight w:val="yellow"/>
        </w:rPr>
        <w:t>:</w:t>
      </w:r>
    </w:p>
    <w:p w14:paraId="32C7D666" w14:textId="46B25F72" w:rsidR="00FB2C20" w:rsidRDefault="00FB2C20" w:rsidP="00311580">
      <w:pPr>
        <w:pStyle w:val="1e"/>
        <w:rPr>
          <w:rFonts w:hint="eastAsia"/>
        </w:rPr>
      </w:pPr>
      <w:r>
        <w:rPr>
          <w:rFonts w:hint="eastAsia"/>
        </w:rPr>
        <w:t>我们这里只给出了各省的用户数据信息，同学们可以尝试一下深入到各市，绘制一下你家乡的用户信息；更进一步，我们可以做一个下钻操作，比如点击某个省，就能显示对应各市的用户数量信息。</w:t>
      </w:r>
    </w:p>
    <w:p w14:paraId="11E8CBDA" w14:textId="16D730D5" w:rsidR="00FB2C20" w:rsidRDefault="00FB2C20" w:rsidP="00FB2C20">
      <w:pPr>
        <w:pStyle w:val="3"/>
        <w:rPr>
          <w:rFonts w:hint="eastAsia"/>
        </w:rPr>
      </w:pPr>
      <w:bookmarkStart w:id="33" w:name="_Toc51603001"/>
      <w:r>
        <w:rPr>
          <w:rFonts w:hint="eastAsia"/>
        </w:rPr>
        <w:t>分析各</w:t>
      </w:r>
      <w:r w:rsidRPr="00FB2C20">
        <w:rPr>
          <w:rFonts w:hint="eastAsia"/>
        </w:rPr>
        <w:t>商品销量及销售金额</w:t>
      </w:r>
      <w:r>
        <w:rPr>
          <w:rFonts w:hint="eastAsia"/>
        </w:rPr>
        <w:t>，同一副图里显示折线图与柱状图</w:t>
      </w:r>
      <w:bookmarkEnd w:id="33"/>
    </w:p>
    <w:p w14:paraId="2AE123AB" w14:textId="77777777" w:rsidR="00FB2C20" w:rsidRDefault="00FB2C20" w:rsidP="00967013">
      <w:pPr>
        <w:pStyle w:val="30"/>
        <w:rPr>
          <w:rFonts w:hint="eastAsia"/>
        </w:rPr>
      </w:pPr>
      <w:r>
        <w:rPr>
          <w:rFonts w:hint="eastAsia"/>
        </w:rPr>
        <w:t>完成分析，导入数据</w:t>
      </w:r>
    </w:p>
    <w:p w14:paraId="1A2216D0" w14:textId="6FE8982C" w:rsidR="00FB2C20" w:rsidRDefault="005E71D0" w:rsidP="00311580">
      <w:pPr>
        <w:pStyle w:val="1e"/>
        <w:rPr>
          <w:rFonts w:hint="eastAsia"/>
        </w:rPr>
      </w:pPr>
      <w:r>
        <w:rPr>
          <w:rFonts w:hint="eastAsia"/>
        </w:rPr>
        <w:t>再次修改数据导入</w:t>
      </w:r>
      <w:r w:rsidR="00FB2C20">
        <w:t>语句</w:t>
      </w:r>
      <w:r w:rsidR="00FB2C20">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FB2C20" w14:paraId="18252D7E" w14:textId="77777777" w:rsidTr="009E730B">
        <w:trPr>
          <w:cnfStyle w:val="100000000000" w:firstRow="1" w:lastRow="0" w:firstColumn="0" w:lastColumn="0" w:oddVBand="0" w:evenVBand="0" w:oddHBand="0" w:evenHBand="0" w:firstRowFirstColumn="0" w:firstRowLastColumn="0" w:lastRowFirstColumn="0" w:lastRowLastColumn="0"/>
        </w:trPr>
        <w:tc>
          <w:tcPr>
            <w:tcW w:w="8586" w:type="dxa"/>
          </w:tcPr>
          <w:p w14:paraId="632D86CB" w14:textId="34CAB692" w:rsidR="00700E62" w:rsidRDefault="00700E62" w:rsidP="00700E62">
            <w:pPr>
              <w:pStyle w:val="2f2"/>
              <w:ind w:left="0"/>
              <w:rPr>
                <w:lang w:eastAsia="zh-CN"/>
              </w:rPr>
            </w:pPr>
            <w:r>
              <w:rPr>
                <w:lang w:eastAsia="zh-CN"/>
              </w:rPr>
              <w:t xml:space="preserve">df3 = </w:t>
            </w:r>
            <w:r w:rsidR="005E71D0">
              <w:t xml:space="preserve"> </w:t>
            </w:r>
            <w:r w:rsidR="005E71D0" w:rsidRPr="005E71D0">
              <w:rPr>
                <w:lang w:eastAsia="zh-CN"/>
              </w:rPr>
              <w:t>pd.read_excel(</w:t>
            </w:r>
            <w:r w:rsidR="005E71D0">
              <w:rPr>
                <w:lang w:eastAsia="zh-CN"/>
              </w:rPr>
              <w:t>os.path.join(</w:t>
            </w:r>
            <w:r w:rsidR="00426D4F" w:rsidRPr="00426D4F">
              <w:rPr>
                <w:lang w:eastAsia="zh-CN"/>
              </w:rPr>
              <w:t xml:space="preserve"> os.path.expanduser('~')</w:t>
            </w:r>
            <w:r w:rsidR="005E71D0">
              <w:rPr>
                <w:lang w:eastAsia="zh-CN"/>
              </w:rPr>
              <w:t>,'Desktop','sql3</w:t>
            </w:r>
            <w:r w:rsidR="005E71D0" w:rsidRPr="005E71D0">
              <w:rPr>
                <w:lang w:eastAsia="zh-CN"/>
              </w:rPr>
              <w:t>.xlsx'))</w:t>
            </w:r>
          </w:p>
          <w:p w14:paraId="64990C76" w14:textId="77777777" w:rsidR="00700E62" w:rsidRDefault="00700E62" w:rsidP="00700E62">
            <w:pPr>
              <w:pStyle w:val="2f2"/>
              <w:ind w:left="0"/>
              <w:rPr>
                <w:lang w:eastAsia="zh-CN"/>
              </w:rPr>
            </w:pPr>
          </w:p>
          <w:p w14:paraId="5E7FE83A" w14:textId="38F5F5B0" w:rsidR="00700E62" w:rsidRDefault="00700E62" w:rsidP="00700E62">
            <w:pPr>
              <w:pStyle w:val="2f2"/>
              <w:ind w:left="0"/>
              <w:rPr>
                <w:lang w:eastAsia="zh-CN"/>
              </w:rPr>
            </w:pPr>
            <w:r w:rsidRPr="00700E62">
              <w:rPr>
                <w:color w:val="FF0000"/>
                <w:lang w:eastAsia="zh-CN"/>
              </w:rPr>
              <w:t>#'''1</w:t>
            </w:r>
            <w:r w:rsidR="002D152D">
              <w:rPr>
                <w:color w:val="FF0000"/>
                <w:lang w:eastAsia="zh-CN"/>
              </w:rPr>
              <w:t>3</w:t>
            </w:r>
            <w:r w:rsidRPr="00700E62">
              <w:rPr>
                <w:color w:val="FF0000"/>
                <w:lang w:eastAsia="zh-CN"/>
              </w:rPr>
              <w:t>.</w:t>
            </w:r>
            <w:r w:rsidRPr="00700E62">
              <w:rPr>
                <w:color w:val="FF0000"/>
                <w:lang w:eastAsia="zh-CN"/>
              </w:rPr>
              <w:t>指定表的列索引为</w:t>
            </w:r>
            <w:r w:rsidRPr="00700E62">
              <w:rPr>
                <w:color w:val="FF0000"/>
                <w:lang w:eastAsia="zh-CN"/>
              </w:rPr>
              <w:t xml:space="preserve"> goods_sn,goods_name,totalnum,totalsales ''</w:t>
            </w:r>
            <w:r>
              <w:rPr>
                <w:lang w:eastAsia="zh-CN"/>
              </w:rPr>
              <w:t>'</w:t>
            </w:r>
          </w:p>
          <w:p w14:paraId="6BFCDF58" w14:textId="210ADE11" w:rsidR="00700E62" w:rsidRDefault="00700E62" w:rsidP="00700E62">
            <w:pPr>
              <w:pStyle w:val="2f2"/>
              <w:ind w:left="0"/>
              <w:rPr>
                <w:lang w:eastAsia="zh-CN"/>
              </w:rPr>
            </w:pPr>
            <w:r>
              <w:rPr>
                <w:lang w:eastAsia="zh-CN"/>
              </w:rPr>
              <w:t xml:space="preserve">df3.columns = </w:t>
            </w:r>
            <w:r w:rsidR="00035E70">
              <w:rPr>
                <w:lang w:eastAsia="zh-CN"/>
              </w:rPr>
              <w:t>['goods_sn','goods_name','totalnum','totalsales']</w:t>
            </w:r>
          </w:p>
          <w:p w14:paraId="14FF1068" w14:textId="7281D0DD" w:rsidR="00FB2C20" w:rsidRPr="008D39A4" w:rsidRDefault="00FB2C20" w:rsidP="00700E62">
            <w:pPr>
              <w:pStyle w:val="2f2"/>
              <w:ind w:left="0"/>
              <w:rPr>
                <w:lang w:eastAsia="zh-CN"/>
              </w:rPr>
            </w:pPr>
          </w:p>
        </w:tc>
      </w:tr>
    </w:tbl>
    <w:p w14:paraId="20D60653" w14:textId="77777777" w:rsidR="00FB2C20" w:rsidRDefault="00FB2C20" w:rsidP="00FB2C20">
      <w:pPr>
        <w:pStyle w:val="2f2"/>
        <w:ind w:left="0"/>
        <w:rPr>
          <w:lang w:eastAsia="zh-CN"/>
        </w:rPr>
      </w:pPr>
    </w:p>
    <w:p w14:paraId="4DBD5EE4" w14:textId="6245BEC0" w:rsidR="00FB2C20" w:rsidRDefault="00FB2C20" w:rsidP="00311580">
      <w:pPr>
        <w:pStyle w:val="1e"/>
        <w:rPr>
          <w:rFonts w:hint="eastAsia"/>
        </w:rPr>
      </w:pPr>
      <w:r>
        <w:rPr>
          <w:rFonts w:hint="eastAsia"/>
        </w:rPr>
        <w:t>数据分析的结果就被保存在了</w:t>
      </w:r>
      <w:r>
        <w:rPr>
          <w:rFonts w:hint="eastAsia"/>
        </w:rPr>
        <w:t>df</w:t>
      </w:r>
      <w:r>
        <w:t>3</w:t>
      </w:r>
      <w:r>
        <w:rPr>
          <w:rFonts w:hint="eastAsia"/>
        </w:rPr>
        <w:t>里。</w:t>
      </w:r>
    </w:p>
    <w:p w14:paraId="74EE2844" w14:textId="28B3BA32" w:rsidR="00FB2C20" w:rsidRDefault="00FB2C20" w:rsidP="00311580">
      <w:pPr>
        <w:pStyle w:val="1e"/>
        <w:rPr>
          <w:rFonts w:hint="eastAsia"/>
        </w:rPr>
      </w:pPr>
      <w:r>
        <w:rPr>
          <w:rFonts w:hint="eastAsia"/>
        </w:rPr>
        <w:t>用</w:t>
      </w:r>
      <w:r>
        <w:rPr>
          <w:rFonts w:hint="eastAsia"/>
        </w:rPr>
        <w:t xml:space="preserve"> head</w:t>
      </w:r>
      <w:r>
        <w:t xml:space="preserve">(5) </w:t>
      </w:r>
      <w:r>
        <w:rPr>
          <w:rFonts w:hint="eastAsia"/>
        </w:rPr>
        <w:t>命令查看前</w:t>
      </w:r>
      <w:r>
        <w:rPr>
          <w:rFonts w:hint="eastAsia"/>
        </w:rPr>
        <w:t>5</w:t>
      </w:r>
      <w:r>
        <w:rPr>
          <w:rFonts w:hint="eastAsia"/>
        </w:rPr>
        <w:t>条数据：</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FB2C20" w14:paraId="5E1C0FC8" w14:textId="77777777" w:rsidTr="009E730B">
        <w:trPr>
          <w:cnfStyle w:val="100000000000" w:firstRow="1" w:lastRow="0" w:firstColumn="0" w:lastColumn="0" w:oddVBand="0" w:evenVBand="0" w:oddHBand="0" w:evenHBand="0" w:firstRowFirstColumn="0" w:firstRowLastColumn="0" w:lastRowFirstColumn="0" w:lastRowLastColumn="0"/>
        </w:trPr>
        <w:tc>
          <w:tcPr>
            <w:tcW w:w="8586" w:type="dxa"/>
          </w:tcPr>
          <w:p w14:paraId="6F8BB7EE" w14:textId="21072ACB" w:rsidR="00FB2C20" w:rsidRPr="008D39A4" w:rsidRDefault="00FB2C20" w:rsidP="00FB2C20">
            <w:pPr>
              <w:pStyle w:val="2f2"/>
              <w:ind w:left="0"/>
              <w:rPr>
                <w:lang w:eastAsia="zh-CN"/>
              </w:rPr>
            </w:pPr>
            <w:r>
              <w:rPr>
                <w:lang w:eastAsia="zh-CN"/>
              </w:rPr>
              <w:t>df3</w:t>
            </w:r>
            <w:r w:rsidRPr="001C55EA">
              <w:rPr>
                <w:lang w:eastAsia="zh-CN"/>
              </w:rPr>
              <w:t>.head(5)</w:t>
            </w:r>
            <w:r>
              <w:rPr>
                <w:lang w:eastAsia="zh-CN"/>
              </w:rPr>
              <w:t xml:space="preserve"> </w:t>
            </w:r>
            <w:r w:rsidRPr="001C55EA">
              <w:rPr>
                <w:color w:val="365F91" w:themeColor="accent1" w:themeShade="BF"/>
                <w:lang w:eastAsia="zh-CN"/>
              </w:rPr>
              <w:t>#</w:t>
            </w:r>
            <w:r w:rsidRPr="001C55EA">
              <w:rPr>
                <w:rFonts w:hint="eastAsia"/>
                <w:color w:val="365F91" w:themeColor="accent1" w:themeShade="BF"/>
                <w:lang w:eastAsia="zh-CN"/>
              </w:rPr>
              <w:t>查询</w:t>
            </w:r>
            <w:r w:rsidRPr="001C55EA">
              <w:rPr>
                <w:rFonts w:hint="eastAsia"/>
                <w:color w:val="365F91" w:themeColor="accent1" w:themeShade="BF"/>
                <w:lang w:eastAsia="zh-CN"/>
              </w:rPr>
              <w:t>d</w:t>
            </w:r>
            <w:r w:rsidRPr="001C55EA">
              <w:rPr>
                <w:color w:val="365F91" w:themeColor="accent1" w:themeShade="BF"/>
                <w:lang w:eastAsia="zh-CN"/>
              </w:rPr>
              <w:t>f</w:t>
            </w:r>
            <w:r>
              <w:rPr>
                <w:color w:val="365F91" w:themeColor="accent1" w:themeShade="BF"/>
                <w:lang w:eastAsia="zh-CN"/>
              </w:rPr>
              <w:t>3</w:t>
            </w:r>
            <w:r w:rsidRPr="001C55EA">
              <w:rPr>
                <w:rFonts w:hint="eastAsia"/>
                <w:color w:val="365F91" w:themeColor="accent1" w:themeShade="BF"/>
                <w:lang w:eastAsia="zh-CN"/>
              </w:rPr>
              <w:t>的前</w:t>
            </w:r>
            <w:r w:rsidRPr="001C55EA">
              <w:rPr>
                <w:rFonts w:hint="eastAsia"/>
                <w:color w:val="365F91" w:themeColor="accent1" w:themeShade="BF"/>
                <w:lang w:eastAsia="zh-CN"/>
              </w:rPr>
              <w:t>5</w:t>
            </w:r>
            <w:r w:rsidRPr="001C55EA">
              <w:rPr>
                <w:rFonts w:hint="eastAsia"/>
                <w:color w:val="365F91" w:themeColor="accent1" w:themeShade="BF"/>
                <w:lang w:eastAsia="zh-CN"/>
              </w:rPr>
              <w:t>条数据</w:t>
            </w:r>
            <w:r>
              <w:rPr>
                <w:rFonts w:hint="eastAsia"/>
                <w:color w:val="365F91" w:themeColor="accent1" w:themeShade="BF"/>
                <w:lang w:eastAsia="zh-CN"/>
              </w:rPr>
              <w:t>。</w:t>
            </w:r>
            <w:r w:rsidRPr="001C55EA">
              <w:rPr>
                <w:rFonts w:hint="eastAsia"/>
                <w:color w:val="365F91" w:themeColor="accent1" w:themeShade="BF"/>
                <w:lang w:eastAsia="zh-CN"/>
              </w:rPr>
              <w:t>修改括号内的数字可修改查询的数据量</w:t>
            </w:r>
          </w:p>
        </w:tc>
      </w:tr>
    </w:tbl>
    <w:p w14:paraId="75966244" w14:textId="77777777" w:rsidR="00FB2C20" w:rsidRDefault="00FB2C20" w:rsidP="00311580">
      <w:pPr>
        <w:pStyle w:val="1e"/>
        <w:rPr>
          <w:rFonts w:hint="eastAsia"/>
        </w:rPr>
      </w:pPr>
      <w:r>
        <w:rPr>
          <w:rFonts w:hint="eastAsia"/>
        </w:rPr>
        <w:t>显示结果为：</w:t>
      </w:r>
    </w:p>
    <w:p w14:paraId="5C3AC224" w14:textId="64813054" w:rsidR="00FB2C20" w:rsidRDefault="00FB2C20" w:rsidP="00311580">
      <w:pPr>
        <w:pStyle w:val="1e"/>
        <w:rPr>
          <w:rFonts w:hint="eastAsia"/>
        </w:rPr>
      </w:pPr>
      <w:r>
        <w:t xml:space="preserve">Out: </w:t>
      </w:r>
    </w:p>
    <w:p w14:paraId="472C7026" w14:textId="73CCE6F4" w:rsidR="003E08CC" w:rsidRDefault="003E08CC" w:rsidP="003E08CC">
      <w:pPr>
        <w:pStyle w:val="1e"/>
        <w:jc w:val="center"/>
        <w:rPr>
          <w:rFonts w:hint="eastAsia"/>
        </w:rPr>
      </w:pPr>
      <w:r>
        <w:rPr>
          <w:rFonts w:hint="eastAsia"/>
          <w:noProof/>
        </w:rPr>
        <w:lastRenderedPageBreak/>
        <w:drawing>
          <wp:inline distT="0" distB="0" distL="0" distR="0" wp14:anchorId="16C511CF" wp14:editId="048F7C6F">
            <wp:extent cx="4706007" cy="1686160"/>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EC6323.tmp"/>
                    <pic:cNvPicPr/>
                  </pic:nvPicPr>
                  <pic:blipFill>
                    <a:blip r:embed="rId25">
                      <a:extLst>
                        <a:ext uri="{28A0092B-C50C-407E-A947-70E740481C1C}">
                          <a14:useLocalDpi xmlns:a14="http://schemas.microsoft.com/office/drawing/2010/main" val="0"/>
                        </a:ext>
                      </a:extLst>
                    </a:blip>
                    <a:stretch>
                      <a:fillRect/>
                    </a:stretch>
                  </pic:blipFill>
                  <pic:spPr>
                    <a:xfrm>
                      <a:off x="0" y="0"/>
                      <a:ext cx="4706007" cy="1686160"/>
                    </a:xfrm>
                    <a:prstGeom prst="rect">
                      <a:avLst/>
                    </a:prstGeom>
                  </pic:spPr>
                </pic:pic>
              </a:graphicData>
            </a:graphic>
          </wp:inline>
        </w:drawing>
      </w:r>
    </w:p>
    <w:p w14:paraId="1448BC18" w14:textId="77777777" w:rsidR="00FB2C20" w:rsidRDefault="00FB2C20" w:rsidP="00967013">
      <w:pPr>
        <w:pStyle w:val="30"/>
        <w:rPr>
          <w:rFonts w:hint="eastAsia"/>
        </w:rPr>
      </w:pPr>
      <w:r>
        <w:rPr>
          <w:rFonts w:hint="eastAsia"/>
        </w:rPr>
        <w:t>使用</w:t>
      </w:r>
      <w:r>
        <w:rPr>
          <w:rFonts w:hint="eastAsia"/>
        </w:rPr>
        <w:t>Pyecharts</w:t>
      </w:r>
      <w:r>
        <w:rPr>
          <w:rFonts w:hint="eastAsia"/>
        </w:rPr>
        <w:t>完成可视化</w:t>
      </w:r>
    </w:p>
    <w:p w14:paraId="4564A6E1" w14:textId="0CE8A327" w:rsidR="00FB2C20" w:rsidRDefault="00FB2C20" w:rsidP="00311580">
      <w:pPr>
        <w:pStyle w:val="1e"/>
        <w:rPr>
          <w:rFonts w:hint="eastAsia"/>
        </w:rPr>
      </w:pPr>
      <w:r>
        <w:rPr>
          <w:rFonts w:hint="eastAsia"/>
        </w:rPr>
        <w:t>这里我们选用</w:t>
      </w:r>
      <w:r w:rsidR="00F443B2">
        <w:rPr>
          <w:rFonts w:hint="eastAsia"/>
        </w:rPr>
        <w:t>折线图</w:t>
      </w:r>
      <w:r>
        <w:rPr>
          <w:rFonts w:hint="eastAsia"/>
        </w:rPr>
        <w:t>来</w:t>
      </w:r>
      <w:r w:rsidR="00F443B2">
        <w:rPr>
          <w:rFonts w:hint="eastAsia"/>
        </w:rPr>
        <w:t>展示销售量，用柱状图来展示销售金额</w:t>
      </w:r>
      <w:r>
        <w:rPr>
          <w:rFonts w:hint="eastAsia"/>
        </w:rPr>
        <w:t>。</w:t>
      </w:r>
      <w:r w:rsidR="00F443B2">
        <w:rPr>
          <w:rFonts w:hint="eastAsia"/>
        </w:rPr>
        <w:t>对应地，</w:t>
      </w:r>
      <w:r>
        <w:rPr>
          <w:rFonts w:hint="eastAsia"/>
        </w:rPr>
        <w:t>需要调用</w:t>
      </w:r>
      <w:r w:rsidR="00F443B2">
        <w:t>Line</w:t>
      </w:r>
      <w:r>
        <w:rPr>
          <w:rFonts w:hint="eastAsia"/>
        </w:rPr>
        <w:t>函数</w:t>
      </w:r>
      <w:r w:rsidR="00F443B2">
        <w:rPr>
          <w:rFonts w:hint="eastAsia"/>
        </w:rPr>
        <w:t>和</w:t>
      </w:r>
      <w:r w:rsidR="00F443B2">
        <w:rPr>
          <w:rFonts w:hint="eastAsia"/>
        </w:rPr>
        <w:t>Bar</w:t>
      </w:r>
      <w:r w:rsidR="00F443B2">
        <w:rPr>
          <w:rFonts w:hint="eastAsia"/>
        </w:rPr>
        <w:t>函数</w:t>
      </w:r>
      <w:r>
        <w:rPr>
          <w:rFonts w:hint="eastAsia"/>
        </w:rPr>
        <w:t>来完成相应的操作。</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FB2C20" w14:paraId="456FAF93" w14:textId="77777777" w:rsidTr="009E730B">
        <w:trPr>
          <w:cnfStyle w:val="100000000000" w:firstRow="1" w:lastRow="0" w:firstColumn="0" w:lastColumn="0" w:oddVBand="0" w:evenVBand="0" w:oddHBand="0" w:evenHBand="0" w:firstRowFirstColumn="0" w:firstRowLastColumn="0" w:lastRowFirstColumn="0" w:lastRowLastColumn="0"/>
        </w:trPr>
        <w:tc>
          <w:tcPr>
            <w:tcW w:w="8586" w:type="dxa"/>
          </w:tcPr>
          <w:p w14:paraId="368662A5" w14:textId="77777777" w:rsidR="00700E62" w:rsidRDefault="00700E62" w:rsidP="00700E62">
            <w:pPr>
              <w:pStyle w:val="2f2"/>
              <w:ind w:left="0"/>
              <w:rPr>
                <w:lang w:eastAsia="zh-CN"/>
              </w:rPr>
            </w:pPr>
            <w:r>
              <w:rPr>
                <w:lang w:eastAsia="zh-CN"/>
              </w:rPr>
              <w:lastRenderedPageBreak/>
              <w:t>from pyecharts.charts import Line,Bar</w:t>
            </w:r>
          </w:p>
          <w:p w14:paraId="5C832C35" w14:textId="4EDF2DAA" w:rsidR="00700E62" w:rsidRDefault="005E71D0" w:rsidP="00700E62">
            <w:pPr>
              <w:pStyle w:val="2f2"/>
              <w:ind w:left="0"/>
              <w:rPr>
                <w:lang w:eastAsia="zh-CN"/>
              </w:rPr>
            </w:pPr>
            <w:r>
              <w:rPr>
                <w:color w:val="FF0000"/>
                <w:lang w:eastAsia="zh-CN"/>
              </w:rPr>
              <w:t>#'''</w:t>
            </w:r>
            <w:r w:rsidR="002D152D">
              <w:rPr>
                <w:color w:val="FF0000"/>
                <w:lang w:eastAsia="zh-CN"/>
              </w:rPr>
              <w:t>14</w:t>
            </w:r>
            <w:r w:rsidR="00700E62" w:rsidRPr="00700E62">
              <w:rPr>
                <w:color w:val="FF0000"/>
                <w:lang w:eastAsia="zh-CN"/>
              </w:rPr>
              <w:t>.</w:t>
            </w:r>
            <w:r w:rsidR="00700E62" w:rsidRPr="00700E62">
              <w:rPr>
                <w:color w:val="FF0000"/>
                <w:lang w:eastAsia="zh-CN"/>
              </w:rPr>
              <w:t>将</w:t>
            </w:r>
            <w:r w:rsidR="00700E62" w:rsidRPr="00700E62">
              <w:rPr>
                <w:color w:val="FF0000"/>
                <w:lang w:eastAsia="zh-CN"/>
              </w:rPr>
              <w:t>df3</w:t>
            </w:r>
            <w:r w:rsidR="00700E62" w:rsidRPr="00700E62">
              <w:rPr>
                <w:color w:val="FF0000"/>
                <w:lang w:eastAsia="zh-CN"/>
              </w:rPr>
              <w:t>中的</w:t>
            </w:r>
            <w:r w:rsidR="00700E62" w:rsidRPr="00700E62">
              <w:rPr>
                <w:color w:val="FF0000"/>
                <w:lang w:eastAsia="zh-CN"/>
              </w:rPr>
              <w:t>goods_name</w:t>
            </w:r>
            <w:r w:rsidR="00700E62" w:rsidRPr="00700E62">
              <w:rPr>
                <w:color w:val="FF0000"/>
                <w:lang w:eastAsia="zh-CN"/>
              </w:rPr>
              <w:t>这一列以列表的形式赋值给</w:t>
            </w:r>
            <w:r w:rsidR="00700E62" w:rsidRPr="00700E62">
              <w:rPr>
                <w:color w:val="FF0000"/>
                <w:lang w:eastAsia="zh-CN"/>
              </w:rPr>
              <w:t>x</w:t>
            </w:r>
            <w:r w:rsidR="00700E62" w:rsidRPr="00700E62">
              <w:rPr>
                <w:color w:val="FF0000"/>
                <w:lang w:eastAsia="zh-CN"/>
              </w:rPr>
              <w:t>：</w:t>
            </w:r>
            <w:r w:rsidR="00700E62" w:rsidRPr="00700E62">
              <w:rPr>
                <w:color w:val="FF0000"/>
                <w:lang w:eastAsia="zh-CN"/>
              </w:rPr>
              <w:t>''</w:t>
            </w:r>
            <w:r w:rsidR="00700E62">
              <w:rPr>
                <w:lang w:eastAsia="zh-CN"/>
              </w:rPr>
              <w:t>'</w:t>
            </w:r>
          </w:p>
          <w:p w14:paraId="2F43C60C" w14:textId="43D3D179" w:rsidR="00700E62" w:rsidRDefault="00700E62" w:rsidP="00700E62">
            <w:pPr>
              <w:pStyle w:val="2f2"/>
              <w:ind w:left="0"/>
              <w:rPr>
                <w:lang w:eastAsia="zh-CN"/>
              </w:rPr>
            </w:pPr>
            <w:r>
              <w:rPr>
                <w:lang w:eastAsia="zh-CN"/>
              </w:rPr>
              <w:t xml:space="preserve">x = </w:t>
            </w:r>
            <w:r w:rsidR="00B12875">
              <w:rPr>
                <w:lang w:eastAsia="zh-CN"/>
              </w:rPr>
              <w:t xml:space="preserve"> list(df3['goods_name'].values)</w:t>
            </w:r>
          </w:p>
          <w:p w14:paraId="56117733" w14:textId="77777777" w:rsidR="00700E62" w:rsidRDefault="00700E62" w:rsidP="00700E62">
            <w:pPr>
              <w:pStyle w:val="2f2"/>
              <w:ind w:left="0"/>
              <w:rPr>
                <w:lang w:eastAsia="zh-CN"/>
              </w:rPr>
            </w:pPr>
          </w:p>
          <w:p w14:paraId="7716CC3F" w14:textId="4D8CA67A" w:rsidR="00700E62" w:rsidRDefault="002D152D" w:rsidP="00700E62">
            <w:pPr>
              <w:pStyle w:val="2f2"/>
              <w:ind w:left="0"/>
              <w:rPr>
                <w:lang w:eastAsia="zh-CN"/>
              </w:rPr>
            </w:pPr>
            <w:r>
              <w:rPr>
                <w:color w:val="FF0000"/>
                <w:lang w:eastAsia="zh-CN"/>
              </w:rPr>
              <w:t>#'''15</w:t>
            </w:r>
            <w:r w:rsidR="00700E62" w:rsidRPr="00700E62">
              <w:rPr>
                <w:color w:val="FF0000"/>
                <w:lang w:eastAsia="zh-CN"/>
              </w:rPr>
              <w:t>.</w:t>
            </w:r>
            <w:r w:rsidR="00700E62" w:rsidRPr="00700E62">
              <w:rPr>
                <w:color w:val="FF0000"/>
                <w:lang w:eastAsia="zh-CN"/>
              </w:rPr>
              <w:t>将</w:t>
            </w:r>
            <w:r w:rsidR="00700E62" w:rsidRPr="00700E62">
              <w:rPr>
                <w:color w:val="FF0000"/>
                <w:lang w:eastAsia="zh-CN"/>
              </w:rPr>
              <w:t>df3</w:t>
            </w:r>
            <w:r w:rsidR="00700E62" w:rsidRPr="00700E62">
              <w:rPr>
                <w:color w:val="FF0000"/>
                <w:lang w:eastAsia="zh-CN"/>
              </w:rPr>
              <w:t>中的</w:t>
            </w:r>
            <w:r w:rsidR="00700E62" w:rsidRPr="00700E62">
              <w:rPr>
                <w:color w:val="FF0000"/>
                <w:lang w:eastAsia="zh-CN"/>
              </w:rPr>
              <w:t>totalnum</w:t>
            </w:r>
            <w:r w:rsidR="00700E62" w:rsidRPr="00700E62">
              <w:rPr>
                <w:color w:val="FF0000"/>
                <w:lang w:eastAsia="zh-CN"/>
              </w:rPr>
              <w:t>这一列以列表的形式赋值给</w:t>
            </w:r>
            <w:r w:rsidR="00700E62" w:rsidRPr="00700E62">
              <w:rPr>
                <w:color w:val="FF0000"/>
                <w:lang w:eastAsia="zh-CN"/>
              </w:rPr>
              <w:t>y1</w:t>
            </w:r>
            <w:r w:rsidR="00700E62" w:rsidRPr="00700E62">
              <w:rPr>
                <w:color w:val="FF0000"/>
                <w:lang w:eastAsia="zh-CN"/>
              </w:rPr>
              <w:t>，并将每一个元素转化为</w:t>
            </w:r>
            <w:r w:rsidR="00700E62" w:rsidRPr="00700E62">
              <w:rPr>
                <w:color w:val="FF0000"/>
                <w:lang w:eastAsia="zh-CN"/>
              </w:rPr>
              <w:t>int</w:t>
            </w:r>
            <w:r w:rsidR="00700E62" w:rsidRPr="00700E62">
              <w:rPr>
                <w:color w:val="FF0000"/>
                <w:lang w:eastAsia="zh-CN"/>
              </w:rPr>
              <w:t>格式：</w:t>
            </w:r>
            <w:r w:rsidR="00700E62" w:rsidRPr="00700E62">
              <w:rPr>
                <w:color w:val="FF0000"/>
                <w:lang w:eastAsia="zh-CN"/>
              </w:rPr>
              <w:t>''</w:t>
            </w:r>
            <w:r w:rsidR="00700E62">
              <w:rPr>
                <w:lang w:eastAsia="zh-CN"/>
              </w:rPr>
              <w:t>'</w:t>
            </w:r>
          </w:p>
          <w:p w14:paraId="40A67C3B" w14:textId="31A622AA" w:rsidR="00700E62" w:rsidRDefault="00700E62" w:rsidP="00700E62">
            <w:pPr>
              <w:pStyle w:val="2f2"/>
              <w:ind w:left="0"/>
              <w:rPr>
                <w:lang w:eastAsia="zh-CN"/>
              </w:rPr>
            </w:pPr>
            <w:r>
              <w:rPr>
                <w:lang w:eastAsia="zh-CN"/>
              </w:rPr>
              <w:t xml:space="preserve">y1 = </w:t>
            </w:r>
            <w:r w:rsidR="00035E70">
              <w:rPr>
                <w:lang w:eastAsia="zh-CN"/>
              </w:rPr>
              <w:t>[int(ele) for ele in df3['totalnum'].values]</w:t>
            </w:r>
          </w:p>
          <w:p w14:paraId="4DF8BA46" w14:textId="77777777" w:rsidR="00700E62" w:rsidRDefault="00700E62" w:rsidP="00700E62">
            <w:pPr>
              <w:pStyle w:val="2f2"/>
              <w:ind w:left="0"/>
              <w:rPr>
                <w:lang w:eastAsia="zh-CN"/>
              </w:rPr>
            </w:pPr>
          </w:p>
          <w:p w14:paraId="5A0EFD46" w14:textId="27DB848B" w:rsidR="00700E62" w:rsidRDefault="002D152D" w:rsidP="00700E62">
            <w:pPr>
              <w:pStyle w:val="2f2"/>
              <w:ind w:left="0"/>
              <w:rPr>
                <w:lang w:eastAsia="zh-CN"/>
              </w:rPr>
            </w:pPr>
            <w:r>
              <w:rPr>
                <w:color w:val="FF0000"/>
                <w:lang w:eastAsia="zh-CN"/>
              </w:rPr>
              <w:t>#'''</w:t>
            </w:r>
            <w:r w:rsidR="00700E62" w:rsidRPr="00700E62">
              <w:rPr>
                <w:color w:val="FF0000"/>
                <w:lang w:eastAsia="zh-CN"/>
              </w:rPr>
              <w:t>将</w:t>
            </w:r>
            <w:r w:rsidR="00700E62" w:rsidRPr="00700E62">
              <w:rPr>
                <w:color w:val="FF0000"/>
                <w:lang w:eastAsia="zh-CN"/>
              </w:rPr>
              <w:t>df3</w:t>
            </w:r>
            <w:r w:rsidR="00700E62" w:rsidRPr="00700E62">
              <w:rPr>
                <w:color w:val="FF0000"/>
                <w:lang w:eastAsia="zh-CN"/>
              </w:rPr>
              <w:t>中的</w:t>
            </w:r>
            <w:r w:rsidR="00700E62" w:rsidRPr="00700E62">
              <w:rPr>
                <w:color w:val="FF0000"/>
                <w:lang w:eastAsia="zh-CN"/>
              </w:rPr>
              <w:t>totalsales</w:t>
            </w:r>
            <w:r w:rsidR="00700E62" w:rsidRPr="00700E62">
              <w:rPr>
                <w:color w:val="FF0000"/>
                <w:lang w:eastAsia="zh-CN"/>
              </w:rPr>
              <w:t>这一列以列表的形式赋值给</w:t>
            </w:r>
            <w:r w:rsidR="00700E62" w:rsidRPr="00700E62">
              <w:rPr>
                <w:color w:val="FF0000"/>
                <w:lang w:eastAsia="zh-CN"/>
              </w:rPr>
              <w:t>y1</w:t>
            </w:r>
            <w:r w:rsidR="00700E62" w:rsidRPr="00700E62">
              <w:rPr>
                <w:color w:val="FF0000"/>
                <w:lang w:eastAsia="zh-CN"/>
              </w:rPr>
              <w:t>，并将每一个元素除以</w:t>
            </w:r>
            <w:r w:rsidR="00700E62" w:rsidRPr="00700E62">
              <w:rPr>
                <w:color w:val="FF0000"/>
                <w:lang w:eastAsia="zh-CN"/>
              </w:rPr>
              <w:t>1,000,000</w:t>
            </w:r>
            <w:r w:rsidR="00700E62" w:rsidRPr="00700E62">
              <w:rPr>
                <w:color w:val="FF0000"/>
                <w:lang w:eastAsia="zh-CN"/>
              </w:rPr>
              <w:t>，转化为百万元的格式，并保留两位小数：</w:t>
            </w:r>
            <w:r w:rsidR="00700E62" w:rsidRPr="00700E62">
              <w:rPr>
                <w:color w:val="FF0000"/>
                <w:lang w:eastAsia="zh-CN"/>
              </w:rPr>
              <w:t>''</w:t>
            </w:r>
            <w:r w:rsidR="00700E62">
              <w:rPr>
                <w:lang w:eastAsia="zh-CN"/>
              </w:rPr>
              <w:t>'</w:t>
            </w:r>
          </w:p>
          <w:p w14:paraId="0C174B36" w14:textId="6BF6AB8D" w:rsidR="00700E62" w:rsidRDefault="00700E62" w:rsidP="00700E62">
            <w:pPr>
              <w:pStyle w:val="2f2"/>
              <w:ind w:left="0"/>
              <w:rPr>
                <w:lang w:eastAsia="zh-CN"/>
              </w:rPr>
            </w:pPr>
            <w:r>
              <w:rPr>
                <w:lang w:eastAsia="zh-CN"/>
              </w:rPr>
              <w:t xml:space="preserve">y2 = </w:t>
            </w:r>
            <w:r w:rsidR="00035E70">
              <w:rPr>
                <w:lang w:eastAsia="zh-CN"/>
              </w:rPr>
              <w:t>['%.2f' % (ele/1000000) for ele in df3['totalsales'].values]</w:t>
            </w:r>
          </w:p>
          <w:p w14:paraId="74AD15DB" w14:textId="77777777" w:rsidR="00700E62" w:rsidRDefault="00700E62" w:rsidP="00700E62">
            <w:pPr>
              <w:pStyle w:val="2f2"/>
              <w:ind w:left="0"/>
              <w:rPr>
                <w:lang w:eastAsia="zh-CN"/>
              </w:rPr>
            </w:pPr>
            <w:r w:rsidRPr="00CD5985">
              <w:rPr>
                <w:color w:val="365F91" w:themeColor="accent1" w:themeShade="BF"/>
                <w:lang w:eastAsia="zh-CN"/>
              </w:rPr>
              <w:t>#</w:t>
            </w:r>
            <w:r w:rsidRPr="00CD5985">
              <w:rPr>
                <w:color w:val="365F91" w:themeColor="accent1" w:themeShade="BF"/>
                <w:lang w:eastAsia="zh-CN"/>
              </w:rPr>
              <w:t>先绘制折线图</w:t>
            </w:r>
            <w:r>
              <w:rPr>
                <w:lang w:eastAsia="zh-CN"/>
              </w:rPr>
              <w:t>：</w:t>
            </w:r>
          </w:p>
          <w:p w14:paraId="2F2C5816" w14:textId="77777777" w:rsidR="00700E62" w:rsidRDefault="00700E62" w:rsidP="00700E62">
            <w:pPr>
              <w:pStyle w:val="2f2"/>
              <w:ind w:left="0"/>
              <w:rPr>
                <w:lang w:eastAsia="zh-CN"/>
              </w:rPr>
            </w:pPr>
            <w:r>
              <w:rPr>
                <w:lang w:eastAsia="zh-CN"/>
              </w:rPr>
              <w:t>line1=(</w:t>
            </w:r>
          </w:p>
          <w:p w14:paraId="533C22A0" w14:textId="77777777" w:rsidR="00700E62" w:rsidRDefault="00700E62" w:rsidP="00700E62">
            <w:pPr>
              <w:pStyle w:val="2f2"/>
              <w:ind w:left="0"/>
              <w:rPr>
                <w:lang w:eastAsia="zh-CN"/>
              </w:rPr>
            </w:pPr>
            <w:r>
              <w:rPr>
                <w:lang w:eastAsia="zh-CN"/>
              </w:rPr>
              <w:t xml:space="preserve">     #</w:t>
            </w:r>
            <w:r>
              <w:rPr>
                <w:lang w:eastAsia="zh-CN"/>
              </w:rPr>
              <w:t>设计风格</w:t>
            </w:r>
          </w:p>
          <w:p w14:paraId="45093DC6" w14:textId="71203389" w:rsidR="00700E62" w:rsidRDefault="00700E62" w:rsidP="00700E62">
            <w:pPr>
              <w:pStyle w:val="2f2"/>
              <w:ind w:left="0"/>
              <w:rPr>
                <w:lang w:eastAsia="zh-CN"/>
              </w:rPr>
            </w:pPr>
            <w:r>
              <w:rPr>
                <w:lang w:eastAsia="zh-CN"/>
              </w:rPr>
              <w:t xml:space="preserve">    </w:t>
            </w:r>
            <w:r w:rsidR="002D152D">
              <w:rPr>
                <w:color w:val="FF0000"/>
                <w:lang w:eastAsia="zh-CN"/>
              </w:rPr>
              <w:t>#'''17</w:t>
            </w:r>
            <w:r w:rsidRPr="00700E62">
              <w:rPr>
                <w:color w:val="FF0000"/>
                <w:lang w:eastAsia="zh-CN"/>
              </w:rPr>
              <w:t>.</w:t>
            </w:r>
            <w:r w:rsidRPr="00700E62">
              <w:rPr>
                <w:color w:val="FF0000"/>
                <w:lang w:eastAsia="zh-CN"/>
              </w:rPr>
              <w:t>调用</w:t>
            </w:r>
            <w:r w:rsidRPr="00700E62">
              <w:rPr>
                <w:color w:val="FF0000"/>
                <w:lang w:eastAsia="zh-CN"/>
              </w:rPr>
              <w:t>opts.InitOpts</w:t>
            </w:r>
            <w:r w:rsidRPr="00700E62">
              <w:rPr>
                <w:color w:val="FF0000"/>
                <w:lang w:eastAsia="zh-CN"/>
              </w:rPr>
              <w:t>方法，将画布的宽设为</w:t>
            </w:r>
            <w:r w:rsidRPr="00700E62">
              <w:rPr>
                <w:color w:val="FF0000"/>
                <w:lang w:eastAsia="zh-CN"/>
              </w:rPr>
              <w:t>1500px</w:t>
            </w:r>
            <w:r w:rsidRPr="00700E62">
              <w:rPr>
                <w:color w:val="FF0000"/>
                <w:lang w:eastAsia="zh-CN"/>
              </w:rPr>
              <w:t>，高度设为</w:t>
            </w:r>
            <w:r w:rsidRPr="00700E62">
              <w:rPr>
                <w:color w:val="FF0000"/>
                <w:lang w:eastAsia="zh-CN"/>
              </w:rPr>
              <w:t>600px</w:t>
            </w:r>
            <w:r w:rsidRPr="00700E62">
              <w:rPr>
                <w:color w:val="FF0000"/>
                <w:lang w:eastAsia="zh-CN"/>
              </w:rPr>
              <w:t>：</w:t>
            </w:r>
            <w:r w:rsidRPr="00700E62">
              <w:rPr>
                <w:color w:val="FF0000"/>
                <w:lang w:eastAsia="zh-CN"/>
              </w:rPr>
              <w:t>''</w:t>
            </w:r>
            <w:r>
              <w:rPr>
                <w:lang w:eastAsia="zh-CN"/>
              </w:rPr>
              <w:t>'</w:t>
            </w:r>
          </w:p>
          <w:p w14:paraId="0E93B31E" w14:textId="6F39A92E" w:rsidR="00700E62" w:rsidRDefault="00700E62" w:rsidP="00700E62">
            <w:pPr>
              <w:pStyle w:val="2f2"/>
              <w:ind w:left="0"/>
              <w:rPr>
                <w:lang w:eastAsia="zh-CN"/>
              </w:rPr>
            </w:pPr>
            <w:r>
              <w:rPr>
                <w:lang w:eastAsia="zh-CN"/>
              </w:rPr>
              <w:t xml:space="preserve">     Line(init_opts = </w:t>
            </w:r>
            <w:r w:rsidR="00035E70">
              <w:rPr>
                <w:lang w:eastAsia="zh-CN"/>
              </w:rPr>
              <w:t xml:space="preserve"> opts.InitOpts(width='1500px',height='600px')</w:t>
            </w:r>
            <w:r>
              <w:rPr>
                <w:lang w:eastAsia="zh-CN"/>
              </w:rPr>
              <w:t>)</w:t>
            </w:r>
          </w:p>
          <w:p w14:paraId="534B45BD" w14:textId="77777777" w:rsidR="00700E62" w:rsidRDefault="00700E62" w:rsidP="00700E62">
            <w:pPr>
              <w:pStyle w:val="2f2"/>
              <w:ind w:left="0"/>
              <w:rPr>
                <w:lang w:eastAsia="zh-CN"/>
              </w:rPr>
            </w:pPr>
            <w:r>
              <w:rPr>
                <w:lang w:eastAsia="zh-CN"/>
              </w:rPr>
              <w:t xml:space="preserve">    </w:t>
            </w:r>
          </w:p>
          <w:p w14:paraId="09BF3436" w14:textId="77777777" w:rsidR="00700E62" w:rsidRDefault="00700E62" w:rsidP="00700E62">
            <w:pPr>
              <w:pStyle w:val="2f2"/>
              <w:ind w:left="0"/>
              <w:rPr>
                <w:lang w:eastAsia="zh-CN"/>
              </w:rPr>
            </w:pPr>
            <w:r>
              <w:rPr>
                <w:lang w:eastAsia="zh-CN"/>
              </w:rPr>
              <w:t xml:space="preserve">     .add_xaxis(x) #</w:t>
            </w:r>
            <w:r>
              <w:rPr>
                <w:lang w:eastAsia="zh-CN"/>
              </w:rPr>
              <w:t>添加</w:t>
            </w:r>
            <w:r>
              <w:rPr>
                <w:lang w:eastAsia="zh-CN"/>
              </w:rPr>
              <w:t>x</w:t>
            </w:r>
            <w:r>
              <w:rPr>
                <w:lang w:eastAsia="zh-CN"/>
              </w:rPr>
              <w:t>轴数据</w:t>
            </w:r>
          </w:p>
          <w:p w14:paraId="0742B936" w14:textId="77777777" w:rsidR="00700E62" w:rsidRDefault="00700E62" w:rsidP="00700E62">
            <w:pPr>
              <w:pStyle w:val="2f2"/>
              <w:ind w:left="0"/>
              <w:rPr>
                <w:lang w:eastAsia="zh-CN"/>
              </w:rPr>
            </w:pPr>
            <w:r>
              <w:rPr>
                <w:lang w:eastAsia="zh-CN"/>
              </w:rPr>
              <w:t xml:space="preserve">     .add_yaxis('</w:t>
            </w:r>
            <w:r>
              <w:rPr>
                <w:lang w:eastAsia="zh-CN"/>
              </w:rPr>
              <w:t>商品销量</w:t>
            </w:r>
            <w:r>
              <w:rPr>
                <w:lang w:eastAsia="zh-CN"/>
              </w:rPr>
              <w:t xml:space="preserve">',y1) </w:t>
            </w:r>
            <w:r w:rsidRPr="00CD5985">
              <w:rPr>
                <w:color w:val="365F91" w:themeColor="accent1" w:themeShade="BF"/>
                <w:lang w:eastAsia="zh-CN"/>
              </w:rPr>
              <w:t>#</w:t>
            </w:r>
            <w:r w:rsidRPr="00CD5985">
              <w:rPr>
                <w:color w:val="365F91" w:themeColor="accent1" w:themeShade="BF"/>
                <w:lang w:eastAsia="zh-CN"/>
              </w:rPr>
              <w:t>将</w:t>
            </w:r>
            <w:r w:rsidRPr="00CD5985">
              <w:rPr>
                <w:color w:val="365F91" w:themeColor="accent1" w:themeShade="BF"/>
                <w:lang w:eastAsia="zh-CN"/>
              </w:rPr>
              <w:t>y1</w:t>
            </w:r>
            <w:r w:rsidRPr="00CD5985">
              <w:rPr>
                <w:color w:val="365F91" w:themeColor="accent1" w:themeShade="BF"/>
                <w:lang w:eastAsia="zh-CN"/>
              </w:rPr>
              <w:t>数据添加到</w:t>
            </w:r>
            <w:r w:rsidRPr="00CD5985">
              <w:rPr>
                <w:color w:val="365F91" w:themeColor="accent1" w:themeShade="BF"/>
                <w:lang w:eastAsia="zh-CN"/>
              </w:rPr>
              <w:t>y</w:t>
            </w:r>
            <w:r w:rsidRPr="00CD5985">
              <w:rPr>
                <w:color w:val="365F91" w:themeColor="accent1" w:themeShade="BF"/>
                <w:lang w:eastAsia="zh-CN"/>
              </w:rPr>
              <w:t>轴，注意</w:t>
            </w:r>
            <w:r w:rsidRPr="00CD5985">
              <w:rPr>
                <w:color w:val="365F91" w:themeColor="accent1" w:themeShade="BF"/>
                <w:lang w:eastAsia="zh-CN"/>
              </w:rPr>
              <w:t>'</w:t>
            </w:r>
            <w:r w:rsidRPr="00CD5985">
              <w:rPr>
                <w:color w:val="365F91" w:themeColor="accent1" w:themeShade="BF"/>
                <w:lang w:eastAsia="zh-CN"/>
              </w:rPr>
              <w:t>商品销量</w:t>
            </w:r>
            <w:r w:rsidRPr="00CD5985">
              <w:rPr>
                <w:color w:val="365F91" w:themeColor="accent1" w:themeShade="BF"/>
                <w:lang w:eastAsia="zh-CN"/>
              </w:rPr>
              <w:t>'</w:t>
            </w:r>
            <w:r w:rsidRPr="00CD5985">
              <w:rPr>
                <w:color w:val="365F91" w:themeColor="accent1" w:themeShade="BF"/>
                <w:lang w:eastAsia="zh-CN"/>
              </w:rPr>
              <w:t>指定了系列名称，如果不想</w:t>
            </w:r>
            <w:proofErr w:type="gramStart"/>
            <w:r w:rsidRPr="00CD5985">
              <w:rPr>
                <w:color w:val="365F91" w:themeColor="accent1" w:themeShade="BF"/>
                <w:lang w:eastAsia="zh-CN"/>
              </w:rPr>
              <w:t>要系列</w:t>
            </w:r>
            <w:proofErr w:type="gramEnd"/>
            <w:r w:rsidRPr="00CD5985">
              <w:rPr>
                <w:color w:val="365F91" w:themeColor="accent1" w:themeShade="BF"/>
                <w:lang w:eastAsia="zh-CN"/>
              </w:rPr>
              <w:t>名称，需要用空字符串</w:t>
            </w:r>
            <w:r w:rsidRPr="00CD5985">
              <w:rPr>
                <w:color w:val="365F91" w:themeColor="accent1" w:themeShade="BF"/>
                <w:lang w:eastAsia="zh-CN"/>
              </w:rPr>
              <w:t>''</w:t>
            </w:r>
            <w:r w:rsidRPr="00CD5985">
              <w:rPr>
                <w:color w:val="365F91" w:themeColor="accent1" w:themeShade="BF"/>
                <w:lang w:eastAsia="zh-CN"/>
              </w:rPr>
              <w:t>来填充</w:t>
            </w:r>
          </w:p>
          <w:p w14:paraId="25C80BEF" w14:textId="77777777" w:rsidR="00700E62" w:rsidRDefault="00700E62" w:rsidP="00700E62">
            <w:pPr>
              <w:pStyle w:val="2f2"/>
              <w:ind w:left="0"/>
              <w:rPr>
                <w:lang w:eastAsia="zh-CN"/>
              </w:rPr>
            </w:pPr>
            <w:r>
              <w:rPr>
                <w:lang w:eastAsia="zh-CN"/>
              </w:rPr>
              <w:t xml:space="preserve">     </w:t>
            </w:r>
            <w:r w:rsidRPr="00CD5985">
              <w:rPr>
                <w:color w:val="365F91" w:themeColor="accent1" w:themeShade="BF"/>
                <w:lang w:eastAsia="zh-CN"/>
              </w:rPr>
              <w:t>#</w:t>
            </w:r>
            <w:r w:rsidRPr="00CD5985">
              <w:rPr>
                <w:color w:val="365F91" w:themeColor="accent1" w:themeShade="BF"/>
                <w:lang w:eastAsia="zh-CN"/>
              </w:rPr>
              <w:t>下面的命令其实是添加了一个新的</w:t>
            </w:r>
            <w:r w:rsidRPr="00CD5985">
              <w:rPr>
                <w:color w:val="365F91" w:themeColor="accent1" w:themeShade="BF"/>
                <w:lang w:eastAsia="zh-CN"/>
              </w:rPr>
              <w:t>y</w:t>
            </w:r>
            <w:r w:rsidRPr="00CD5985">
              <w:rPr>
                <w:color w:val="365F91" w:themeColor="accent1" w:themeShade="BF"/>
                <w:lang w:eastAsia="zh-CN"/>
              </w:rPr>
              <w:t>轴，因为销售金额和销量的数量级相差太多，因此需要单独的纵轴</w:t>
            </w:r>
            <w:r>
              <w:rPr>
                <w:lang w:eastAsia="zh-CN"/>
              </w:rPr>
              <w:t>。</w:t>
            </w:r>
          </w:p>
          <w:p w14:paraId="067E95F6" w14:textId="77777777" w:rsidR="00700E62" w:rsidRPr="00CD5985" w:rsidRDefault="00700E62" w:rsidP="00700E62">
            <w:pPr>
              <w:pStyle w:val="2f2"/>
              <w:ind w:left="0"/>
              <w:rPr>
                <w:color w:val="365F91" w:themeColor="accent1" w:themeShade="BF"/>
                <w:lang w:eastAsia="zh-CN"/>
              </w:rPr>
            </w:pPr>
            <w:r>
              <w:rPr>
                <w:lang w:eastAsia="zh-CN"/>
              </w:rPr>
              <w:t xml:space="preserve">     </w:t>
            </w:r>
            <w:r w:rsidRPr="00CD5985">
              <w:rPr>
                <w:color w:val="365F91" w:themeColor="accent1" w:themeShade="BF"/>
                <w:lang w:eastAsia="zh-CN"/>
              </w:rPr>
              <w:t>#</w:t>
            </w:r>
            <w:r w:rsidRPr="00CD5985">
              <w:rPr>
                <w:color w:val="365F91" w:themeColor="accent1" w:themeShade="BF"/>
                <w:lang w:eastAsia="zh-CN"/>
              </w:rPr>
              <w:t>注意，添加新的纵坐标，需要在第一次初始化图的时候就完成，而不是等到绘制新数据的时候再进行</w:t>
            </w:r>
          </w:p>
          <w:p w14:paraId="414BB271" w14:textId="77777777" w:rsidR="00700E62" w:rsidRDefault="00700E62" w:rsidP="00700E62">
            <w:pPr>
              <w:pStyle w:val="2f2"/>
              <w:ind w:left="0"/>
              <w:rPr>
                <w:lang w:eastAsia="zh-CN"/>
              </w:rPr>
            </w:pPr>
            <w:r w:rsidRPr="00CD5985">
              <w:rPr>
                <w:color w:val="365F91" w:themeColor="accent1" w:themeShade="BF"/>
                <w:lang w:eastAsia="zh-CN"/>
              </w:rPr>
              <w:t xml:space="preserve">     #</w:t>
            </w:r>
            <w:r w:rsidRPr="00CD5985">
              <w:rPr>
                <w:color w:val="365F91" w:themeColor="accent1" w:themeShade="BF"/>
                <w:lang w:eastAsia="zh-CN"/>
              </w:rPr>
              <w:t>比如在这里，虽然我们还没开始绘制销售金额，但对应的纵坐标需要先添加完成：</w:t>
            </w:r>
          </w:p>
          <w:p w14:paraId="10097C1C" w14:textId="77777777" w:rsidR="00700E62" w:rsidRDefault="00700E62" w:rsidP="00700E62">
            <w:pPr>
              <w:pStyle w:val="2f2"/>
              <w:ind w:left="0"/>
              <w:rPr>
                <w:lang w:eastAsia="zh-CN"/>
              </w:rPr>
            </w:pPr>
            <w:r>
              <w:rPr>
                <w:lang w:eastAsia="zh-CN"/>
              </w:rPr>
              <w:t xml:space="preserve">     .extend_axis(yaxis=opts.AxisOpts(axislabel_opts=opts.LabelOpts(formatter="{value} (</w:t>
            </w:r>
            <w:r>
              <w:rPr>
                <w:lang w:eastAsia="zh-CN"/>
              </w:rPr>
              <w:t>百万元</w:t>
            </w:r>
            <w:r>
              <w:rPr>
                <w:lang w:eastAsia="zh-CN"/>
              </w:rPr>
              <w:t>)")))</w:t>
            </w:r>
          </w:p>
          <w:p w14:paraId="56EAF698" w14:textId="77777777" w:rsidR="00700E62" w:rsidRDefault="00700E62" w:rsidP="00700E62">
            <w:pPr>
              <w:pStyle w:val="2f2"/>
              <w:ind w:left="0"/>
              <w:rPr>
                <w:lang w:eastAsia="zh-CN"/>
              </w:rPr>
            </w:pPr>
            <w:r>
              <w:rPr>
                <w:lang w:eastAsia="zh-CN"/>
              </w:rPr>
              <w:t xml:space="preserve">     .set_global_opts( </w:t>
            </w:r>
            <w:r w:rsidRPr="00CD5985">
              <w:rPr>
                <w:color w:val="365F91" w:themeColor="accent1" w:themeShade="BF"/>
                <w:lang w:eastAsia="zh-CN"/>
              </w:rPr>
              <w:t>#</w:t>
            </w:r>
            <w:r w:rsidRPr="00CD5985">
              <w:rPr>
                <w:color w:val="365F91" w:themeColor="accent1" w:themeShade="BF"/>
                <w:lang w:eastAsia="zh-CN"/>
              </w:rPr>
              <w:t>全局配置项</w:t>
            </w:r>
          </w:p>
          <w:p w14:paraId="0F02F672" w14:textId="77777777" w:rsidR="00700E62" w:rsidRDefault="00700E62" w:rsidP="00700E62">
            <w:pPr>
              <w:pStyle w:val="2f2"/>
              <w:ind w:left="0"/>
              <w:rPr>
                <w:lang w:eastAsia="zh-CN"/>
              </w:rPr>
            </w:pPr>
            <w:r>
              <w:rPr>
                <w:lang w:eastAsia="zh-CN"/>
              </w:rPr>
              <w:t xml:space="preserve">        </w:t>
            </w:r>
            <w:r w:rsidRPr="00CD5985">
              <w:rPr>
                <w:color w:val="365F91" w:themeColor="accent1" w:themeShade="BF"/>
                <w:lang w:eastAsia="zh-CN"/>
              </w:rPr>
              <w:t>#</w:t>
            </w:r>
            <w:r w:rsidRPr="00CD5985">
              <w:rPr>
                <w:color w:val="365F91" w:themeColor="accent1" w:themeShade="BF"/>
                <w:lang w:eastAsia="zh-CN"/>
              </w:rPr>
              <w:t>设置全局参数</w:t>
            </w:r>
          </w:p>
          <w:p w14:paraId="7FB522FD" w14:textId="77777777" w:rsidR="00700E62" w:rsidRDefault="00700E62" w:rsidP="00700E62">
            <w:pPr>
              <w:pStyle w:val="2f2"/>
              <w:ind w:left="0"/>
              <w:rPr>
                <w:lang w:eastAsia="zh-CN"/>
              </w:rPr>
            </w:pPr>
            <w:r>
              <w:rPr>
                <w:lang w:eastAsia="zh-CN"/>
              </w:rPr>
              <w:t xml:space="preserve">        datazoom_opts=opts.DataZoomOpts(range_end=500,is_zoom_lock=False), </w:t>
            </w:r>
            <w:r w:rsidRPr="00CD5985">
              <w:rPr>
                <w:color w:val="365F91" w:themeColor="accent1" w:themeShade="BF"/>
                <w:lang w:eastAsia="zh-CN"/>
              </w:rPr>
              <w:t>#</w:t>
            </w:r>
            <w:r w:rsidRPr="00CD5985">
              <w:rPr>
                <w:color w:val="365F91" w:themeColor="accent1" w:themeShade="BF"/>
                <w:lang w:eastAsia="zh-CN"/>
              </w:rPr>
              <w:t>允许缩放</w:t>
            </w:r>
          </w:p>
          <w:p w14:paraId="630C5139" w14:textId="77777777" w:rsidR="00700E62" w:rsidRDefault="00700E62" w:rsidP="00700E62">
            <w:pPr>
              <w:pStyle w:val="2f2"/>
              <w:ind w:left="0"/>
              <w:rPr>
                <w:lang w:eastAsia="zh-CN"/>
              </w:rPr>
            </w:pPr>
            <w:r>
              <w:rPr>
                <w:lang w:eastAsia="zh-CN"/>
              </w:rPr>
              <w:t xml:space="preserve">        title_opts=opts.TitleOpts(title="</w:t>
            </w:r>
            <w:r>
              <w:rPr>
                <w:lang w:eastAsia="zh-CN"/>
              </w:rPr>
              <w:t>商品销量及销售金额统计图</w:t>
            </w:r>
            <w:r>
              <w:rPr>
                <w:lang w:eastAsia="zh-CN"/>
              </w:rPr>
              <w:t>", pos_left="40%"),</w:t>
            </w:r>
            <w:r w:rsidRPr="00CD5985">
              <w:rPr>
                <w:color w:val="365F91" w:themeColor="accent1" w:themeShade="BF"/>
                <w:lang w:eastAsia="zh-CN"/>
              </w:rPr>
              <w:t>#</w:t>
            </w:r>
            <w:r w:rsidRPr="00CD5985">
              <w:rPr>
                <w:color w:val="365F91" w:themeColor="accent1" w:themeShade="BF"/>
                <w:lang w:eastAsia="zh-CN"/>
              </w:rPr>
              <w:t>设置</w:t>
            </w:r>
            <w:r w:rsidRPr="00CD5985">
              <w:rPr>
                <w:color w:val="365F91" w:themeColor="accent1" w:themeShade="BF"/>
                <w:lang w:eastAsia="zh-CN"/>
              </w:rPr>
              <w:t>title</w:t>
            </w:r>
          </w:p>
          <w:p w14:paraId="6A94E7B9" w14:textId="77777777" w:rsidR="00700E62" w:rsidRDefault="00700E62" w:rsidP="00700E62">
            <w:pPr>
              <w:pStyle w:val="2f2"/>
              <w:ind w:left="0"/>
              <w:rPr>
                <w:lang w:eastAsia="zh-CN"/>
              </w:rPr>
            </w:pPr>
            <w:r>
              <w:rPr>
                <w:lang w:eastAsia="zh-CN"/>
              </w:rPr>
              <w:t xml:space="preserve">        </w:t>
            </w:r>
          </w:p>
          <w:p w14:paraId="6D8A9340" w14:textId="121C4379" w:rsidR="00700E62" w:rsidRDefault="00700E62" w:rsidP="00700E62">
            <w:pPr>
              <w:pStyle w:val="2f2"/>
              <w:ind w:left="0"/>
              <w:rPr>
                <w:lang w:eastAsia="zh-CN"/>
              </w:rPr>
            </w:pPr>
            <w:r>
              <w:rPr>
                <w:lang w:eastAsia="zh-CN"/>
              </w:rPr>
              <w:t xml:space="preserve">         </w:t>
            </w:r>
            <w:r w:rsidR="002D152D">
              <w:rPr>
                <w:color w:val="FF0000"/>
                <w:lang w:eastAsia="zh-CN"/>
              </w:rPr>
              <w:t>#'''18</w:t>
            </w:r>
            <w:r w:rsidRPr="00700E62">
              <w:rPr>
                <w:color w:val="FF0000"/>
                <w:lang w:eastAsia="zh-CN"/>
              </w:rPr>
              <w:t>.</w:t>
            </w:r>
            <w:r w:rsidRPr="00700E62">
              <w:rPr>
                <w:color w:val="FF0000"/>
                <w:lang w:eastAsia="zh-CN"/>
              </w:rPr>
              <w:t>调用</w:t>
            </w:r>
            <w:r w:rsidRPr="00700E62">
              <w:rPr>
                <w:color w:val="FF0000"/>
                <w:lang w:eastAsia="zh-CN"/>
              </w:rPr>
              <w:t>opts.LabelOpts</w:t>
            </w:r>
            <w:r w:rsidRPr="00700E62">
              <w:rPr>
                <w:color w:val="FF0000"/>
                <w:lang w:eastAsia="zh-CN"/>
              </w:rPr>
              <w:t>方法，将</w:t>
            </w:r>
            <w:r w:rsidRPr="00700E62">
              <w:rPr>
                <w:color w:val="FF0000"/>
                <w:lang w:eastAsia="zh-CN"/>
              </w:rPr>
              <w:t>x</w:t>
            </w:r>
            <w:r w:rsidRPr="00700E62">
              <w:rPr>
                <w:color w:val="FF0000"/>
                <w:lang w:eastAsia="zh-CN"/>
              </w:rPr>
              <w:t>轴上的标签顺时针旋转</w:t>
            </w:r>
            <w:r w:rsidRPr="00700E62">
              <w:rPr>
                <w:color w:val="FF0000"/>
                <w:lang w:eastAsia="zh-CN"/>
              </w:rPr>
              <w:t>23</w:t>
            </w:r>
            <w:r w:rsidRPr="00700E62">
              <w:rPr>
                <w:color w:val="FF0000"/>
                <w:lang w:eastAsia="zh-CN"/>
              </w:rPr>
              <w:t>度</w:t>
            </w:r>
            <w:r w:rsidRPr="00700E62">
              <w:rPr>
                <w:color w:val="FF0000"/>
                <w:lang w:eastAsia="zh-CN"/>
              </w:rPr>
              <w:t>''</w:t>
            </w:r>
            <w:r>
              <w:rPr>
                <w:lang w:eastAsia="zh-CN"/>
              </w:rPr>
              <w:t>'</w:t>
            </w:r>
          </w:p>
          <w:p w14:paraId="783FDF6E" w14:textId="4326980E" w:rsidR="00700E62" w:rsidRDefault="00700E62" w:rsidP="00700E62">
            <w:pPr>
              <w:pStyle w:val="2f2"/>
              <w:ind w:left="0"/>
              <w:rPr>
                <w:lang w:eastAsia="zh-CN"/>
              </w:rPr>
            </w:pPr>
            <w:r>
              <w:rPr>
                <w:lang w:eastAsia="zh-CN"/>
              </w:rPr>
              <w:t xml:space="preserve">        xaxis_opts=opts.AxisOpts(axislabel_opts= </w:t>
            </w:r>
            <w:r w:rsidR="00035E70">
              <w:rPr>
                <w:lang w:eastAsia="zh-CN"/>
              </w:rPr>
              <w:t>opts.LabelOpts(rotate=-23)</w:t>
            </w:r>
            <w:r>
              <w:rPr>
                <w:lang w:eastAsia="zh-CN"/>
              </w:rPr>
              <w:t xml:space="preserve">), </w:t>
            </w:r>
          </w:p>
          <w:p w14:paraId="456B6F6E" w14:textId="77777777" w:rsidR="00700E62" w:rsidRDefault="00700E62" w:rsidP="00700E62">
            <w:pPr>
              <w:pStyle w:val="2f2"/>
              <w:ind w:left="0"/>
              <w:rPr>
                <w:lang w:eastAsia="zh-CN"/>
              </w:rPr>
            </w:pPr>
            <w:r>
              <w:rPr>
                <w:lang w:eastAsia="zh-CN"/>
              </w:rPr>
              <w:t xml:space="preserve">        </w:t>
            </w:r>
          </w:p>
          <w:p w14:paraId="459E9B2A" w14:textId="77777777" w:rsidR="00700E62" w:rsidRDefault="00700E62" w:rsidP="00700E62">
            <w:pPr>
              <w:pStyle w:val="2f2"/>
              <w:ind w:left="0"/>
              <w:rPr>
                <w:lang w:eastAsia="zh-CN"/>
              </w:rPr>
            </w:pPr>
            <w:r>
              <w:rPr>
                <w:lang w:eastAsia="zh-CN"/>
              </w:rPr>
              <w:t xml:space="preserve">         legend_opts=opts.LegendOpts(pos_right="30%")</w:t>
            </w:r>
          </w:p>
          <w:p w14:paraId="70B369AE" w14:textId="77777777" w:rsidR="00700E62" w:rsidRDefault="00700E62" w:rsidP="00700E62">
            <w:pPr>
              <w:pStyle w:val="2f2"/>
              <w:ind w:left="0"/>
              <w:rPr>
                <w:lang w:eastAsia="zh-CN"/>
              </w:rPr>
            </w:pPr>
            <w:r>
              <w:rPr>
                <w:lang w:eastAsia="zh-CN"/>
              </w:rPr>
              <w:t xml:space="preserve">        )</w:t>
            </w:r>
          </w:p>
          <w:p w14:paraId="2DEA26BB" w14:textId="77777777" w:rsidR="00700E62" w:rsidRDefault="00700E62" w:rsidP="00700E62">
            <w:pPr>
              <w:pStyle w:val="2f2"/>
              <w:ind w:left="0"/>
              <w:rPr>
                <w:lang w:eastAsia="zh-CN"/>
              </w:rPr>
            </w:pPr>
            <w:r>
              <w:rPr>
                <w:lang w:eastAsia="zh-CN"/>
              </w:rPr>
              <w:t xml:space="preserve">     )</w:t>
            </w:r>
          </w:p>
          <w:p w14:paraId="131D9FB6" w14:textId="35A72DC2" w:rsidR="00700E62" w:rsidRDefault="00700E62" w:rsidP="00700E62">
            <w:pPr>
              <w:pStyle w:val="2f2"/>
              <w:ind w:left="0"/>
              <w:rPr>
                <w:lang w:eastAsia="zh-CN"/>
              </w:rPr>
            </w:pPr>
            <w:r>
              <w:rPr>
                <w:lang w:eastAsia="zh-CN"/>
              </w:rPr>
              <w:t xml:space="preserve">bar2=(    </w:t>
            </w:r>
          </w:p>
          <w:p w14:paraId="7284C85B" w14:textId="352E85FE" w:rsidR="00700E62" w:rsidRPr="00700E62" w:rsidRDefault="00700E62" w:rsidP="00700E62">
            <w:pPr>
              <w:pStyle w:val="2f2"/>
              <w:ind w:left="0"/>
              <w:rPr>
                <w:color w:val="FF0000"/>
                <w:lang w:eastAsia="zh-CN"/>
              </w:rPr>
            </w:pPr>
            <w:r>
              <w:rPr>
                <w:lang w:eastAsia="zh-CN"/>
              </w:rPr>
              <w:t xml:space="preserve">    </w:t>
            </w:r>
            <w:r w:rsidR="002D152D">
              <w:rPr>
                <w:color w:val="FF0000"/>
                <w:lang w:eastAsia="zh-CN"/>
              </w:rPr>
              <w:t>#'''19</w:t>
            </w:r>
            <w:r w:rsidRPr="00700E62">
              <w:rPr>
                <w:color w:val="FF0000"/>
                <w:lang w:eastAsia="zh-CN"/>
              </w:rPr>
              <w:t>.</w:t>
            </w:r>
            <w:r w:rsidRPr="00700E62">
              <w:rPr>
                <w:color w:val="FF0000"/>
                <w:lang w:eastAsia="zh-CN"/>
              </w:rPr>
              <w:t>请完成柱状图的绘制，包括</w:t>
            </w:r>
          </w:p>
          <w:p w14:paraId="6B073096" w14:textId="77777777" w:rsidR="00700E62" w:rsidRPr="00700E62" w:rsidRDefault="00700E62" w:rsidP="00700E62">
            <w:pPr>
              <w:pStyle w:val="2f2"/>
              <w:ind w:left="0"/>
              <w:rPr>
                <w:color w:val="FF0000"/>
                <w:lang w:eastAsia="zh-CN"/>
              </w:rPr>
            </w:pPr>
            <w:r w:rsidRPr="00700E62">
              <w:rPr>
                <w:color w:val="FF0000"/>
                <w:lang w:eastAsia="zh-CN"/>
              </w:rPr>
              <w:t xml:space="preserve">    #1</w:t>
            </w:r>
            <w:r w:rsidRPr="00700E62">
              <w:rPr>
                <w:color w:val="FF0000"/>
                <w:lang w:eastAsia="zh-CN"/>
              </w:rPr>
              <w:t>）使用</w:t>
            </w:r>
            <w:r w:rsidRPr="00700E62">
              <w:rPr>
                <w:color w:val="FF0000"/>
                <w:lang w:eastAsia="zh-CN"/>
              </w:rPr>
              <w:t>Bar</w:t>
            </w:r>
            <w:r w:rsidRPr="00700E62">
              <w:rPr>
                <w:color w:val="FF0000"/>
                <w:lang w:eastAsia="zh-CN"/>
              </w:rPr>
              <w:t>方法创建柱状图对象，并调用</w:t>
            </w:r>
            <w:r w:rsidRPr="00700E62">
              <w:rPr>
                <w:color w:val="FF0000"/>
                <w:lang w:eastAsia="zh-CN"/>
              </w:rPr>
              <w:t>opts.InitOpts</w:t>
            </w:r>
            <w:r w:rsidRPr="00700E62">
              <w:rPr>
                <w:color w:val="FF0000"/>
                <w:lang w:eastAsia="zh-CN"/>
              </w:rPr>
              <w:t>方法，将画布的宽设为</w:t>
            </w:r>
            <w:r w:rsidRPr="00700E62">
              <w:rPr>
                <w:color w:val="FF0000"/>
                <w:lang w:eastAsia="zh-CN"/>
              </w:rPr>
              <w:t>1500px</w:t>
            </w:r>
            <w:r w:rsidRPr="00700E62">
              <w:rPr>
                <w:color w:val="FF0000"/>
                <w:lang w:eastAsia="zh-CN"/>
              </w:rPr>
              <w:t>，高度设为</w:t>
            </w:r>
            <w:r w:rsidRPr="00700E62">
              <w:rPr>
                <w:color w:val="FF0000"/>
                <w:lang w:eastAsia="zh-CN"/>
              </w:rPr>
              <w:t>600px</w:t>
            </w:r>
            <w:r w:rsidRPr="00700E62">
              <w:rPr>
                <w:color w:val="FF0000"/>
                <w:lang w:eastAsia="zh-CN"/>
              </w:rPr>
              <w:t>；</w:t>
            </w:r>
          </w:p>
          <w:p w14:paraId="0DDFC921" w14:textId="77777777" w:rsidR="00700E62" w:rsidRPr="00700E62" w:rsidRDefault="00700E62" w:rsidP="00700E62">
            <w:pPr>
              <w:pStyle w:val="2f2"/>
              <w:ind w:left="0"/>
              <w:rPr>
                <w:color w:val="FF0000"/>
                <w:lang w:eastAsia="zh-CN"/>
              </w:rPr>
            </w:pPr>
            <w:r w:rsidRPr="00700E62">
              <w:rPr>
                <w:color w:val="FF0000"/>
                <w:lang w:eastAsia="zh-CN"/>
              </w:rPr>
              <w:t xml:space="preserve">    #2</w:t>
            </w:r>
            <w:r w:rsidRPr="00700E62">
              <w:rPr>
                <w:color w:val="FF0000"/>
                <w:lang w:eastAsia="zh-CN"/>
              </w:rPr>
              <w:t>）添加</w:t>
            </w:r>
            <w:r w:rsidRPr="00700E62">
              <w:rPr>
                <w:color w:val="FF0000"/>
                <w:lang w:eastAsia="zh-CN"/>
              </w:rPr>
              <w:t>x</w:t>
            </w:r>
            <w:r w:rsidRPr="00700E62">
              <w:rPr>
                <w:color w:val="FF0000"/>
                <w:lang w:eastAsia="zh-CN"/>
              </w:rPr>
              <w:t>轴的数据；</w:t>
            </w:r>
          </w:p>
          <w:p w14:paraId="5D33BA59" w14:textId="77777777" w:rsidR="00700E62" w:rsidRDefault="00700E62" w:rsidP="00700E62">
            <w:pPr>
              <w:pStyle w:val="2f2"/>
              <w:ind w:left="0"/>
              <w:rPr>
                <w:lang w:eastAsia="zh-CN"/>
              </w:rPr>
            </w:pPr>
            <w:r w:rsidRPr="00700E62">
              <w:rPr>
                <w:color w:val="FF0000"/>
                <w:lang w:eastAsia="zh-CN"/>
              </w:rPr>
              <w:t xml:space="preserve">    #3</w:t>
            </w:r>
            <w:r w:rsidRPr="00700E62">
              <w:rPr>
                <w:color w:val="FF0000"/>
                <w:lang w:eastAsia="zh-CN"/>
              </w:rPr>
              <w:t>）将</w:t>
            </w:r>
            <w:r w:rsidRPr="00700E62">
              <w:rPr>
                <w:color w:val="FF0000"/>
                <w:lang w:eastAsia="zh-CN"/>
              </w:rPr>
              <w:t>y2</w:t>
            </w:r>
            <w:r w:rsidRPr="00700E62">
              <w:rPr>
                <w:color w:val="FF0000"/>
                <w:lang w:eastAsia="zh-CN"/>
              </w:rPr>
              <w:t>数据添加到</w:t>
            </w:r>
            <w:r w:rsidRPr="00700E62">
              <w:rPr>
                <w:color w:val="FF0000"/>
                <w:lang w:eastAsia="zh-CN"/>
              </w:rPr>
              <w:t>y</w:t>
            </w:r>
            <w:r w:rsidRPr="00700E62">
              <w:rPr>
                <w:color w:val="FF0000"/>
                <w:lang w:eastAsia="zh-CN"/>
              </w:rPr>
              <w:t>轴，注意需要指定</w:t>
            </w:r>
            <w:r w:rsidRPr="00700E62">
              <w:rPr>
                <w:color w:val="FF0000"/>
                <w:lang w:eastAsia="zh-CN"/>
              </w:rPr>
              <w:t>yaxis_index=1</w:t>
            </w:r>
            <w:r w:rsidRPr="00700E62">
              <w:rPr>
                <w:color w:val="FF0000"/>
                <w:lang w:eastAsia="zh-CN"/>
              </w:rPr>
              <w:t>：</w:t>
            </w:r>
            <w:r w:rsidRPr="00700E62">
              <w:rPr>
                <w:color w:val="FF0000"/>
                <w:lang w:eastAsia="zh-CN"/>
              </w:rPr>
              <w:t>''</w:t>
            </w:r>
            <w:r>
              <w:rPr>
                <w:lang w:eastAsia="zh-CN"/>
              </w:rPr>
              <w:t>'</w:t>
            </w:r>
          </w:p>
          <w:p w14:paraId="3C135738" w14:textId="13BA09E9" w:rsidR="00035E70" w:rsidRDefault="00700E62" w:rsidP="00035E70">
            <w:pPr>
              <w:pStyle w:val="2f2"/>
              <w:ind w:left="0"/>
              <w:rPr>
                <w:lang w:eastAsia="zh-CN"/>
              </w:rPr>
            </w:pPr>
            <w:r>
              <w:rPr>
                <w:lang w:eastAsia="zh-CN"/>
              </w:rPr>
              <w:t xml:space="preserve">     </w:t>
            </w:r>
            <w:r w:rsidR="00035E70">
              <w:rPr>
                <w:lang w:eastAsia="zh-CN"/>
              </w:rPr>
              <w:t xml:space="preserve">Bar(init_opts = opts.InitOpts(width='1500px',height='500px')) </w:t>
            </w:r>
          </w:p>
          <w:p w14:paraId="4D05C494" w14:textId="77777777" w:rsidR="00035E70" w:rsidRDefault="00035E70" w:rsidP="00035E70">
            <w:pPr>
              <w:pStyle w:val="2f2"/>
              <w:ind w:left="0"/>
              <w:rPr>
                <w:lang w:eastAsia="zh-CN"/>
              </w:rPr>
            </w:pPr>
            <w:r>
              <w:rPr>
                <w:lang w:eastAsia="zh-CN"/>
              </w:rPr>
              <w:t xml:space="preserve">     .add_xaxis(x)</w:t>
            </w:r>
          </w:p>
          <w:p w14:paraId="2480CD7D" w14:textId="7153354F" w:rsidR="00700E62" w:rsidRDefault="00035E70" w:rsidP="00035E70">
            <w:pPr>
              <w:pStyle w:val="2f2"/>
              <w:ind w:left="0"/>
              <w:rPr>
                <w:lang w:eastAsia="zh-CN"/>
              </w:rPr>
            </w:pPr>
            <w:r>
              <w:rPr>
                <w:lang w:eastAsia="zh-CN"/>
              </w:rPr>
              <w:t xml:space="preserve">     .add_yaxis('</w:t>
            </w:r>
            <w:r>
              <w:rPr>
                <w:lang w:eastAsia="zh-CN"/>
              </w:rPr>
              <w:t>销售金额</w:t>
            </w:r>
            <w:r>
              <w:rPr>
                <w:lang w:eastAsia="zh-CN"/>
              </w:rPr>
              <w:t>',y2,yaxis_index=1)</w:t>
            </w:r>
          </w:p>
          <w:p w14:paraId="7C57F020" w14:textId="77777777" w:rsidR="00700E62" w:rsidRDefault="00700E62" w:rsidP="00700E62">
            <w:pPr>
              <w:pStyle w:val="2f2"/>
              <w:ind w:left="0"/>
              <w:rPr>
                <w:lang w:eastAsia="zh-CN"/>
              </w:rPr>
            </w:pPr>
            <w:r>
              <w:rPr>
                <w:lang w:eastAsia="zh-CN"/>
              </w:rPr>
              <w:lastRenderedPageBreak/>
              <w:t xml:space="preserve">     )</w:t>
            </w:r>
          </w:p>
          <w:p w14:paraId="54A3F2E9" w14:textId="77777777" w:rsidR="00700E62" w:rsidRDefault="00700E62" w:rsidP="00700E62">
            <w:pPr>
              <w:pStyle w:val="2f2"/>
              <w:ind w:left="0"/>
              <w:rPr>
                <w:lang w:eastAsia="zh-CN"/>
              </w:rPr>
            </w:pPr>
            <w:r>
              <w:rPr>
                <w:lang w:eastAsia="zh-CN"/>
              </w:rPr>
              <w:t xml:space="preserve">line1.overlap(bar2) </w:t>
            </w:r>
            <w:r w:rsidRPr="00CD5985">
              <w:rPr>
                <w:color w:val="365F91" w:themeColor="accent1" w:themeShade="BF"/>
                <w:lang w:eastAsia="zh-CN"/>
              </w:rPr>
              <w:t>#</w:t>
            </w:r>
            <w:r w:rsidRPr="00CD5985">
              <w:rPr>
                <w:color w:val="365F91" w:themeColor="accent1" w:themeShade="BF"/>
                <w:lang w:eastAsia="zh-CN"/>
              </w:rPr>
              <w:t>调用</w:t>
            </w:r>
            <w:r w:rsidRPr="00CD5985">
              <w:rPr>
                <w:color w:val="365F91" w:themeColor="accent1" w:themeShade="BF"/>
                <w:lang w:eastAsia="zh-CN"/>
              </w:rPr>
              <w:t>overlap</w:t>
            </w:r>
            <w:r w:rsidRPr="00CD5985">
              <w:rPr>
                <w:color w:val="365F91" w:themeColor="accent1" w:themeShade="BF"/>
                <w:lang w:eastAsia="zh-CN"/>
              </w:rPr>
              <w:t>函数就可以完成同一张图里显示折线图和柱状图了</w:t>
            </w:r>
          </w:p>
          <w:p w14:paraId="17C0404E" w14:textId="6EE8485E" w:rsidR="00FB2C20" w:rsidRPr="008D39A4" w:rsidRDefault="0021623B" w:rsidP="00700E62">
            <w:pPr>
              <w:pStyle w:val="2f2"/>
              <w:ind w:left="0"/>
              <w:rPr>
                <w:lang w:eastAsia="zh-CN"/>
              </w:rPr>
            </w:pPr>
            <w:r w:rsidRPr="0021623B">
              <w:rPr>
                <w:rFonts w:hint="eastAsia"/>
                <w:lang w:eastAsia="zh-CN"/>
              </w:rPr>
              <w:t>line</w:t>
            </w:r>
            <w:r w:rsidRPr="0021623B">
              <w:rPr>
                <w:lang w:eastAsia="zh-CN"/>
              </w:rPr>
              <w:t>1.render_notebook()</w:t>
            </w:r>
          </w:p>
        </w:tc>
      </w:tr>
    </w:tbl>
    <w:p w14:paraId="68AF7FEE" w14:textId="77777777" w:rsidR="00FB2C20" w:rsidRDefault="00FB2C20" w:rsidP="00C264F6">
      <w:pPr>
        <w:pStyle w:val="1e"/>
        <w:ind w:left="0"/>
        <w:rPr>
          <w:rFonts w:hint="eastAsia"/>
        </w:rPr>
      </w:pPr>
    </w:p>
    <w:p w14:paraId="43A991D1" w14:textId="11A0932E" w:rsidR="00892578" w:rsidRDefault="00FB2C20" w:rsidP="00C264F6">
      <w:pPr>
        <w:pStyle w:val="1e"/>
        <w:rPr>
          <w:rFonts w:hint="eastAsia"/>
        </w:rPr>
      </w:pPr>
      <w:r>
        <w:t>同样的</w:t>
      </w:r>
      <w:r>
        <w:rPr>
          <w:rFonts w:hint="eastAsia"/>
        </w:rPr>
        <w:t>，</w:t>
      </w:r>
      <w:r w:rsidR="0021623B">
        <w:rPr>
          <w:rFonts w:hint="eastAsia"/>
        </w:rPr>
        <w:t>如果</w:t>
      </w:r>
      <w:r w:rsidR="0021623B">
        <w:t>可以看到</w:t>
      </w:r>
      <w:r w:rsidR="0021623B">
        <w:rPr>
          <w:rFonts w:hint="eastAsia"/>
        </w:rPr>
        <w:t>如下</w:t>
      </w:r>
      <w:r w:rsidR="0021623B">
        <w:t>结果，</w:t>
      </w:r>
      <w:r w:rsidR="0021623B">
        <w:rPr>
          <w:rFonts w:hint="eastAsia"/>
        </w:rPr>
        <w:t>说明这</w:t>
      </w:r>
      <w:r w:rsidR="0021623B">
        <w:rPr>
          <w:rFonts w:hint="eastAsia"/>
        </w:rPr>
        <w:t>7</w:t>
      </w:r>
      <w:r w:rsidR="0021623B">
        <w:rPr>
          <w:rFonts w:hint="eastAsia"/>
        </w:rPr>
        <w:t>道题都已经全部</w:t>
      </w:r>
      <w:proofErr w:type="gramStart"/>
      <w:r w:rsidR="0021623B">
        <w:rPr>
          <w:rFonts w:hint="eastAsia"/>
        </w:rPr>
        <w:t>做对</w:t>
      </w:r>
      <w:proofErr w:type="gramEnd"/>
      <w:r w:rsidR="0021623B">
        <w:t>了</w:t>
      </w:r>
      <w:r w:rsidR="0021623B">
        <w:rPr>
          <w:rFonts w:hint="eastAsia"/>
        </w:rPr>
        <w:t>。</w:t>
      </w:r>
    </w:p>
    <w:p w14:paraId="56D23051" w14:textId="085EE810" w:rsidR="00C264F6" w:rsidRPr="00892578" w:rsidRDefault="008C085E" w:rsidP="00050652">
      <w:pPr>
        <w:pStyle w:val="1e"/>
        <w:jc w:val="center"/>
        <w:rPr>
          <w:rFonts w:hint="eastAsia"/>
        </w:rPr>
      </w:pPr>
      <w:r w:rsidRPr="008C085E">
        <w:rPr>
          <w:noProof/>
        </w:rPr>
        <w:t xml:space="preserve"> </w:t>
      </w:r>
      <w:r w:rsidR="003E08CC">
        <w:rPr>
          <w:rFonts w:hint="eastAsia"/>
          <w:noProof/>
        </w:rPr>
        <w:drawing>
          <wp:inline distT="0" distB="0" distL="0" distR="0" wp14:anchorId="3BF96A21" wp14:editId="6EB66B80">
            <wp:extent cx="4295084" cy="261724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EC43AC.tmp"/>
                    <pic:cNvPicPr/>
                  </pic:nvPicPr>
                  <pic:blipFill>
                    <a:blip r:embed="rId26">
                      <a:extLst>
                        <a:ext uri="{28A0092B-C50C-407E-A947-70E740481C1C}">
                          <a14:useLocalDpi xmlns:a14="http://schemas.microsoft.com/office/drawing/2010/main" val="0"/>
                        </a:ext>
                      </a:extLst>
                    </a:blip>
                    <a:stretch>
                      <a:fillRect/>
                    </a:stretch>
                  </pic:blipFill>
                  <pic:spPr>
                    <a:xfrm>
                      <a:off x="0" y="0"/>
                      <a:ext cx="4301907" cy="2621405"/>
                    </a:xfrm>
                    <a:prstGeom prst="rect">
                      <a:avLst/>
                    </a:prstGeom>
                  </pic:spPr>
                </pic:pic>
              </a:graphicData>
            </a:graphic>
          </wp:inline>
        </w:drawing>
      </w:r>
    </w:p>
    <w:p w14:paraId="2E05D072" w14:textId="77777777" w:rsidR="00FB2C20" w:rsidRDefault="00FB2C20" w:rsidP="00311580">
      <w:pPr>
        <w:pStyle w:val="1e"/>
        <w:rPr>
          <w:rFonts w:hint="eastAsia"/>
        </w:rPr>
      </w:pPr>
      <w:r>
        <w:rPr>
          <w:rFonts w:hint="eastAsia"/>
          <w:highlight w:val="yellow"/>
        </w:rPr>
        <w:t>创新</w:t>
      </w:r>
      <w:r w:rsidRPr="00D04E75">
        <w:rPr>
          <w:rFonts w:hint="eastAsia"/>
          <w:highlight w:val="yellow"/>
        </w:rPr>
        <w:t>指导</w:t>
      </w:r>
      <w:r>
        <w:rPr>
          <w:rFonts w:hint="eastAsia"/>
          <w:highlight w:val="yellow"/>
        </w:rPr>
        <w:t>小</w:t>
      </w:r>
      <w:r w:rsidRPr="00D04E75">
        <w:rPr>
          <w:rFonts w:hint="eastAsia"/>
          <w:highlight w:val="yellow"/>
        </w:rPr>
        <w:t>Tips</w:t>
      </w:r>
      <w:r w:rsidRPr="00D04E75">
        <w:rPr>
          <w:highlight w:val="yellow"/>
        </w:rPr>
        <w:t>:</w:t>
      </w:r>
    </w:p>
    <w:p w14:paraId="301A64E1" w14:textId="0D9CD2EC" w:rsidR="00FB2C20" w:rsidRDefault="00FB2C20" w:rsidP="00311580">
      <w:pPr>
        <w:pStyle w:val="1e"/>
        <w:rPr>
          <w:rFonts w:hint="eastAsia"/>
        </w:rPr>
      </w:pPr>
      <w:r>
        <w:rPr>
          <w:rFonts w:hint="eastAsia"/>
        </w:rPr>
        <w:t>我们这里</w:t>
      </w:r>
      <w:r w:rsidR="009E730B">
        <w:rPr>
          <w:rFonts w:hint="eastAsia"/>
        </w:rPr>
        <w:t>是把折线图和柱状图进行了整合，那么还有没有其他的整合方式呢？</w:t>
      </w:r>
    </w:p>
    <w:p w14:paraId="75771DF1" w14:textId="4222BB92" w:rsidR="00750A28" w:rsidRDefault="00750A28" w:rsidP="00311580">
      <w:pPr>
        <w:pStyle w:val="1e"/>
        <w:rPr>
          <w:rFonts w:hint="eastAsia"/>
        </w:rPr>
      </w:pPr>
      <w:r>
        <w:t>或者</w:t>
      </w:r>
      <w:r>
        <w:rPr>
          <w:rFonts w:hint="eastAsia"/>
        </w:rPr>
        <w:t>，</w:t>
      </w:r>
      <w:r>
        <w:t>我们在</w:t>
      </w:r>
      <w:r>
        <w:rPr>
          <w:rFonts w:hint="eastAsia"/>
        </w:rPr>
        <w:t>P</w:t>
      </w:r>
      <w:r>
        <w:t>PT</w:t>
      </w:r>
      <w:r>
        <w:t>中展示了</w:t>
      </w:r>
      <w:r w:rsidR="00892578">
        <w:rPr>
          <w:rFonts w:hint="eastAsia"/>
        </w:rPr>
        <w:t>“</w:t>
      </w:r>
      <w:r w:rsidR="00892578" w:rsidRPr="00892578">
        <w:rPr>
          <w:rFonts w:hint="eastAsia"/>
        </w:rPr>
        <w:t>选项卡多图</w:t>
      </w:r>
      <w:r w:rsidR="00892578">
        <w:rPr>
          <w:rFonts w:hint="eastAsia"/>
        </w:rPr>
        <w:t>”的操作，在这里感兴趣的同学还可以把柱状图和折线图作为选项卡多图进行呈现。</w:t>
      </w:r>
    </w:p>
    <w:p w14:paraId="4332FD06" w14:textId="1E051284" w:rsidR="009E730B" w:rsidRDefault="009E730B" w:rsidP="009E730B">
      <w:pPr>
        <w:pStyle w:val="3"/>
        <w:rPr>
          <w:rFonts w:hint="eastAsia"/>
        </w:rPr>
      </w:pPr>
      <w:bookmarkStart w:id="34" w:name="_Toc51603002"/>
      <w:r>
        <w:rPr>
          <w:rFonts w:hint="eastAsia"/>
        </w:rPr>
        <w:t>下钻与上卷</w:t>
      </w:r>
      <w:bookmarkEnd w:id="34"/>
    </w:p>
    <w:p w14:paraId="28E73AD2" w14:textId="039882CD" w:rsidR="009E730B" w:rsidRDefault="009E730B" w:rsidP="00311580">
      <w:pPr>
        <w:pStyle w:val="1e"/>
        <w:rPr>
          <w:rFonts w:hint="eastAsia"/>
        </w:rPr>
      </w:pPr>
      <w:r>
        <w:t>下钻与上卷是</w:t>
      </w:r>
      <w:r>
        <w:rPr>
          <w:rFonts w:hint="eastAsia"/>
        </w:rPr>
        <w:t>B</w:t>
      </w:r>
      <w:r>
        <w:t>I</w:t>
      </w:r>
      <w:r>
        <w:t>数据可视化中一项非常强大的操作</w:t>
      </w:r>
      <w:r w:rsidR="00624977">
        <w:rPr>
          <w:rFonts w:hint="eastAsia"/>
        </w:rPr>
        <w:t>，</w:t>
      </w:r>
      <w:r w:rsidR="00624977">
        <w:t>它把不同的图表</w:t>
      </w:r>
      <w:r>
        <w:rPr>
          <w:rFonts w:hint="eastAsia"/>
        </w:rPr>
        <w:t>。</w:t>
      </w:r>
      <w:r w:rsidR="00624977">
        <w:rPr>
          <w:rFonts w:hint="eastAsia"/>
        </w:rPr>
        <w:t>本指导书内仅完成一层下钻操作。</w:t>
      </w:r>
      <w:r>
        <w:t>然而</w:t>
      </w:r>
      <w:r>
        <w:rPr>
          <w:rFonts w:hint="eastAsia"/>
        </w:rPr>
        <w:t>，</w:t>
      </w:r>
      <w:r>
        <w:t>由于</w:t>
      </w:r>
      <w:r>
        <w:rPr>
          <w:rFonts w:hint="eastAsia"/>
        </w:rPr>
        <w:t>Pyecharts</w:t>
      </w:r>
      <w:r w:rsidR="00392E57">
        <w:rPr>
          <w:rFonts w:hint="eastAsia"/>
        </w:rPr>
        <w:t>里没有封装对应</w:t>
      </w:r>
      <w:r w:rsidR="00392E57">
        <w:t>E</w:t>
      </w:r>
      <w:r w:rsidR="00392E57">
        <w:rPr>
          <w:rFonts w:hint="eastAsia"/>
        </w:rPr>
        <w:t>charts</w:t>
      </w:r>
      <w:r w:rsidR="00392E57">
        <w:rPr>
          <w:rFonts w:hint="eastAsia"/>
        </w:rPr>
        <w:t>下钻操作的函数或方法</w:t>
      </w:r>
      <w:r>
        <w:rPr>
          <w:rFonts w:hint="eastAsia"/>
        </w:rPr>
        <w:t>，因此这一部分内容需要我们自己来完成</w:t>
      </w:r>
      <w:r>
        <w:rPr>
          <w:rFonts w:hint="eastAsia"/>
        </w:rPr>
        <w:t>H</w:t>
      </w:r>
      <w:r>
        <w:t>TML</w:t>
      </w:r>
      <w:r>
        <w:t>源文件的修改</w:t>
      </w:r>
      <w:r>
        <w:rPr>
          <w:rFonts w:hint="eastAsia"/>
        </w:rPr>
        <w:t>。</w:t>
      </w:r>
      <w:r w:rsidR="00392E57">
        <w:rPr>
          <w:rFonts w:hint="eastAsia"/>
        </w:rPr>
        <w:t>具体而言，我们将鼠标点击事件对应的</w:t>
      </w:r>
      <w:r w:rsidR="00392E57">
        <w:rPr>
          <w:rFonts w:hint="eastAsia"/>
        </w:rPr>
        <w:t>Java</w:t>
      </w:r>
      <w:r w:rsidR="00392E57">
        <w:t>Script</w:t>
      </w:r>
      <w:r w:rsidR="00392E57">
        <w:t>代码添加到所生成的</w:t>
      </w:r>
      <w:r w:rsidR="00392E57">
        <w:rPr>
          <w:rFonts w:hint="eastAsia"/>
        </w:rPr>
        <w:t>H</w:t>
      </w:r>
      <w:r w:rsidR="00392E57">
        <w:t>TML</w:t>
      </w:r>
      <w:r w:rsidR="00392E57">
        <w:t>源文件中</w:t>
      </w:r>
      <w:r w:rsidR="00392E57">
        <w:rPr>
          <w:rFonts w:hint="eastAsia"/>
        </w:rPr>
        <w:t>，</w:t>
      </w:r>
      <w:r w:rsidR="00392E57">
        <w:t>以此来完成下钻操作的编写</w:t>
      </w:r>
      <w:r w:rsidR="00392E57">
        <w:rPr>
          <w:rFonts w:hint="eastAsia"/>
        </w:rPr>
        <w:t>。</w:t>
      </w:r>
    </w:p>
    <w:p w14:paraId="247C9DF3" w14:textId="546D64E2" w:rsidR="00392E57" w:rsidRDefault="00392E57" w:rsidP="00311580">
      <w:pPr>
        <w:pStyle w:val="1e"/>
        <w:rPr>
          <w:rFonts w:hint="eastAsia"/>
        </w:rPr>
      </w:pPr>
      <w:r>
        <w:t>这一部分需要学员有一定的</w:t>
      </w:r>
      <w:r>
        <w:rPr>
          <w:rFonts w:hint="eastAsia"/>
        </w:rPr>
        <w:t>Java</w:t>
      </w:r>
      <w:r>
        <w:t>Script</w:t>
      </w:r>
      <w:r>
        <w:t>代码基础</w:t>
      </w:r>
      <w:r>
        <w:rPr>
          <w:rFonts w:hint="eastAsia"/>
        </w:rPr>
        <w:t>，</w:t>
      </w:r>
      <w:r>
        <w:t>但完全不懂前端开发的同学也完全不用担心</w:t>
      </w:r>
      <w:r>
        <w:rPr>
          <w:rFonts w:hint="eastAsia"/>
        </w:rPr>
        <w:t>，</w:t>
      </w:r>
      <w:r>
        <w:t>我们所用到的都是非常简单的</w:t>
      </w:r>
      <w:r>
        <w:rPr>
          <w:rFonts w:hint="eastAsia"/>
        </w:rPr>
        <w:t>Python</w:t>
      </w:r>
      <w:r>
        <w:rPr>
          <w:rFonts w:hint="eastAsia"/>
        </w:rPr>
        <w:t>文件读写操作。而对</w:t>
      </w:r>
      <w:r>
        <w:rPr>
          <w:rFonts w:hint="eastAsia"/>
        </w:rPr>
        <w:t>Python</w:t>
      </w:r>
      <w:r>
        <w:rPr>
          <w:rFonts w:hint="eastAsia"/>
        </w:rPr>
        <w:t>文件读写有任何疑问的同学，可以尝试完成《</w:t>
      </w:r>
      <w:r>
        <w:rPr>
          <w:rFonts w:hint="eastAsia"/>
        </w:rPr>
        <w:t>Python</w:t>
      </w:r>
      <w:r>
        <w:rPr>
          <w:rFonts w:hint="eastAsia"/>
        </w:rPr>
        <w:t>基础操作练习手册》中的相关代码，相信会有比较大的帮助。</w:t>
      </w:r>
    </w:p>
    <w:p w14:paraId="16219D68" w14:textId="77777777" w:rsidR="009E730B" w:rsidRDefault="009E730B" w:rsidP="00967013">
      <w:pPr>
        <w:pStyle w:val="30"/>
        <w:rPr>
          <w:rFonts w:hint="eastAsia"/>
        </w:rPr>
      </w:pPr>
      <w:r>
        <w:rPr>
          <w:rFonts w:hint="eastAsia"/>
        </w:rPr>
        <w:t>完成分析，导入数据</w:t>
      </w:r>
    </w:p>
    <w:p w14:paraId="22A06A89" w14:textId="5ACEB485" w:rsidR="009E730B" w:rsidRDefault="009E730B" w:rsidP="00311580">
      <w:pPr>
        <w:pStyle w:val="1e"/>
        <w:rPr>
          <w:rFonts w:hint="eastAsia"/>
        </w:rPr>
      </w:pPr>
      <w:r>
        <w:rPr>
          <w:rFonts w:hint="eastAsia"/>
        </w:rPr>
        <w:t>本小节内，我们用各省及对应的各市的总</w:t>
      </w:r>
      <w:r>
        <w:rPr>
          <w:rFonts w:hint="eastAsia"/>
        </w:rPr>
        <w:t>G</w:t>
      </w:r>
      <w:r>
        <w:t>MV</w:t>
      </w:r>
      <w:r>
        <w:t>值来演示下钻与上卷操作</w:t>
      </w:r>
      <w:r>
        <w:rPr>
          <w:rFonts w:hint="eastAsia"/>
        </w:rPr>
        <w:t>。</w:t>
      </w:r>
      <w:r>
        <w:t>首先</w:t>
      </w:r>
      <w:r>
        <w:rPr>
          <w:rFonts w:hint="eastAsia"/>
        </w:rPr>
        <w:t>，修改相应的</w:t>
      </w:r>
      <w:r>
        <w:rPr>
          <w:rFonts w:hint="eastAsia"/>
        </w:rPr>
        <w:t>S</w:t>
      </w:r>
      <w:r>
        <w:t>QL</w:t>
      </w:r>
      <w:r>
        <w:t>语句</w:t>
      </w:r>
      <w:r>
        <w:rPr>
          <w:rFonts w:hint="eastAsia"/>
        </w:rPr>
        <w:t>，</w:t>
      </w:r>
      <w:r>
        <w:t>读取对应的数据</w:t>
      </w:r>
      <w:r>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9E730B" w14:paraId="10DA18F7" w14:textId="77777777" w:rsidTr="009E730B">
        <w:trPr>
          <w:cnfStyle w:val="100000000000" w:firstRow="1" w:lastRow="0" w:firstColumn="0" w:lastColumn="0" w:oddVBand="0" w:evenVBand="0" w:oddHBand="0" w:evenHBand="0" w:firstRowFirstColumn="0" w:firstRowLastColumn="0" w:lastRowFirstColumn="0" w:lastRowLastColumn="0"/>
        </w:trPr>
        <w:tc>
          <w:tcPr>
            <w:tcW w:w="8586" w:type="dxa"/>
          </w:tcPr>
          <w:p w14:paraId="576603D5" w14:textId="3474ECBC" w:rsidR="00700E62" w:rsidRDefault="00700E62" w:rsidP="00700E62">
            <w:pPr>
              <w:pStyle w:val="2f2"/>
              <w:ind w:left="0"/>
              <w:rPr>
                <w:lang w:eastAsia="zh-CN"/>
              </w:rPr>
            </w:pPr>
            <w:r>
              <w:rPr>
                <w:lang w:eastAsia="zh-CN"/>
              </w:rPr>
              <w:t xml:space="preserve">df4 = </w:t>
            </w:r>
            <w:r w:rsidR="005E71D0" w:rsidRPr="005E71D0">
              <w:rPr>
                <w:lang w:eastAsia="zh-CN"/>
              </w:rPr>
              <w:t>pd.read_excel(os.path.join(</w:t>
            </w:r>
            <w:r w:rsidR="00426D4F" w:rsidRPr="00426D4F">
              <w:rPr>
                <w:lang w:eastAsia="zh-CN"/>
              </w:rPr>
              <w:t xml:space="preserve"> os.path.expanduser('~')</w:t>
            </w:r>
            <w:r w:rsidR="005E71D0" w:rsidRPr="005E71D0">
              <w:rPr>
                <w:lang w:eastAsia="zh-CN"/>
              </w:rPr>
              <w:t>,'Desktop</w:t>
            </w:r>
            <w:r w:rsidR="005E71D0">
              <w:rPr>
                <w:lang w:eastAsia="zh-CN"/>
              </w:rPr>
              <w:t>','sql4</w:t>
            </w:r>
            <w:r w:rsidR="005E71D0" w:rsidRPr="005E71D0">
              <w:rPr>
                <w:lang w:eastAsia="zh-CN"/>
              </w:rPr>
              <w:t>.xlsx'))</w:t>
            </w:r>
          </w:p>
          <w:p w14:paraId="7FADD3E6" w14:textId="77777777" w:rsidR="00700E62" w:rsidRDefault="00700E62" w:rsidP="00700E62">
            <w:pPr>
              <w:pStyle w:val="2f2"/>
              <w:ind w:left="0"/>
              <w:rPr>
                <w:lang w:eastAsia="zh-CN"/>
              </w:rPr>
            </w:pPr>
          </w:p>
          <w:p w14:paraId="4AA7105F" w14:textId="035B6C26" w:rsidR="00700E62" w:rsidRDefault="002D152D" w:rsidP="00700E62">
            <w:pPr>
              <w:pStyle w:val="2f2"/>
              <w:ind w:left="0"/>
              <w:rPr>
                <w:lang w:eastAsia="zh-CN"/>
              </w:rPr>
            </w:pPr>
            <w:r>
              <w:rPr>
                <w:color w:val="FF0000"/>
                <w:lang w:eastAsia="zh-CN"/>
              </w:rPr>
              <w:t>#'''20</w:t>
            </w:r>
            <w:r w:rsidR="00700E62" w:rsidRPr="00700E62">
              <w:rPr>
                <w:color w:val="FF0000"/>
                <w:lang w:eastAsia="zh-CN"/>
              </w:rPr>
              <w:t>.</w:t>
            </w:r>
            <w:r w:rsidR="00700E62" w:rsidRPr="00700E62">
              <w:rPr>
                <w:color w:val="FF0000"/>
                <w:lang w:eastAsia="zh-CN"/>
              </w:rPr>
              <w:t>指定表的列索引为</w:t>
            </w:r>
            <w:r w:rsidR="00700E62" w:rsidRPr="00700E62">
              <w:rPr>
                <w:color w:val="FF0000"/>
                <w:lang w:eastAsia="zh-CN"/>
              </w:rPr>
              <w:t xml:space="preserve"> province, city, GMV ''</w:t>
            </w:r>
            <w:r w:rsidR="00700E62">
              <w:rPr>
                <w:lang w:eastAsia="zh-CN"/>
              </w:rPr>
              <w:t>'</w:t>
            </w:r>
          </w:p>
          <w:p w14:paraId="062BE30F" w14:textId="0A94A3C5" w:rsidR="00700E62" w:rsidRDefault="00700E62" w:rsidP="00700E62">
            <w:pPr>
              <w:pStyle w:val="2f2"/>
              <w:ind w:left="0"/>
              <w:rPr>
                <w:lang w:eastAsia="zh-CN"/>
              </w:rPr>
            </w:pPr>
            <w:r>
              <w:rPr>
                <w:lang w:eastAsia="zh-CN"/>
              </w:rPr>
              <w:t xml:space="preserve">df4.columns = </w:t>
            </w:r>
            <w:r w:rsidR="00035E70">
              <w:rPr>
                <w:lang w:eastAsia="zh-CN"/>
              </w:rPr>
              <w:t>['province','city','GMV']</w:t>
            </w:r>
          </w:p>
          <w:p w14:paraId="2F314969" w14:textId="4AC2CE71" w:rsidR="009E730B" w:rsidRPr="008D39A4" w:rsidRDefault="009E730B" w:rsidP="00700E62">
            <w:pPr>
              <w:pStyle w:val="2f2"/>
              <w:ind w:left="0"/>
              <w:rPr>
                <w:lang w:eastAsia="zh-CN"/>
              </w:rPr>
            </w:pPr>
          </w:p>
        </w:tc>
      </w:tr>
    </w:tbl>
    <w:p w14:paraId="6DC90378" w14:textId="77777777" w:rsidR="009E730B" w:rsidRDefault="009E730B" w:rsidP="00311580">
      <w:pPr>
        <w:pStyle w:val="1e"/>
        <w:rPr>
          <w:rFonts w:hint="eastAsia"/>
        </w:rPr>
      </w:pPr>
      <w:r>
        <w:rPr>
          <w:rFonts w:hint="eastAsia"/>
        </w:rPr>
        <w:t>用</w:t>
      </w:r>
      <w:r>
        <w:rPr>
          <w:rFonts w:hint="eastAsia"/>
        </w:rPr>
        <w:t xml:space="preserve"> head</w:t>
      </w:r>
      <w:r>
        <w:t xml:space="preserve">(5) </w:t>
      </w:r>
      <w:r>
        <w:rPr>
          <w:rFonts w:hint="eastAsia"/>
        </w:rPr>
        <w:t>命令查看前</w:t>
      </w:r>
      <w:r>
        <w:rPr>
          <w:rFonts w:hint="eastAsia"/>
        </w:rPr>
        <w:t>5</w:t>
      </w:r>
      <w:r>
        <w:rPr>
          <w:rFonts w:hint="eastAsia"/>
        </w:rPr>
        <w:t>条数据：</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9E730B" w14:paraId="60C826C2" w14:textId="77777777" w:rsidTr="009E730B">
        <w:trPr>
          <w:cnfStyle w:val="100000000000" w:firstRow="1" w:lastRow="0" w:firstColumn="0" w:lastColumn="0" w:oddVBand="0" w:evenVBand="0" w:oddHBand="0" w:evenHBand="0" w:firstRowFirstColumn="0" w:firstRowLastColumn="0" w:lastRowFirstColumn="0" w:lastRowLastColumn="0"/>
        </w:trPr>
        <w:tc>
          <w:tcPr>
            <w:tcW w:w="8586" w:type="dxa"/>
          </w:tcPr>
          <w:p w14:paraId="5396F1D4" w14:textId="13588ABC" w:rsidR="009E730B" w:rsidRPr="008D39A4" w:rsidRDefault="009E730B" w:rsidP="00392E57">
            <w:pPr>
              <w:pStyle w:val="2f2"/>
              <w:ind w:left="0"/>
              <w:rPr>
                <w:lang w:eastAsia="zh-CN"/>
              </w:rPr>
            </w:pPr>
            <w:r>
              <w:rPr>
                <w:lang w:eastAsia="zh-CN"/>
              </w:rPr>
              <w:lastRenderedPageBreak/>
              <w:t>df4</w:t>
            </w:r>
            <w:r w:rsidRPr="001C55EA">
              <w:rPr>
                <w:lang w:eastAsia="zh-CN"/>
              </w:rPr>
              <w:t>.head(5)</w:t>
            </w:r>
            <w:r>
              <w:rPr>
                <w:lang w:eastAsia="zh-CN"/>
              </w:rPr>
              <w:t xml:space="preserve"> </w:t>
            </w:r>
            <w:r w:rsidRPr="001C55EA">
              <w:rPr>
                <w:color w:val="365F91" w:themeColor="accent1" w:themeShade="BF"/>
                <w:lang w:eastAsia="zh-CN"/>
              </w:rPr>
              <w:t>#</w:t>
            </w:r>
            <w:r w:rsidRPr="001C55EA">
              <w:rPr>
                <w:rFonts w:hint="eastAsia"/>
                <w:color w:val="365F91" w:themeColor="accent1" w:themeShade="BF"/>
                <w:lang w:eastAsia="zh-CN"/>
              </w:rPr>
              <w:t>查询</w:t>
            </w:r>
            <w:r w:rsidRPr="001C55EA">
              <w:rPr>
                <w:rFonts w:hint="eastAsia"/>
                <w:color w:val="365F91" w:themeColor="accent1" w:themeShade="BF"/>
                <w:lang w:eastAsia="zh-CN"/>
              </w:rPr>
              <w:t>d</w:t>
            </w:r>
            <w:r w:rsidRPr="001C55EA">
              <w:rPr>
                <w:color w:val="365F91" w:themeColor="accent1" w:themeShade="BF"/>
                <w:lang w:eastAsia="zh-CN"/>
              </w:rPr>
              <w:t>f</w:t>
            </w:r>
            <w:r w:rsidR="00392E57">
              <w:rPr>
                <w:color w:val="365F91" w:themeColor="accent1" w:themeShade="BF"/>
                <w:lang w:eastAsia="zh-CN"/>
              </w:rPr>
              <w:t>4</w:t>
            </w:r>
            <w:r w:rsidRPr="001C55EA">
              <w:rPr>
                <w:rFonts w:hint="eastAsia"/>
                <w:color w:val="365F91" w:themeColor="accent1" w:themeShade="BF"/>
                <w:lang w:eastAsia="zh-CN"/>
              </w:rPr>
              <w:t>的前</w:t>
            </w:r>
            <w:r w:rsidRPr="001C55EA">
              <w:rPr>
                <w:rFonts w:hint="eastAsia"/>
                <w:color w:val="365F91" w:themeColor="accent1" w:themeShade="BF"/>
                <w:lang w:eastAsia="zh-CN"/>
              </w:rPr>
              <w:t>5</w:t>
            </w:r>
            <w:r w:rsidRPr="001C55EA">
              <w:rPr>
                <w:rFonts w:hint="eastAsia"/>
                <w:color w:val="365F91" w:themeColor="accent1" w:themeShade="BF"/>
                <w:lang w:eastAsia="zh-CN"/>
              </w:rPr>
              <w:t>条数据</w:t>
            </w:r>
            <w:r>
              <w:rPr>
                <w:rFonts w:hint="eastAsia"/>
                <w:color w:val="365F91" w:themeColor="accent1" w:themeShade="BF"/>
                <w:lang w:eastAsia="zh-CN"/>
              </w:rPr>
              <w:t>。</w:t>
            </w:r>
            <w:r w:rsidRPr="001C55EA">
              <w:rPr>
                <w:rFonts w:hint="eastAsia"/>
                <w:color w:val="365F91" w:themeColor="accent1" w:themeShade="BF"/>
                <w:lang w:eastAsia="zh-CN"/>
              </w:rPr>
              <w:t>修改括号内的数字可修改查询的数据量</w:t>
            </w:r>
          </w:p>
        </w:tc>
      </w:tr>
    </w:tbl>
    <w:p w14:paraId="7983CB05" w14:textId="77777777" w:rsidR="009E730B" w:rsidRDefault="009E730B" w:rsidP="00311580">
      <w:pPr>
        <w:pStyle w:val="1e"/>
        <w:rPr>
          <w:rFonts w:hint="eastAsia"/>
        </w:rPr>
      </w:pPr>
      <w:r>
        <w:rPr>
          <w:rFonts w:hint="eastAsia"/>
        </w:rPr>
        <w:t>显示结果为：</w:t>
      </w:r>
    </w:p>
    <w:p w14:paraId="3BEEB725" w14:textId="77777777" w:rsidR="00392E57" w:rsidRDefault="00392E57" w:rsidP="00311580">
      <w:pPr>
        <w:pStyle w:val="1e"/>
        <w:rPr>
          <w:rFonts w:hint="eastAsia"/>
        </w:rPr>
      </w:pPr>
      <w:proofErr w:type="gramStart"/>
      <w:r>
        <w:t>Out[</w:t>
      </w:r>
      <w:proofErr w:type="gramEnd"/>
      <w:r>
        <w:t xml:space="preserve">322]: </w:t>
      </w:r>
    </w:p>
    <w:p w14:paraId="08726B5F" w14:textId="62A3D915" w:rsidR="00E906A0" w:rsidRDefault="00E906A0" w:rsidP="00E906A0">
      <w:pPr>
        <w:pStyle w:val="1e"/>
        <w:jc w:val="center"/>
        <w:rPr>
          <w:rFonts w:hint="eastAsia"/>
        </w:rPr>
      </w:pPr>
      <w:r>
        <w:rPr>
          <w:rFonts w:hint="eastAsia"/>
          <w:noProof/>
        </w:rPr>
        <w:drawing>
          <wp:inline distT="0" distB="0" distL="0" distR="0" wp14:anchorId="42CBDCDC" wp14:editId="163FCA87">
            <wp:extent cx="2042985" cy="130981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EC84E0.tmp"/>
                    <pic:cNvPicPr/>
                  </pic:nvPicPr>
                  <pic:blipFill>
                    <a:blip r:embed="rId27">
                      <a:extLst>
                        <a:ext uri="{28A0092B-C50C-407E-A947-70E740481C1C}">
                          <a14:useLocalDpi xmlns:a14="http://schemas.microsoft.com/office/drawing/2010/main" val="0"/>
                        </a:ext>
                      </a:extLst>
                    </a:blip>
                    <a:stretch>
                      <a:fillRect/>
                    </a:stretch>
                  </pic:blipFill>
                  <pic:spPr>
                    <a:xfrm>
                      <a:off x="0" y="0"/>
                      <a:ext cx="2042985" cy="1309816"/>
                    </a:xfrm>
                    <a:prstGeom prst="rect">
                      <a:avLst/>
                    </a:prstGeom>
                  </pic:spPr>
                </pic:pic>
              </a:graphicData>
            </a:graphic>
          </wp:inline>
        </w:drawing>
      </w:r>
    </w:p>
    <w:p w14:paraId="48413670" w14:textId="5624A5CA" w:rsidR="009E730B" w:rsidRDefault="00967013" w:rsidP="00967013">
      <w:pPr>
        <w:pStyle w:val="30"/>
        <w:rPr>
          <w:rFonts w:hint="eastAsia"/>
        </w:rPr>
      </w:pPr>
      <w:r>
        <w:rPr>
          <w:rFonts w:hint="eastAsia"/>
        </w:rPr>
        <w:t>分析</w:t>
      </w:r>
      <w:r>
        <w:rPr>
          <w:rFonts w:hint="eastAsia"/>
        </w:rPr>
        <w:t>H</w:t>
      </w:r>
      <w:r>
        <w:t>TML</w:t>
      </w:r>
      <w:r>
        <w:t>文件构成</w:t>
      </w:r>
      <w:r>
        <w:rPr>
          <w:rFonts w:hint="eastAsia"/>
        </w:rPr>
        <w:t>，</w:t>
      </w:r>
      <w:r>
        <w:t>理解下钻操作的例子</w:t>
      </w:r>
      <w:r>
        <w:rPr>
          <w:rFonts w:hint="eastAsia"/>
        </w:rPr>
        <w:t>。</w:t>
      </w:r>
    </w:p>
    <w:p w14:paraId="08D2312B" w14:textId="69016F94" w:rsidR="009E730B" w:rsidRPr="0083092E" w:rsidRDefault="00624977" w:rsidP="00311580">
      <w:pPr>
        <w:pStyle w:val="1e"/>
        <w:rPr>
          <w:rFonts w:hint="eastAsia"/>
        </w:rPr>
      </w:pPr>
      <w:r>
        <w:rPr>
          <w:rFonts w:hint="eastAsia"/>
        </w:rPr>
        <w:t>首先，我们画出</w:t>
      </w:r>
      <w:r w:rsidR="0083092E">
        <w:rPr>
          <w:rFonts w:hint="eastAsia"/>
        </w:rPr>
        <w:t>各省对应的总</w:t>
      </w:r>
      <w:r w:rsidR="0083092E">
        <w:rPr>
          <w:rFonts w:hint="eastAsia"/>
        </w:rPr>
        <w:t>G</w:t>
      </w:r>
      <w:r w:rsidR="0083092E">
        <w:t>MV</w:t>
      </w:r>
      <w:r w:rsidR="0083092E">
        <w:t>柱状图</w:t>
      </w:r>
      <w:r w:rsidR="0083092E">
        <w:rPr>
          <w:rFonts w:hint="eastAsia"/>
        </w:rPr>
        <w:t>，</w:t>
      </w:r>
      <w:r w:rsidR="0083092E">
        <w:t>作为图表下钻操作的第一级</w:t>
      </w:r>
      <w:r w:rsidR="0083092E">
        <w:rPr>
          <w:rFonts w:hint="eastAsia"/>
        </w:rPr>
        <w:t>。在步骤一中</w:t>
      </w:r>
      <w:r w:rsidR="0083092E">
        <w:t>我们可以看到</w:t>
      </w:r>
      <w:r w:rsidR="0083092E">
        <w:rPr>
          <w:rFonts w:hint="eastAsia"/>
        </w:rPr>
        <w:t>，表中的</w:t>
      </w:r>
      <w:r w:rsidR="0083092E">
        <w:rPr>
          <w:rFonts w:hint="eastAsia"/>
        </w:rPr>
        <w:t>G</w:t>
      </w:r>
      <w:r w:rsidR="0083092E">
        <w:t>MV</w:t>
      </w:r>
      <w:r w:rsidR="0083092E">
        <w:t>数据其实对应了每个市</w:t>
      </w:r>
      <w:r w:rsidR="0083092E">
        <w:rPr>
          <w:rFonts w:hint="eastAsia"/>
        </w:rPr>
        <w:t>，</w:t>
      </w:r>
      <w:r w:rsidR="0083092E">
        <w:t>所以在绘制</w:t>
      </w:r>
      <w:r w:rsidR="0083092E">
        <w:rPr>
          <w:rFonts w:hint="eastAsia"/>
        </w:rPr>
        <w:t>各省对应的总</w:t>
      </w:r>
      <w:r w:rsidR="0083092E">
        <w:rPr>
          <w:rFonts w:hint="eastAsia"/>
        </w:rPr>
        <w:t>G</w:t>
      </w:r>
      <w:r w:rsidR="0083092E">
        <w:t>MV</w:t>
      </w:r>
      <w:r w:rsidR="0083092E">
        <w:t>时</w:t>
      </w:r>
      <w:r w:rsidR="0083092E">
        <w:rPr>
          <w:rFonts w:hint="eastAsia"/>
        </w:rPr>
        <w:t>，</w:t>
      </w:r>
      <w:r w:rsidR="0083092E">
        <w:t>需要对每个省的所有地级市或市辖区的数据进行求和</w:t>
      </w:r>
      <w:r w:rsidR="0083092E">
        <w:rPr>
          <w:rFonts w:hint="eastAsia"/>
        </w:rPr>
        <w:t>。</w:t>
      </w:r>
      <w:r w:rsidR="0083092E">
        <w:t>在</w:t>
      </w:r>
      <w:r w:rsidR="0083092E">
        <w:rPr>
          <w:rFonts w:hint="eastAsia"/>
        </w:rPr>
        <w:t>Pandas</w:t>
      </w:r>
      <w:r w:rsidR="0083092E">
        <w:rPr>
          <w:rFonts w:hint="eastAsia"/>
        </w:rPr>
        <w:t>中，可以用</w:t>
      </w:r>
      <w:r w:rsidR="0083092E">
        <w:rPr>
          <w:rFonts w:hint="eastAsia"/>
        </w:rPr>
        <w:t>groupby</w:t>
      </w:r>
      <w:r w:rsidR="0083092E">
        <w:rPr>
          <w:rFonts w:hint="eastAsia"/>
        </w:rPr>
        <w:t>方法将每个省对应的数据进行汇总，而</w:t>
      </w:r>
      <w:r w:rsidR="0083092E">
        <w:rPr>
          <w:rFonts w:hint="eastAsia"/>
        </w:rPr>
        <w:t>sum</w:t>
      </w:r>
      <w:r w:rsidR="0083092E">
        <w:rPr>
          <w:rFonts w:hint="eastAsia"/>
        </w:rPr>
        <w:t>方法则可以对</w:t>
      </w:r>
      <w:r w:rsidR="0083092E">
        <w:rPr>
          <w:rFonts w:hint="eastAsia"/>
        </w:rPr>
        <w:t>G</w:t>
      </w:r>
      <w:r w:rsidR="0083092E">
        <w:t>MV</w:t>
      </w:r>
      <w:r w:rsidR="0083092E">
        <w:rPr>
          <w:rFonts w:hint="eastAsia"/>
        </w:rPr>
        <w:t>数据进行求和：</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9E730B" w14:paraId="005A0ABE" w14:textId="77777777" w:rsidTr="009E730B">
        <w:trPr>
          <w:cnfStyle w:val="100000000000" w:firstRow="1" w:lastRow="0" w:firstColumn="0" w:lastColumn="0" w:oddVBand="0" w:evenVBand="0" w:oddHBand="0" w:evenHBand="0" w:firstRowFirstColumn="0" w:firstRowLastColumn="0" w:lastRowFirstColumn="0" w:lastRowLastColumn="0"/>
        </w:trPr>
        <w:tc>
          <w:tcPr>
            <w:tcW w:w="8586" w:type="dxa"/>
          </w:tcPr>
          <w:p w14:paraId="7ABBEF97" w14:textId="77777777" w:rsidR="0083092E" w:rsidRPr="0083092E" w:rsidRDefault="0083092E" w:rsidP="0083092E">
            <w:pPr>
              <w:pStyle w:val="2f2"/>
              <w:ind w:left="0"/>
              <w:rPr>
                <w:color w:val="365F91" w:themeColor="accent1" w:themeShade="BF"/>
                <w:lang w:eastAsia="zh-CN"/>
              </w:rPr>
            </w:pPr>
            <w:r w:rsidRPr="0083092E">
              <w:rPr>
                <w:color w:val="365F91" w:themeColor="accent1" w:themeShade="BF"/>
                <w:lang w:eastAsia="zh-CN"/>
              </w:rPr>
              <w:t>#</w:t>
            </w:r>
            <w:r w:rsidRPr="0083092E">
              <w:rPr>
                <w:color w:val="365F91" w:themeColor="accent1" w:themeShade="BF"/>
                <w:lang w:eastAsia="zh-CN"/>
              </w:rPr>
              <w:t>从原始数据中获取各省对应的数据：</w:t>
            </w:r>
          </w:p>
          <w:p w14:paraId="16E35AE2" w14:textId="77777777" w:rsidR="0083092E" w:rsidRPr="0083092E" w:rsidRDefault="0083092E" w:rsidP="0083092E">
            <w:pPr>
              <w:pStyle w:val="2f2"/>
              <w:ind w:left="0"/>
              <w:rPr>
                <w:color w:val="365F91" w:themeColor="accent1" w:themeShade="BF"/>
                <w:lang w:eastAsia="zh-CN"/>
              </w:rPr>
            </w:pPr>
            <w:r w:rsidRPr="0083092E">
              <w:rPr>
                <w:color w:val="365F91" w:themeColor="accent1" w:themeShade="BF"/>
                <w:lang w:eastAsia="zh-CN"/>
              </w:rPr>
              <w:t>#groupby</w:t>
            </w:r>
            <w:r w:rsidRPr="0083092E">
              <w:rPr>
                <w:color w:val="365F91" w:themeColor="accent1" w:themeShade="BF"/>
                <w:lang w:eastAsia="zh-CN"/>
              </w:rPr>
              <w:t>方法表示把关键词相同的数据视为一个整体，比如这里我们把</w:t>
            </w:r>
            <w:r w:rsidRPr="0083092E">
              <w:rPr>
                <w:color w:val="365F91" w:themeColor="accent1" w:themeShade="BF"/>
                <w:lang w:eastAsia="zh-CN"/>
              </w:rPr>
              <w:t>'province'</w:t>
            </w:r>
            <w:r w:rsidRPr="0083092E">
              <w:rPr>
                <w:color w:val="365F91" w:themeColor="accent1" w:themeShade="BF"/>
                <w:lang w:eastAsia="zh-CN"/>
              </w:rPr>
              <w:t>相同的数据放在了一起，然后取出其中名为</w:t>
            </w:r>
            <w:r w:rsidRPr="0083092E">
              <w:rPr>
                <w:color w:val="365F91" w:themeColor="accent1" w:themeShade="BF"/>
                <w:lang w:eastAsia="zh-CN"/>
              </w:rPr>
              <w:t>'GMV'</w:t>
            </w:r>
            <w:r w:rsidRPr="0083092E">
              <w:rPr>
                <w:color w:val="365F91" w:themeColor="accent1" w:themeShade="BF"/>
                <w:lang w:eastAsia="zh-CN"/>
              </w:rPr>
              <w:t>的那一列</w:t>
            </w:r>
          </w:p>
          <w:p w14:paraId="2B2260A7" w14:textId="77777777" w:rsidR="0083092E" w:rsidRDefault="0083092E" w:rsidP="0083092E">
            <w:pPr>
              <w:pStyle w:val="2f2"/>
              <w:ind w:left="0"/>
              <w:rPr>
                <w:lang w:eastAsia="zh-CN"/>
              </w:rPr>
            </w:pPr>
            <w:r w:rsidRPr="0083092E">
              <w:rPr>
                <w:color w:val="365F91" w:themeColor="accent1" w:themeShade="BF"/>
                <w:lang w:eastAsia="zh-CN"/>
              </w:rPr>
              <w:t>#sum</w:t>
            </w:r>
            <w:r w:rsidRPr="0083092E">
              <w:rPr>
                <w:color w:val="365F91" w:themeColor="accent1" w:themeShade="BF"/>
                <w:lang w:eastAsia="zh-CN"/>
              </w:rPr>
              <w:t>方法就是对所有元素进行求和，也就是对</w:t>
            </w:r>
            <w:r w:rsidRPr="0083092E">
              <w:rPr>
                <w:color w:val="365F91" w:themeColor="accent1" w:themeShade="BF"/>
                <w:lang w:eastAsia="zh-CN"/>
              </w:rPr>
              <w:t>GMV</w:t>
            </w:r>
            <w:r w:rsidRPr="0083092E">
              <w:rPr>
                <w:color w:val="365F91" w:themeColor="accent1" w:themeShade="BF"/>
                <w:lang w:eastAsia="zh-CN"/>
              </w:rPr>
              <w:t>数据进行求和。</w:t>
            </w:r>
          </w:p>
          <w:p w14:paraId="275784CC" w14:textId="77777777" w:rsidR="00700E62" w:rsidRDefault="00700E62" w:rsidP="00700E62">
            <w:pPr>
              <w:pStyle w:val="2f2"/>
              <w:ind w:left="0"/>
              <w:rPr>
                <w:lang w:eastAsia="zh-CN"/>
              </w:rPr>
            </w:pPr>
            <w:r>
              <w:rPr>
                <w:lang w:eastAsia="zh-CN"/>
              </w:rPr>
              <w:t xml:space="preserve">df_GMV_province = df4.groupby(['province'])['GMV'].sum() </w:t>
            </w:r>
          </w:p>
          <w:p w14:paraId="638E50F6" w14:textId="4449E14A" w:rsidR="00700E62" w:rsidRDefault="002D152D" w:rsidP="00700E62">
            <w:pPr>
              <w:pStyle w:val="2f2"/>
              <w:ind w:left="0"/>
              <w:rPr>
                <w:lang w:eastAsia="zh-CN"/>
              </w:rPr>
            </w:pPr>
            <w:r>
              <w:rPr>
                <w:color w:val="FF0000"/>
                <w:lang w:eastAsia="zh-CN"/>
              </w:rPr>
              <w:t>#'''21</w:t>
            </w:r>
            <w:r w:rsidR="00700E62" w:rsidRPr="00700E62">
              <w:rPr>
                <w:color w:val="FF0000"/>
                <w:lang w:eastAsia="zh-CN"/>
              </w:rPr>
              <w:t>.</w:t>
            </w:r>
            <w:r w:rsidR="00700E62" w:rsidRPr="00700E62">
              <w:rPr>
                <w:color w:val="FF0000"/>
                <w:lang w:eastAsia="zh-CN"/>
              </w:rPr>
              <w:t>将省份名称取出，作为列表传入</w:t>
            </w:r>
            <w:r w:rsidR="00700E62" w:rsidRPr="00700E62">
              <w:rPr>
                <w:color w:val="FF0000"/>
                <w:lang w:eastAsia="zh-CN"/>
              </w:rPr>
              <w:t>province_name</w:t>
            </w:r>
            <w:r w:rsidR="00700E62" w:rsidRPr="00700E62">
              <w:rPr>
                <w:color w:val="FF0000"/>
                <w:lang w:eastAsia="zh-CN"/>
              </w:rPr>
              <w:t>里</w:t>
            </w:r>
            <w:r w:rsidR="00700E62" w:rsidRPr="00700E62">
              <w:rPr>
                <w:color w:val="FF0000"/>
                <w:lang w:eastAsia="zh-CN"/>
              </w:rPr>
              <w:t>''</w:t>
            </w:r>
            <w:r w:rsidR="00700E62">
              <w:rPr>
                <w:lang w:eastAsia="zh-CN"/>
              </w:rPr>
              <w:t>'</w:t>
            </w:r>
          </w:p>
          <w:p w14:paraId="4BBE8F89" w14:textId="5CFF2C0D" w:rsidR="00700E62" w:rsidRDefault="00700E62" w:rsidP="00700E62">
            <w:pPr>
              <w:pStyle w:val="2f2"/>
              <w:ind w:left="0"/>
              <w:rPr>
                <w:lang w:eastAsia="zh-CN"/>
              </w:rPr>
            </w:pPr>
            <w:r>
              <w:rPr>
                <w:lang w:eastAsia="zh-CN"/>
              </w:rPr>
              <w:t xml:space="preserve">province_name = </w:t>
            </w:r>
            <w:r w:rsidR="00035E70">
              <w:rPr>
                <w:lang w:eastAsia="zh-CN"/>
              </w:rPr>
              <w:t>list(df_GMV_province.index)</w:t>
            </w:r>
          </w:p>
          <w:p w14:paraId="2B868858" w14:textId="3F013A1A" w:rsidR="00E906A0" w:rsidRDefault="00E906A0" w:rsidP="00700E62">
            <w:pPr>
              <w:pStyle w:val="2f2"/>
              <w:ind w:left="0"/>
              <w:rPr>
                <w:color w:val="1F497D" w:themeColor="text2"/>
                <w:lang w:eastAsia="zh-CN"/>
              </w:rPr>
            </w:pPr>
            <w:r>
              <w:rPr>
                <w:rFonts w:hint="eastAsia"/>
                <w:lang w:eastAsia="zh-CN"/>
              </w:rPr>
              <w:t>p</w:t>
            </w:r>
            <w:r>
              <w:rPr>
                <w:lang w:eastAsia="zh-CN"/>
              </w:rPr>
              <w:t xml:space="preserve">rint(province_name) </w:t>
            </w:r>
            <w:r w:rsidRPr="00E906A0">
              <w:rPr>
                <w:color w:val="1F497D" w:themeColor="text2"/>
                <w:lang w:eastAsia="zh-CN"/>
              </w:rPr>
              <w:t>#</w:t>
            </w:r>
            <w:r w:rsidRPr="00E906A0">
              <w:rPr>
                <w:rFonts w:hint="eastAsia"/>
                <w:color w:val="1F497D" w:themeColor="text2"/>
                <w:lang w:eastAsia="zh-CN"/>
              </w:rPr>
              <w:t>输出看一下是否正确显示为列表。注意每个省份只出现一次。</w:t>
            </w:r>
          </w:p>
          <w:p w14:paraId="4C325359" w14:textId="77777777" w:rsidR="00A053FF" w:rsidRDefault="00A053FF" w:rsidP="00700E62">
            <w:pPr>
              <w:pStyle w:val="2f2"/>
              <w:ind w:left="0"/>
              <w:rPr>
                <w:lang w:eastAsia="zh-CN"/>
              </w:rPr>
            </w:pPr>
          </w:p>
          <w:p w14:paraId="68954ACA" w14:textId="6154A34E" w:rsidR="00700E62" w:rsidRDefault="002D152D" w:rsidP="00700E62">
            <w:pPr>
              <w:pStyle w:val="2f2"/>
              <w:ind w:left="0"/>
              <w:rPr>
                <w:lang w:eastAsia="zh-CN"/>
              </w:rPr>
            </w:pPr>
            <w:r>
              <w:rPr>
                <w:color w:val="FF0000"/>
                <w:lang w:eastAsia="zh-CN"/>
              </w:rPr>
              <w:t>#'''22</w:t>
            </w:r>
            <w:r w:rsidR="00700E62" w:rsidRPr="00700E62">
              <w:rPr>
                <w:color w:val="FF0000"/>
                <w:lang w:eastAsia="zh-CN"/>
              </w:rPr>
              <w:t>.</w:t>
            </w:r>
            <w:r w:rsidR="00700E62" w:rsidRPr="00700E62">
              <w:rPr>
                <w:color w:val="FF0000"/>
                <w:lang w:eastAsia="zh-CN"/>
              </w:rPr>
              <w:t>将</w:t>
            </w:r>
            <w:r w:rsidR="00700E62" w:rsidRPr="00700E62">
              <w:rPr>
                <w:color w:val="FF0000"/>
                <w:lang w:eastAsia="zh-CN"/>
              </w:rPr>
              <w:t>GMV</w:t>
            </w:r>
            <w:r w:rsidR="00700E62" w:rsidRPr="00700E62">
              <w:rPr>
                <w:color w:val="FF0000"/>
                <w:lang w:eastAsia="zh-CN"/>
              </w:rPr>
              <w:t>数据取出，转化为百万元，保留两位小数，作为列表传入</w:t>
            </w:r>
            <w:r w:rsidR="00700E62" w:rsidRPr="00700E62">
              <w:rPr>
                <w:color w:val="FF0000"/>
                <w:lang w:eastAsia="zh-CN"/>
              </w:rPr>
              <w:t>GMV_province</w:t>
            </w:r>
            <w:r w:rsidR="00700E62" w:rsidRPr="00700E62">
              <w:rPr>
                <w:color w:val="FF0000"/>
                <w:lang w:eastAsia="zh-CN"/>
              </w:rPr>
              <w:t>里</w:t>
            </w:r>
            <w:r w:rsidR="00700E62" w:rsidRPr="00700E62">
              <w:rPr>
                <w:color w:val="FF0000"/>
                <w:lang w:eastAsia="zh-CN"/>
              </w:rPr>
              <w:t>''</w:t>
            </w:r>
            <w:r w:rsidR="00700E62">
              <w:rPr>
                <w:lang w:eastAsia="zh-CN"/>
              </w:rPr>
              <w:t>'</w:t>
            </w:r>
          </w:p>
          <w:p w14:paraId="70E6F7AE" w14:textId="7AA6A170" w:rsidR="009E730B" w:rsidRDefault="00700E62" w:rsidP="00700E62">
            <w:pPr>
              <w:pStyle w:val="2f2"/>
              <w:ind w:left="0"/>
              <w:rPr>
                <w:lang w:eastAsia="zh-CN"/>
              </w:rPr>
            </w:pPr>
            <w:r>
              <w:rPr>
                <w:lang w:eastAsia="zh-CN"/>
              </w:rPr>
              <w:t>GMV_province =</w:t>
            </w:r>
            <w:r w:rsidR="00035E70">
              <w:rPr>
                <w:lang w:eastAsia="zh-CN"/>
              </w:rPr>
              <w:t xml:space="preserve"> ['%.2f' % (x/1000000) for x in df_GMV_province.values]</w:t>
            </w:r>
          </w:p>
          <w:p w14:paraId="76C1B56D" w14:textId="59A632ED" w:rsidR="00700E62" w:rsidRPr="00E906A0" w:rsidRDefault="00E906A0" w:rsidP="00E906A0">
            <w:pPr>
              <w:pStyle w:val="2f2"/>
              <w:ind w:left="0"/>
              <w:rPr>
                <w:lang w:eastAsia="zh-CN"/>
              </w:rPr>
            </w:pPr>
            <w:r>
              <w:rPr>
                <w:rFonts w:hint="eastAsia"/>
                <w:lang w:eastAsia="zh-CN"/>
              </w:rPr>
              <w:t>p</w:t>
            </w:r>
            <w:r>
              <w:rPr>
                <w:lang w:eastAsia="zh-CN"/>
              </w:rPr>
              <w:t xml:space="preserve">rint(GMV_province) </w:t>
            </w:r>
            <w:r w:rsidRPr="00E906A0">
              <w:rPr>
                <w:color w:val="1F497D" w:themeColor="text2"/>
                <w:lang w:eastAsia="zh-CN"/>
              </w:rPr>
              <w:t>#</w:t>
            </w:r>
            <w:r w:rsidRPr="00E906A0">
              <w:rPr>
                <w:rFonts w:hint="eastAsia"/>
                <w:color w:val="1F497D" w:themeColor="text2"/>
                <w:lang w:eastAsia="zh-CN"/>
              </w:rPr>
              <w:t>输出看一下是否正确显示为列表</w:t>
            </w:r>
            <w:r>
              <w:rPr>
                <w:rFonts w:hint="eastAsia"/>
                <w:color w:val="1F497D" w:themeColor="text2"/>
                <w:lang w:eastAsia="zh-CN"/>
              </w:rPr>
              <w:t>，并且是否已经保留两位小数</w:t>
            </w:r>
            <w:r w:rsidRPr="00E906A0">
              <w:rPr>
                <w:rFonts w:hint="eastAsia"/>
                <w:color w:val="1F497D" w:themeColor="text2"/>
                <w:lang w:eastAsia="zh-CN"/>
              </w:rPr>
              <w:t>。</w:t>
            </w:r>
          </w:p>
        </w:tc>
      </w:tr>
    </w:tbl>
    <w:p w14:paraId="1B62654A" w14:textId="68705228" w:rsidR="00E906A0" w:rsidRDefault="00E906A0" w:rsidP="00311580">
      <w:pPr>
        <w:pStyle w:val="1e"/>
        <w:rPr>
          <w:rFonts w:hint="eastAsia"/>
        </w:rPr>
      </w:pPr>
      <w:r>
        <w:rPr>
          <w:rFonts w:hint="eastAsia"/>
        </w:rPr>
        <w:t>输出结果如下所示：</w:t>
      </w:r>
    </w:p>
    <w:p w14:paraId="380CC750" w14:textId="2AC79781" w:rsidR="00E906A0" w:rsidRDefault="00E906A0" w:rsidP="00311580">
      <w:pPr>
        <w:pStyle w:val="1e"/>
        <w:rPr>
          <w:rFonts w:hint="eastAsia"/>
        </w:rPr>
      </w:pPr>
      <w:r w:rsidRPr="00E906A0">
        <w:t>['</w:t>
      </w:r>
      <w:r w:rsidRPr="00E906A0">
        <w:t>上海市</w:t>
      </w:r>
      <w:r w:rsidRPr="00E906A0">
        <w:t>', '</w:t>
      </w:r>
      <w:r w:rsidRPr="00E906A0">
        <w:t>云南省</w:t>
      </w:r>
      <w:r w:rsidRPr="00E906A0">
        <w:t>', '</w:t>
      </w:r>
      <w:r w:rsidRPr="00E906A0">
        <w:t>内蒙古自治区</w:t>
      </w:r>
      <w:r w:rsidRPr="00E906A0">
        <w:t>', '</w:t>
      </w:r>
      <w:r w:rsidRPr="00E906A0">
        <w:t>北京市</w:t>
      </w:r>
      <w:r w:rsidRPr="00E906A0">
        <w:t>', '</w:t>
      </w:r>
      <w:r w:rsidRPr="00E906A0">
        <w:t>吉林省</w:t>
      </w:r>
      <w:r w:rsidRPr="00E906A0">
        <w:t>', '</w:t>
      </w:r>
      <w:r w:rsidRPr="00E906A0">
        <w:t>四川省</w:t>
      </w:r>
      <w:r w:rsidRPr="00E906A0">
        <w:t>', '</w:t>
      </w:r>
      <w:r w:rsidRPr="00E906A0">
        <w:t>天津市</w:t>
      </w:r>
      <w:r w:rsidRPr="00E906A0">
        <w:t>', '</w:t>
      </w:r>
      <w:r w:rsidRPr="00E906A0">
        <w:t>宁夏回族自治区</w:t>
      </w:r>
      <w:r w:rsidRPr="00E906A0">
        <w:t>', '</w:t>
      </w:r>
      <w:r w:rsidRPr="00E906A0">
        <w:t>安徽省</w:t>
      </w:r>
      <w:r w:rsidRPr="00E906A0">
        <w:t>', '</w:t>
      </w:r>
      <w:r w:rsidRPr="00E906A0">
        <w:t>山东省</w:t>
      </w:r>
      <w:r w:rsidRPr="00E906A0">
        <w:t>', '</w:t>
      </w:r>
      <w:r w:rsidRPr="00E906A0">
        <w:t>山西省</w:t>
      </w:r>
      <w:r w:rsidRPr="00E906A0">
        <w:t>', '</w:t>
      </w:r>
      <w:r w:rsidRPr="00E906A0">
        <w:t>广东省</w:t>
      </w:r>
      <w:r w:rsidRPr="00E906A0">
        <w:t>', '</w:t>
      </w:r>
      <w:r w:rsidRPr="00E906A0">
        <w:t>广西壮族自治区</w:t>
      </w:r>
      <w:r w:rsidRPr="00E906A0">
        <w:t>', '</w:t>
      </w:r>
      <w:r w:rsidRPr="00E906A0">
        <w:t>新疆维吾尔自治区</w:t>
      </w:r>
      <w:r w:rsidRPr="00E906A0">
        <w:t>', '</w:t>
      </w:r>
      <w:r w:rsidRPr="00E906A0">
        <w:t>江苏省</w:t>
      </w:r>
      <w:r w:rsidRPr="00E906A0">
        <w:t>', '</w:t>
      </w:r>
      <w:r w:rsidRPr="00E906A0">
        <w:t>江西省</w:t>
      </w:r>
      <w:r w:rsidRPr="00E906A0">
        <w:t>', '</w:t>
      </w:r>
      <w:r w:rsidRPr="00E906A0">
        <w:t>河北省</w:t>
      </w:r>
      <w:r w:rsidRPr="00E906A0">
        <w:t>', '</w:t>
      </w:r>
      <w:r w:rsidRPr="00E906A0">
        <w:t>河南省</w:t>
      </w:r>
      <w:r w:rsidRPr="00E906A0">
        <w:t>', '</w:t>
      </w:r>
      <w:r w:rsidRPr="00E906A0">
        <w:t>浙江省</w:t>
      </w:r>
      <w:r w:rsidRPr="00E906A0">
        <w:t>', '</w:t>
      </w:r>
      <w:r w:rsidRPr="00E906A0">
        <w:t>海南省</w:t>
      </w:r>
      <w:r w:rsidRPr="00E906A0">
        <w:t>', '</w:t>
      </w:r>
      <w:r w:rsidRPr="00E906A0">
        <w:t>湖北省</w:t>
      </w:r>
      <w:r w:rsidRPr="00E906A0">
        <w:t>', '</w:t>
      </w:r>
      <w:r w:rsidRPr="00E906A0">
        <w:t>湖南省</w:t>
      </w:r>
      <w:r w:rsidRPr="00E906A0">
        <w:t>', '</w:t>
      </w:r>
      <w:r w:rsidRPr="00E906A0">
        <w:t>甘肃省</w:t>
      </w:r>
      <w:r w:rsidRPr="00E906A0">
        <w:t>', '</w:t>
      </w:r>
      <w:r w:rsidRPr="00E906A0">
        <w:t>福建省</w:t>
      </w:r>
      <w:r w:rsidRPr="00E906A0">
        <w:t>', '</w:t>
      </w:r>
      <w:r w:rsidRPr="00E906A0">
        <w:t>西藏自治区</w:t>
      </w:r>
      <w:r w:rsidRPr="00E906A0">
        <w:t>', '</w:t>
      </w:r>
      <w:r w:rsidRPr="00E906A0">
        <w:t>贵州省</w:t>
      </w:r>
      <w:r w:rsidRPr="00E906A0">
        <w:t>', '</w:t>
      </w:r>
      <w:r w:rsidRPr="00E906A0">
        <w:t>辽宁省</w:t>
      </w:r>
      <w:r w:rsidRPr="00E906A0">
        <w:t>', '</w:t>
      </w:r>
      <w:r w:rsidRPr="00E906A0">
        <w:t>重庆市</w:t>
      </w:r>
      <w:r w:rsidRPr="00E906A0">
        <w:t>', '</w:t>
      </w:r>
      <w:r w:rsidRPr="00E906A0">
        <w:t>陕西省</w:t>
      </w:r>
      <w:r w:rsidRPr="00E906A0">
        <w:t>', '</w:t>
      </w:r>
      <w:r w:rsidRPr="00E906A0">
        <w:t>青海省</w:t>
      </w:r>
      <w:r w:rsidRPr="00E906A0">
        <w:t>', '</w:t>
      </w:r>
      <w:r w:rsidRPr="00E906A0">
        <w:t>黑龙江省</w:t>
      </w:r>
      <w:r w:rsidRPr="00E906A0">
        <w:t>']</w:t>
      </w:r>
    </w:p>
    <w:p w14:paraId="460BF266" w14:textId="1AFA24BA" w:rsidR="00E906A0" w:rsidRPr="00E906A0" w:rsidRDefault="00E906A0" w:rsidP="00311580">
      <w:pPr>
        <w:pStyle w:val="1e"/>
        <w:rPr>
          <w:rFonts w:hint="eastAsia"/>
        </w:rPr>
      </w:pPr>
      <w:r w:rsidRPr="00E906A0">
        <w:t>['23.42', '1.45', '1.54', '23.13', '1.73', '1.34', '24.33', '1.58', '7.98', '7.48', '1.56', '7.07', '1.79', '1.51', '23.97', '1.53', '1.45', '1.61', '23.31', '1.49', '1.52', '1.74', '1.67', '7.38', '1.73', '1.17', '1.48', '7.77', '1.36', '1.68', '1.43']</w:t>
      </w:r>
    </w:p>
    <w:p w14:paraId="195ABD1E" w14:textId="7C3983E2" w:rsidR="009E730B" w:rsidRDefault="009913AE" w:rsidP="00311580">
      <w:pPr>
        <w:pStyle w:val="1e"/>
        <w:rPr>
          <w:rFonts w:hint="eastAsia"/>
        </w:rPr>
      </w:pPr>
      <w:r>
        <w:t>有了数据</w:t>
      </w:r>
      <w:r>
        <w:rPr>
          <w:rFonts w:hint="eastAsia"/>
        </w:rPr>
        <w:t>，</w:t>
      </w:r>
      <w:r>
        <w:t>我们就可以绘制柱状图了</w:t>
      </w:r>
      <w:r>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9913AE" w14:paraId="28229CAA" w14:textId="77777777" w:rsidTr="00993FF6">
        <w:trPr>
          <w:cnfStyle w:val="100000000000" w:firstRow="1" w:lastRow="0" w:firstColumn="0" w:lastColumn="0" w:oddVBand="0" w:evenVBand="0" w:oddHBand="0" w:evenHBand="0" w:firstRowFirstColumn="0" w:firstRowLastColumn="0" w:lastRowFirstColumn="0" w:lastRowLastColumn="0"/>
        </w:trPr>
        <w:tc>
          <w:tcPr>
            <w:tcW w:w="8586" w:type="dxa"/>
          </w:tcPr>
          <w:p w14:paraId="360675B1" w14:textId="77777777" w:rsidR="00B12875" w:rsidRPr="00B12875" w:rsidRDefault="00B12875" w:rsidP="00B12875">
            <w:pPr>
              <w:pStyle w:val="2f2"/>
              <w:ind w:left="0"/>
              <w:rPr>
                <w:color w:val="365F91" w:themeColor="accent1" w:themeShade="BF"/>
                <w:lang w:eastAsia="zh-CN"/>
              </w:rPr>
            </w:pPr>
            <w:r w:rsidRPr="00B12875">
              <w:rPr>
                <w:color w:val="365F91" w:themeColor="accent1" w:themeShade="BF"/>
                <w:lang w:eastAsia="zh-CN"/>
              </w:rPr>
              <w:lastRenderedPageBreak/>
              <w:t>#</w:t>
            </w:r>
            <w:r w:rsidRPr="00B12875">
              <w:rPr>
                <w:color w:val="365F91" w:themeColor="accent1" w:themeShade="BF"/>
                <w:lang w:eastAsia="zh-CN"/>
              </w:rPr>
              <w:t>开始画图</w:t>
            </w:r>
          </w:p>
          <w:p w14:paraId="30DDEA35" w14:textId="77777777" w:rsidR="00B12875" w:rsidRDefault="00B12875" w:rsidP="00B12875">
            <w:pPr>
              <w:pStyle w:val="2f2"/>
              <w:ind w:left="0"/>
              <w:rPr>
                <w:lang w:eastAsia="zh-CN"/>
              </w:rPr>
            </w:pPr>
            <w:r>
              <w:rPr>
                <w:lang w:eastAsia="zh-CN"/>
              </w:rPr>
              <w:t>bar_province = (</w:t>
            </w:r>
          </w:p>
          <w:p w14:paraId="4C6EC41A" w14:textId="77777777" w:rsidR="00B12875" w:rsidRPr="00B12875" w:rsidRDefault="00B12875" w:rsidP="00B12875">
            <w:pPr>
              <w:pStyle w:val="2f2"/>
              <w:ind w:left="0"/>
              <w:rPr>
                <w:color w:val="FF0000"/>
                <w:lang w:eastAsia="zh-CN"/>
              </w:rPr>
            </w:pPr>
            <w:r>
              <w:rPr>
                <w:lang w:eastAsia="zh-CN"/>
              </w:rPr>
              <w:t xml:space="preserve">    </w:t>
            </w:r>
            <w:r w:rsidRPr="00B12875">
              <w:rPr>
                <w:color w:val="FF0000"/>
                <w:lang w:eastAsia="zh-CN"/>
              </w:rPr>
              <w:t>#'''23.</w:t>
            </w:r>
            <w:r w:rsidRPr="00B12875">
              <w:rPr>
                <w:color w:val="FF0000"/>
                <w:lang w:eastAsia="zh-CN"/>
              </w:rPr>
              <w:t>绘制各省</w:t>
            </w:r>
            <w:r w:rsidRPr="00B12875">
              <w:rPr>
                <w:color w:val="FF0000"/>
                <w:lang w:eastAsia="zh-CN"/>
              </w:rPr>
              <w:t>GMV</w:t>
            </w:r>
            <w:r w:rsidRPr="00B12875">
              <w:rPr>
                <w:color w:val="FF0000"/>
                <w:lang w:eastAsia="zh-CN"/>
              </w:rPr>
              <w:t>总量柱状图，包括：</w:t>
            </w:r>
          </w:p>
          <w:p w14:paraId="5065F2E9" w14:textId="77777777" w:rsidR="00B12875" w:rsidRDefault="00B12875" w:rsidP="00B12875">
            <w:pPr>
              <w:pStyle w:val="2f2"/>
              <w:ind w:left="0"/>
              <w:rPr>
                <w:lang w:eastAsia="zh-CN"/>
              </w:rPr>
            </w:pPr>
            <w:r w:rsidRPr="00B12875">
              <w:rPr>
                <w:color w:val="FF0000"/>
                <w:lang w:eastAsia="zh-CN"/>
              </w:rPr>
              <w:t xml:space="preserve">    #   1) </w:t>
            </w:r>
            <w:r w:rsidRPr="00B12875">
              <w:rPr>
                <w:color w:val="FF0000"/>
                <w:lang w:eastAsia="zh-CN"/>
              </w:rPr>
              <w:t>初始化画布，宽</w:t>
            </w:r>
            <w:r w:rsidRPr="00B12875">
              <w:rPr>
                <w:color w:val="FF0000"/>
                <w:lang w:eastAsia="zh-CN"/>
              </w:rPr>
              <w:t>1500px</w:t>
            </w:r>
            <w:r w:rsidRPr="00B12875">
              <w:rPr>
                <w:color w:val="FF0000"/>
                <w:lang w:eastAsia="zh-CN"/>
              </w:rPr>
              <w:t>，高</w:t>
            </w:r>
            <w:r w:rsidRPr="00B12875">
              <w:rPr>
                <w:color w:val="FF0000"/>
                <w:lang w:eastAsia="zh-CN"/>
              </w:rPr>
              <w:t>500px</w:t>
            </w:r>
            <w:r w:rsidRPr="00B12875">
              <w:rPr>
                <w:color w:val="FF0000"/>
                <w:lang w:eastAsia="zh-CN"/>
              </w:rPr>
              <w:t>；</w:t>
            </w:r>
            <w:r w:rsidRPr="00B12875">
              <w:rPr>
                <w:color w:val="FF0000"/>
                <w:lang w:eastAsia="zh-CN"/>
              </w:rPr>
              <w:t>'''</w:t>
            </w:r>
          </w:p>
          <w:p w14:paraId="7224A9D6" w14:textId="77777777" w:rsidR="00B12875" w:rsidRDefault="00B12875" w:rsidP="00B12875">
            <w:pPr>
              <w:pStyle w:val="2f2"/>
              <w:ind w:left="0"/>
              <w:rPr>
                <w:lang w:eastAsia="zh-CN"/>
              </w:rPr>
            </w:pPr>
            <w:r>
              <w:rPr>
                <w:lang w:eastAsia="zh-CN"/>
              </w:rPr>
              <w:t xml:space="preserve">    Bar(init_opts = opts.InitOpts(width='1500px',height='500px')) </w:t>
            </w:r>
          </w:p>
          <w:p w14:paraId="039464BE" w14:textId="77777777" w:rsidR="00B12875" w:rsidRPr="00B12875" w:rsidRDefault="00B12875" w:rsidP="00B12875">
            <w:pPr>
              <w:pStyle w:val="2f2"/>
              <w:ind w:left="0"/>
              <w:rPr>
                <w:color w:val="FF0000"/>
                <w:lang w:eastAsia="zh-CN"/>
              </w:rPr>
            </w:pPr>
            <w:r>
              <w:rPr>
                <w:lang w:eastAsia="zh-CN"/>
              </w:rPr>
              <w:t xml:space="preserve">    </w:t>
            </w:r>
            <w:r w:rsidRPr="00B12875">
              <w:rPr>
                <w:color w:val="FF0000"/>
                <w:lang w:eastAsia="zh-CN"/>
              </w:rPr>
              <w:t xml:space="preserve">#   2) </w:t>
            </w:r>
            <w:r w:rsidRPr="00B12875">
              <w:rPr>
                <w:color w:val="FF0000"/>
                <w:lang w:eastAsia="zh-CN"/>
              </w:rPr>
              <w:t>添加省份名称为</w:t>
            </w:r>
            <w:r w:rsidRPr="00B12875">
              <w:rPr>
                <w:color w:val="FF0000"/>
                <w:lang w:eastAsia="zh-CN"/>
              </w:rPr>
              <w:t>x</w:t>
            </w:r>
            <w:r w:rsidRPr="00B12875">
              <w:rPr>
                <w:color w:val="FF0000"/>
                <w:lang w:eastAsia="zh-CN"/>
              </w:rPr>
              <w:t>轴数据；</w:t>
            </w:r>
          </w:p>
          <w:p w14:paraId="6EE97302" w14:textId="77777777" w:rsidR="00B12875" w:rsidRDefault="00B12875" w:rsidP="00B12875">
            <w:pPr>
              <w:pStyle w:val="2f2"/>
              <w:ind w:left="0"/>
              <w:rPr>
                <w:lang w:eastAsia="zh-CN"/>
              </w:rPr>
            </w:pPr>
            <w:r>
              <w:rPr>
                <w:lang w:eastAsia="zh-CN"/>
              </w:rPr>
              <w:t xml:space="preserve">    .add_xaxis(province_name)</w:t>
            </w:r>
          </w:p>
          <w:p w14:paraId="0CEE1774" w14:textId="77777777" w:rsidR="00B12875" w:rsidRDefault="00B12875" w:rsidP="00B12875">
            <w:pPr>
              <w:pStyle w:val="2f2"/>
              <w:ind w:left="0"/>
              <w:rPr>
                <w:lang w:eastAsia="zh-CN"/>
              </w:rPr>
            </w:pPr>
            <w:r>
              <w:rPr>
                <w:lang w:eastAsia="zh-CN"/>
              </w:rPr>
              <w:t xml:space="preserve">   </w:t>
            </w:r>
            <w:r w:rsidRPr="00B12875">
              <w:rPr>
                <w:color w:val="FF0000"/>
                <w:lang w:eastAsia="zh-CN"/>
              </w:rPr>
              <w:t xml:space="preserve"> #   3) </w:t>
            </w:r>
            <w:r w:rsidRPr="00B12875">
              <w:rPr>
                <w:color w:val="FF0000"/>
                <w:lang w:eastAsia="zh-CN"/>
              </w:rPr>
              <w:t>添加</w:t>
            </w:r>
            <w:r w:rsidRPr="00B12875">
              <w:rPr>
                <w:color w:val="FF0000"/>
                <w:lang w:eastAsia="zh-CN"/>
              </w:rPr>
              <w:t>GMV_province</w:t>
            </w:r>
            <w:r w:rsidRPr="00B12875">
              <w:rPr>
                <w:color w:val="FF0000"/>
                <w:lang w:eastAsia="zh-CN"/>
              </w:rPr>
              <w:t>数据到</w:t>
            </w:r>
            <w:r w:rsidRPr="00B12875">
              <w:rPr>
                <w:color w:val="FF0000"/>
                <w:lang w:eastAsia="zh-CN"/>
              </w:rPr>
              <w:t>y</w:t>
            </w:r>
            <w:r w:rsidRPr="00B12875">
              <w:rPr>
                <w:color w:val="FF0000"/>
                <w:lang w:eastAsia="zh-CN"/>
              </w:rPr>
              <w:t>轴，指定系列名称为：</w:t>
            </w:r>
            <w:r w:rsidRPr="00B12875">
              <w:rPr>
                <w:color w:val="FF0000"/>
                <w:lang w:eastAsia="zh-CN"/>
              </w:rPr>
              <w:t>GMV(</w:t>
            </w:r>
            <w:r w:rsidRPr="00B12875">
              <w:rPr>
                <w:color w:val="FF0000"/>
                <w:lang w:eastAsia="zh-CN"/>
              </w:rPr>
              <w:t>百万元</w:t>
            </w:r>
            <w:r w:rsidRPr="00B12875">
              <w:rPr>
                <w:color w:val="FF0000"/>
                <w:lang w:eastAsia="zh-CN"/>
              </w:rPr>
              <w:t>)'''</w:t>
            </w:r>
          </w:p>
          <w:p w14:paraId="25067D35" w14:textId="77777777" w:rsidR="00B12875" w:rsidRDefault="00B12875" w:rsidP="00B12875">
            <w:pPr>
              <w:pStyle w:val="2f2"/>
              <w:ind w:left="0"/>
              <w:rPr>
                <w:lang w:eastAsia="zh-CN"/>
              </w:rPr>
            </w:pPr>
            <w:r>
              <w:rPr>
                <w:lang w:eastAsia="zh-CN"/>
              </w:rPr>
              <w:t xml:space="preserve">    .add_yaxis('GMV(</w:t>
            </w:r>
            <w:r>
              <w:rPr>
                <w:lang w:eastAsia="zh-CN"/>
              </w:rPr>
              <w:t>百万元</w:t>
            </w:r>
            <w:r>
              <w:rPr>
                <w:lang w:eastAsia="zh-CN"/>
              </w:rPr>
              <w:t>)',GMV_province)</w:t>
            </w:r>
          </w:p>
          <w:p w14:paraId="04FE1959" w14:textId="77777777" w:rsidR="00B12875" w:rsidRDefault="00B12875" w:rsidP="00B12875">
            <w:pPr>
              <w:pStyle w:val="2f2"/>
              <w:ind w:left="0"/>
              <w:rPr>
                <w:lang w:eastAsia="zh-CN"/>
              </w:rPr>
            </w:pPr>
            <w:r>
              <w:rPr>
                <w:lang w:eastAsia="zh-CN"/>
              </w:rPr>
              <w:t xml:space="preserve">    .set_global_opts(</w:t>
            </w:r>
          </w:p>
          <w:p w14:paraId="231F1C90" w14:textId="77777777" w:rsidR="00B12875" w:rsidRDefault="00B12875" w:rsidP="00B12875">
            <w:pPr>
              <w:pStyle w:val="2f2"/>
              <w:ind w:left="0"/>
              <w:rPr>
                <w:lang w:eastAsia="zh-CN"/>
              </w:rPr>
            </w:pPr>
            <w:r>
              <w:rPr>
                <w:lang w:eastAsia="zh-CN"/>
              </w:rPr>
              <w:t xml:space="preserve">        title_opts=opts.TitleOpts(title="</w:t>
            </w:r>
            <w:r>
              <w:rPr>
                <w:lang w:eastAsia="zh-CN"/>
              </w:rPr>
              <w:t>各省</w:t>
            </w:r>
            <w:r>
              <w:rPr>
                <w:lang w:eastAsia="zh-CN"/>
              </w:rPr>
              <w:t>GMV</w:t>
            </w:r>
            <w:r>
              <w:rPr>
                <w:lang w:eastAsia="zh-CN"/>
              </w:rPr>
              <w:t>总量统计图</w:t>
            </w:r>
            <w:r>
              <w:rPr>
                <w:lang w:eastAsia="zh-CN"/>
              </w:rPr>
              <w:t>",pos_left='20%'), #</w:t>
            </w:r>
            <w:r>
              <w:rPr>
                <w:lang w:eastAsia="zh-CN"/>
              </w:rPr>
              <w:t>设置标题</w:t>
            </w:r>
          </w:p>
          <w:p w14:paraId="7B9780BF" w14:textId="77777777" w:rsidR="00B12875" w:rsidRDefault="00B12875" w:rsidP="00B12875">
            <w:pPr>
              <w:pStyle w:val="2f2"/>
              <w:ind w:left="0"/>
              <w:rPr>
                <w:lang w:eastAsia="zh-CN"/>
              </w:rPr>
            </w:pPr>
            <w:r>
              <w:rPr>
                <w:lang w:eastAsia="zh-CN"/>
              </w:rPr>
              <w:t xml:space="preserve">        datazoom_opts=opts.DataZoomOpts(range_end=500,is_zoom_lock=False), #</w:t>
            </w:r>
            <w:r>
              <w:rPr>
                <w:lang w:eastAsia="zh-CN"/>
              </w:rPr>
              <w:t>允许缩放</w:t>
            </w:r>
          </w:p>
          <w:p w14:paraId="7E3327AE" w14:textId="77777777" w:rsidR="00B12875" w:rsidRDefault="00B12875" w:rsidP="00B12875">
            <w:pPr>
              <w:pStyle w:val="2f2"/>
              <w:ind w:left="0"/>
              <w:rPr>
                <w:lang w:eastAsia="zh-CN"/>
              </w:rPr>
            </w:pPr>
            <w:r>
              <w:rPr>
                <w:lang w:eastAsia="zh-CN"/>
              </w:rPr>
              <w:t xml:space="preserve">        yaxis_opts=opts.AxisOpts(axislabel_opts=opts.LabelOpts(formatter = '{value} (</w:t>
            </w:r>
            <w:r>
              <w:rPr>
                <w:lang w:eastAsia="zh-CN"/>
              </w:rPr>
              <w:t>百万元</w:t>
            </w:r>
            <w:r>
              <w:rPr>
                <w:lang w:eastAsia="zh-CN"/>
              </w:rPr>
              <w:t>)')), #</w:t>
            </w:r>
            <w:r>
              <w:rPr>
                <w:lang w:eastAsia="zh-CN"/>
              </w:rPr>
              <w:t>设置标签类型为：</w:t>
            </w:r>
            <w:r>
              <w:rPr>
                <w:lang w:eastAsia="zh-CN"/>
              </w:rPr>
              <w:t xml:space="preserve"> </w:t>
            </w:r>
            <w:r>
              <w:rPr>
                <w:lang w:eastAsia="zh-CN"/>
              </w:rPr>
              <w:t>数值（百万元）</w:t>
            </w:r>
          </w:p>
          <w:p w14:paraId="0B8627A3" w14:textId="77777777" w:rsidR="00B12875" w:rsidRDefault="00B12875" w:rsidP="00B12875">
            <w:pPr>
              <w:pStyle w:val="2f2"/>
              <w:ind w:left="0"/>
              <w:rPr>
                <w:lang w:eastAsia="zh-CN"/>
              </w:rPr>
            </w:pPr>
            <w:r>
              <w:rPr>
                <w:lang w:eastAsia="zh-CN"/>
              </w:rPr>
              <w:t xml:space="preserve">        </w:t>
            </w:r>
            <w:r w:rsidRPr="00B12875">
              <w:rPr>
                <w:color w:val="FF0000"/>
                <w:lang w:eastAsia="zh-CN"/>
              </w:rPr>
              <w:t xml:space="preserve">#'''4) </w:t>
            </w:r>
            <w:r w:rsidRPr="00B12875">
              <w:rPr>
                <w:color w:val="FF0000"/>
                <w:lang w:eastAsia="zh-CN"/>
              </w:rPr>
              <w:t>设定标签的配置项，将</w:t>
            </w:r>
            <w:r w:rsidRPr="00B12875">
              <w:rPr>
                <w:color w:val="FF0000"/>
                <w:lang w:eastAsia="zh-CN"/>
              </w:rPr>
              <w:t>x</w:t>
            </w:r>
            <w:r w:rsidRPr="00B12875">
              <w:rPr>
                <w:color w:val="FF0000"/>
                <w:lang w:eastAsia="zh-CN"/>
              </w:rPr>
              <w:t>轴上的标签顺时针旋转</w:t>
            </w:r>
            <w:r w:rsidRPr="00B12875">
              <w:rPr>
                <w:color w:val="FF0000"/>
                <w:lang w:eastAsia="zh-CN"/>
              </w:rPr>
              <w:t>30</w:t>
            </w:r>
            <w:r w:rsidRPr="00B12875">
              <w:rPr>
                <w:color w:val="FF0000"/>
                <w:lang w:eastAsia="zh-CN"/>
              </w:rPr>
              <w:t>度</w:t>
            </w:r>
            <w:r w:rsidRPr="00B12875">
              <w:rPr>
                <w:color w:val="FF0000"/>
                <w:lang w:eastAsia="zh-CN"/>
              </w:rPr>
              <w:t>'''</w:t>
            </w:r>
          </w:p>
          <w:p w14:paraId="34AB6192" w14:textId="77777777" w:rsidR="00B12875" w:rsidRDefault="00B12875" w:rsidP="00B12875">
            <w:pPr>
              <w:pStyle w:val="2f2"/>
              <w:ind w:left="0"/>
              <w:rPr>
                <w:lang w:eastAsia="zh-CN"/>
              </w:rPr>
            </w:pPr>
            <w:r>
              <w:rPr>
                <w:lang w:eastAsia="zh-CN"/>
              </w:rPr>
              <w:t xml:space="preserve">        xaxis_opts=opts.AxisOpts(axislabel_opts= opts.LabelOpts(rotate=-30)), </w:t>
            </w:r>
          </w:p>
          <w:p w14:paraId="2DCAF136" w14:textId="77777777" w:rsidR="00B12875" w:rsidRDefault="00B12875" w:rsidP="00B12875">
            <w:pPr>
              <w:pStyle w:val="2f2"/>
              <w:ind w:left="0"/>
              <w:rPr>
                <w:lang w:eastAsia="zh-CN"/>
              </w:rPr>
            </w:pPr>
            <w:r>
              <w:rPr>
                <w:lang w:eastAsia="zh-CN"/>
              </w:rPr>
              <w:t xml:space="preserve">       ))</w:t>
            </w:r>
          </w:p>
          <w:p w14:paraId="455D5214" w14:textId="142C1BBA" w:rsidR="00B12875" w:rsidRPr="008D39A4" w:rsidRDefault="00426D4F" w:rsidP="00B12875">
            <w:pPr>
              <w:pStyle w:val="2f2"/>
              <w:ind w:left="0"/>
              <w:rPr>
                <w:lang w:eastAsia="zh-CN"/>
              </w:rPr>
            </w:pPr>
            <w:r w:rsidRPr="00426D4F">
              <w:rPr>
                <w:lang w:eastAsia="zh-CN"/>
              </w:rPr>
              <w:t>bar_province.render(os.path.join(os.path.expanduser('~'),'Desktop','bar_province.html')) #</w:t>
            </w:r>
            <w:r w:rsidRPr="00426D4F">
              <w:rPr>
                <w:lang w:eastAsia="zh-CN"/>
              </w:rPr>
              <w:t>编译为</w:t>
            </w:r>
            <w:r w:rsidRPr="00426D4F">
              <w:rPr>
                <w:lang w:eastAsia="zh-CN"/>
              </w:rPr>
              <w:t>HTML</w:t>
            </w:r>
            <w:r w:rsidRPr="00426D4F">
              <w:rPr>
                <w:lang w:eastAsia="zh-CN"/>
              </w:rPr>
              <w:t>文件，注意此时必须完成编译</w:t>
            </w:r>
          </w:p>
        </w:tc>
      </w:tr>
    </w:tbl>
    <w:p w14:paraId="157FD5E8" w14:textId="15486CB3" w:rsidR="009913AE" w:rsidRDefault="009E730B" w:rsidP="00311580">
      <w:pPr>
        <w:pStyle w:val="1e"/>
        <w:rPr>
          <w:rFonts w:hint="eastAsia"/>
        </w:rPr>
      </w:pPr>
      <w:r>
        <w:rPr>
          <w:rFonts w:hint="eastAsia"/>
        </w:rPr>
        <w:t>找到</w:t>
      </w:r>
      <w:r w:rsidR="009913AE" w:rsidRPr="009913AE">
        <w:rPr>
          <w:color w:val="365F91" w:themeColor="accent1" w:themeShade="BF"/>
        </w:rPr>
        <w:t>bar_province.html</w:t>
      </w:r>
      <w:r w:rsidRPr="00D04E75">
        <w:t>这个文件</w:t>
      </w:r>
      <w:r>
        <w:rPr>
          <w:rFonts w:hint="eastAsia"/>
        </w:rPr>
        <w:t>，用浏览器</w:t>
      </w:r>
      <w:r>
        <w:t>打开就可以看到结果了</w:t>
      </w:r>
      <w:r>
        <w:rPr>
          <w:rFonts w:hint="eastAsia"/>
        </w:rPr>
        <w:t>。</w:t>
      </w:r>
    </w:p>
    <w:p w14:paraId="2718403E" w14:textId="11559D2A" w:rsidR="00E906A0" w:rsidRDefault="00E906A0" w:rsidP="00E906A0">
      <w:pPr>
        <w:pStyle w:val="1e"/>
        <w:jc w:val="center"/>
        <w:rPr>
          <w:rFonts w:hint="eastAsia"/>
        </w:rPr>
      </w:pPr>
      <w:r>
        <w:rPr>
          <w:rFonts w:hint="eastAsia"/>
          <w:noProof/>
        </w:rPr>
        <w:drawing>
          <wp:inline distT="0" distB="0" distL="0" distR="0" wp14:anchorId="1C7B0676" wp14:editId="5C12AFC3">
            <wp:extent cx="4110681" cy="1580637"/>
            <wp:effectExtent l="0" t="0" r="444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ECC0C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8855" cy="1583780"/>
                    </a:xfrm>
                    <a:prstGeom prst="rect">
                      <a:avLst/>
                    </a:prstGeom>
                  </pic:spPr>
                </pic:pic>
              </a:graphicData>
            </a:graphic>
          </wp:inline>
        </w:drawing>
      </w:r>
    </w:p>
    <w:p w14:paraId="4915F42D" w14:textId="04845387" w:rsidR="009E730B" w:rsidRDefault="009913AE" w:rsidP="00311580">
      <w:pPr>
        <w:pStyle w:val="1e"/>
        <w:rPr>
          <w:rFonts w:hint="eastAsia"/>
        </w:rPr>
      </w:pPr>
      <w:r>
        <w:rPr>
          <w:rFonts w:hint="eastAsia"/>
        </w:rPr>
        <w:t>但是，此时我们并不能完成下钻，所以我们还需要添加各省所辖地级市或市辖区的信息。在本指导手册里，由于</w:t>
      </w:r>
      <w:r>
        <w:rPr>
          <w:rFonts w:hint="eastAsia"/>
        </w:rPr>
        <w:t>Pyecharts</w:t>
      </w:r>
      <w:r>
        <w:rPr>
          <w:rFonts w:hint="eastAsia"/>
        </w:rPr>
        <w:t>没有集成下钻函数，因此需要我们手动添加</w:t>
      </w:r>
      <w:r>
        <w:rPr>
          <w:rFonts w:hint="eastAsia"/>
        </w:rPr>
        <w:t>JavaScript</w:t>
      </w:r>
      <w:r w:rsidR="003B7D0B">
        <w:t xml:space="preserve"> (JS) </w:t>
      </w:r>
      <w:r>
        <w:rPr>
          <w:rFonts w:hint="eastAsia"/>
        </w:rPr>
        <w:t>操作到</w:t>
      </w:r>
      <w:r>
        <w:rPr>
          <w:rFonts w:hint="eastAsia"/>
        </w:rPr>
        <w:t>H</w:t>
      </w:r>
      <w:r>
        <w:t>TML</w:t>
      </w:r>
      <w:r>
        <w:t>文件中</w:t>
      </w:r>
      <w:r>
        <w:rPr>
          <w:rFonts w:hint="eastAsia"/>
        </w:rPr>
        <w:t>。</w:t>
      </w:r>
    </w:p>
    <w:p w14:paraId="73D8A4D9" w14:textId="00F695A0" w:rsidR="009913AE" w:rsidRDefault="009913AE" w:rsidP="00311580">
      <w:pPr>
        <w:pStyle w:val="1e"/>
        <w:rPr>
          <w:rFonts w:hint="eastAsia"/>
        </w:rPr>
      </w:pPr>
      <w:r>
        <w:t>右键点击</w:t>
      </w:r>
      <w:r w:rsidRPr="009913AE">
        <w:t>bar_province.html</w:t>
      </w:r>
      <w:r w:rsidRPr="009913AE">
        <w:rPr>
          <w:rFonts w:hint="eastAsia"/>
        </w:rPr>
        <w:t>，</w:t>
      </w:r>
      <w:r>
        <w:rPr>
          <w:rFonts w:hint="eastAsia"/>
        </w:rPr>
        <w:t>在打开方式里</w:t>
      </w:r>
      <w:r w:rsidRPr="009913AE">
        <w:t>选择</w:t>
      </w:r>
      <w:r>
        <w:t>用记事本打开</w:t>
      </w:r>
      <w:r w:rsidRPr="009913AE">
        <w:rPr>
          <w:rFonts w:hint="eastAsia"/>
        </w:rPr>
        <w:t>，</w:t>
      </w:r>
      <w:r w:rsidRPr="009913AE">
        <w:t>查看</w:t>
      </w:r>
      <w:r>
        <w:t>对应的源代码</w:t>
      </w:r>
      <w:r>
        <w:rPr>
          <w:rFonts w:hint="eastAsia"/>
        </w:rPr>
        <w:t>。经过分析，我们发现，其实整个文件的主体只包含</w:t>
      </w:r>
      <w:r w:rsidR="00B337F7">
        <w:rPr>
          <w:rFonts w:hint="eastAsia"/>
        </w:rPr>
        <w:t>四</w:t>
      </w:r>
      <w:r>
        <w:rPr>
          <w:rFonts w:hint="eastAsia"/>
        </w:rPr>
        <w:t>个部分：</w:t>
      </w:r>
      <w:r>
        <w:rPr>
          <w:rFonts w:hint="eastAsia"/>
        </w:rPr>
        <w:t>1</w:t>
      </w:r>
      <w:r>
        <w:t>.</w:t>
      </w:r>
      <w:r w:rsidR="003B7D0B">
        <w:t xml:space="preserve"> </w:t>
      </w:r>
      <w:r>
        <w:t>JS</w:t>
      </w:r>
      <w:r w:rsidR="003B7D0B">
        <w:t>修饰符</w:t>
      </w:r>
      <w:r w:rsidR="003B7D0B">
        <w:rPr>
          <w:rFonts w:hint="eastAsia"/>
        </w:rPr>
        <w:t>；</w:t>
      </w:r>
      <w:r w:rsidR="003B7D0B">
        <w:rPr>
          <w:rFonts w:hint="eastAsia"/>
        </w:rPr>
        <w:t>2</w:t>
      </w:r>
      <w:r w:rsidR="003B7D0B">
        <w:t xml:space="preserve">. </w:t>
      </w:r>
      <w:r w:rsidR="003B7D0B">
        <w:t>画布生成</w:t>
      </w:r>
      <w:r w:rsidR="00B337F7">
        <w:rPr>
          <w:rFonts w:hint="eastAsia"/>
        </w:rPr>
        <w:t>；</w:t>
      </w:r>
      <w:r w:rsidR="003B7D0B">
        <w:rPr>
          <w:rFonts w:hint="eastAsia"/>
        </w:rPr>
        <w:t xml:space="preserve"> </w:t>
      </w:r>
      <w:r w:rsidR="003B7D0B">
        <w:t xml:space="preserve">3. </w:t>
      </w:r>
      <w:r w:rsidR="003B7D0B">
        <w:t>添加数据与配置信息</w:t>
      </w:r>
      <w:r w:rsidR="00B337F7">
        <w:rPr>
          <w:rFonts w:hint="eastAsia"/>
        </w:rPr>
        <w:t>；</w:t>
      </w:r>
      <w:r w:rsidR="00B337F7">
        <w:rPr>
          <w:rFonts w:hint="eastAsia"/>
        </w:rPr>
        <w:t>4</w:t>
      </w:r>
      <w:r w:rsidR="00B337F7">
        <w:t xml:space="preserve">. </w:t>
      </w:r>
      <w:r w:rsidR="00B337F7">
        <w:t>将数据和配置信息传递给画布</w:t>
      </w:r>
      <w:r w:rsidR="00B337F7">
        <w:rPr>
          <w:rFonts w:hint="eastAsia"/>
        </w:rPr>
        <w:t>，</w:t>
      </w:r>
      <w:r w:rsidR="00B337F7">
        <w:t>从而在画布上显示对应的图表</w:t>
      </w:r>
      <w:r w:rsidR="003B7D0B">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3B7D0B" w14:paraId="7BD036C9" w14:textId="77777777" w:rsidTr="00993FF6">
        <w:trPr>
          <w:cnfStyle w:val="100000000000" w:firstRow="1" w:lastRow="0" w:firstColumn="0" w:lastColumn="0" w:oddVBand="0" w:evenVBand="0" w:oddHBand="0" w:evenHBand="0" w:firstRowFirstColumn="0" w:firstRowLastColumn="0" w:lastRowFirstColumn="0" w:lastRowLastColumn="0"/>
        </w:trPr>
        <w:tc>
          <w:tcPr>
            <w:tcW w:w="8586" w:type="dxa"/>
          </w:tcPr>
          <w:p w14:paraId="2A143C7C" w14:textId="4AEFAFB0" w:rsidR="003B7D0B" w:rsidRDefault="003B7D0B" w:rsidP="003B7D0B">
            <w:pPr>
              <w:pStyle w:val="2f2"/>
              <w:ind w:left="0"/>
              <w:rPr>
                <w:lang w:eastAsia="zh-CN"/>
              </w:rPr>
            </w:pPr>
            <w:r>
              <w:rPr>
                <w:noProof/>
                <w:lang w:eastAsia="zh-CN"/>
              </w:rPr>
              <w:lastRenderedPageBreak/>
              <mc:AlternateContent>
                <mc:Choice Requires="wps">
                  <w:drawing>
                    <wp:anchor distT="0" distB="0" distL="114300" distR="114300" simplePos="0" relativeHeight="251665920" behindDoc="0" locked="0" layoutInCell="1" allowOverlap="1" wp14:anchorId="6833C009" wp14:editId="06394F7F">
                      <wp:simplePos x="0" y="0"/>
                      <wp:positionH relativeFrom="column">
                        <wp:posOffset>-41910</wp:posOffset>
                      </wp:positionH>
                      <wp:positionV relativeFrom="paragraph">
                        <wp:posOffset>28031</wp:posOffset>
                      </wp:positionV>
                      <wp:extent cx="3439341" cy="1719943"/>
                      <wp:effectExtent l="0" t="0" r="27940" b="13970"/>
                      <wp:wrapNone/>
                      <wp:docPr id="4" name="矩形 4"/>
                      <wp:cNvGraphicFramePr/>
                      <a:graphic xmlns:a="http://schemas.openxmlformats.org/drawingml/2006/main">
                        <a:graphicData uri="http://schemas.microsoft.com/office/word/2010/wordprocessingShape">
                          <wps:wsp>
                            <wps:cNvSpPr/>
                            <wps:spPr>
                              <a:xfrm>
                                <a:off x="0" y="0"/>
                                <a:ext cx="3439341" cy="1719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1E8E4" id="矩形 4" o:spid="_x0000_s1026" style="position:absolute;left:0;text-align:left;margin-left:-3.3pt;margin-top:2.2pt;width:270.8pt;height:135.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" filled="f" strokecolor="#c00000" strokeweight="2pt"/>
                  </w:pict>
                </mc:Fallback>
              </mc:AlternateContent>
            </w:r>
            <w:r>
              <w:rPr>
                <w:lang w:eastAsia="zh-CN"/>
              </w:rPr>
              <w:t>&lt;!DOCTYPE html&gt;</w:t>
            </w:r>
          </w:p>
          <w:p w14:paraId="65611951" w14:textId="67A6142C" w:rsidR="003B7D0B" w:rsidRDefault="003B7D0B" w:rsidP="003B7D0B">
            <w:pPr>
              <w:pStyle w:val="2f2"/>
              <w:ind w:left="0"/>
              <w:rPr>
                <w:lang w:eastAsia="zh-CN"/>
              </w:rPr>
            </w:pPr>
            <w:r>
              <w:rPr>
                <w:noProof/>
                <w:lang w:eastAsia="zh-CN"/>
              </w:rPr>
              <mc:AlternateContent>
                <mc:Choice Requires="wps">
                  <w:drawing>
                    <wp:anchor distT="45720" distB="45720" distL="114300" distR="114300" simplePos="0" relativeHeight="251666431" behindDoc="0" locked="0" layoutInCell="1" allowOverlap="1" wp14:anchorId="49C62057" wp14:editId="46217E62">
                      <wp:simplePos x="0" y="0"/>
                      <wp:positionH relativeFrom="column">
                        <wp:posOffset>2575378</wp:posOffset>
                      </wp:positionH>
                      <wp:positionV relativeFrom="paragraph">
                        <wp:posOffset>101509</wp:posOffset>
                      </wp:positionV>
                      <wp:extent cx="2360930" cy="1404620"/>
                      <wp:effectExtent l="0" t="0" r="28575" b="1016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19D27D" w14:textId="5E3CD266" w:rsidR="00B12875" w:rsidRPr="00C478F6" w:rsidRDefault="00B12875" w:rsidP="003B7D0B">
                                  <w:pPr>
                                    <w:ind w:left="0"/>
                                    <w:rPr>
                                      <w:rFonts w:ascii="Huawei Sans" w:eastAsia="方正兰亭黑简体" w:hAnsi="Huawei Sans" w:cs="Huawei Sans"/>
                                    </w:rPr>
                                  </w:pPr>
                                  <w:r w:rsidRPr="00C478F6">
                                    <w:rPr>
                                      <w:rFonts w:ascii="Huawei Sans" w:eastAsia="方正兰亭黑简体" w:hAnsi="Huawei Sans" w:cs="Huawei Sans"/>
                                    </w:rPr>
                                    <w:t>这些都是</w:t>
                                  </w:r>
                                  <w:r w:rsidRPr="00C478F6">
                                    <w:rPr>
                                      <w:rFonts w:ascii="Huawei Sans" w:eastAsia="方正兰亭黑简体" w:hAnsi="Huawei Sans" w:cs="Huawei Sans"/>
                                    </w:rPr>
                                    <w:t>JS</w:t>
                                  </w:r>
                                  <w:r w:rsidRPr="00C478F6">
                                    <w:rPr>
                                      <w:rFonts w:ascii="Huawei Sans" w:eastAsia="方正兰亭黑简体" w:hAnsi="Huawei Sans" w:cs="Huawei Sans"/>
                                    </w:rPr>
                                    <w:t>修饰符或者声明文件主体的限制符，对我们的下钻操作没有影响。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C62057" id="文本框 2" o:spid="_x0000_s1027" type="#_x0000_t202" style="position:absolute;margin-left:202.8pt;margin-top:8pt;width:185.9pt;height:110.6pt;z-index:25166643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2yOAIAAE8EAAAOAAAAZHJzL2Uyb0RvYy54bWysVM2O0zAQviPxDpbvND/bdrdR09XSpQhp&#10;+ZEWHsB1nMbC8RjbbbI8ALwBJy7cea4+B2On260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">
                      <v:textbox style="mso-fit-shape-to-text:t">
                        <w:txbxContent>
                          <w:p w14:paraId="5E19D27D" w14:textId="5E3CD266" w:rsidR="00B12875" w:rsidRPr="00C478F6" w:rsidRDefault="00B12875" w:rsidP="003B7D0B">
                            <w:pPr>
                              <w:ind w:left="0"/>
                              <w:rPr>
                                <w:rFonts w:ascii="Huawei Sans" w:eastAsia="方正兰亭黑简体" w:hAnsi="Huawei Sans" w:cs="Huawei Sans"/>
                              </w:rPr>
                            </w:pPr>
                            <w:r w:rsidRPr="00C478F6">
                              <w:rPr>
                                <w:rFonts w:ascii="Huawei Sans" w:eastAsia="方正兰亭黑简体" w:hAnsi="Huawei Sans" w:cs="Huawei Sans"/>
                              </w:rPr>
                              <w:t>这些都是</w:t>
                            </w:r>
                            <w:r w:rsidRPr="00C478F6">
                              <w:rPr>
                                <w:rFonts w:ascii="Huawei Sans" w:eastAsia="方正兰亭黑简体" w:hAnsi="Huawei Sans" w:cs="Huawei Sans"/>
                              </w:rPr>
                              <w:t>JS</w:t>
                            </w:r>
                            <w:r w:rsidRPr="00C478F6">
                              <w:rPr>
                                <w:rFonts w:ascii="Huawei Sans" w:eastAsia="方正兰亭黑简体" w:hAnsi="Huawei Sans" w:cs="Huawei Sans"/>
                              </w:rPr>
                              <w:t>修饰符或者声明文件主体的限制符，对我们的下钻操作没有影响。</w:t>
                            </w:r>
                          </w:p>
                        </w:txbxContent>
                      </v:textbox>
                    </v:shape>
                  </w:pict>
                </mc:Fallback>
              </mc:AlternateContent>
            </w:r>
            <w:r>
              <w:rPr>
                <w:lang w:eastAsia="zh-CN"/>
              </w:rPr>
              <w:t>&lt;html&gt;</w:t>
            </w:r>
          </w:p>
          <w:p w14:paraId="59152213" w14:textId="51A1E41C" w:rsidR="003B7D0B" w:rsidRDefault="003B7D0B" w:rsidP="003B7D0B">
            <w:pPr>
              <w:pStyle w:val="2f2"/>
              <w:ind w:left="0"/>
              <w:rPr>
                <w:lang w:eastAsia="zh-CN"/>
              </w:rPr>
            </w:pPr>
            <w:r>
              <w:rPr>
                <w:lang w:eastAsia="zh-CN"/>
              </w:rPr>
              <w:t>&lt;head&gt;</w:t>
            </w:r>
          </w:p>
          <w:p w14:paraId="1AC91117" w14:textId="6383DDCD" w:rsidR="003B7D0B" w:rsidRDefault="003B7D0B" w:rsidP="003B7D0B">
            <w:pPr>
              <w:pStyle w:val="2f2"/>
              <w:ind w:left="0"/>
              <w:rPr>
                <w:lang w:eastAsia="zh-CN"/>
              </w:rPr>
            </w:pPr>
            <w:r>
              <w:rPr>
                <w:lang w:eastAsia="zh-CN"/>
              </w:rPr>
              <w:t xml:space="preserve">    &lt;meta charset="UTF-8"&gt;</w:t>
            </w:r>
          </w:p>
          <w:p w14:paraId="2EA15F32" w14:textId="4DED57F1" w:rsidR="003B7D0B" w:rsidRDefault="003B7D0B" w:rsidP="003B7D0B">
            <w:pPr>
              <w:pStyle w:val="2f2"/>
              <w:ind w:left="0"/>
              <w:rPr>
                <w:lang w:eastAsia="zh-CN"/>
              </w:rPr>
            </w:pPr>
            <w:r>
              <w:rPr>
                <w:lang w:eastAsia="zh-CN"/>
              </w:rPr>
              <w:t xml:space="preserve">    &lt;title&gt;Awesome-pyecharts&lt;/title&gt;</w:t>
            </w:r>
          </w:p>
          <w:p w14:paraId="7FCDD1B5" w14:textId="0D26BC40" w:rsidR="003B7D0B" w:rsidRDefault="003B7D0B" w:rsidP="003B7D0B">
            <w:pPr>
              <w:pStyle w:val="2f2"/>
              <w:ind w:left="0"/>
              <w:rPr>
                <w:lang w:eastAsia="zh-CN"/>
              </w:rPr>
            </w:pPr>
            <w:r>
              <w:rPr>
                <w:lang w:eastAsia="zh-CN"/>
              </w:rPr>
              <w:t xml:space="preserve">            &lt;script type="text/javascript" src="https://assets.pyecharts.org/assets/echarts.min.js"&gt;&lt;/script&gt;</w:t>
            </w:r>
          </w:p>
          <w:p w14:paraId="15F31713" w14:textId="0D5198E7" w:rsidR="003B7D0B" w:rsidRDefault="003B7D0B" w:rsidP="003B7D0B">
            <w:pPr>
              <w:pStyle w:val="2f2"/>
              <w:ind w:left="0"/>
              <w:rPr>
                <w:lang w:eastAsia="zh-CN"/>
              </w:rPr>
            </w:pPr>
          </w:p>
          <w:p w14:paraId="29C8F35E" w14:textId="77777777" w:rsidR="003B7D0B" w:rsidRDefault="003B7D0B" w:rsidP="003B7D0B">
            <w:pPr>
              <w:pStyle w:val="2f2"/>
              <w:ind w:left="0"/>
              <w:rPr>
                <w:lang w:eastAsia="zh-CN"/>
              </w:rPr>
            </w:pPr>
            <w:r>
              <w:rPr>
                <w:lang w:eastAsia="zh-CN"/>
              </w:rPr>
              <w:t>&lt;/head&gt;</w:t>
            </w:r>
          </w:p>
          <w:p w14:paraId="1D2D3138" w14:textId="480476E8" w:rsidR="003B7D0B" w:rsidRDefault="003B7D0B" w:rsidP="003B7D0B">
            <w:pPr>
              <w:pStyle w:val="2f2"/>
              <w:ind w:left="0"/>
              <w:rPr>
                <w:lang w:eastAsia="zh-CN"/>
              </w:rPr>
            </w:pPr>
            <w:r>
              <w:rPr>
                <w:noProof/>
                <w:lang w:eastAsia="zh-CN"/>
              </w:rPr>
              <mc:AlternateContent>
                <mc:Choice Requires="wps">
                  <w:drawing>
                    <wp:anchor distT="0" distB="0" distL="114300" distR="114300" simplePos="0" relativeHeight="251666944" behindDoc="0" locked="0" layoutInCell="1" allowOverlap="1" wp14:anchorId="35676EC0" wp14:editId="20D63962">
                      <wp:simplePos x="0" y="0"/>
                      <wp:positionH relativeFrom="column">
                        <wp:posOffset>-36739</wp:posOffset>
                      </wp:positionH>
                      <wp:positionV relativeFrom="paragraph">
                        <wp:posOffset>152400</wp:posOffset>
                      </wp:positionV>
                      <wp:extent cx="5290457" cy="1045391"/>
                      <wp:effectExtent l="0" t="0" r="24765" b="21590"/>
                      <wp:wrapNone/>
                      <wp:docPr id="5" name="矩形 5"/>
                      <wp:cNvGraphicFramePr/>
                      <a:graphic xmlns:a="http://schemas.openxmlformats.org/drawingml/2006/main">
                        <a:graphicData uri="http://schemas.microsoft.com/office/word/2010/wordprocessingShape">
                          <wps:wsp>
                            <wps:cNvSpPr/>
                            <wps:spPr>
                              <a:xfrm>
                                <a:off x="0" y="0"/>
                                <a:ext cx="5290457" cy="104539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42ECC" id="矩形 5" o:spid="_x0000_s1026" style="position:absolute;left:0;text-align:left;margin-left:-2.9pt;margin-top:12pt;width:416.55pt;height:82.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" filled="f" strokecolor="#c00000" strokeweight="2pt"/>
                  </w:pict>
                </mc:Fallback>
              </mc:AlternateContent>
            </w:r>
            <w:r>
              <w:rPr>
                <w:lang w:eastAsia="zh-CN"/>
              </w:rPr>
              <w:t>&lt;body&gt;</w:t>
            </w:r>
          </w:p>
          <w:p w14:paraId="69C6038A" w14:textId="179E3CC6" w:rsidR="003B7D0B" w:rsidRDefault="003B7D0B" w:rsidP="003B7D0B">
            <w:pPr>
              <w:pStyle w:val="2f2"/>
              <w:ind w:left="0"/>
              <w:rPr>
                <w:lang w:eastAsia="zh-CN"/>
              </w:rPr>
            </w:pPr>
            <w:r>
              <w:rPr>
                <w:lang w:eastAsia="zh-CN"/>
              </w:rPr>
              <w:t xml:space="preserve">    &lt;div id="f4f0d1aa5baf4c56ade8afa7d1c82452" class="chart-container" style="width:1500px; height:500px;"&gt;&lt;/div&gt;</w:t>
            </w:r>
          </w:p>
          <w:p w14:paraId="6C82A8EF" w14:textId="10C37B79" w:rsidR="003B7D0B" w:rsidRDefault="003B7D0B" w:rsidP="003B7D0B">
            <w:pPr>
              <w:pStyle w:val="2f2"/>
              <w:ind w:left="0"/>
              <w:rPr>
                <w:lang w:eastAsia="zh-CN"/>
              </w:rPr>
            </w:pPr>
            <w:r>
              <w:rPr>
                <w:lang w:eastAsia="zh-CN"/>
              </w:rPr>
              <w:t xml:space="preserve">    &lt;script&gt;</w:t>
            </w:r>
          </w:p>
          <w:p w14:paraId="6B97D6ED" w14:textId="41134CD0" w:rsidR="003B7D0B" w:rsidRDefault="003B7D0B" w:rsidP="003B7D0B">
            <w:pPr>
              <w:pStyle w:val="2f2"/>
              <w:ind w:left="0"/>
              <w:rPr>
                <w:lang w:eastAsia="zh-CN"/>
              </w:rPr>
            </w:pPr>
            <w:r>
              <w:rPr>
                <w:lang w:eastAsia="zh-CN"/>
              </w:rPr>
              <w:t xml:space="preserve">        var chart_f4f0d1aa5baf4c56ade8afa7d1c82452 = echarts.init(</w:t>
            </w:r>
          </w:p>
          <w:p w14:paraId="3B1D36E9" w14:textId="7AC1DD3A" w:rsidR="003B7D0B" w:rsidRDefault="004912C5" w:rsidP="003B7D0B">
            <w:pPr>
              <w:pStyle w:val="2f2"/>
              <w:ind w:left="0"/>
              <w:rPr>
                <w:lang w:eastAsia="zh-CN"/>
              </w:rPr>
            </w:pPr>
            <w:r>
              <w:rPr>
                <w:noProof/>
                <w:lang w:eastAsia="zh-CN"/>
              </w:rPr>
              <mc:AlternateContent>
                <mc:Choice Requires="wps">
                  <w:drawing>
                    <wp:anchor distT="0" distB="0" distL="114300" distR="114300" simplePos="0" relativeHeight="251667968" behindDoc="0" locked="0" layoutInCell="1" allowOverlap="1" wp14:anchorId="2CF11C9D" wp14:editId="76E47E3E">
                      <wp:simplePos x="0" y="0"/>
                      <wp:positionH relativeFrom="column">
                        <wp:posOffset>3460223</wp:posOffset>
                      </wp:positionH>
                      <wp:positionV relativeFrom="paragraph">
                        <wp:posOffset>197863</wp:posOffset>
                      </wp:positionV>
                      <wp:extent cx="1799617" cy="1449422"/>
                      <wp:effectExtent l="0" t="0" r="10160" b="17780"/>
                      <wp:wrapNone/>
                      <wp:docPr id="6" name="文本框 6"/>
                      <wp:cNvGraphicFramePr/>
                      <a:graphic xmlns:a="http://schemas.openxmlformats.org/drawingml/2006/main">
                        <a:graphicData uri="http://schemas.microsoft.com/office/word/2010/wordprocessingShape">
                          <wps:wsp>
                            <wps:cNvSpPr txBox="1"/>
                            <wps:spPr>
                              <a:xfrm>
                                <a:off x="0" y="0"/>
                                <a:ext cx="1799617" cy="1449422"/>
                              </a:xfrm>
                              <a:prstGeom prst="rect">
                                <a:avLst/>
                              </a:prstGeom>
                              <a:solidFill>
                                <a:srgbClr val="FFFFFF"/>
                              </a:solidFill>
                              <a:ln w="9525">
                                <a:solidFill>
                                  <a:srgbClr val="000000"/>
                                </a:solidFill>
                                <a:miter lim="800000"/>
                                <a:headEnd/>
                                <a:tailEnd/>
                              </a:ln>
                            </wps:spPr>
                            <wps:txbx>
                              <w:txbxContent>
                                <w:p w14:paraId="679AA01C" w14:textId="094313A1"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这些是生成画布的操作，由于我们需要保留画布，因此这些信息非常重要。其中</w:t>
                                  </w:r>
                                  <w:r w:rsidRPr="00C478F6">
                                    <w:rPr>
                                      <w:rFonts w:ascii="Huawei Sans" w:eastAsia="方正兰亭黑简体" w:hAnsi="Huawei Sans" w:cs="Huawei Sans"/>
                                    </w:rPr>
                                    <w:t>f4f0d1aa5baf4c56ade8afa7d1c82452</w:t>
                                  </w:r>
                                  <w:r w:rsidRPr="00C478F6">
                                    <w:rPr>
                                      <w:rFonts w:ascii="Huawei Sans" w:eastAsia="方正兰亭黑简体" w:hAnsi="Huawei Sans" w:cs="Huawei Sans"/>
                                    </w:rPr>
                                    <w:t>是该画布的</w:t>
                                  </w:r>
                                  <w:r w:rsidRPr="00C478F6">
                                    <w:rPr>
                                      <w:rFonts w:ascii="Huawei Sans" w:eastAsia="方正兰亭黑简体" w:hAnsi="Huawei Sans" w:cs="Huawei Sans"/>
                                    </w:rPr>
                                    <w:t>id</w:t>
                                  </w:r>
                                  <w:r w:rsidRPr="00C478F6">
                                    <w:rPr>
                                      <w:rFonts w:ascii="Huawei Sans" w:eastAsia="方正兰亭黑简体" w:hAnsi="Huawei Sans" w:cs="Huawei Sans"/>
                                    </w:rPr>
                                    <w:t>，每一次生成图表，</w:t>
                                  </w:r>
                                  <w:r w:rsidRPr="00C478F6">
                                    <w:rPr>
                                      <w:rFonts w:ascii="Huawei Sans" w:eastAsia="方正兰亭黑简体" w:hAnsi="Huawei Sans" w:cs="Huawei Sans"/>
                                    </w:rPr>
                                    <w:t>id</w:t>
                                  </w:r>
                                  <w:r w:rsidRPr="00C478F6">
                                    <w:rPr>
                                      <w:rFonts w:ascii="Huawei Sans" w:eastAsia="方正兰亭黑简体" w:hAnsi="Huawei Sans" w:cs="Huawei Sans"/>
                                    </w:rPr>
                                    <w:t>都不同。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11C9D" id="文本框 6" o:spid="_x0000_s1028" type="#_x0000_t202" style="position:absolute;margin-left:272.45pt;margin-top:15.6pt;width:141.7pt;height:114.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">
                      <v:textbox>
                        <w:txbxContent>
                          <w:p w14:paraId="679AA01C" w14:textId="094313A1"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这些是生成画布的操作，由于我们需要保留画布，因此这些信息非常重要。其中</w:t>
                            </w:r>
                            <w:r w:rsidRPr="00C478F6">
                              <w:rPr>
                                <w:rFonts w:ascii="Huawei Sans" w:eastAsia="方正兰亭黑简体" w:hAnsi="Huawei Sans" w:cs="Huawei Sans"/>
                              </w:rPr>
                              <w:t>f4f0d1aa5baf4c56ade8afa7d1c82452</w:t>
                            </w:r>
                            <w:r w:rsidRPr="00C478F6">
                              <w:rPr>
                                <w:rFonts w:ascii="Huawei Sans" w:eastAsia="方正兰亭黑简体" w:hAnsi="Huawei Sans" w:cs="Huawei Sans"/>
                              </w:rPr>
                              <w:t>是该画布的</w:t>
                            </w:r>
                            <w:r w:rsidRPr="00C478F6">
                              <w:rPr>
                                <w:rFonts w:ascii="Huawei Sans" w:eastAsia="方正兰亭黑简体" w:hAnsi="Huawei Sans" w:cs="Huawei Sans"/>
                              </w:rPr>
                              <w:t>id</w:t>
                            </w:r>
                            <w:r w:rsidRPr="00C478F6">
                              <w:rPr>
                                <w:rFonts w:ascii="Huawei Sans" w:eastAsia="方正兰亭黑简体" w:hAnsi="Huawei Sans" w:cs="Huawei Sans"/>
                              </w:rPr>
                              <w:t>，每一次生成图表，</w:t>
                            </w:r>
                            <w:r w:rsidRPr="00C478F6">
                              <w:rPr>
                                <w:rFonts w:ascii="Huawei Sans" w:eastAsia="方正兰亭黑简体" w:hAnsi="Huawei Sans" w:cs="Huawei Sans"/>
                              </w:rPr>
                              <w:t>id</w:t>
                            </w:r>
                            <w:r w:rsidRPr="00C478F6">
                              <w:rPr>
                                <w:rFonts w:ascii="Huawei Sans" w:eastAsia="方正兰亭黑简体" w:hAnsi="Huawei Sans" w:cs="Huawei Sans"/>
                              </w:rPr>
                              <w:t>都不同。</w:t>
                            </w:r>
                          </w:p>
                        </w:txbxContent>
                      </v:textbox>
                    </v:shape>
                  </w:pict>
                </mc:Fallback>
              </mc:AlternateContent>
            </w:r>
            <w:r w:rsidR="0023737E">
              <w:rPr>
                <w:noProof/>
                <w:lang w:eastAsia="zh-CN"/>
              </w:rPr>
              <mc:AlternateContent>
                <mc:Choice Requires="wps">
                  <w:drawing>
                    <wp:anchor distT="0" distB="0" distL="114300" distR="114300" simplePos="0" relativeHeight="251672064" behindDoc="0" locked="0" layoutInCell="1" allowOverlap="1" wp14:anchorId="678EA956" wp14:editId="2399661E">
                      <wp:simplePos x="0" y="0"/>
                      <wp:positionH relativeFrom="column">
                        <wp:posOffset>637812</wp:posOffset>
                      </wp:positionH>
                      <wp:positionV relativeFrom="paragraph">
                        <wp:posOffset>323396</wp:posOffset>
                      </wp:positionV>
                      <wp:extent cx="2351314" cy="185058"/>
                      <wp:effectExtent l="0" t="0" r="11430" b="24765"/>
                      <wp:wrapNone/>
                      <wp:docPr id="11" name="矩形 11"/>
                      <wp:cNvGraphicFramePr/>
                      <a:graphic xmlns:a="http://schemas.openxmlformats.org/drawingml/2006/main">
                        <a:graphicData uri="http://schemas.microsoft.com/office/word/2010/wordprocessingShape">
                          <wps:wsp>
                            <wps:cNvSpPr/>
                            <wps:spPr>
                              <a:xfrm>
                                <a:off x="0" y="0"/>
                                <a:ext cx="2351314" cy="18505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35C23" id="矩形 11" o:spid="_x0000_s1026" style="position:absolute;left:0;text-align:left;margin-left:50.2pt;margin-top:25.45pt;width:185.15pt;height:14.5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" filled="f" strokecolor="#c00000" strokeweight="2pt"/>
                  </w:pict>
                </mc:Fallback>
              </mc:AlternateContent>
            </w:r>
            <w:r w:rsidR="003B7D0B">
              <w:rPr>
                <w:lang w:eastAsia="zh-CN"/>
              </w:rPr>
              <w:t xml:space="preserve">            document.getElementById('f4f0d1aa5baf4c56ade8afa7d1c82452'), 'white', {renderer: 'canvas'});</w:t>
            </w:r>
          </w:p>
          <w:p w14:paraId="6AD06960" w14:textId="1D44FD9B" w:rsidR="003B7D0B" w:rsidRDefault="003B7D0B" w:rsidP="003B7D0B">
            <w:pPr>
              <w:pStyle w:val="2f2"/>
              <w:ind w:left="0"/>
              <w:rPr>
                <w:lang w:eastAsia="zh-CN"/>
              </w:rPr>
            </w:pPr>
            <w:r>
              <w:rPr>
                <w:lang w:eastAsia="zh-CN"/>
              </w:rPr>
              <w:t xml:space="preserve">        var option_f4f0d1aa5baf4c56ade8afa7d1c82452 = {</w:t>
            </w:r>
          </w:p>
          <w:p w14:paraId="586774D2" w14:textId="64AF3B92" w:rsidR="003B7D0B" w:rsidRDefault="003B7D0B" w:rsidP="003B7D0B">
            <w:pPr>
              <w:pStyle w:val="2f2"/>
              <w:ind w:left="0"/>
              <w:rPr>
                <w:lang w:eastAsia="zh-CN"/>
              </w:rPr>
            </w:pPr>
            <w:r>
              <w:rPr>
                <w:lang w:eastAsia="zh-CN"/>
              </w:rPr>
              <w:t xml:space="preserve">    "animation": true,</w:t>
            </w:r>
          </w:p>
          <w:p w14:paraId="13F97A54" w14:textId="77777777" w:rsidR="003B7D0B" w:rsidRDefault="003B7D0B" w:rsidP="003B7D0B">
            <w:pPr>
              <w:pStyle w:val="2f2"/>
              <w:ind w:left="0"/>
              <w:rPr>
                <w:lang w:eastAsia="zh-CN"/>
              </w:rPr>
            </w:pPr>
            <w:r>
              <w:rPr>
                <w:lang w:eastAsia="zh-CN"/>
              </w:rPr>
              <w:t xml:space="preserve">    "animationThreshold": 2000,</w:t>
            </w:r>
          </w:p>
          <w:p w14:paraId="64D69A6A" w14:textId="77777777" w:rsidR="003B7D0B" w:rsidRDefault="003B7D0B" w:rsidP="003B7D0B">
            <w:pPr>
              <w:pStyle w:val="2f2"/>
              <w:ind w:left="0"/>
              <w:rPr>
                <w:lang w:eastAsia="zh-CN"/>
              </w:rPr>
            </w:pPr>
            <w:r>
              <w:rPr>
                <w:lang w:eastAsia="zh-CN"/>
              </w:rPr>
              <w:t xml:space="preserve">    "animationDuration": 1000,</w:t>
            </w:r>
          </w:p>
          <w:p w14:paraId="17EED3AA" w14:textId="77777777" w:rsidR="003B7D0B" w:rsidRDefault="003B7D0B" w:rsidP="003B7D0B">
            <w:pPr>
              <w:pStyle w:val="2f2"/>
              <w:ind w:left="0"/>
              <w:rPr>
                <w:lang w:eastAsia="zh-CN"/>
              </w:rPr>
            </w:pPr>
            <w:r>
              <w:rPr>
                <w:lang w:eastAsia="zh-CN"/>
              </w:rPr>
              <w:t xml:space="preserve">    "animationEasing": "cubicOut",</w:t>
            </w:r>
          </w:p>
          <w:p w14:paraId="403ADD9A" w14:textId="3A948D40" w:rsidR="003B7D0B" w:rsidRDefault="003B7D0B" w:rsidP="003B7D0B">
            <w:pPr>
              <w:pStyle w:val="2f2"/>
              <w:ind w:left="0"/>
              <w:rPr>
                <w:lang w:eastAsia="zh-CN"/>
              </w:rPr>
            </w:pPr>
            <w:r>
              <w:rPr>
                <w:lang w:eastAsia="zh-CN"/>
              </w:rPr>
              <w:t xml:space="preserve">    "animationDelay": 0,</w:t>
            </w:r>
          </w:p>
          <w:p w14:paraId="2D54234E" w14:textId="4E006FF7" w:rsidR="003B7D0B" w:rsidRDefault="003B7D0B" w:rsidP="003B7D0B">
            <w:pPr>
              <w:pStyle w:val="2f2"/>
              <w:ind w:left="0"/>
              <w:rPr>
                <w:lang w:eastAsia="zh-CN"/>
              </w:rPr>
            </w:pPr>
            <w:r>
              <w:rPr>
                <w:lang w:eastAsia="zh-CN"/>
              </w:rPr>
              <w:t xml:space="preserve">    "animationDurationUpdate": 300,</w:t>
            </w:r>
          </w:p>
          <w:p w14:paraId="0FDB3052" w14:textId="5B42EF9D" w:rsidR="003B7D0B" w:rsidRDefault="003B7D0B" w:rsidP="003B7D0B">
            <w:pPr>
              <w:pStyle w:val="2f2"/>
              <w:ind w:left="0"/>
              <w:rPr>
                <w:lang w:eastAsia="zh-CN"/>
              </w:rPr>
            </w:pPr>
            <w:r>
              <w:rPr>
                <w:lang w:eastAsia="zh-CN"/>
              </w:rPr>
              <w:t xml:space="preserve">    "animationEasingUpdate": "cubicOut",</w:t>
            </w:r>
          </w:p>
          <w:p w14:paraId="66D96A1E" w14:textId="54CAD1D6" w:rsidR="003B7D0B" w:rsidRDefault="004912C5" w:rsidP="003B7D0B">
            <w:pPr>
              <w:pStyle w:val="2f2"/>
              <w:ind w:left="0"/>
              <w:rPr>
                <w:lang w:eastAsia="zh-CN"/>
              </w:rPr>
            </w:pPr>
            <w:r>
              <w:rPr>
                <w:noProof/>
                <w:lang w:eastAsia="zh-CN"/>
              </w:rPr>
              <mc:AlternateContent>
                <mc:Choice Requires="wps">
                  <w:drawing>
                    <wp:anchor distT="0" distB="0" distL="114300" distR="114300" simplePos="0" relativeHeight="251668992" behindDoc="0" locked="0" layoutInCell="1" allowOverlap="1" wp14:anchorId="66691557" wp14:editId="53D47307">
                      <wp:simplePos x="0" y="0"/>
                      <wp:positionH relativeFrom="column">
                        <wp:posOffset>2259802</wp:posOffset>
                      </wp:positionH>
                      <wp:positionV relativeFrom="paragraph">
                        <wp:posOffset>170140</wp:posOffset>
                      </wp:positionV>
                      <wp:extent cx="2373086" cy="1480457"/>
                      <wp:effectExtent l="0" t="0" r="28575" b="12700"/>
                      <wp:wrapNone/>
                      <wp:docPr id="7" name="文本框 7"/>
                      <wp:cNvGraphicFramePr/>
                      <a:graphic xmlns:a="http://schemas.openxmlformats.org/drawingml/2006/main">
                        <a:graphicData uri="http://schemas.microsoft.com/office/word/2010/wordprocessingShape">
                          <wps:wsp>
                            <wps:cNvSpPr txBox="1"/>
                            <wps:spPr>
                              <a:xfrm>
                                <a:off x="0" y="0"/>
                                <a:ext cx="2373086" cy="1480457"/>
                              </a:xfrm>
                              <a:prstGeom prst="rect">
                                <a:avLst/>
                              </a:prstGeom>
                              <a:solidFill>
                                <a:srgbClr val="FFFFFF"/>
                              </a:solidFill>
                              <a:ln w="9525">
                                <a:solidFill>
                                  <a:srgbClr val="000000"/>
                                </a:solidFill>
                                <a:miter lim="800000"/>
                                <a:headEnd/>
                                <a:tailEnd/>
                              </a:ln>
                            </wps:spPr>
                            <wps:txbx>
                              <w:txbxContent>
                                <w:p w14:paraId="74869E1C" w14:textId="77777777"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以下是添加数据与相应的配置项。</w:t>
                                  </w:r>
                                </w:p>
                                <w:p w14:paraId="55E77C74" w14:textId="073D0904"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可以看到，所有的数据和配置信息都被赋值给了</w:t>
                                  </w:r>
                                  <w:r w:rsidRPr="00C478F6">
                                    <w:rPr>
                                      <w:rFonts w:ascii="Huawei Sans" w:eastAsia="方正兰亭黑简体" w:hAnsi="Huawei Sans" w:cs="Huawei Sans"/>
                                    </w:rPr>
                                    <w:t>option_f4f0d1aa5baf4c56ade8afa7d1c82452</w:t>
                                  </w:r>
                                  <w:r w:rsidRPr="00C478F6">
                                    <w:rPr>
                                      <w:rFonts w:ascii="Huawei Sans" w:eastAsia="方正兰亭黑简体" w:hAnsi="Huawei Sans" w:cs="Huawei Sans"/>
                                    </w:rPr>
                                    <w:t>这个变量。同样的，</w:t>
                                  </w:r>
                                  <w:r w:rsidRPr="00C478F6">
                                    <w:rPr>
                                      <w:rFonts w:ascii="Huawei Sans" w:eastAsia="方正兰亭黑简体" w:hAnsi="Huawei Sans" w:cs="Huawei Sans"/>
                                    </w:rPr>
                                    <w:t>f4f0d1aa5baf4c56ade8afa7d1c82452</w:t>
                                  </w:r>
                                  <w:r w:rsidRPr="00C478F6">
                                    <w:rPr>
                                      <w:rFonts w:ascii="Huawei Sans" w:eastAsia="方正兰亭黑简体" w:hAnsi="Huawei Sans" w:cs="Huawei Sans"/>
                                    </w:rPr>
                                    <w:t>是对应的</w:t>
                                  </w:r>
                                  <w:r w:rsidRPr="00C478F6">
                                    <w:rPr>
                                      <w:rFonts w:ascii="Huawei Sans" w:eastAsia="方正兰亭黑简体" w:hAnsi="Huawei Sans" w:cs="Huawei Sans"/>
                                    </w:rPr>
                                    <w:t>id</w:t>
                                  </w:r>
                                  <w:r w:rsidRPr="00C478F6">
                                    <w:rPr>
                                      <w:rFonts w:ascii="Huawei Sans" w:eastAsia="方正兰亭黑简体" w:hAnsi="Huawei Sans" w:cs="Huawei San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40000</wp14:pctWidth>
                      </wp14:sizeRelH>
                      <wp14:sizeRelV relativeFrom="margin">
                        <wp14:pctHeight>20000</wp14:pctHeight>
                      </wp14:sizeRelV>
                    </wp:anchor>
                  </w:drawing>
                </mc:Choice>
                <mc:Fallback>
                  <w:pict>
                    <v:shape w14:anchorId="66691557" id="文本框 7" o:spid="_x0000_s1029" type="#_x0000_t202" style="position:absolute;margin-left:177.95pt;margin-top:13.4pt;width:186.85pt;height:116.55pt;z-index:2516689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">
                      <v:textbox style="mso-fit-shape-to-text:t">
                        <w:txbxContent>
                          <w:p w14:paraId="74869E1C" w14:textId="77777777"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以下是添加数据与相应的配置项。</w:t>
                            </w:r>
                          </w:p>
                          <w:p w14:paraId="55E77C74" w14:textId="073D0904"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可以看到，所有的数据和配置信息都被赋值给了</w:t>
                            </w:r>
                            <w:r w:rsidRPr="00C478F6">
                              <w:rPr>
                                <w:rFonts w:ascii="Huawei Sans" w:eastAsia="方正兰亭黑简体" w:hAnsi="Huawei Sans" w:cs="Huawei Sans"/>
                              </w:rPr>
                              <w:t>option_f4f0d1aa5baf4c56ade8afa7d1c82452</w:t>
                            </w:r>
                            <w:r w:rsidRPr="00C478F6">
                              <w:rPr>
                                <w:rFonts w:ascii="Huawei Sans" w:eastAsia="方正兰亭黑简体" w:hAnsi="Huawei Sans" w:cs="Huawei Sans"/>
                              </w:rPr>
                              <w:t>这个变量。同样的，</w:t>
                            </w:r>
                            <w:r w:rsidRPr="00C478F6">
                              <w:rPr>
                                <w:rFonts w:ascii="Huawei Sans" w:eastAsia="方正兰亭黑简体" w:hAnsi="Huawei Sans" w:cs="Huawei Sans"/>
                              </w:rPr>
                              <w:t>f4f0d1aa5baf4c56ade8afa7d1c82452</w:t>
                            </w:r>
                            <w:r w:rsidRPr="00C478F6">
                              <w:rPr>
                                <w:rFonts w:ascii="Huawei Sans" w:eastAsia="方正兰亭黑简体" w:hAnsi="Huawei Sans" w:cs="Huawei Sans"/>
                              </w:rPr>
                              <w:t>是对应的</w:t>
                            </w:r>
                            <w:r w:rsidRPr="00C478F6">
                              <w:rPr>
                                <w:rFonts w:ascii="Huawei Sans" w:eastAsia="方正兰亭黑简体" w:hAnsi="Huawei Sans" w:cs="Huawei Sans"/>
                              </w:rPr>
                              <w:t>id</w:t>
                            </w:r>
                            <w:r w:rsidRPr="00C478F6">
                              <w:rPr>
                                <w:rFonts w:ascii="Huawei Sans" w:eastAsia="方正兰亭黑简体" w:hAnsi="Huawei Sans" w:cs="Huawei Sans"/>
                              </w:rPr>
                              <w:t>。</w:t>
                            </w:r>
                          </w:p>
                        </w:txbxContent>
                      </v:textbox>
                    </v:shape>
                  </w:pict>
                </mc:Fallback>
              </mc:AlternateContent>
            </w:r>
            <w:r w:rsidR="003B7D0B">
              <w:rPr>
                <w:lang w:eastAsia="zh-CN"/>
              </w:rPr>
              <w:t xml:space="preserve">    "animationDelayUpdate": 0,</w:t>
            </w:r>
          </w:p>
          <w:p w14:paraId="3DC8E0CF" w14:textId="75623CFE" w:rsidR="003B7D0B" w:rsidRDefault="003B7D0B" w:rsidP="003B7D0B">
            <w:pPr>
              <w:pStyle w:val="2f2"/>
              <w:ind w:left="0"/>
              <w:rPr>
                <w:lang w:eastAsia="zh-CN"/>
              </w:rPr>
            </w:pPr>
            <w:r>
              <w:rPr>
                <w:lang w:eastAsia="zh-CN"/>
              </w:rPr>
              <w:t xml:space="preserve">    "color": [</w:t>
            </w:r>
          </w:p>
          <w:p w14:paraId="5E652BDB" w14:textId="0D45807F" w:rsidR="003B7D0B" w:rsidRDefault="003B7D0B" w:rsidP="003B7D0B">
            <w:pPr>
              <w:pStyle w:val="2f2"/>
              <w:ind w:left="0"/>
              <w:rPr>
                <w:lang w:eastAsia="zh-CN"/>
              </w:rPr>
            </w:pPr>
            <w:r>
              <w:rPr>
                <w:lang w:eastAsia="zh-CN"/>
              </w:rPr>
              <w:t xml:space="preserve">        "#c23531",</w:t>
            </w:r>
          </w:p>
          <w:p w14:paraId="6A505569" w14:textId="663B0986" w:rsidR="003B7D0B" w:rsidRDefault="003B7D0B" w:rsidP="003B7D0B">
            <w:pPr>
              <w:pStyle w:val="2f2"/>
              <w:ind w:left="0"/>
              <w:rPr>
                <w:lang w:eastAsia="zh-CN"/>
              </w:rPr>
            </w:pPr>
            <w:r>
              <w:rPr>
                <w:lang w:eastAsia="zh-CN"/>
              </w:rPr>
              <w:t xml:space="preserve">        "#2f4554",</w:t>
            </w:r>
          </w:p>
          <w:p w14:paraId="26E989B8" w14:textId="77D830DA" w:rsidR="003B7D0B" w:rsidRDefault="003B7D0B" w:rsidP="003B7D0B">
            <w:pPr>
              <w:pStyle w:val="2f2"/>
              <w:ind w:left="0"/>
              <w:rPr>
                <w:lang w:eastAsia="zh-CN"/>
              </w:rPr>
            </w:pPr>
            <w:r>
              <w:rPr>
                <w:lang w:eastAsia="zh-CN"/>
              </w:rPr>
              <w:t xml:space="preserve">        "#61a0a8",</w:t>
            </w:r>
          </w:p>
          <w:p w14:paraId="685512E3" w14:textId="5FB6532E" w:rsidR="003B7D0B" w:rsidRDefault="003B7D0B" w:rsidP="003B7D0B">
            <w:pPr>
              <w:pStyle w:val="2f2"/>
              <w:ind w:left="0"/>
              <w:rPr>
                <w:lang w:eastAsia="zh-CN"/>
              </w:rPr>
            </w:pPr>
            <w:r>
              <w:rPr>
                <w:lang w:eastAsia="zh-CN"/>
              </w:rPr>
              <w:t xml:space="preserve">        "#d48265",</w:t>
            </w:r>
          </w:p>
          <w:p w14:paraId="22C26D67" w14:textId="5FD52F6C" w:rsidR="003B7D0B" w:rsidRDefault="003B7D0B" w:rsidP="003B7D0B">
            <w:pPr>
              <w:pStyle w:val="2f2"/>
              <w:ind w:left="0"/>
              <w:rPr>
                <w:lang w:eastAsia="zh-CN"/>
              </w:rPr>
            </w:pPr>
            <w:r>
              <w:rPr>
                <w:lang w:eastAsia="zh-CN"/>
              </w:rPr>
              <w:t xml:space="preserve">        "#749f83",</w:t>
            </w:r>
          </w:p>
          <w:p w14:paraId="17EBC137" w14:textId="42C6DCF5" w:rsidR="003B7D0B" w:rsidRDefault="003B7D0B" w:rsidP="003B7D0B">
            <w:pPr>
              <w:pStyle w:val="2f2"/>
              <w:ind w:left="0"/>
              <w:rPr>
                <w:lang w:eastAsia="zh-CN"/>
              </w:rPr>
            </w:pPr>
            <w:r>
              <w:rPr>
                <w:lang w:eastAsia="zh-CN"/>
              </w:rPr>
              <w:t xml:space="preserve">        "#ca8622",</w:t>
            </w:r>
          </w:p>
          <w:p w14:paraId="4A6028AE" w14:textId="77777777" w:rsidR="003B7D0B" w:rsidRDefault="003B7D0B" w:rsidP="003B7D0B">
            <w:pPr>
              <w:pStyle w:val="2f2"/>
              <w:ind w:left="0"/>
              <w:rPr>
                <w:lang w:eastAsia="zh-CN"/>
              </w:rPr>
            </w:pPr>
            <w:r>
              <w:rPr>
                <w:lang w:eastAsia="zh-CN"/>
              </w:rPr>
              <w:t xml:space="preserve">        "#bda29a",</w:t>
            </w:r>
          </w:p>
          <w:p w14:paraId="660582E9" w14:textId="77777777" w:rsidR="003B7D0B" w:rsidRDefault="003B7D0B" w:rsidP="003B7D0B">
            <w:pPr>
              <w:pStyle w:val="2f2"/>
              <w:ind w:left="0"/>
              <w:rPr>
                <w:lang w:eastAsia="zh-CN"/>
              </w:rPr>
            </w:pPr>
            <w:r>
              <w:rPr>
                <w:lang w:eastAsia="zh-CN"/>
              </w:rPr>
              <w:t xml:space="preserve">        "#6e7074",</w:t>
            </w:r>
          </w:p>
          <w:p w14:paraId="7C7C0D77" w14:textId="77777777" w:rsidR="003B7D0B" w:rsidRDefault="003B7D0B" w:rsidP="003B7D0B">
            <w:pPr>
              <w:pStyle w:val="2f2"/>
              <w:ind w:left="0"/>
              <w:rPr>
                <w:lang w:eastAsia="zh-CN"/>
              </w:rPr>
            </w:pPr>
            <w:r>
              <w:rPr>
                <w:lang w:eastAsia="zh-CN"/>
              </w:rPr>
              <w:t xml:space="preserve">        "#546570",</w:t>
            </w:r>
          </w:p>
          <w:p w14:paraId="3E1D92DB" w14:textId="77777777" w:rsidR="003B7D0B" w:rsidRDefault="003B7D0B" w:rsidP="003B7D0B">
            <w:pPr>
              <w:pStyle w:val="2f2"/>
              <w:ind w:left="0"/>
              <w:rPr>
                <w:lang w:eastAsia="zh-CN"/>
              </w:rPr>
            </w:pPr>
            <w:r>
              <w:rPr>
                <w:lang w:eastAsia="zh-CN"/>
              </w:rPr>
              <w:t xml:space="preserve">        "#c4ccd3",</w:t>
            </w:r>
          </w:p>
          <w:p w14:paraId="0F97A285" w14:textId="77777777" w:rsidR="003B7D0B" w:rsidRDefault="003B7D0B" w:rsidP="003B7D0B">
            <w:pPr>
              <w:pStyle w:val="2f2"/>
              <w:ind w:left="0"/>
              <w:rPr>
                <w:lang w:eastAsia="zh-CN"/>
              </w:rPr>
            </w:pPr>
            <w:r>
              <w:rPr>
                <w:lang w:eastAsia="zh-CN"/>
              </w:rPr>
              <w:t xml:space="preserve">        "#f05b72",</w:t>
            </w:r>
          </w:p>
          <w:p w14:paraId="47427C51" w14:textId="77777777" w:rsidR="003B7D0B" w:rsidRDefault="003B7D0B" w:rsidP="003B7D0B">
            <w:pPr>
              <w:pStyle w:val="2f2"/>
              <w:ind w:left="0"/>
              <w:rPr>
                <w:lang w:eastAsia="zh-CN"/>
              </w:rPr>
            </w:pPr>
            <w:r>
              <w:rPr>
                <w:lang w:eastAsia="zh-CN"/>
              </w:rPr>
              <w:t xml:space="preserve">        "#ef5b9c",</w:t>
            </w:r>
          </w:p>
          <w:p w14:paraId="5CA80B83" w14:textId="77777777" w:rsidR="003B7D0B" w:rsidRDefault="003B7D0B" w:rsidP="003B7D0B">
            <w:pPr>
              <w:pStyle w:val="2f2"/>
              <w:ind w:left="0"/>
              <w:rPr>
                <w:lang w:eastAsia="zh-CN"/>
              </w:rPr>
            </w:pPr>
            <w:r>
              <w:rPr>
                <w:lang w:eastAsia="zh-CN"/>
              </w:rPr>
              <w:t xml:space="preserve">        "#f47920",</w:t>
            </w:r>
          </w:p>
          <w:p w14:paraId="35CE837F" w14:textId="77777777" w:rsidR="003B7D0B" w:rsidRDefault="003B7D0B" w:rsidP="003B7D0B">
            <w:pPr>
              <w:pStyle w:val="2f2"/>
              <w:ind w:left="0"/>
              <w:rPr>
                <w:lang w:eastAsia="zh-CN"/>
              </w:rPr>
            </w:pPr>
            <w:r>
              <w:rPr>
                <w:lang w:eastAsia="zh-CN"/>
              </w:rPr>
              <w:t xml:space="preserve">        "#905a3d",</w:t>
            </w:r>
          </w:p>
          <w:p w14:paraId="4E976FFC" w14:textId="77777777" w:rsidR="003B7D0B" w:rsidRDefault="003B7D0B" w:rsidP="003B7D0B">
            <w:pPr>
              <w:pStyle w:val="2f2"/>
              <w:ind w:left="0"/>
              <w:rPr>
                <w:lang w:eastAsia="zh-CN"/>
              </w:rPr>
            </w:pPr>
            <w:r>
              <w:rPr>
                <w:lang w:eastAsia="zh-CN"/>
              </w:rPr>
              <w:t xml:space="preserve">        "#fab27b",</w:t>
            </w:r>
          </w:p>
          <w:p w14:paraId="22AFF003" w14:textId="77777777" w:rsidR="003B7D0B" w:rsidRDefault="003B7D0B" w:rsidP="003B7D0B">
            <w:pPr>
              <w:pStyle w:val="2f2"/>
              <w:ind w:left="0"/>
              <w:rPr>
                <w:lang w:eastAsia="zh-CN"/>
              </w:rPr>
            </w:pPr>
            <w:r>
              <w:rPr>
                <w:lang w:eastAsia="zh-CN"/>
              </w:rPr>
              <w:t xml:space="preserve">        "#2a5caa",</w:t>
            </w:r>
          </w:p>
          <w:p w14:paraId="52977848" w14:textId="77777777" w:rsidR="003B7D0B" w:rsidRDefault="003B7D0B" w:rsidP="003B7D0B">
            <w:pPr>
              <w:pStyle w:val="2f2"/>
              <w:ind w:left="0"/>
              <w:rPr>
                <w:lang w:eastAsia="zh-CN"/>
              </w:rPr>
            </w:pPr>
            <w:r>
              <w:rPr>
                <w:lang w:eastAsia="zh-CN"/>
              </w:rPr>
              <w:t xml:space="preserve">        "#444693",</w:t>
            </w:r>
          </w:p>
          <w:p w14:paraId="17EE5027" w14:textId="77777777" w:rsidR="003B7D0B" w:rsidRDefault="003B7D0B" w:rsidP="003B7D0B">
            <w:pPr>
              <w:pStyle w:val="2f2"/>
              <w:ind w:left="0"/>
              <w:rPr>
                <w:lang w:eastAsia="zh-CN"/>
              </w:rPr>
            </w:pPr>
            <w:r>
              <w:rPr>
                <w:lang w:eastAsia="zh-CN"/>
              </w:rPr>
              <w:t xml:space="preserve">        "#726930",</w:t>
            </w:r>
          </w:p>
          <w:p w14:paraId="2C85B485" w14:textId="77777777" w:rsidR="003B7D0B" w:rsidRDefault="003B7D0B" w:rsidP="003B7D0B">
            <w:pPr>
              <w:pStyle w:val="2f2"/>
              <w:ind w:left="0"/>
              <w:rPr>
                <w:lang w:eastAsia="zh-CN"/>
              </w:rPr>
            </w:pPr>
            <w:r>
              <w:rPr>
                <w:lang w:eastAsia="zh-CN"/>
              </w:rPr>
              <w:t xml:space="preserve">        "#b2d235",</w:t>
            </w:r>
          </w:p>
          <w:p w14:paraId="206B2FAE" w14:textId="77777777" w:rsidR="003B7D0B" w:rsidRDefault="003B7D0B" w:rsidP="003B7D0B">
            <w:pPr>
              <w:pStyle w:val="2f2"/>
              <w:ind w:left="0"/>
              <w:rPr>
                <w:lang w:eastAsia="zh-CN"/>
              </w:rPr>
            </w:pPr>
            <w:r>
              <w:rPr>
                <w:lang w:eastAsia="zh-CN"/>
              </w:rPr>
              <w:t xml:space="preserve">        "#6d8346",</w:t>
            </w:r>
          </w:p>
          <w:p w14:paraId="4B10E620" w14:textId="77777777" w:rsidR="003B7D0B" w:rsidRDefault="003B7D0B" w:rsidP="003B7D0B">
            <w:pPr>
              <w:pStyle w:val="2f2"/>
              <w:ind w:left="0"/>
              <w:rPr>
                <w:lang w:eastAsia="zh-CN"/>
              </w:rPr>
            </w:pPr>
            <w:r>
              <w:rPr>
                <w:lang w:eastAsia="zh-CN"/>
              </w:rPr>
              <w:t xml:space="preserve">        "#ac6767",</w:t>
            </w:r>
          </w:p>
          <w:p w14:paraId="62593124" w14:textId="77777777" w:rsidR="003B7D0B" w:rsidRDefault="003B7D0B" w:rsidP="003B7D0B">
            <w:pPr>
              <w:pStyle w:val="2f2"/>
              <w:ind w:left="0"/>
              <w:rPr>
                <w:lang w:eastAsia="zh-CN"/>
              </w:rPr>
            </w:pPr>
            <w:r>
              <w:rPr>
                <w:lang w:eastAsia="zh-CN"/>
              </w:rPr>
              <w:t xml:space="preserve">        "#1d953f",</w:t>
            </w:r>
          </w:p>
          <w:p w14:paraId="12BF11EA" w14:textId="77777777" w:rsidR="003B7D0B" w:rsidRDefault="003B7D0B" w:rsidP="003B7D0B">
            <w:pPr>
              <w:pStyle w:val="2f2"/>
              <w:ind w:left="0"/>
              <w:rPr>
                <w:lang w:eastAsia="zh-CN"/>
              </w:rPr>
            </w:pPr>
            <w:r>
              <w:rPr>
                <w:lang w:eastAsia="zh-CN"/>
              </w:rPr>
              <w:lastRenderedPageBreak/>
              <w:t xml:space="preserve">        "#6950a1",</w:t>
            </w:r>
          </w:p>
          <w:p w14:paraId="471EFDB2" w14:textId="77777777" w:rsidR="003B7D0B" w:rsidRDefault="003B7D0B" w:rsidP="003B7D0B">
            <w:pPr>
              <w:pStyle w:val="2f2"/>
              <w:ind w:left="0"/>
              <w:rPr>
                <w:lang w:eastAsia="zh-CN"/>
              </w:rPr>
            </w:pPr>
            <w:r>
              <w:rPr>
                <w:lang w:eastAsia="zh-CN"/>
              </w:rPr>
              <w:t xml:space="preserve">        "#918597"</w:t>
            </w:r>
          </w:p>
          <w:p w14:paraId="0AF77EA4" w14:textId="77777777" w:rsidR="003B7D0B" w:rsidRDefault="003B7D0B" w:rsidP="003B7D0B">
            <w:pPr>
              <w:pStyle w:val="2f2"/>
              <w:ind w:left="0"/>
              <w:rPr>
                <w:lang w:eastAsia="zh-CN"/>
              </w:rPr>
            </w:pPr>
            <w:r>
              <w:rPr>
                <w:lang w:eastAsia="zh-CN"/>
              </w:rPr>
              <w:t xml:space="preserve">    ],</w:t>
            </w:r>
          </w:p>
          <w:p w14:paraId="53C21F69" w14:textId="77777777" w:rsidR="003B7D0B" w:rsidRDefault="003B7D0B" w:rsidP="003B7D0B">
            <w:pPr>
              <w:pStyle w:val="2f2"/>
              <w:ind w:left="0"/>
              <w:rPr>
                <w:lang w:eastAsia="zh-CN"/>
              </w:rPr>
            </w:pPr>
            <w:r>
              <w:rPr>
                <w:lang w:eastAsia="zh-CN"/>
              </w:rPr>
              <w:t xml:space="preserve">    "series": [</w:t>
            </w:r>
          </w:p>
          <w:p w14:paraId="593BE412" w14:textId="77777777" w:rsidR="003B7D0B" w:rsidRDefault="003B7D0B" w:rsidP="003B7D0B">
            <w:pPr>
              <w:pStyle w:val="2f2"/>
              <w:ind w:left="0"/>
              <w:rPr>
                <w:lang w:eastAsia="zh-CN"/>
              </w:rPr>
            </w:pPr>
            <w:r>
              <w:rPr>
                <w:lang w:eastAsia="zh-CN"/>
              </w:rPr>
              <w:t xml:space="preserve">        {</w:t>
            </w:r>
          </w:p>
          <w:p w14:paraId="69A97A14" w14:textId="77777777" w:rsidR="003B7D0B" w:rsidRDefault="003B7D0B" w:rsidP="003B7D0B">
            <w:pPr>
              <w:pStyle w:val="2f2"/>
              <w:ind w:left="0"/>
              <w:rPr>
                <w:lang w:eastAsia="zh-CN"/>
              </w:rPr>
            </w:pPr>
            <w:r>
              <w:rPr>
                <w:lang w:eastAsia="zh-CN"/>
              </w:rPr>
              <w:t xml:space="preserve">            "type": "bar",</w:t>
            </w:r>
          </w:p>
          <w:p w14:paraId="25BD2E8E" w14:textId="77777777" w:rsidR="003B7D0B" w:rsidRDefault="003B7D0B" w:rsidP="003B7D0B">
            <w:pPr>
              <w:pStyle w:val="2f2"/>
              <w:ind w:left="0"/>
              <w:rPr>
                <w:lang w:eastAsia="zh-CN"/>
              </w:rPr>
            </w:pPr>
            <w:r>
              <w:rPr>
                <w:lang w:eastAsia="zh-CN"/>
              </w:rPr>
              <w:t xml:space="preserve">            "name": "GMV(\u767e\u4e07\u5143)",</w:t>
            </w:r>
          </w:p>
          <w:p w14:paraId="65AFB688" w14:textId="77777777" w:rsidR="003B7D0B" w:rsidRDefault="003B7D0B" w:rsidP="003B7D0B">
            <w:pPr>
              <w:pStyle w:val="2f2"/>
              <w:ind w:left="0"/>
              <w:rPr>
                <w:lang w:eastAsia="zh-CN"/>
              </w:rPr>
            </w:pPr>
            <w:r>
              <w:rPr>
                <w:lang w:eastAsia="zh-CN"/>
              </w:rPr>
              <w:t xml:space="preserve">            "data": [</w:t>
            </w:r>
          </w:p>
          <w:p w14:paraId="20FA5B0C" w14:textId="77777777" w:rsidR="003B7D0B" w:rsidRDefault="003B7D0B" w:rsidP="003B7D0B">
            <w:pPr>
              <w:pStyle w:val="2f2"/>
              <w:ind w:left="0"/>
              <w:rPr>
                <w:lang w:eastAsia="zh-CN"/>
              </w:rPr>
            </w:pPr>
            <w:r>
              <w:rPr>
                <w:lang w:eastAsia="zh-CN"/>
              </w:rPr>
              <w:t xml:space="preserve">                "32.83",</w:t>
            </w:r>
          </w:p>
          <w:p w14:paraId="3F839475" w14:textId="77777777" w:rsidR="003B7D0B" w:rsidRDefault="003B7D0B" w:rsidP="003B7D0B">
            <w:pPr>
              <w:pStyle w:val="2f2"/>
              <w:ind w:left="0"/>
              <w:rPr>
                <w:lang w:eastAsia="zh-CN"/>
              </w:rPr>
            </w:pPr>
            <w:r>
              <w:rPr>
                <w:lang w:eastAsia="zh-CN"/>
              </w:rPr>
              <w:t xml:space="preserve">                "2.30",</w:t>
            </w:r>
          </w:p>
          <w:p w14:paraId="35E30FB7" w14:textId="77777777" w:rsidR="003B7D0B" w:rsidRDefault="003B7D0B" w:rsidP="003B7D0B">
            <w:pPr>
              <w:pStyle w:val="2f2"/>
              <w:ind w:left="0"/>
              <w:rPr>
                <w:lang w:eastAsia="zh-CN"/>
              </w:rPr>
            </w:pPr>
            <w:r>
              <w:rPr>
                <w:lang w:eastAsia="zh-CN"/>
              </w:rPr>
              <w:t xml:space="preserve">                "1.57",</w:t>
            </w:r>
          </w:p>
          <w:p w14:paraId="62DEB6B2" w14:textId="77777777" w:rsidR="003B7D0B" w:rsidRDefault="003B7D0B" w:rsidP="003B7D0B">
            <w:pPr>
              <w:pStyle w:val="2f2"/>
              <w:ind w:left="0"/>
              <w:rPr>
                <w:lang w:eastAsia="zh-CN"/>
              </w:rPr>
            </w:pPr>
            <w:r>
              <w:rPr>
                <w:lang w:eastAsia="zh-CN"/>
              </w:rPr>
              <w:t xml:space="preserve">                "32.47",</w:t>
            </w:r>
          </w:p>
          <w:p w14:paraId="1513B4FE" w14:textId="77777777" w:rsidR="003B7D0B" w:rsidRDefault="003B7D0B" w:rsidP="003B7D0B">
            <w:pPr>
              <w:pStyle w:val="2f2"/>
              <w:ind w:left="0"/>
              <w:rPr>
                <w:lang w:eastAsia="zh-CN"/>
              </w:rPr>
            </w:pPr>
            <w:r>
              <w:rPr>
                <w:lang w:eastAsia="zh-CN"/>
              </w:rPr>
              <w:t xml:space="preserve">                "2.42",</w:t>
            </w:r>
          </w:p>
          <w:p w14:paraId="30131E16" w14:textId="77777777" w:rsidR="003B7D0B" w:rsidRDefault="003B7D0B" w:rsidP="003B7D0B">
            <w:pPr>
              <w:pStyle w:val="2f2"/>
              <w:ind w:left="0"/>
              <w:rPr>
                <w:lang w:eastAsia="zh-CN"/>
              </w:rPr>
            </w:pPr>
            <w:r>
              <w:rPr>
                <w:lang w:eastAsia="zh-CN"/>
              </w:rPr>
              <w:t xml:space="preserve">                "1.76",</w:t>
            </w:r>
          </w:p>
          <w:p w14:paraId="6875F31A" w14:textId="77777777" w:rsidR="003B7D0B" w:rsidRDefault="003B7D0B" w:rsidP="003B7D0B">
            <w:pPr>
              <w:pStyle w:val="2f2"/>
              <w:ind w:left="0"/>
              <w:rPr>
                <w:lang w:eastAsia="zh-CN"/>
              </w:rPr>
            </w:pPr>
            <w:r>
              <w:rPr>
                <w:lang w:eastAsia="zh-CN"/>
              </w:rPr>
              <w:t xml:space="preserve">                "32.33",</w:t>
            </w:r>
          </w:p>
          <w:p w14:paraId="0FFC26BB" w14:textId="77777777" w:rsidR="003B7D0B" w:rsidRDefault="003B7D0B" w:rsidP="003B7D0B">
            <w:pPr>
              <w:pStyle w:val="2f2"/>
              <w:ind w:left="0"/>
              <w:rPr>
                <w:lang w:eastAsia="zh-CN"/>
              </w:rPr>
            </w:pPr>
            <w:r>
              <w:rPr>
                <w:lang w:eastAsia="zh-CN"/>
              </w:rPr>
              <w:t xml:space="preserve">                "2.16",</w:t>
            </w:r>
          </w:p>
          <w:p w14:paraId="57669831" w14:textId="77777777" w:rsidR="003B7D0B" w:rsidRDefault="003B7D0B" w:rsidP="003B7D0B">
            <w:pPr>
              <w:pStyle w:val="2f2"/>
              <w:ind w:left="0"/>
              <w:rPr>
                <w:lang w:eastAsia="zh-CN"/>
              </w:rPr>
            </w:pPr>
            <w:r>
              <w:rPr>
                <w:lang w:eastAsia="zh-CN"/>
              </w:rPr>
              <w:t xml:space="preserve">                "9.64",</w:t>
            </w:r>
          </w:p>
          <w:p w14:paraId="15E97BDA" w14:textId="77777777" w:rsidR="003B7D0B" w:rsidRDefault="003B7D0B" w:rsidP="003B7D0B">
            <w:pPr>
              <w:pStyle w:val="2f2"/>
              <w:ind w:left="0"/>
              <w:rPr>
                <w:lang w:eastAsia="zh-CN"/>
              </w:rPr>
            </w:pPr>
            <w:r>
              <w:rPr>
                <w:lang w:eastAsia="zh-CN"/>
              </w:rPr>
              <w:t xml:space="preserve">                "10.66",</w:t>
            </w:r>
          </w:p>
          <w:p w14:paraId="39410AD3" w14:textId="77777777" w:rsidR="003B7D0B" w:rsidRDefault="003B7D0B" w:rsidP="003B7D0B">
            <w:pPr>
              <w:pStyle w:val="2f2"/>
              <w:ind w:left="0"/>
              <w:rPr>
                <w:lang w:eastAsia="zh-CN"/>
              </w:rPr>
            </w:pPr>
            <w:r>
              <w:rPr>
                <w:lang w:eastAsia="zh-CN"/>
              </w:rPr>
              <w:t xml:space="preserve">                "1.63",</w:t>
            </w:r>
          </w:p>
          <w:p w14:paraId="0F491613" w14:textId="77777777" w:rsidR="003B7D0B" w:rsidRDefault="003B7D0B" w:rsidP="003B7D0B">
            <w:pPr>
              <w:pStyle w:val="2f2"/>
              <w:ind w:left="0"/>
              <w:rPr>
                <w:lang w:eastAsia="zh-CN"/>
              </w:rPr>
            </w:pPr>
            <w:r>
              <w:rPr>
                <w:lang w:eastAsia="zh-CN"/>
              </w:rPr>
              <w:t xml:space="preserve">                "9.33",</w:t>
            </w:r>
          </w:p>
          <w:p w14:paraId="01E08D14" w14:textId="77777777" w:rsidR="003B7D0B" w:rsidRDefault="003B7D0B" w:rsidP="003B7D0B">
            <w:pPr>
              <w:pStyle w:val="2f2"/>
              <w:ind w:left="0"/>
              <w:rPr>
                <w:lang w:eastAsia="zh-CN"/>
              </w:rPr>
            </w:pPr>
            <w:r>
              <w:rPr>
                <w:lang w:eastAsia="zh-CN"/>
              </w:rPr>
              <w:t xml:space="preserve">                "2.18",</w:t>
            </w:r>
          </w:p>
          <w:p w14:paraId="1E90F842" w14:textId="77777777" w:rsidR="003B7D0B" w:rsidRDefault="003B7D0B" w:rsidP="003B7D0B">
            <w:pPr>
              <w:pStyle w:val="2f2"/>
              <w:ind w:left="0"/>
              <w:rPr>
                <w:lang w:eastAsia="zh-CN"/>
              </w:rPr>
            </w:pPr>
            <w:r>
              <w:rPr>
                <w:lang w:eastAsia="zh-CN"/>
              </w:rPr>
              <w:t xml:space="preserve">                "2.45",</w:t>
            </w:r>
          </w:p>
          <w:p w14:paraId="3A90B41A" w14:textId="77777777" w:rsidR="003B7D0B" w:rsidRDefault="003B7D0B" w:rsidP="003B7D0B">
            <w:pPr>
              <w:pStyle w:val="2f2"/>
              <w:ind w:left="0"/>
              <w:rPr>
                <w:lang w:eastAsia="zh-CN"/>
              </w:rPr>
            </w:pPr>
            <w:r>
              <w:rPr>
                <w:lang w:eastAsia="zh-CN"/>
              </w:rPr>
              <w:t xml:space="preserve">                "32.85",</w:t>
            </w:r>
          </w:p>
          <w:p w14:paraId="5C5A15CC" w14:textId="77777777" w:rsidR="003B7D0B" w:rsidRDefault="003B7D0B" w:rsidP="003B7D0B">
            <w:pPr>
              <w:pStyle w:val="2f2"/>
              <w:ind w:left="0"/>
              <w:rPr>
                <w:lang w:eastAsia="zh-CN"/>
              </w:rPr>
            </w:pPr>
            <w:r>
              <w:rPr>
                <w:lang w:eastAsia="zh-CN"/>
              </w:rPr>
              <w:t xml:space="preserve">                "1.87",</w:t>
            </w:r>
          </w:p>
          <w:p w14:paraId="07031079" w14:textId="77777777" w:rsidR="003B7D0B" w:rsidRDefault="003B7D0B" w:rsidP="003B7D0B">
            <w:pPr>
              <w:pStyle w:val="2f2"/>
              <w:ind w:left="0"/>
              <w:rPr>
                <w:lang w:eastAsia="zh-CN"/>
              </w:rPr>
            </w:pPr>
            <w:r>
              <w:rPr>
                <w:lang w:eastAsia="zh-CN"/>
              </w:rPr>
              <w:t xml:space="preserve">                "1.77",</w:t>
            </w:r>
          </w:p>
          <w:p w14:paraId="1B9BB1E0" w14:textId="77777777" w:rsidR="003B7D0B" w:rsidRDefault="003B7D0B" w:rsidP="003B7D0B">
            <w:pPr>
              <w:pStyle w:val="2f2"/>
              <w:ind w:left="0"/>
              <w:rPr>
                <w:lang w:eastAsia="zh-CN"/>
              </w:rPr>
            </w:pPr>
            <w:r>
              <w:rPr>
                <w:lang w:eastAsia="zh-CN"/>
              </w:rPr>
              <w:t xml:space="preserve">                "2.47",</w:t>
            </w:r>
          </w:p>
          <w:p w14:paraId="3F038F87" w14:textId="77777777" w:rsidR="003B7D0B" w:rsidRDefault="003B7D0B" w:rsidP="003B7D0B">
            <w:pPr>
              <w:pStyle w:val="2f2"/>
              <w:ind w:left="0"/>
              <w:rPr>
                <w:lang w:eastAsia="zh-CN"/>
              </w:rPr>
            </w:pPr>
            <w:r>
              <w:rPr>
                <w:lang w:eastAsia="zh-CN"/>
              </w:rPr>
              <w:t xml:space="preserve">                "33.23",</w:t>
            </w:r>
          </w:p>
          <w:p w14:paraId="06A60DE1" w14:textId="77777777" w:rsidR="003B7D0B" w:rsidRDefault="003B7D0B" w:rsidP="003B7D0B">
            <w:pPr>
              <w:pStyle w:val="2f2"/>
              <w:ind w:left="0"/>
              <w:rPr>
                <w:lang w:eastAsia="zh-CN"/>
              </w:rPr>
            </w:pPr>
            <w:r>
              <w:rPr>
                <w:lang w:eastAsia="zh-CN"/>
              </w:rPr>
              <w:t xml:space="preserve">                "2.50",</w:t>
            </w:r>
          </w:p>
          <w:p w14:paraId="2B6F306E" w14:textId="77777777" w:rsidR="003B7D0B" w:rsidRDefault="003B7D0B" w:rsidP="003B7D0B">
            <w:pPr>
              <w:pStyle w:val="2f2"/>
              <w:ind w:left="0"/>
              <w:rPr>
                <w:lang w:eastAsia="zh-CN"/>
              </w:rPr>
            </w:pPr>
            <w:r>
              <w:rPr>
                <w:lang w:eastAsia="zh-CN"/>
              </w:rPr>
              <w:t xml:space="preserve">                "2.05",</w:t>
            </w:r>
          </w:p>
          <w:p w14:paraId="63A1AE92" w14:textId="77777777" w:rsidR="003B7D0B" w:rsidRDefault="003B7D0B" w:rsidP="003B7D0B">
            <w:pPr>
              <w:pStyle w:val="2f2"/>
              <w:ind w:left="0"/>
              <w:rPr>
                <w:lang w:eastAsia="zh-CN"/>
              </w:rPr>
            </w:pPr>
            <w:r>
              <w:rPr>
                <w:lang w:eastAsia="zh-CN"/>
              </w:rPr>
              <w:t xml:space="preserve">                "2.05",</w:t>
            </w:r>
          </w:p>
          <w:p w14:paraId="4CB3033C" w14:textId="77777777" w:rsidR="003B7D0B" w:rsidRDefault="003B7D0B" w:rsidP="003B7D0B">
            <w:pPr>
              <w:pStyle w:val="2f2"/>
              <w:ind w:left="0"/>
              <w:rPr>
                <w:lang w:eastAsia="zh-CN"/>
              </w:rPr>
            </w:pPr>
            <w:r>
              <w:rPr>
                <w:lang w:eastAsia="zh-CN"/>
              </w:rPr>
              <w:t xml:space="preserve">                "1.98",</w:t>
            </w:r>
          </w:p>
          <w:p w14:paraId="0A8FF9BB" w14:textId="77777777" w:rsidR="003B7D0B" w:rsidRDefault="003B7D0B" w:rsidP="003B7D0B">
            <w:pPr>
              <w:pStyle w:val="2f2"/>
              <w:ind w:left="0"/>
              <w:rPr>
                <w:lang w:eastAsia="zh-CN"/>
              </w:rPr>
            </w:pPr>
            <w:r>
              <w:rPr>
                <w:lang w:eastAsia="zh-CN"/>
              </w:rPr>
              <w:t xml:space="preserve">                "9.53",</w:t>
            </w:r>
          </w:p>
          <w:p w14:paraId="506C21BF" w14:textId="77777777" w:rsidR="003B7D0B" w:rsidRDefault="003B7D0B" w:rsidP="003B7D0B">
            <w:pPr>
              <w:pStyle w:val="2f2"/>
              <w:ind w:left="0"/>
              <w:rPr>
                <w:lang w:eastAsia="zh-CN"/>
              </w:rPr>
            </w:pPr>
            <w:r>
              <w:rPr>
                <w:lang w:eastAsia="zh-CN"/>
              </w:rPr>
              <w:t xml:space="preserve">                "2.46",</w:t>
            </w:r>
          </w:p>
          <w:p w14:paraId="5F5779AC" w14:textId="77777777" w:rsidR="003B7D0B" w:rsidRDefault="003B7D0B" w:rsidP="003B7D0B">
            <w:pPr>
              <w:pStyle w:val="2f2"/>
              <w:ind w:left="0"/>
              <w:rPr>
                <w:lang w:eastAsia="zh-CN"/>
              </w:rPr>
            </w:pPr>
            <w:r>
              <w:rPr>
                <w:lang w:eastAsia="zh-CN"/>
              </w:rPr>
              <w:t xml:space="preserve">                "2.37",</w:t>
            </w:r>
          </w:p>
          <w:p w14:paraId="39E39ACB" w14:textId="77777777" w:rsidR="003B7D0B" w:rsidRDefault="003B7D0B" w:rsidP="003B7D0B">
            <w:pPr>
              <w:pStyle w:val="2f2"/>
              <w:ind w:left="0"/>
              <w:rPr>
                <w:lang w:eastAsia="zh-CN"/>
              </w:rPr>
            </w:pPr>
            <w:r>
              <w:rPr>
                <w:lang w:eastAsia="zh-CN"/>
              </w:rPr>
              <w:t xml:space="preserve">                "2.35",</w:t>
            </w:r>
          </w:p>
          <w:p w14:paraId="6BB63962" w14:textId="77777777" w:rsidR="003B7D0B" w:rsidRDefault="003B7D0B" w:rsidP="003B7D0B">
            <w:pPr>
              <w:pStyle w:val="2f2"/>
              <w:ind w:left="0"/>
              <w:rPr>
                <w:lang w:eastAsia="zh-CN"/>
              </w:rPr>
            </w:pPr>
            <w:r>
              <w:rPr>
                <w:lang w:eastAsia="zh-CN"/>
              </w:rPr>
              <w:t xml:space="preserve">                "10.00",</w:t>
            </w:r>
          </w:p>
          <w:p w14:paraId="48C4440F" w14:textId="77777777" w:rsidR="003B7D0B" w:rsidRDefault="003B7D0B" w:rsidP="003B7D0B">
            <w:pPr>
              <w:pStyle w:val="2f2"/>
              <w:ind w:left="0"/>
              <w:rPr>
                <w:lang w:eastAsia="zh-CN"/>
              </w:rPr>
            </w:pPr>
            <w:r>
              <w:rPr>
                <w:lang w:eastAsia="zh-CN"/>
              </w:rPr>
              <w:t xml:space="preserve">                "2.13",</w:t>
            </w:r>
          </w:p>
          <w:p w14:paraId="2C73DD2D" w14:textId="77777777" w:rsidR="003B7D0B" w:rsidRDefault="003B7D0B" w:rsidP="003B7D0B">
            <w:pPr>
              <w:pStyle w:val="2f2"/>
              <w:ind w:left="0"/>
              <w:rPr>
                <w:lang w:eastAsia="zh-CN"/>
              </w:rPr>
            </w:pPr>
            <w:r>
              <w:rPr>
                <w:lang w:eastAsia="zh-CN"/>
              </w:rPr>
              <w:t xml:space="preserve">                "1.95",</w:t>
            </w:r>
          </w:p>
          <w:p w14:paraId="73F8C622" w14:textId="77777777" w:rsidR="003B7D0B" w:rsidRDefault="003B7D0B" w:rsidP="003B7D0B">
            <w:pPr>
              <w:pStyle w:val="2f2"/>
              <w:ind w:left="0"/>
              <w:rPr>
                <w:lang w:eastAsia="zh-CN"/>
              </w:rPr>
            </w:pPr>
            <w:r>
              <w:rPr>
                <w:lang w:eastAsia="zh-CN"/>
              </w:rPr>
              <w:t xml:space="preserve">                "1.94"</w:t>
            </w:r>
          </w:p>
          <w:p w14:paraId="29D60ECC" w14:textId="77777777" w:rsidR="003B7D0B" w:rsidRDefault="003B7D0B" w:rsidP="003B7D0B">
            <w:pPr>
              <w:pStyle w:val="2f2"/>
              <w:ind w:left="0"/>
              <w:rPr>
                <w:lang w:eastAsia="zh-CN"/>
              </w:rPr>
            </w:pPr>
            <w:r>
              <w:rPr>
                <w:lang w:eastAsia="zh-CN"/>
              </w:rPr>
              <w:t xml:space="preserve">            ],</w:t>
            </w:r>
          </w:p>
          <w:p w14:paraId="1402791C" w14:textId="77777777" w:rsidR="003B7D0B" w:rsidRDefault="003B7D0B" w:rsidP="003B7D0B">
            <w:pPr>
              <w:pStyle w:val="2f2"/>
              <w:ind w:left="0"/>
              <w:rPr>
                <w:lang w:eastAsia="zh-CN"/>
              </w:rPr>
            </w:pPr>
            <w:r>
              <w:rPr>
                <w:lang w:eastAsia="zh-CN"/>
              </w:rPr>
              <w:t xml:space="preserve">            "barCategoryGap": "20%",</w:t>
            </w:r>
          </w:p>
          <w:p w14:paraId="3DECE836" w14:textId="77777777" w:rsidR="003B7D0B" w:rsidRDefault="003B7D0B" w:rsidP="003B7D0B">
            <w:pPr>
              <w:pStyle w:val="2f2"/>
              <w:ind w:left="0"/>
              <w:rPr>
                <w:lang w:eastAsia="zh-CN"/>
              </w:rPr>
            </w:pPr>
            <w:r>
              <w:rPr>
                <w:lang w:eastAsia="zh-CN"/>
              </w:rPr>
              <w:t xml:space="preserve">            "label": {</w:t>
            </w:r>
          </w:p>
          <w:p w14:paraId="44952C92" w14:textId="77777777" w:rsidR="003B7D0B" w:rsidRDefault="003B7D0B" w:rsidP="003B7D0B">
            <w:pPr>
              <w:pStyle w:val="2f2"/>
              <w:ind w:left="0"/>
              <w:rPr>
                <w:lang w:eastAsia="zh-CN"/>
              </w:rPr>
            </w:pPr>
            <w:r>
              <w:rPr>
                <w:lang w:eastAsia="zh-CN"/>
              </w:rPr>
              <w:t xml:space="preserve">                "show": true,</w:t>
            </w:r>
          </w:p>
          <w:p w14:paraId="29DBA56C" w14:textId="77777777" w:rsidR="003B7D0B" w:rsidRDefault="003B7D0B" w:rsidP="003B7D0B">
            <w:pPr>
              <w:pStyle w:val="2f2"/>
              <w:ind w:left="0"/>
              <w:rPr>
                <w:lang w:eastAsia="zh-CN"/>
              </w:rPr>
            </w:pPr>
            <w:r>
              <w:rPr>
                <w:lang w:eastAsia="zh-CN"/>
              </w:rPr>
              <w:t xml:space="preserve">                "position": "top",</w:t>
            </w:r>
          </w:p>
          <w:p w14:paraId="6A65E58A" w14:textId="77777777" w:rsidR="003B7D0B" w:rsidRDefault="003B7D0B" w:rsidP="003B7D0B">
            <w:pPr>
              <w:pStyle w:val="2f2"/>
              <w:ind w:left="0"/>
              <w:rPr>
                <w:lang w:eastAsia="zh-CN"/>
              </w:rPr>
            </w:pPr>
            <w:r>
              <w:rPr>
                <w:lang w:eastAsia="zh-CN"/>
              </w:rPr>
              <w:t xml:space="preserve">                "margin": 8</w:t>
            </w:r>
          </w:p>
          <w:p w14:paraId="6223E002" w14:textId="77777777" w:rsidR="003B7D0B" w:rsidRDefault="003B7D0B" w:rsidP="003B7D0B">
            <w:pPr>
              <w:pStyle w:val="2f2"/>
              <w:ind w:left="0"/>
              <w:rPr>
                <w:lang w:eastAsia="zh-CN"/>
              </w:rPr>
            </w:pPr>
            <w:r>
              <w:rPr>
                <w:lang w:eastAsia="zh-CN"/>
              </w:rPr>
              <w:t xml:space="preserve">            }</w:t>
            </w:r>
          </w:p>
          <w:p w14:paraId="155596C1" w14:textId="77777777" w:rsidR="003B7D0B" w:rsidRDefault="003B7D0B" w:rsidP="003B7D0B">
            <w:pPr>
              <w:pStyle w:val="2f2"/>
              <w:ind w:left="0"/>
              <w:rPr>
                <w:lang w:eastAsia="zh-CN"/>
              </w:rPr>
            </w:pPr>
            <w:r>
              <w:rPr>
                <w:lang w:eastAsia="zh-CN"/>
              </w:rPr>
              <w:t xml:space="preserve">        }</w:t>
            </w:r>
          </w:p>
          <w:p w14:paraId="0F851E6B" w14:textId="77777777" w:rsidR="003B7D0B" w:rsidRDefault="003B7D0B" w:rsidP="003B7D0B">
            <w:pPr>
              <w:pStyle w:val="2f2"/>
              <w:ind w:left="0"/>
              <w:rPr>
                <w:lang w:eastAsia="zh-CN"/>
              </w:rPr>
            </w:pPr>
            <w:r>
              <w:rPr>
                <w:lang w:eastAsia="zh-CN"/>
              </w:rPr>
              <w:lastRenderedPageBreak/>
              <w:t xml:space="preserve">    ],</w:t>
            </w:r>
          </w:p>
          <w:p w14:paraId="00EC9A1C" w14:textId="77777777" w:rsidR="003B7D0B" w:rsidRDefault="003B7D0B" w:rsidP="003B7D0B">
            <w:pPr>
              <w:pStyle w:val="2f2"/>
              <w:ind w:left="0"/>
              <w:rPr>
                <w:lang w:eastAsia="zh-CN"/>
              </w:rPr>
            </w:pPr>
            <w:r>
              <w:rPr>
                <w:lang w:eastAsia="zh-CN"/>
              </w:rPr>
              <w:t xml:space="preserve">    "legend": [</w:t>
            </w:r>
          </w:p>
          <w:p w14:paraId="0FE0D03C" w14:textId="77777777" w:rsidR="003B7D0B" w:rsidRDefault="003B7D0B" w:rsidP="003B7D0B">
            <w:pPr>
              <w:pStyle w:val="2f2"/>
              <w:ind w:left="0"/>
              <w:rPr>
                <w:lang w:eastAsia="zh-CN"/>
              </w:rPr>
            </w:pPr>
            <w:r>
              <w:rPr>
                <w:lang w:eastAsia="zh-CN"/>
              </w:rPr>
              <w:t xml:space="preserve">        {</w:t>
            </w:r>
          </w:p>
          <w:p w14:paraId="3EA139C8" w14:textId="77777777" w:rsidR="003B7D0B" w:rsidRDefault="003B7D0B" w:rsidP="003B7D0B">
            <w:pPr>
              <w:pStyle w:val="2f2"/>
              <w:ind w:left="0"/>
              <w:rPr>
                <w:lang w:eastAsia="zh-CN"/>
              </w:rPr>
            </w:pPr>
            <w:r>
              <w:rPr>
                <w:lang w:eastAsia="zh-CN"/>
              </w:rPr>
              <w:t xml:space="preserve">            "data": [</w:t>
            </w:r>
          </w:p>
          <w:p w14:paraId="4A328489" w14:textId="77777777" w:rsidR="003B7D0B" w:rsidRDefault="003B7D0B" w:rsidP="003B7D0B">
            <w:pPr>
              <w:pStyle w:val="2f2"/>
              <w:ind w:left="0"/>
              <w:rPr>
                <w:lang w:eastAsia="zh-CN"/>
              </w:rPr>
            </w:pPr>
            <w:r>
              <w:rPr>
                <w:lang w:eastAsia="zh-CN"/>
              </w:rPr>
              <w:t xml:space="preserve">                "GMV(\u767e\u4e07\u5143)"</w:t>
            </w:r>
          </w:p>
          <w:p w14:paraId="0F1359E2" w14:textId="77777777" w:rsidR="003B7D0B" w:rsidRDefault="003B7D0B" w:rsidP="003B7D0B">
            <w:pPr>
              <w:pStyle w:val="2f2"/>
              <w:ind w:left="0"/>
              <w:rPr>
                <w:lang w:eastAsia="zh-CN"/>
              </w:rPr>
            </w:pPr>
            <w:r>
              <w:rPr>
                <w:lang w:eastAsia="zh-CN"/>
              </w:rPr>
              <w:t xml:space="preserve">            ],</w:t>
            </w:r>
          </w:p>
          <w:p w14:paraId="746BEBF8" w14:textId="77777777" w:rsidR="003B7D0B" w:rsidRDefault="003B7D0B" w:rsidP="003B7D0B">
            <w:pPr>
              <w:pStyle w:val="2f2"/>
              <w:ind w:left="0"/>
              <w:rPr>
                <w:lang w:eastAsia="zh-CN"/>
              </w:rPr>
            </w:pPr>
            <w:r>
              <w:rPr>
                <w:lang w:eastAsia="zh-CN"/>
              </w:rPr>
              <w:t xml:space="preserve">            "selected": {</w:t>
            </w:r>
          </w:p>
          <w:p w14:paraId="6B488420" w14:textId="77777777" w:rsidR="003B7D0B" w:rsidRDefault="003B7D0B" w:rsidP="003B7D0B">
            <w:pPr>
              <w:pStyle w:val="2f2"/>
              <w:ind w:left="0"/>
              <w:rPr>
                <w:lang w:eastAsia="zh-CN"/>
              </w:rPr>
            </w:pPr>
            <w:r>
              <w:rPr>
                <w:lang w:eastAsia="zh-CN"/>
              </w:rPr>
              <w:t xml:space="preserve">                "GMV(\u767e\u4e07\u5143)": true</w:t>
            </w:r>
          </w:p>
          <w:p w14:paraId="5801A35A" w14:textId="77777777" w:rsidR="003B7D0B" w:rsidRDefault="003B7D0B" w:rsidP="003B7D0B">
            <w:pPr>
              <w:pStyle w:val="2f2"/>
              <w:ind w:left="0"/>
              <w:rPr>
                <w:lang w:eastAsia="zh-CN"/>
              </w:rPr>
            </w:pPr>
            <w:r>
              <w:rPr>
                <w:lang w:eastAsia="zh-CN"/>
              </w:rPr>
              <w:t xml:space="preserve">            },</w:t>
            </w:r>
          </w:p>
          <w:p w14:paraId="51E4AAE8" w14:textId="77777777" w:rsidR="003B7D0B" w:rsidRDefault="003B7D0B" w:rsidP="003B7D0B">
            <w:pPr>
              <w:pStyle w:val="2f2"/>
              <w:ind w:left="0"/>
              <w:rPr>
                <w:lang w:eastAsia="zh-CN"/>
              </w:rPr>
            </w:pPr>
            <w:r>
              <w:rPr>
                <w:lang w:eastAsia="zh-CN"/>
              </w:rPr>
              <w:t xml:space="preserve">            "show": true,</w:t>
            </w:r>
          </w:p>
          <w:p w14:paraId="4C7D5FBF" w14:textId="77777777" w:rsidR="003B7D0B" w:rsidRDefault="003B7D0B" w:rsidP="003B7D0B">
            <w:pPr>
              <w:pStyle w:val="2f2"/>
              <w:ind w:left="0"/>
              <w:rPr>
                <w:lang w:eastAsia="zh-CN"/>
              </w:rPr>
            </w:pPr>
            <w:r>
              <w:rPr>
                <w:lang w:eastAsia="zh-CN"/>
              </w:rPr>
              <w:t xml:space="preserve">            "padding": 5,</w:t>
            </w:r>
          </w:p>
          <w:p w14:paraId="00CEF796" w14:textId="77777777" w:rsidR="003B7D0B" w:rsidRDefault="003B7D0B" w:rsidP="003B7D0B">
            <w:pPr>
              <w:pStyle w:val="2f2"/>
              <w:ind w:left="0"/>
              <w:rPr>
                <w:lang w:eastAsia="zh-CN"/>
              </w:rPr>
            </w:pPr>
            <w:r>
              <w:rPr>
                <w:lang w:eastAsia="zh-CN"/>
              </w:rPr>
              <w:t xml:space="preserve">            "itemGap": 10,</w:t>
            </w:r>
          </w:p>
          <w:p w14:paraId="1EFCD6C3" w14:textId="77777777" w:rsidR="003B7D0B" w:rsidRDefault="003B7D0B" w:rsidP="003B7D0B">
            <w:pPr>
              <w:pStyle w:val="2f2"/>
              <w:ind w:left="0"/>
              <w:rPr>
                <w:lang w:eastAsia="zh-CN"/>
              </w:rPr>
            </w:pPr>
            <w:r>
              <w:rPr>
                <w:lang w:eastAsia="zh-CN"/>
              </w:rPr>
              <w:t xml:space="preserve">            "itemWidth": 25,</w:t>
            </w:r>
          </w:p>
          <w:p w14:paraId="64C7C331" w14:textId="77777777" w:rsidR="003B7D0B" w:rsidRDefault="003B7D0B" w:rsidP="003B7D0B">
            <w:pPr>
              <w:pStyle w:val="2f2"/>
              <w:ind w:left="0"/>
              <w:rPr>
                <w:lang w:eastAsia="zh-CN"/>
              </w:rPr>
            </w:pPr>
            <w:r>
              <w:rPr>
                <w:lang w:eastAsia="zh-CN"/>
              </w:rPr>
              <w:t xml:space="preserve">            "itemHeight": 14</w:t>
            </w:r>
          </w:p>
          <w:p w14:paraId="5E9817A9" w14:textId="77777777" w:rsidR="003B7D0B" w:rsidRDefault="003B7D0B" w:rsidP="003B7D0B">
            <w:pPr>
              <w:pStyle w:val="2f2"/>
              <w:ind w:left="0"/>
              <w:rPr>
                <w:lang w:eastAsia="zh-CN"/>
              </w:rPr>
            </w:pPr>
            <w:r>
              <w:rPr>
                <w:lang w:eastAsia="zh-CN"/>
              </w:rPr>
              <w:t xml:space="preserve">        }</w:t>
            </w:r>
          </w:p>
          <w:p w14:paraId="0BD0A349" w14:textId="77777777" w:rsidR="003B7D0B" w:rsidRDefault="003B7D0B" w:rsidP="003B7D0B">
            <w:pPr>
              <w:pStyle w:val="2f2"/>
              <w:ind w:left="0"/>
              <w:rPr>
                <w:lang w:eastAsia="zh-CN"/>
              </w:rPr>
            </w:pPr>
            <w:r>
              <w:rPr>
                <w:lang w:eastAsia="zh-CN"/>
              </w:rPr>
              <w:t xml:space="preserve">    ],</w:t>
            </w:r>
          </w:p>
          <w:p w14:paraId="5E14E8C8" w14:textId="77777777" w:rsidR="003B7D0B" w:rsidRDefault="003B7D0B" w:rsidP="003B7D0B">
            <w:pPr>
              <w:pStyle w:val="2f2"/>
              <w:ind w:left="0"/>
              <w:rPr>
                <w:lang w:eastAsia="zh-CN"/>
              </w:rPr>
            </w:pPr>
            <w:r>
              <w:rPr>
                <w:lang w:eastAsia="zh-CN"/>
              </w:rPr>
              <w:t xml:space="preserve">    "tooltip": {</w:t>
            </w:r>
          </w:p>
          <w:p w14:paraId="63332283" w14:textId="77777777" w:rsidR="003B7D0B" w:rsidRDefault="003B7D0B" w:rsidP="003B7D0B">
            <w:pPr>
              <w:pStyle w:val="2f2"/>
              <w:ind w:left="0"/>
              <w:rPr>
                <w:lang w:eastAsia="zh-CN"/>
              </w:rPr>
            </w:pPr>
            <w:r>
              <w:rPr>
                <w:lang w:eastAsia="zh-CN"/>
              </w:rPr>
              <w:t xml:space="preserve">        "show": true,</w:t>
            </w:r>
          </w:p>
          <w:p w14:paraId="3BBFDDF9" w14:textId="77777777" w:rsidR="003B7D0B" w:rsidRDefault="003B7D0B" w:rsidP="003B7D0B">
            <w:pPr>
              <w:pStyle w:val="2f2"/>
              <w:ind w:left="0"/>
              <w:rPr>
                <w:lang w:eastAsia="zh-CN"/>
              </w:rPr>
            </w:pPr>
            <w:r>
              <w:rPr>
                <w:lang w:eastAsia="zh-CN"/>
              </w:rPr>
              <w:t xml:space="preserve">        "trigger": "item",</w:t>
            </w:r>
          </w:p>
          <w:p w14:paraId="4AB35FE4" w14:textId="77777777" w:rsidR="003B7D0B" w:rsidRDefault="003B7D0B" w:rsidP="003B7D0B">
            <w:pPr>
              <w:pStyle w:val="2f2"/>
              <w:ind w:left="0"/>
              <w:rPr>
                <w:lang w:eastAsia="zh-CN"/>
              </w:rPr>
            </w:pPr>
            <w:r>
              <w:rPr>
                <w:lang w:eastAsia="zh-CN"/>
              </w:rPr>
              <w:t xml:space="preserve">        "triggerOn": "mousemove|click",</w:t>
            </w:r>
          </w:p>
          <w:p w14:paraId="5E727DC6" w14:textId="77777777" w:rsidR="003B7D0B" w:rsidRDefault="003B7D0B" w:rsidP="003B7D0B">
            <w:pPr>
              <w:pStyle w:val="2f2"/>
              <w:ind w:left="0"/>
              <w:rPr>
                <w:lang w:eastAsia="zh-CN"/>
              </w:rPr>
            </w:pPr>
            <w:r>
              <w:rPr>
                <w:lang w:eastAsia="zh-CN"/>
              </w:rPr>
              <w:t xml:space="preserve">        "axisPointer": {</w:t>
            </w:r>
          </w:p>
          <w:p w14:paraId="69500DDD" w14:textId="77777777" w:rsidR="003B7D0B" w:rsidRDefault="003B7D0B" w:rsidP="003B7D0B">
            <w:pPr>
              <w:pStyle w:val="2f2"/>
              <w:ind w:left="0"/>
              <w:rPr>
                <w:lang w:eastAsia="zh-CN"/>
              </w:rPr>
            </w:pPr>
            <w:r>
              <w:rPr>
                <w:lang w:eastAsia="zh-CN"/>
              </w:rPr>
              <w:t xml:space="preserve">            "type": "line"</w:t>
            </w:r>
          </w:p>
          <w:p w14:paraId="3F30B792" w14:textId="77777777" w:rsidR="003B7D0B" w:rsidRDefault="003B7D0B" w:rsidP="003B7D0B">
            <w:pPr>
              <w:pStyle w:val="2f2"/>
              <w:ind w:left="0"/>
              <w:rPr>
                <w:lang w:eastAsia="zh-CN"/>
              </w:rPr>
            </w:pPr>
            <w:r>
              <w:rPr>
                <w:lang w:eastAsia="zh-CN"/>
              </w:rPr>
              <w:t xml:space="preserve">        },</w:t>
            </w:r>
          </w:p>
          <w:p w14:paraId="4AFF1F2D" w14:textId="77777777" w:rsidR="003B7D0B" w:rsidRDefault="003B7D0B" w:rsidP="003B7D0B">
            <w:pPr>
              <w:pStyle w:val="2f2"/>
              <w:ind w:left="0"/>
              <w:rPr>
                <w:lang w:eastAsia="zh-CN"/>
              </w:rPr>
            </w:pPr>
            <w:r>
              <w:rPr>
                <w:lang w:eastAsia="zh-CN"/>
              </w:rPr>
              <w:t xml:space="preserve">        "textStyle": {</w:t>
            </w:r>
          </w:p>
          <w:p w14:paraId="385BD199" w14:textId="77777777" w:rsidR="003B7D0B" w:rsidRDefault="003B7D0B" w:rsidP="003B7D0B">
            <w:pPr>
              <w:pStyle w:val="2f2"/>
              <w:ind w:left="0"/>
              <w:rPr>
                <w:lang w:eastAsia="zh-CN"/>
              </w:rPr>
            </w:pPr>
            <w:r>
              <w:rPr>
                <w:lang w:eastAsia="zh-CN"/>
              </w:rPr>
              <w:t xml:space="preserve">            "fontSize": 14</w:t>
            </w:r>
          </w:p>
          <w:p w14:paraId="3584A2AA" w14:textId="77777777" w:rsidR="003B7D0B" w:rsidRDefault="003B7D0B" w:rsidP="003B7D0B">
            <w:pPr>
              <w:pStyle w:val="2f2"/>
              <w:ind w:left="0"/>
              <w:rPr>
                <w:lang w:eastAsia="zh-CN"/>
              </w:rPr>
            </w:pPr>
            <w:r>
              <w:rPr>
                <w:lang w:eastAsia="zh-CN"/>
              </w:rPr>
              <w:t xml:space="preserve">        },</w:t>
            </w:r>
          </w:p>
          <w:p w14:paraId="3C61238F" w14:textId="77777777" w:rsidR="003B7D0B" w:rsidRDefault="003B7D0B" w:rsidP="003B7D0B">
            <w:pPr>
              <w:pStyle w:val="2f2"/>
              <w:ind w:left="0"/>
              <w:rPr>
                <w:lang w:eastAsia="zh-CN"/>
              </w:rPr>
            </w:pPr>
            <w:r>
              <w:rPr>
                <w:lang w:eastAsia="zh-CN"/>
              </w:rPr>
              <w:t xml:space="preserve">        "borderWidth": 0</w:t>
            </w:r>
          </w:p>
          <w:p w14:paraId="759DE995" w14:textId="77777777" w:rsidR="003B7D0B" w:rsidRDefault="003B7D0B" w:rsidP="003B7D0B">
            <w:pPr>
              <w:pStyle w:val="2f2"/>
              <w:ind w:left="0"/>
              <w:rPr>
                <w:lang w:eastAsia="zh-CN"/>
              </w:rPr>
            </w:pPr>
            <w:r>
              <w:rPr>
                <w:lang w:eastAsia="zh-CN"/>
              </w:rPr>
              <w:t xml:space="preserve">    },</w:t>
            </w:r>
          </w:p>
          <w:p w14:paraId="4616E1A7" w14:textId="77777777" w:rsidR="003B7D0B" w:rsidRDefault="003B7D0B" w:rsidP="003B7D0B">
            <w:pPr>
              <w:pStyle w:val="2f2"/>
              <w:ind w:left="0"/>
              <w:rPr>
                <w:lang w:eastAsia="zh-CN"/>
              </w:rPr>
            </w:pPr>
            <w:r>
              <w:rPr>
                <w:lang w:eastAsia="zh-CN"/>
              </w:rPr>
              <w:t xml:space="preserve">    "xAxis": [</w:t>
            </w:r>
          </w:p>
          <w:p w14:paraId="76DBAC7D" w14:textId="77777777" w:rsidR="003B7D0B" w:rsidRDefault="003B7D0B" w:rsidP="003B7D0B">
            <w:pPr>
              <w:pStyle w:val="2f2"/>
              <w:ind w:left="0"/>
              <w:rPr>
                <w:lang w:eastAsia="zh-CN"/>
              </w:rPr>
            </w:pPr>
            <w:r>
              <w:rPr>
                <w:lang w:eastAsia="zh-CN"/>
              </w:rPr>
              <w:t xml:space="preserve">        {</w:t>
            </w:r>
          </w:p>
          <w:p w14:paraId="64753C08" w14:textId="77777777" w:rsidR="003B7D0B" w:rsidRDefault="003B7D0B" w:rsidP="003B7D0B">
            <w:pPr>
              <w:pStyle w:val="2f2"/>
              <w:ind w:left="0"/>
              <w:rPr>
                <w:lang w:eastAsia="zh-CN"/>
              </w:rPr>
            </w:pPr>
            <w:r>
              <w:rPr>
                <w:lang w:eastAsia="zh-CN"/>
              </w:rPr>
              <w:t xml:space="preserve">            "show": true,</w:t>
            </w:r>
          </w:p>
          <w:p w14:paraId="008CEC3B" w14:textId="77777777" w:rsidR="003B7D0B" w:rsidRDefault="003B7D0B" w:rsidP="003B7D0B">
            <w:pPr>
              <w:pStyle w:val="2f2"/>
              <w:ind w:left="0"/>
              <w:rPr>
                <w:lang w:eastAsia="zh-CN"/>
              </w:rPr>
            </w:pPr>
            <w:r>
              <w:rPr>
                <w:lang w:eastAsia="zh-CN"/>
              </w:rPr>
              <w:t xml:space="preserve">            "scale": false,</w:t>
            </w:r>
          </w:p>
          <w:p w14:paraId="394F476F" w14:textId="77777777" w:rsidR="003B7D0B" w:rsidRDefault="003B7D0B" w:rsidP="003B7D0B">
            <w:pPr>
              <w:pStyle w:val="2f2"/>
              <w:ind w:left="0"/>
              <w:rPr>
                <w:lang w:eastAsia="zh-CN"/>
              </w:rPr>
            </w:pPr>
            <w:r>
              <w:rPr>
                <w:lang w:eastAsia="zh-CN"/>
              </w:rPr>
              <w:t xml:space="preserve">            "nameLocation": "end",</w:t>
            </w:r>
          </w:p>
          <w:p w14:paraId="3174496A" w14:textId="77777777" w:rsidR="003B7D0B" w:rsidRDefault="003B7D0B" w:rsidP="003B7D0B">
            <w:pPr>
              <w:pStyle w:val="2f2"/>
              <w:ind w:left="0"/>
              <w:rPr>
                <w:lang w:eastAsia="zh-CN"/>
              </w:rPr>
            </w:pPr>
            <w:r>
              <w:rPr>
                <w:lang w:eastAsia="zh-CN"/>
              </w:rPr>
              <w:t xml:space="preserve">            "nameGap": 15,</w:t>
            </w:r>
          </w:p>
          <w:p w14:paraId="55312F83" w14:textId="77777777" w:rsidR="003B7D0B" w:rsidRDefault="003B7D0B" w:rsidP="003B7D0B">
            <w:pPr>
              <w:pStyle w:val="2f2"/>
              <w:ind w:left="0"/>
              <w:rPr>
                <w:lang w:eastAsia="zh-CN"/>
              </w:rPr>
            </w:pPr>
            <w:r>
              <w:rPr>
                <w:lang w:eastAsia="zh-CN"/>
              </w:rPr>
              <w:t xml:space="preserve">            "gridIndex": 0,</w:t>
            </w:r>
          </w:p>
          <w:p w14:paraId="5AF8A3C8" w14:textId="77777777" w:rsidR="003B7D0B" w:rsidRDefault="003B7D0B" w:rsidP="003B7D0B">
            <w:pPr>
              <w:pStyle w:val="2f2"/>
              <w:ind w:left="0"/>
              <w:rPr>
                <w:lang w:eastAsia="zh-CN"/>
              </w:rPr>
            </w:pPr>
            <w:r>
              <w:rPr>
                <w:lang w:eastAsia="zh-CN"/>
              </w:rPr>
              <w:t xml:space="preserve">            "axisLabel": {</w:t>
            </w:r>
          </w:p>
          <w:p w14:paraId="0FB01EC7" w14:textId="77777777" w:rsidR="003B7D0B" w:rsidRDefault="003B7D0B" w:rsidP="003B7D0B">
            <w:pPr>
              <w:pStyle w:val="2f2"/>
              <w:ind w:left="0"/>
              <w:rPr>
                <w:lang w:eastAsia="zh-CN"/>
              </w:rPr>
            </w:pPr>
            <w:r>
              <w:rPr>
                <w:lang w:eastAsia="zh-CN"/>
              </w:rPr>
              <w:t xml:space="preserve">                "show": true,</w:t>
            </w:r>
          </w:p>
          <w:p w14:paraId="72997A14" w14:textId="77777777" w:rsidR="003B7D0B" w:rsidRDefault="003B7D0B" w:rsidP="003B7D0B">
            <w:pPr>
              <w:pStyle w:val="2f2"/>
              <w:ind w:left="0"/>
              <w:rPr>
                <w:lang w:eastAsia="zh-CN"/>
              </w:rPr>
            </w:pPr>
            <w:r>
              <w:rPr>
                <w:lang w:eastAsia="zh-CN"/>
              </w:rPr>
              <w:t xml:space="preserve">                "position": "top",</w:t>
            </w:r>
          </w:p>
          <w:p w14:paraId="04ED3D8A" w14:textId="77777777" w:rsidR="003B7D0B" w:rsidRDefault="003B7D0B" w:rsidP="003B7D0B">
            <w:pPr>
              <w:pStyle w:val="2f2"/>
              <w:ind w:left="0"/>
              <w:rPr>
                <w:lang w:eastAsia="zh-CN"/>
              </w:rPr>
            </w:pPr>
            <w:r>
              <w:rPr>
                <w:lang w:eastAsia="zh-CN"/>
              </w:rPr>
              <w:t xml:space="preserve">                "rotate": -30,</w:t>
            </w:r>
          </w:p>
          <w:p w14:paraId="1C5E9CBE" w14:textId="77777777" w:rsidR="003B7D0B" w:rsidRDefault="003B7D0B" w:rsidP="003B7D0B">
            <w:pPr>
              <w:pStyle w:val="2f2"/>
              <w:ind w:left="0"/>
              <w:rPr>
                <w:lang w:eastAsia="zh-CN"/>
              </w:rPr>
            </w:pPr>
            <w:r>
              <w:rPr>
                <w:lang w:eastAsia="zh-CN"/>
              </w:rPr>
              <w:t xml:space="preserve">                "margin": 8</w:t>
            </w:r>
          </w:p>
          <w:p w14:paraId="74AFF50B" w14:textId="77777777" w:rsidR="003B7D0B" w:rsidRDefault="003B7D0B" w:rsidP="003B7D0B">
            <w:pPr>
              <w:pStyle w:val="2f2"/>
              <w:ind w:left="0"/>
              <w:rPr>
                <w:lang w:eastAsia="zh-CN"/>
              </w:rPr>
            </w:pPr>
            <w:r>
              <w:rPr>
                <w:lang w:eastAsia="zh-CN"/>
              </w:rPr>
              <w:t xml:space="preserve">            },</w:t>
            </w:r>
          </w:p>
          <w:p w14:paraId="1D58A6E7" w14:textId="77777777" w:rsidR="003B7D0B" w:rsidRDefault="003B7D0B" w:rsidP="003B7D0B">
            <w:pPr>
              <w:pStyle w:val="2f2"/>
              <w:ind w:left="0"/>
              <w:rPr>
                <w:lang w:eastAsia="zh-CN"/>
              </w:rPr>
            </w:pPr>
            <w:r>
              <w:rPr>
                <w:lang w:eastAsia="zh-CN"/>
              </w:rPr>
              <w:t xml:space="preserve">            "inverse": false,</w:t>
            </w:r>
          </w:p>
          <w:p w14:paraId="6D07A1CA" w14:textId="77777777" w:rsidR="003B7D0B" w:rsidRDefault="003B7D0B" w:rsidP="003B7D0B">
            <w:pPr>
              <w:pStyle w:val="2f2"/>
              <w:ind w:left="0"/>
              <w:rPr>
                <w:lang w:eastAsia="zh-CN"/>
              </w:rPr>
            </w:pPr>
            <w:r>
              <w:rPr>
                <w:lang w:eastAsia="zh-CN"/>
              </w:rPr>
              <w:t xml:space="preserve">            "offset": 0,</w:t>
            </w:r>
          </w:p>
          <w:p w14:paraId="58D6B339" w14:textId="77777777" w:rsidR="003B7D0B" w:rsidRDefault="003B7D0B" w:rsidP="003B7D0B">
            <w:pPr>
              <w:pStyle w:val="2f2"/>
              <w:ind w:left="0"/>
              <w:rPr>
                <w:lang w:eastAsia="zh-CN"/>
              </w:rPr>
            </w:pPr>
            <w:r>
              <w:rPr>
                <w:lang w:eastAsia="zh-CN"/>
              </w:rPr>
              <w:t xml:space="preserve">            "splitNumber": 5,</w:t>
            </w:r>
          </w:p>
          <w:p w14:paraId="3FA680D3" w14:textId="77777777" w:rsidR="003B7D0B" w:rsidRDefault="003B7D0B" w:rsidP="003B7D0B">
            <w:pPr>
              <w:pStyle w:val="2f2"/>
              <w:ind w:left="0"/>
              <w:rPr>
                <w:lang w:eastAsia="zh-CN"/>
              </w:rPr>
            </w:pPr>
            <w:r>
              <w:rPr>
                <w:lang w:eastAsia="zh-CN"/>
              </w:rPr>
              <w:t xml:space="preserve">            "minInterval": 0,</w:t>
            </w:r>
          </w:p>
          <w:p w14:paraId="71A906CD" w14:textId="77777777" w:rsidR="003B7D0B" w:rsidRDefault="003B7D0B" w:rsidP="003B7D0B">
            <w:pPr>
              <w:pStyle w:val="2f2"/>
              <w:ind w:left="0"/>
              <w:rPr>
                <w:lang w:eastAsia="zh-CN"/>
              </w:rPr>
            </w:pPr>
            <w:r>
              <w:rPr>
                <w:lang w:eastAsia="zh-CN"/>
              </w:rPr>
              <w:t xml:space="preserve">            "splitLine": {</w:t>
            </w:r>
          </w:p>
          <w:p w14:paraId="7C76D2BE" w14:textId="77777777" w:rsidR="003B7D0B" w:rsidRDefault="003B7D0B" w:rsidP="003B7D0B">
            <w:pPr>
              <w:pStyle w:val="2f2"/>
              <w:ind w:left="0"/>
              <w:rPr>
                <w:lang w:eastAsia="zh-CN"/>
              </w:rPr>
            </w:pPr>
            <w:r>
              <w:rPr>
                <w:lang w:eastAsia="zh-CN"/>
              </w:rPr>
              <w:t xml:space="preserve">                "show": false,</w:t>
            </w:r>
          </w:p>
          <w:p w14:paraId="757FAEFE" w14:textId="77777777" w:rsidR="003B7D0B" w:rsidRDefault="003B7D0B" w:rsidP="003B7D0B">
            <w:pPr>
              <w:pStyle w:val="2f2"/>
              <w:ind w:left="0"/>
              <w:rPr>
                <w:lang w:eastAsia="zh-CN"/>
              </w:rPr>
            </w:pPr>
            <w:r>
              <w:rPr>
                <w:lang w:eastAsia="zh-CN"/>
              </w:rPr>
              <w:lastRenderedPageBreak/>
              <w:t xml:space="preserve">                "lineStyle": {</w:t>
            </w:r>
          </w:p>
          <w:p w14:paraId="3E693CBC" w14:textId="77777777" w:rsidR="003B7D0B" w:rsidRDefault="003B7D0B" w:rsidP="003B7D0B">
            <w:pPr>
              <w:pStyle w:val="2f2"/>
              <w:ind w:left="0"/>
              <w:rPr>
                <w:lang w:eastAsia="zh-CN"/>
              </w:rPr>
            </w:pPr>
            <w:r>
              <w:rPr>
                <w:lang w:eastAsia="zh-CN"/>
              </w:rPr>
              <w:t xml:space="preserve">                    "show": true,</w:t>
            </w:r>
          </w:p>
          <w:p w14:paraId="664BD8E1" w14:textId="77777777" w:rsidR="003B7D0B" w:rsidRDefault="003B7D0B" w:rsidP="003B7D0B">
            <w:pPr>
              <w:pStyle w:val="2f2"/>
              <w:ind w:left="0"/>
              <w:rPr>
                <w:lang w:eastAsia="zh-CN"/>
              </w:rPr>
            </w:pPr>
            <w:r>
              <w:rPr>
                <w:lang w:eastAsia="zh-CN"/>
              </w:rPr>
              <w:t xml:space="preserve">                    "width": 1,</w:t>
            </w:r>
          </w:p>
          <w:p w14:paraId="06CC0EC0" w14:textId="77777777" w:rsidR="003B7D0B" w:rsidRDefault="003B7D0B" w:rsidP="003B7D0B">
            <w:pPr>
              <w:pStyle w:val="2f2"/>
              <w:ind w:left="0"/>
              <w:rPr>
                <w:lang w:eastAsia="zh-CN"/>
              </w:rPr>
            </w:pPr>
            <w:r>
              <w:rPr>
                <w:lang w:eastAsia="zh-CN"/>
              </w:rPr>
              <w:t xml:space="preserve">                    "opacity": 1,</w:t>
            </w:r>
          </w:p>
          <w:p w14:paraId="5D5E9B83" w14:textId="77777777" w:rsidR="003B7D0B" w:rsidRDefault="003B7D0B" w:rsidP="003B7D0B">
            <w:pPr>
              <w:pStyle w:val="2f2"/>
              <w:ind w:left="0"/>
              <w:rPr>
                <w:lang w:eastAsia="zh-CN"/>
              </w:rPr>
            </w:pPr>
            <w:r>
              <w:rPr>
                <w:lang w:eastAsia="zh-CN"/>
              </w:rPr>
              <w:t xml:space="preserve">                    "curveness": 0,</w:t>
            </w:r>
          </w:p>
          <w:p w14:paraId="1180E089" w14:textId="77777777" w:rsidR="003B7D0B" w:rsidRDefault="003B7D0B" w:rsidP="003B7D0B">
            <w:pPr>
              <w:pStyle w:val="2f2"/>
              <w:ind w:left="0"/>
              <w:rPr>
                <w:lang w:eastAsia="zh-CN"/>
              </w:rPr>
            </w:pPr>
            <w:r>
              <w:rPr>
                <w:lang w:eastAsia="zh-CN"/>
              </w:rPr>
              <w:t xml:space="preserve">                    "type": "solid"</w:t>
            </w:r>
          </w:p>
          <w:p w14:paraId="1832A97C" w14:textId="77777777" w:rsidR="003B7D0B" w:rsidRDefault="003B7D0B" w:rsidP="003B7D0B">
            <w:pPr>
              <w:pStyle w:val="2f2"/>
              <w:ind w:left="0"/>
              <w:rPr>
                <w:lang w:eastAsia="zh-CN"/>
              </w:rPr>
            </w:pPr>
            <w:r>
              <w:rPr>
                <w:lang w:eastAsia="zh-CN"/>
              </w:rPr>
              <w:t xml:space="preserve">                }</w:t>
            </w:r>
          </w:p>
          <w:p w14:paraId="6A9CB8FC" w14:textId="77777777" w:rsidR="003B7D0B" w:rsidRDefault="003B7D0B" w:rsidP="003B7D0B">
            <w:pPr>
              <w:pStyle w:val="2f2"/>
              <w:ind w:left="0"/>
              <w:rPr>
                <w:lang w:eastAsia="zh-CN"/>
              </w:rPr>
            </w:pPr>
            <w:r>
              <w:rPr>
                <w:lang w:eastAsia="zh-CN"/>
              </w:rPr>
              <w:t xml:space="preserve">            },</w:t>
            </w:r>
          </w:p>
          <w:p w14:paraId="19718B91" w14:textId="77777777" w:rsidR="003B7D0B" w:rsidRDefault="003B7D0B" w:rsidP="003B7D0B">
            <w:pPr>
              <w:pStyle w:val="2f2"/>
              <w:ind w:left="0"/>
              <w:rPr>
                <w:lang w:eastAsia="zh-CN"/>
              </w:rPr>
            </w:pPr>
            <w:r>
              <w:rPr>
                <w:lang w:eastAsia="zh-CN"/>
              </w:rPr>
              <w:t xml:space="preserve">            "data": [</w:t>
            </w:r>
          </w:p>
          <w:p w14:paraId="3404025B" w14:textId="77777777" w:rsidR="003B7D0B" w:rsidRDefault="003B7D0B" w:rsidP="003B7D0B">
            <w:pPr>
              <w:pStyle w:val="2f2"/>
              <w:ind w:left="0"/>
              <w:rPr>
                <w:lang w:eastAsia="zh-CN"/>
              </w:rPr>
            </w:pPr>
            <w:r>
              <w:rPr>
                <w:lang w:eastAsia="zh-CN"/>
              </w:rPr>
              <w:t xml:space="preserve">                "\u4e0a\u6d77\u5e02",</w:t>
            </w:r>
          </w:p>
          <w:p w14:paraId="18DB3E3E" w14:textId="77777777" w:rsidR="003B7D0B" w:rsidRDefault="003B7D0B" w:rsidP="003B7D0B">
            <w:pPr>
              <w:pStyle w:val="2f2"/>
              <w:ind w:left="0"/>
              <w:rPr>
                <w:lang w:eastAsia="zh-CN"/>
              </w:rPr>
            </w:pPr>
            <w:r>
              <w:rPr>
                <w:lang w:eastAsia="zh-CN"/>
              </w:rPr>
              <w:t xml:space="preserve">                "\u4e91\u5357\u7701",</w:t>
            </w:r>
          </w:p>
          <w:p w14:paraId="2DEF9A8E" w14:textId="77777777" w:rsidR="003B7D0B" w:rsidRDefault="003B7D0B" w:rsidP="003B7D0B">
            <w:pPr>
              <w:pStyle w:val="2f2"/>
              <w:ind w:left="0"/>
              <w:rPr>
                <w:lang w:eastAsia="zh-CN"/>
              </w:rPr>
            </w:pPr>
            <w:r>
              <w:rPr>
                <w:lang w:eastAsia="zh-CN"/>
              </w:rPr>
              <w:t xml:space="preserve">                "\u5185\u8499\u53e4\u81ea\u6cbb\u533a",</w:t>
            </w:r>
          </w:p>
          <w:p w14:paraId="5C08FEBE" w14:textId="77777777" w:rsidR="003B7D0B" w:rsidRDefault="003B7D0B" w:rsidP="003B7D0B">
            <w:pPr>
              <w:pStyle w:val="2f2"/>
              <w:ind w:left="0"/>
              <w:rPr>
                <w:lang w:eastAsia="zh-CN"/>
              </w:rPr>
            </w:pPr>
            <w:r>
              <w:rPr>
                <w:lang w:eastAsia="zh-CN"/>
              </w:rPr>
              <w:t xml:space="preserve">                "\u5317\u4eac\u5e02",</w:t>
            </w:r>
          </w:p>
          <w:p w14:paraId="6021B1F6" w14:textId="77777777" w:rsidR="003B7D0B" w:rsidRDefault="003B7D0B" w:rsidP="003B7D0B">
            <w:pPr>
              <w:pStyle w:val="2f2"/>
              <w:ind w:left="0"/>
              <w:rPr>
                <w:lang w:eastAsia="zh-CN"/>
              </w:rPr>
            </w:pPr>
            <w:r>
              <w:rPr>
                <w:lang w:eastAsia="zh-CN"/>
              </w:rPr>
              <w:t xml:space="preserve">                "\u5409\u6797\u7701",</w:t>
            </w:r>
          </w:p>
          <w:p w14:paraId="07B51CA3" w14:textId="77777777" w:rsidR="003B7D0B" w:rsidRDefault="003B7D0B" w:rsidP="003B7D0B">
            <w:pPr>
              <w:pStyle w:val="2f2"/>
              <w:ind w:left="0"/>
              <w:rPr>
                <w:lang w:eastAsia="zh-CN"/>
              </w:rPr>
            </w:pPr>
            <w:r>
              <w:rPr>
                <w:lang w:eastAsia="zh-CN"/>
              </w:rPr>
              <w:t xml:space="preserve">                "\u56db\u5ddd\u7701",</w:t>
            </w:r>
          </w:p>
          <w:p w14:paraId="4A184CC4" w14:textId="77777777" w:rsidR="003B7D0B" w:rsidRDefault="003B7D0B" w:rsidP="003B7D0B">
            <w:pPr>
              <w:pStyle w:val="2f2"/>
              <w:ind w:left="0"/>
              <w:rPr>
                <w:lang w:eastAsia="zh-CN"/>
              </w:rPr>
            </w:pPr>
            <w:r>
              <w:rPr>
                <w:lang w:eastAsia="zh-CN"/>
              </w:rPr>
              <w:t xml:space="preserve">                "\u5929\u6d25\u5e02",</w:t>
            </w:r>
          </w:p>
          <w:p w14:paraId="2145D3D8" w14:textId="77777777" w:rsidR="003B7D0B" w:rsidRDefault="003B7D0B" w:rsidP="003B7D0B">
            <w:pPr>
              <w:pStyle w:val="2f2"/>
              <w:ind w:left="0"/>
              <w:rPr>
                <w:lang w:eastAsia="zh-CN"/>
              </w:rPr>
            </w:pPr>
            <w:r>
              <w:rPr>
                <w:lang w:eastAsia="zh-CN"/>
              </w:rPr>
              <w:t xml:space="preserve">                "\u5b81\u590f\u56de\u65cf\u81ea\u6cbb\u533a",</w:t>
            </w:r>
          </w:p>
          <w:p w14:paraId="0EDCDABE" w14:textId="77777777" w:rsidR="003B7D0B" w:rsidRDefault="003B7D0B" w:rsidP="003B7D0B">
            <w:pPr>
              <w:pStyle w:val="2f2"/>
              <w:ind w:left="0"/>
              <w:rPr>
                <w:lang w:eastAsia="zh-CN"/>
              </w:rPr>
            </w:pPr>
            <w:r>
              <w:rPr>
                <w:lang w:eastAsia="zh-CN"/>
              </w:rPr>
              <w:t xml:space="preserve">                "\u5b89\u5fbd\u7701",</w:t>
            </w:r>
          </w:p>
          <w:p w14:paraId="49C05342" w14:textId="77777777" w:rsidR="003B7D0B" w:rsidRDefault="003B7D0B" w:rsidP="003B7D0B">
            <w:pPr>
              <w:pStyle w:val="2f2"/>
              <w:ind w:left="0"/>
              <w:rPr>
                <w:lang w:eastAsia="zh-CN"/>
              </w:rPr>
            </w:pPr>
            <w:r>
              <w:rPr>
                <w:lang w:eastAsia="zh-CN"/>
              </w:rPr>
              <w:t xml:space="preserve">                "\u5c71\u4e1c\u7701",</w:t>
            </w:r>
          </w:p>
          <w:p w14:paraId="7246F991" w14:textId="77777777" w:rsidR="003B7D0B" w:rsidRDefault="003B7D0B" w:rsidP="003B7D0B">
            <w:pPr>
              <w:pStyle w:val="2f2"/>
              <w:ind w:left="0"/>
              <w:rPr>
                <w:lang w:eastAsia="zh-CN"/>
              </w:rPr>
            </w:pPr>
            <w:r>
              <w:rPr>
                <w:lang w:eastAsia="zh-CN"/>
              </w:rPr>
              <w:t xml:space="preserve">                "\u5c71\u897f\u7701",</w:t>
            </w:r>
          </w:p>
          <w:p w14:paraId="27E133C7" w14:textId="77777777" w:rsidR="003B7D0B" w:rsidRDefault="003B7D0B" w:rsidP="003B7D0B">
            <w:pPr>
              <w:pStyle w:val="2f2"/>
              <w:ind w:left="0"/>
              <w:rPr>
                <w:lang w:eastAsia="zh-CN"/>
              </w:rPr>
            </w:pPr>
            <w:r>
              <w:rPr>
                <w:lang w:eastAsia="zh-CN"/>
              </w:rPr>
              <w:t xml:space="preserve">                "\u5e7f\u4e1c\u7701",</w:t>
            </w:r>
          </w:p>
          <w:p w14:paraId="058C15C4" w14:textId="77777777" w:rsidR="003B7D0B" w:rsidRDefault="003B7D0B" w:rsidP="003B7D0B">
            <w:pPr>
              <w:pStyle w:val="2f2"/>
              <w:ind w:left="0"/>
              <w:rPr>
                <w:lang w:eastAsia="zh-CN"/>
              </w:rPr>
            </w:pPr>
            <w:r>
              <w:rPr>
                <w:lang w:eastAsia="zh-CN"/>
              </w:rPr>
              <w:t xml:space="preserve">                "\u5e7f\u897f\u58ee\u65cf\u81ea\u6cbb\u533a",</w:t>
            </w:r>
          </w:p>
          <w:p w14:paraId="6A2BA3B8" w14:textId="77777777" w:rsidR="003B7D0B" w:rsidRDefault="003B7D0B" w:rsidP="003B7D0B">
            <w:pPr>
              <w:pStyle w:val="2f2"/>
              <w:ind w:left="0"/>
              <w:rPr>
                <w:lang w:eastAsia="zh-CN"/>
              </w:rPr>
            </w:pPr>
            <w:r>
              <w:rPr>
                <w:lang w:eastAsia="zh-CN"/>
              </w:rPr>
              <w:t xml:space="preserve">                "\u65b0\u7586\u7ef4\u543e\u5c14\u81ea\u6cbb\u533a",</w:t>
            </w:r>
          </w:p>
          <w:p w14:paraId="2734A76E" w14:textId="77777777" w:rsidR="003B7D0B" w:rsidRDefault="003B7D0B" w:rsidP="003B7D0B">
            <w:pPr>
              <w:pStyle w:val="2f2"/>
              <w:ind w:left="0"/>
              <w:rPr>
                <w:lang w:eastAsia="zh-CN"/>
              </w:rPr>
            </w:pPr>
            <w:r>
              <w:rPr>
                <w:lang w:eastAsia="zh-CN"/>
              </w:rPr>
              <w:t xml:space="preserve">                "\u6c5f\u82cf\u7701",</w:t>
            </w:r>
          </w:p>
          <w:p w14:paraId="2A07FBC8" w14:textId="77777777" w:rsidR="003B7D0B" w:rsidRDefault="003B7D0B" w:rsidP="003B7D0B">
            <w:pPr>
              <w:pStyle w:val="2f2"/>
              <w:ind w:left="0"/>
              <w:rPr>
                <w:lang w:eastAsia="zh-CN"/>
              </w:rPr>
            </w:pPr>
            <w:r>
              <w:rPr>
                <w:lang w:eastAsia="zh-CN"/>
              </w:rPr>
              <w:t xml:space="preserve">                "\u6c5f\u897f\u7701",</w:t>
            </w:r>
          </w:p>
          <w:p w14:paraId="0F52F2D0" w14:textId="77777777" w:rsidR="003B7D0B" w:rsidRDefault="003B7D0B" w:rsidP="003B7D0B">
            <w:pPr>
              <w:pStyle w:val="2f2"/>
              <w:ind w:left="0"/>
              <w:rPr>
                <w:lang w:eastAsia="zh-CN"/>
              </w:rPr>
            </w:pPr>
            <w:r>
              <w:rPr>
                <w:lang w:eastAsia="zh-CN"/>
              </w:rPr>
              <w:t xml:space="preserve">                "\u6cb3\u5317\u7701",</w:t>
            </w:r>
          </w:p>
          <w:p w14:paraId="7C39D027" w14:textId="77777777" w:rsidR="003B7D0B" w:rsidRDefault="003B7D0B" w:rsidP="003B7D0B">
            <w:pPr>
              <w:pStyle w:val="2f2"/>
              <w:ind w:left="0"/>
              <w:rPr>
                <w:lang w:eastAsia="zh-CN"/>
              </w:rPr>
            </w:pPr>
            <w:r>
              <w:rPr>
                <w:lang w:eastAsia="zh-CN"/>
              </w:rPr>
              <w:t xml:space="preserve">                "\u6cb3\u5357\u7701",</w:t>
            </w:r>
          </w:p>
          <w:p w14:paraId="50F36A05" w14:textId="77777777" w:rsidR="003B7D0B" w:rsidRDefault="003B7D0B" w:rsidP="003B7D0B">
            <w:pPr>
              <w:pStyle w:val="2f2"/>
              <w:ind w:left="0"/>
              <w:rPr>
                <w:lang w:eastAsia="zh-CN"/>
              </w:rPr>
            </w:pPr>
            <w:r>
              <w:rPr>
                <w:lang w:eastAsia="zh-CN"/>
              </w:rPr>
              <w:t xml:space="preserve">                "\u6d59\u6c5f\u7701",</w:t>
            </w:r>
          </w:p>
          <w:p w14:paraId="2537136A" w14:textId="77777777" w:rsidR="003B7D0B" w:rsidRDefault="003B7D0B" w:rsidP="003B7D0B">
            <w:pPr>
              <w:pStyle w:val="2f2"/>
              <w:ind w:left="0"/>
              <w:rPr>
                <w:lang w:eastAsia="zh-CN"/>
              </w:rPr>
            </w:pPr>
            <w:r>
              <w:rPr>
                <w:lang w:eastAsia="zh-CN"/>
              </w:rPr>
              <w:t xml:space="preserve">                "\u6d77\u5357\u7701",</w:t>
            </w:r>
          </w:p>
          <w:p w14:paraId="4CF09BEE" w14:textId="77777777" w:rsidR="003B7D0B" w:rsidRDefault="003B7D0B" w:rsidP="003B7D0B">
            <w:pPr>
              <w:pStyle w:val="2f2"/>
              <w:ind w:left="0"/>
              <w:rPr>
                <w:lang w:eastAsia="zh-CN"/>
              </w:rPr>
            </w:pPr>
            <w:r>
              <w:rPr>
                <w:lang w:eastAsia="zh-CN"/>
              </w:rPr>
              <w:t xml:space="preserve">                "\u6e56\u5317\u7701",</w:t>
            </w:r>
          </w:p>
          <w:p w14:paraId="459ACBCF" w14:textId="77777777" w:rsidR="003B7D0B" w:rsidRDefault="003B7D0B" w:rsidP="003B7D0B">
            <w:pPr>
              <w:pStyle w:val="2f2"/>
              <w:ind w:left="0"/>
              <w:rPr>
                <w:lang w:eastAsia="zh-CN"/>
              </w:rPr>
            </w:pPr>
            <w:r>
              <w:rPr>
                <w:lang w:eastAsia="zh-CN"/>
              </w:rPr>
              <w:t xml:space="preserve">                "\u6e56\u5357\u7701",</w:t>
            </w:r>
          </w:p>
          <w:p w14:paraId="5E898F93" w14:textId="77777777" w:rsidR="003B7D0B" w:rsidRDefault="003B7D0B" w:rsidP="003B7D0B">
            <w:pPr>
              <w:pStyle w:val="2f2"/>
              <w:ind w:left="0"/>
              <w:rPr>
                <w:lang w:eastAsia="zh-CN"/>
              </w:rPr>
            </w:pPr>
            <w:r>
              <w:rPr>
                <w:lang w:eastAsia="zh-CN"/>
              </w:rPr>
              <w:t xml:space="preserve">                "\u7518\u8083\u7701",</w:t>
            </w:r>
          </w:p>
          <w:p w14:paraId="5E55F043" w14:textId="77777777" w:rsidR="003B7D0B" w:rsidRDefault="003B7D0B" w:rsidP="003B7D0B">
            <w:pPr>
              <w:pStyle w:val="2f2"/>
              <w:ind w:left="0"/>
              <w:rPr>
                <w:lang w:eastAsia="zh-CN"/>
              </w:rPr>
            </w:pPr>
            <w:r>
              <w:rPr>
                <w:lang w:eastAsia="zh-CN"/>
              </w:rPr>
              <w:t xml:space="preserve">                "\u798f\u5efa\u7701",</w:t>
            </w:r>
          </w:p>
          <w:p w14:paraId="21EF2FD4" w14:textId="77777777" w:rsidR="003B7D0B" w:rsidRDefault="003B7D0B" w:rsidP="003B7D0B">
            <w:pPr>
              <w:pStyle w:val="2f2"/>
              <w:ind w:left="0"/>
              <w:rPr>
                <w:lang w:eastAsia="zh-CN"/>
              </w:rPr>
            </w:pPr>
            <w:r>
              <w:rPr>
                <w:lang w:eastAsia="zh-CN"/>
              </w:rPr>
              <w:t xml:space="preserve">                "\u897f\u85cf\u81ea\u6cbb\u533a",</w:t>
            </w:r>
          </w:p>
          <w:p w14:paraId="700AAAA9" w14:textId="77777777" w:rsidR="003B7D0B" w:rsidRDefault="003B7D0B" w:rsidP="003B7D0B">
            <w:pPr>
              <w:pStyle w:val="2f2"/>
              <w:ind w:left="0"/>
              <w:rPr>
                <w:lang w:eastAsia="zh-CN"/>
              </w:rPr>
            </w:pPr>
            <w:r>
              <w:rPr>
                <w:lang w:eastAsia="zh-CN"/>
              </w:rPr>
              <w:t xml:space="preserve">                "\u8d35\u5dde\u7701",</w:t>
            </w:r>
          </w:p>
          <w:p w14:paraId="6441FCA5" w14:textId="77777777" w:rsidR="003B7D0B" w:rsidRDefault="003B7D0B" w:rsidP="003B7D0B">
            <w:pPr>
              <w:pStyle w:val="2f2"/>
              <w:ind w:left="0"/>
              <w:rPr>
                <w:lang w:eastAsia="zh-CN"/>
              </w:rPr>
            </w:pPr>
            <w:r>
              <w:rPr>
                <w:lang w:eastAsia="zh-CN"/>
              </w:rPr>
              <w:t xml:space="preserve">                "\u8fbd\u5b81\u7701",</w:t>
            </w:r>
          </w:p>
          <w:p w14:paraId="52862B78" w14:textId="77777777" w:rsidR="003B7D0B" w:rsidRDefault="003B7D0B" w:rsidP="003B7D0B">
            <w:pPr>
              <w:pStyle w:val="2f2"/>
              <w:ind w:left="0"/>
              <w:rPr>
                <w:lang w:eastAsia="zh-CN"/>
              </w:rPr>
            </w:pPr>
            <w:r>
              <w:rPr>
                <w:lang w:eastAsia="zh-CN"/>
              </w:rPr>
              <w:t xml:space="preserve">                "\u91cd\u5e86\u5e02",</w:t>
            </w:r>
          </w:p>
          <w:p w14:paraId="003E7928" w14:textId="77777777" w:rsidR="003B7D0B" w:rsidRDefault="003B7D0B" w:rsidP="003B7D0B">
            <w:pPr>
              <w:pStyle w:val="2f2"/>
              <w:ind w:left="0"/>
              <w:rPr>
                <w:lang w:eastAsia="zh-CN"/>
              </w:rPr>
            </w:pPr>
            <w:r>
              <w:rPr>
                <w:lang w:eastAsia="zh-CN"/>
              </w:rPr>
              <w:t xml:space="preserve">                "\u9655\u897f\u7701",</w:t>
            </w:r>
          </w:p>
          <w:p w14:paraId="77BAAFD8" w14:textId="77777777" w:rsidR="003B7D0B" w:rsidRDefault="003B7D0B" w:rsidP="003B7D0B">
            <w:pPr>
              <w:pStyle w:val="2f2"/>
              <w:ind w:left="0"/>
              <w:rPr>
                <w:lang w:eastAsia="zh-CN"/>
              </w:rPr>
            </w:pPr>
            <w:r>
              <w:rPr>
                <w:lang w:eastAsia="zh-CN"/>
              </w:rPr>
              <w:t xml:space="preserve">                "\u9752\u6d77\u7701",</w:t>
            </w:r>
          </w:p>
          <w:p w14:paraId="4FF8FA24" w14:textId="77777777" w:rsidR="003B7D0B" w:rsidRDefault="003B7D0B" w:rsidP="003B7D0B">
            <w:pPr>
              <w:pStyle w:val="2f2"/>
              <w:ind w:left="0"/>
              <w:rPr>
                <w:lang w:eastAsia="zh-CN"/>
              </w:rPr>
            </w:pPr>
            <w:r>
              <w:rPr>
                <w:lang w:eastAsia="zh-CN"/>
              </w:rPr>
              <w:t xml:space="preserve">                "\u9ed1\u9f99\u6c5f\u7701"</w:t>
            </w:r>
          </w:p>
          <w:p w14:paraId="1DA104EE" w14:textId="77777777" w:rsidR="003B7D0B" w:rsidRDefault="003B7D0B" w:rsidP="003B7D0B">
            <w:pPr>
              <w:pStyle w:val="2f2"/>
              <w:ind w:left="0"/>
              <w:rPr>
                <w:lang w:eastAsia="zh-CN"/>
              </w:rPr>
            </w:pPr>
            <w:r>
              <w:rPr>
                <w:lang w:eastAsia="zh-CN"/>
              </w:rPr>
              <w:t xml:space="preserve">            ]</w:t>
            </w:r>
          </w:p>
          <w:p w14:paraId="4546EDBC" w14:textId="77777777" w:rsidR="003B7D0B" w:rsidRDefault="003B7D0B" w:rsidP="003B7D0B">
            <w:pPr>
              <w:pStyle w:val="2f2"/>
              <w:ind w:left="0"/>
              <w:rPr>
                <w:lang w:eastAsia="zh-CN"/>
              </w:rPr>
            </w:pPr>
            <w:r>
              <w:rPr>
                <w:lang w:eastAsia="zh-CN"/>
              </w:rPr>
              <w:t xml:space="preserve">        }</w:t>
            </w:r>
          </w:p>
          <w:p w14:paraId="4D1B25E1" w14:textId="77777777" w:rsidR="003B7D0B" w:rsidRDefault="003B7D0B" w:rsidP="003B7D0B">
            <w:pPr>
              <w:pStyle w:val="2f2"/>
              <w:ind w:left="0"/>
              <w:rPr>
                <w:lang w:eastAsia="zh-CN"/>
              </w:rPr>
            </w:pPr>
            <w:r>
              <w:rPr>
                <w:lang w:eastAsia="zh-CN"/>
              </w:rPr>
              <w:t xml:space="preserve">    ],</w:t>
            </w:r>
          </w:p>
          <w:p w14:paraId="258907C0" w14:textId="77777777" w:rsidR="003B7D0B" w:rsidRDefault="003B7D0B" w:rsidP="003B7D0B">
            <w:pPr>
              <w:pStyle w:val="2f2"/>
              <w:ind w:left="0"/>
              <w:rPr>
                <w:lang w:eastAsia="zh-CN"/>
              </w:rPr>
            </w:pPr>
            <w:r>
              <w:rPr>
                <w:lang w:eastAsia="zh-CN"/>
              </w:rPr>
              <w:t xml:space="preserve">    "yAxis": [</w:t>
            </w:r>
          </w:p>
          <w:p w14:paraId="14FB1084" w14:textId="77777777" w:rsidR="003B7D0B" w:rsidRDefault="003B7D0B" w:rsidP="003B7D0B">
            <w:pPr>
              <w:pStyle w:val="2f2"/>
              <w:ind w:left="0"/>
              <w:rPr>
                <w:lang w:eastAsia="zh-CN"/>
              </w:rPr>
            </w:pPr>
            <w:r>
              <w:rPr>
                <w:lang w:eastAsia="zh-CN"/>
              </w:rPr>
              <w:t xml:space="preserve">        {</w:t>
            </w:r>
          </w:p>
          <w:p w14:paraId="7EB56187" w14:textId="77777777" w:rsidR="003B7D0B" w:rsidRDefault="003B7D0B" w:rsidP="003B7D0B">
            <w:pPr>
              <w:pStyle w:val="2f2"/>
              <w:ind w:left="0"/>
              <w:rPr>
                <w:lang w:eastAsia="zh-CN"/>
              </w:rPr>
            </w:pPr>
            <w:r>
              <w:rPr>
                <w:lang w:eastAsia="zh-CN"/>
              </w:rPr>
              <w:t xml:space="preserve">            "show": true,</w:t>
            </w:r>
          </w:p>
          <w:p w14:paraId="0F6B867C" w14:textId="77777777" w:rsidR="003B7D0B" w:rsidRDefault="003B7D0B" w:rsidP="003B7D0B">
            <w:pPr>
              <w:pStyle w:val="2f2"/>
              <w:ind w:left="0"/>
              <w:rPr>
                <w:lang w:eastAsia="zh-CN"/>
              </w:rPr>
            </w:pPr>
            <w:r>
              <w:rPr>
                <w:lang w:eastAsia="zh-CN"/>
              </w:rPr>
              <w:t xml:space="preserve">            "scale": false,</w:t>
            </w:r>
          </w:p>
          <w:p w14:paraId="2B130210" w14:textId="77777777" w:rsidR="003B7D0B" w:rsidRDefault="003B7D0B" w:rsidP="003B7D0B">
            <w:pPr>
              <w:pStyle w:val="2f2"/>
              <w:ind w:left="0"/>
              <w:rPr>
                <w:lang w:eastAsia="zh-CN"/>
              </w:rPr>
            </w:pPr>
            <w:r>
              <w:rPr>
                <w:lang w:eastAsia="zh-CN"/>
              </w:rPr>
              <w:lastRenderedPageBreak/>
              <w:t xml:space="preserve">            "nameLocation": "end",</w:t>
            </w:r>
          </w:p>
          <w:p w14:paraId="1342F070" w14:textId="77777777" w:rsidR="003B7D0B" w:rsidRDefault="003B7D0B" w:rsidP="003B7D0B">
            <w:pPr>
              <w:pStyle w:val="2f2"/>
              <w:ind w:left="0"/>
              <w:rPr>
                <w:lang w:eastAsia="zh-CN"/>
              </w:rPr>
            </w:pPr>
            <w:r>
              <w:rPr>
                <w:lang w:eastAsia="zh-CN"/>
              </w:rPr>
              <w:t xml:space="preserve">            "nameGap": 15,</w:t>
            </w:r>
          </w:p>
          <w:p w14:paraId="0A0EBD40" w14:textId="77777777" w:rsidR="003B7D0B" w:rsidRDefault="003B7D0B" w:rsidP="003B7D0B">
            <w:pPr>
              <w:pStyle w:val="2f2"/>
              <w:ind w:left="0"/>
              <w:rPr>
                <w:lang w:eastAsia="zh-CN"/>
              </w:rPr>
            </w:pPr>
            <w:r>
              <w:rPr>
                <w:lang w:eastAsia="zh-CN"/>
              </w:rPr>
              <w:t xml:space="preserve">            "gridIndex": 0,</w:t>
            </w:r>
          </w:p>
          <w:p w14:paraId="727EFB71" w14:textId="77777777" w:rsidR="003B7D0B" w:rsidRDefault="003B7D0B" w:rsidP="003B7D0B">
            <w:pPr>
              <w:pStyle w:val="2f2"/>
              <w:ind w:left="0"/>
              <w:rPr>
                <w:lang w:eastAsia="zh-CN"/>
              </w:rPr>
            </w:pPr>
            <w:r>
              <w:rPr>
                <w:lang w:eastAsia="zh-CN"/>
              </w:rPr>
              <w:t xml:space="preserve">            "axisLabel": {</w:t>
            </w:r>
          </w:p>
          <w:p w14:paraId="0C810AED" w14:textId="77777777" w:rsidR="003B7D0B" w:rsidRDefault="003B7D0B" w:rsidP="003B7D0B">
            <w:pPr>
              <w:pStyle w:val="2f2"/>
              <w:ind w:left="0"/>
              <w:rPr>
                <w:lang w:eastAsia="zh-CN"/>
              </w:rPr>
            </w:pPr>
            <w:r>
              <w:rPr>
                <w:lang w:eastAsia="zh-CN"/>
              </w:rPr>
              <w:t xml:space="preserve">                "show": true,</w:t>
            </w:r>
          </w:p>
          <w:p w14:paraId="4D8CD6BA" w14:textId="77777777" w:rsidR="003B7D0B" w:rsidRDefault="003B7D0B" w:rsidP="003B7D0B">
            <w:pPr>
              <w:pStyle w:val="2f2"/>
              <w:ind w:left="0"/>
              <w:rPr>
                <w:lang w:eastAsia="zh-CN"/>
              </w:rPr>
            </w:pPr>
            <w:r>
              <w:rPr>
                <w:lang w:eastAsia="zh-CN"/>
              </w:rPr>
              <w:t xml:space="preserve">                "position": "top",</w:t>
            </w:r>
          </w:p>
          <w:p w14:paraId="2F1672FD" w14:textId="77777777" w:rsidR="003B7D0B" w:rsidRDefault="003B7D0B" w:rsidP="003B7D0B">
            <w:pPr>
              <w:pStyle w:val="2f2"/>
              <w:ind w:left="0"/>
              <w:rPr>
                <w:lang w:eastAsia="zh-CN"/>
              </w:rPr>
            </w:pPr>
            <w:r>
              <w:rPr>
                <w:lang w:eastAsia="zh-CN"/>
              </w:rPr>
              <w:t xml:space="preserve">                "margin": 8,</w:t>
            </w:r>
          </w:p>
          <w:p w14:paraId="0B463073" w14:textId="77777777" w:rsidR="003B7D0B" w:rsidRDefault="003B7D0B" w:rsidP="003B7D0B">
            <w:pPr>
              <w:pStyle w:val="2f2"/>
              <w:ind w:left="0"/>
              <w:rPr>
                <w:lang w:eastAsia="zh-CN"/>
              </w:rPr>
            </w:pPr>
            <w:r>
              <w:rPr>
                <w:lang w:eastAsia="zh-CN"/>
              </w:rPr>
              <w:t xml:space="preserve">                "formatter": "{value} (\u767e\u4e07\u5143)"</w:t>
            </w:r>
          </w:p>
          <w:p w14:paraId="1EBD6BC5" w14:textId="77777777" w:rsidR="003B7D0B" w:rsidRDefault="003B7D0B" w:rsidP="003B7D0B">
            <w:pPr>
              <w:pStyle w:val="2f2"/>
              <w:ind w:left="0"/>
              <w:rPr>
                <w:lang w:eastAsia="zh-CN"/>
              </w:rPr>
            </w:pPr>
            <w:r>
              <w:rPr>
                <w:lang w:eastAsia="zh-CN"/>
              </w:rPr>
              <w:t xml:space="preserve">            },</w:t>
            </w:r>
          </w:p>
          <w:p w14:paraId="63DC1CB0" w14:textId="77777777" w:rsidR="003B7D0B" w:rsidRDefault="003B7D0B" w:rsidP="003B7D0B">
            <w:pPr>
              <w:pStyle w:val="2f2"/>
              <w:ind w:left="0"/>
              <w:rPr>
                <w:lang w:eastAsia="zh-CN"/>
              </w:rPr>
            </w:pPr>
            <w:r>
              <w:rPr>
                <w:lang w:eastAsia="zh-CN"/>
              </w:rPr>
              <w:t xml:space="preserve">            "inverse": false,</w:t>
            </w:r>
          </w:p>
          <w:p w14:paraId="0E4567A7" w14:textId="77777777" w:rsidR="003B7D0B" w:rsidRDefault="003B7D0B" w:rsidP="003B7D0B">
            <w:pPr>
              <w:pStyle w:val="2f2"/>
              <w:ind w:left="0"/>
              <w:rPr>
                <w:lang w:eastAsia="zh-CN"/>
              </w:rPr>
            </w:pPr>
            <w:r>
              <w:rPr>
                <w:lang w:eastAsia="zh-CN"/>
              </w:rPr>
              <w:t xml:space="preserve">            "offset": 0,</w:t>
            </w:r>
          </w:p>
          <w:p w14:paraId="17A631BC" w14:textId="77777777" w:rsidR="003B7D0B" w:rsidRDefault="003B7D0B" w:rsidP="003B7D0B">
            <w:pPr>
              <w:pStyle w:val="2f2"/>
              <w:ind w:left="0"/>
              <w:rPr>
                <w:lang w:eastAsia="zh-CN"/>
              </w:rPr>
            </w:pPr>
            <w:r>
              <w:rPr>
                <w:lang w:eastAsia="zh-CN"/>
              </w:rPr>
              <w:t xml:space="preserve">            "splitNumber": 5,</w:t>
            </w:r>
          </w:p>
          <w:p w14:paraId="5DCEB863" w14:textId="77777777" w:rsidR="003B7D0B" w:rsidRDefault="003B7D0B" w:rsidP="003B7D0B">
            <w:pPr>
              <w:pStyle w:val="2f2"/>
              <w:ind w:left="0"/>
              <w:rPr>
                <w:lang w:eastAsia="zh-CN"/>
              </w:rPr>
            </w:pPr>
            <w:r>
              <w:rPr>
                <w:lang w:eastAsia="zh-CN"/>
              </w:rPr>
              <w:t xml:space="preserve">            "minInterval": 0,</w:t>
            </w:r>
          </w:p>
          <w:p w14:paraId="5E84858E" w14:textId="77777777" w:rsidR="003B7D0B" w:rsidRDefault="003B7D0B" w:rsidP="003B7D0B">
            <w:pPr>
              <w:pStyle w:val="2f2"/>
              <w:ind w:left="0"/>
              <w:rPr>
                <w:lang w:eastAsia="zh-CN"/>
              </w:rPr>
            </w:pPr>
            <w:r>
              <w:rPr>
                <w:lang w:eastAsia="zh-CN"/>
              </w:rPr>
              <w:t xml:space="preserve">            "splitLine": {</w:t>
            </w:r>
          </w:p>
          <w:p w14:paraId="1D047F64" w14:textId="77777777" w:rsidR="003B7D0B" w:rsidRDefault="003B7D0B" w:rsidP="003B7D0B">
            <w:pPr>
              <w:pStyle w:val="2f2"/>
              <w:ind w:left="0"/>
              <w:rPr>
                <w:lang w:eastAsia="zh-CN"/>
              </w:rPr>
            </w:pPr>
            <w:r>
              <w:rPr>
                <w:lang w:eastAsia="zh-CN"/>
              </w:rPr>
              <w:t xml:space="preserve">                "show": false,</w:t>
            </w:r>
          </w:p>
          <w:p w14:paraId="5097DAE5" w14:textId="77777777" w:rsidR="003B7D0B" w:rsidRDefault="003B7D0B" w:rsidP="003B7D0B">
            <w:pPr>
              <w:pStyle w:val="2f2"/>
              <w:ind w:left="0"/>
              <w:rPr>
                <w:lang w:eastAsia="zh-CN"/>
              </w:rPr>
            </w:pPr>
            <w:r>
              <w:rPr>
                <w:lang w:eastAsia="zh-CN"/>
              </w:rPr>
              <w:t xml:space="preserve">                "lineStyle": {</w:t>
            </w:r>
          </w:p>
          <w:p w14:paraId="6CB56C8A" w14:textId="77777777" w:rsidR="003B7D0B" w:rsidRDefault="003B7D0B" w:rsidP="003B7D0B">
            <w:pPr>
              <w:pStyle w:val="2f2"/>
              <w:ind w:left="0"/>
              <w:rPr>
                <w:lang w:eastAsia="zh-CN"/>
              </w:rPr>
            </w:pPr>
            <w:r>
              <w:rPr>
                <w:lang w:eastAsia="zh-CN"/>
              </w:rPr>
              <w:t xml:space="preserve">                    "show": true,</w:t>
            </w:r>
          </w:p>
          <w:p w14:paraId="0711D2D0" w14:textId="77777777" w:rsidR="003B7D0B" w:rsidRDefault="003B7D0B" w:rsidP="003B7D0B">
            <w:pPr>
              <w:pStyle w:val="2f2"/>
              <w:ind w:left="0"/>
              <w:rPr>
                <w:lang w:eastAsia="zh-CN"/>
              </w:rPr>
            </w:pPr>
            <w:r>
              <w:rPr>
                <w:lang w:eastAsia="zh-CN"/>
              </w:rPr>
              <w:t xml:space="preserve">                    "width": 1,</w:t>
            </w:r>
          </w:p>
          <w:p w14:paraId="51D11F99" w14:textId="77777777" w:rsidR="003B7D0B" w:rsidRDefault="003B7D0B" w:rsidP="003B7D0B">
            <w:pPr>
              <w:pStyle w:val="2f2"/>
              <w:ind w:left="0"/>
              <w:rPr>
                <w:lang w:eastAsia="zh-CN"/>
              </w:rPr>
            </w:pPr>
            <w:r>
              <w:rPr>
                <w:lang w:eastAsia="zh-CN"/>
              </w:rPr>
              <w:t xml:space="preserve">                    "opacity": 1,</w:t>
            </w:r>
          </w:p>
          <w:p w14:paraId="5EB60699" w14:textId="77777777" w:rsidR="003B7D0B" w:rsidRDefault="003B7D0B" w:rsidP="003B7D0B">
            <w:pPr>
              <w:pStyle w:val="2f2"/>
              <w:ind w:left="0"/>
              <w:rPr>
                <w:lang w:eastAsia="zh-CN"/>
              </w:rPr>
            </w:pPr>
            <w:r>
              <w:rPr>
                <w:lang w:eastAsia="zh-CN"/>
              </w:rPr>
              <w:t xml:space="preserve">                    "curveness": 0,</w:t>
            </w:r>
          </w:p>
          <w:p w14:paraId="08280981" w14:textId="77777777" w:rsidR="003B7D0B" w:rsidRDefault="003B7D0B" w:rsidP="003B7D0B">
            <w:pPr>
              <w:pStyle w:val="2f2"/>
              <w:ind w:left="0"/>
              <w:rPr>
                <w:lang w:eastAsia="zh-CN"/>
              </w:rPr>
            </w:pPr>
            <w:r>
              <w:rPr>
                <w:lang w:eastAsia="zh-CN"/>
              </w:rPr>
              <w:t xml:space="preserve">                    "type": "solid"</w:t>
            </w:r>
          </w:p>
          <w:p w14:paraId="03015F40" w14:textId="77777777" w:rsidR="003B7D0B" w:rsidRDefault="003B7D0B" w:rsidP="003B7D0B">
            <w:pPr>
              <w:pStyle w:val="2f2"/>
              <w:ind w:left="0"/>
              <w:rPr>
                <w:lang w:eastAsia="zh-CN"/>
              </w:rPr>
            </w:pPr>
            <w:r>
              <w:rPr>
                <w:lang w:eastAsia="zh-CN"/>
              </w:rPr>
              <w:t xml:space="preserve">                }</w:t>
            </w:r>
          </w:p>
          <w:p w14:paraId="66AFD55E" w14:textId="77777777" w:rsidR="003B7D0B" w:rsidRDefault="003B7D0B" w:rsidP="003B7D0B">
            <w:pPr>
              <w:pStyle w:val="2f2"/>
              <w:ind w:left="0"/>
              <w:rPr>
                <w:lang w:eastAsia="zh-CN"/>
              </w:rPr>
            </w:pPr>
            <w:r>
              <w:rPr>
                <w:lang w:eastAsia="zh-CN"/>
              </w:rPr>
              <w:t xml:space="preserve">            }</w:t>
            </w:r>
          </w:p>
          <w:p w14:paraId="02995D0F" w14:textId="77777777" w:rsidR="003B7D0B" w:rsidRDefault="003B7D0B" w:rsidP="003B7D0B">
            <w:pPr>
              <w:pStyle w:val="2f2"/>
              <w:ind w:left="0"/>
              <w:rPr>
                <w:lang w:eastAsia="zh-CN"/>
              </w:rPr>
            </w:pPr>
            <w:r>
              <w:rPr>
                <w:lang w:eastAsia="zh-CN"/>
              </w:rPr>
              <w:t xml:space="preserve">        }</w:t>
            </w:r>
          </w:p>
          <w:p w14:paraId="5093ADC3" w14:textId="77777777" w:rsidR="003B7D0B" w:rsidRDefault="003B7D0B" w:rsidP="003B7D0B">
            <w:pPr>
              <w:pStyle w:val="2f2"/>
              <w:ind w:left="0"/>
              <w:rPr>
                <w:lang w:eastAsia="zh-CN"/>
              </w:rPr>
            </w:pPr>
            <w:r>
              <w:rPr>
                <w:lang w:eastAsia="zh-CN"/>
              </w:rPr>
              <w:t xml:space="preserve">    ],</w:t>
            </w:r>
          </w:p>
          <w:p w14:paraId="4C7DFD37" w14:textId="77777777" w:rsidR="003B7D0B" w:rsidRDefault="003B7D0B" w:rsidP="003B7D0B">
            <w:pPr>
              <w:pStyle w:val="2f2"/>
              <w:ind w:left="0"/>
              <w:rPr>
                <w:lang w:eastAsia="zh-CN"/>
              </w:rPr>
            </w:pPr>
            <w:r>
              <w:rPr>
                <w:lang w:eastAsia="zh-CN"/>
              </w:rPr>
              <w:t xml:space="preserve">    "title": [</w:t>
            </w:r>
          </w:p>
          <w:p w14:paraId="1867FCA0" w14:textId="77777777" w:rsidR="003B7D0B" w:rsidRDefault="003B7D0B" w:rsidP="003B7D0B">
            <w:pPr>
              <w:pStyle w:val="2f2"/>
              <w:ind w:left="0"/>
              <w:rPr>
                <w:lang w:eastAsia="zh-CN"/>
              </w:rPr>
            </w:pPr>
            <w:r>
              <w:rPr>
                <w:lang w:eastAsia="zh-CN"/>
              </w:rPr>
              <w:t xml:space="preserve">        {</w:t>
            </w:r>
          </w:p>
          <w:p w14:paraId="68535133" w14:textId="77777777" w:rsidR="003B7D0B" w:rsidRDefault="003B7D0B" w:rsidP="003B7D0B">
            <w:pPr>
              <w:pStyle w:val="2f2"/>
              <w:ind w:left="0"/>
              <w:rPr>
                <w:lang w:eastAsia="zh-CN"/>
              </w:rPr>
            </w:pPr>
            <w:r>
              <w:rPr>
                <w:lang w:eastAsia="zh-CN"/>
              </w:rPr>
              <w:t xml:space="preserve">            "text": "\u5404\u7701GMV\u603b\u91cf\u7edf\u8ba1\u56fe",</w:t>
            </w:r>
          </w:p>
          <w:p w14:paraId="5F5F11E1" w14:textId="77777777" w:rsidR="003B7D0B" w:rsidRDefault="003B7D0B" w:rsidP="003B7D0B">
            <w:pPr>
              <w:pStyle w:val="2f2"/>
              <w:ind w:left="0"/>
              <w:rPr>
                <w:lang w:eastAsia="zh-CN"/>
              </w:rPr>
            </w:pPr>
            <w:r>
              <w:rPr>
                <w:lang w:eastAsia="zh-CN"/>
              </w:rPr>
              <w:t xml:space="preserve">            "left": "20%",</w:t>
            </w:r>
          </w:p>
          <w:p w14:paraId="5D3DC458" w14:textId="77777777" w:rsidR="003B7D0B" w:rsidRDefault="003B7D0B" w:rsidP="003B7D0B">
            <w:pPr>
              <w:pStyle w:val="2f2"/>
              <w:ind w:left="0"/>
              <w:rPr>
                <w:lang w:eastAsia="zh-CN"/>
              </w:rPr>
            </w:pPr>
            <w:r>
              <w:rPr>
                <w:lang w:eastAsia="zh-CN"/>
              </w:rPr>
              <w:t xml:space="preserve">            "padding": 5,</w:t>
            </w:r>
          </w:p>
          <w:p w14:paraId="25A25B7B" w14:textId="77777777" w:rsidR="003B7D0B" w:rsidRDefault="003B7D0B" w:rsidP="003B7D0B">
            <w:pPr>
              <w:pStyle w:val="2f2"/>
              <w:ind w:left="0"/>
              <w:rPr>
                <w:lang w:eastAsia="zh-CN"/>
              </w:rPr>
            </w:pPr>
            <w:r>
              <w:rPr>
                <w:lang w:eastAsia="zh-CN"/>
              </w:rPr>
              <w:t xml:space="preserve">            "itemGap": 10</w:t>
            </w:r>
          </w:p>
          <w:p w14:paraId="609C4CA8" w14:textId="77777777" w:rsidR="003B7D0B" w:rsidRDefault="003B7D0B" w:rsidP="003B7D0B">
            <w:pPr>
              <w:pStyle w:val="2f2"/>
              <w:ind w:left="0"/>
              <w:rPr>
                <w:lang w:eastAsia="zh-CN"/>
              </w:rPr>
            </w:pPr>
            <w:r>
              <w:rPr>
                <w:lang w:eastAsia="zh-CN"/>
              </w:rPr>
              <w:t xml:space="preserve">        }</w:t>
            </w:r>
          </w:p>
          <w:p w14:paraId="6735B41A" w14:textId="77777777" w:rsidR="003B7D0B" w:rsidRDefault="003B7D0B" w:rsidP="003B7D0B">
            <w:pPr>
              <w:pStyle w:val="2f2"/>
              <w:ind w:left="0"/>
              <w:rPr>
                <w:lang w:eastAsia="zh-CN"/>
              </w:rPr>
            </w:pPr>
            <w:r>
              <w:rPr>
                <w:lang w:eastAsia="zh-CN"/>
              </w:rPr>
              <w:t xml:space="preserve">    ],</w:t>
            </w:r>
          </w:p>
          <w:p w14:paraId="124B38F1" w14:textId="77777777" w:rsidR="003B7D0B" w:rsidRDefault="003B7D0B" w:rsidP="003B7D0B">
            <w:pPr>
              <w:pStyle w:val="2f2"/>
              <w:ind w:left="0"/>
              <w:rPr>
                <w:lang w:eastAsia="zh-CN"/>
              </w:rPr>
            </w:pPr>
            <w:r>
              <w:rPr>
                <w:lang w:eastAsia="zh-CN"/>
              </w:rPr>
              <w:t xml:space="preserve">    "dataZoom": {</w:t>
            </w:r>
          </w:p>
          <w:p w14:paraId="6AD433D0" w14:textId="77777777" w:rsidR="003B7D0B" w:rsidRDefault="003B7D0B" w:rsidP="003B7D0B">
            <w:pPr>
              <w:pStyle w:val="2f2"/>
              <w:ind w:left="0"/>
              <w:rPr>
                <w:lang w:eastAsia="zh-CN"/>
              </w:rPr>
            </w:pPr>
            <w:r>
              <w:rPr>
                <w:lang w:eastAsia="zh-CN"/>
              </w:rPr>
              <w:t xml:space="preserve">        "show": true,</w:t>
            </w:r>
          </w:p>
          <w:p w14:paraId="69D4B097" w14:textId="77777777" w:rsidR="003B7D0B" w:rsidRDefault="003B7D0B" w:rsidP="003B7D0B">
            <w:pPr>
              <w:pStyle w:val="2f2"/>
              <w:ind w:left="0"/>
              <w:rPr>
                <w:lang w:eastAsia="zh-CN"/>
              </w:rPr>
            </w:pPr>
            <w:r>
              <w:rPr>
                <w:lang w:eastAsia="zh-CN"/>
              </w:rPr>
              <w:t xml:space="preserve">        "type": "slider",</w:t>
            </w:r>
          </w:p>
          <w:p w14:paraId="1F877EC7" w14:textId="1C2A1CDF" w:rsidR="003B7D0B" w:rsidRDefault="00B337F7" w:rsidP="003B7D0B">
            <w:pPr>
              <w:pStyle w:val="2f2"/>
              <w:ind w:left="0"/>
              <w:rPr>
                <w:lang w:eastAsia="zh-CN"/>
              </w:rPr>
            </w:pPr>
            <w:r>
              <w:rPr>
                <w:noProof/>
                <w:lang w:eastAsia="zh-CN"/>
              </w:rPr>
              <mc:AlternateContent>
                <mc:Choice Requires="wps">
                  <w:drawing>
                    <wp:anchor distT="0" distB="0" distL="114300" distR="114300" simplePos="0" relativeHeight="251671040" behindDoc="0" locked="0" layoutInCell="1" allowOverlap="1" wp14:anchorId="1D3BEE38" wp14:editId="6B1CA683">
                      <wp:simplePos x="0" y="0"/>
                      <wp:positionH relativeFrom="column">
                        <wp:posOffset>2875915</wp:posOffset>
                      </wp:positionH>
                      <wp:positionV relativeFrom="paragraph">
                        <wp:posOffset>172085</wp:posOffset>
                      </wp:positionV>
                      <wp:extent cx="1762760" cy="815975"/>
                      <wp:effectExtent l="0" t="0" r="28575" b="10160"/>
                      <wp:wrapNone/>
                      <wp:docPr id="10" name="文本框 10"/>
                      <wp:cNvGraphicFramePr/>
                      <a:graphic xmlns:a="http://schemas.openxmlformats.org/drawingml/2006/main">
                        <a:graphicData uri="http://schemas.microsoft.com/office/word/2010/wordprocessingShape">
                          <wps:wsp>
                            <wps:cNvSpPr txBox="1"/>
                            <wps:spPr>
                              <a:xfrm>
                                <a:off x="0" y="0"/>
                                <a:ext cx="1762760" cy="815975"/>
                              </a:xfrm>
                              <a:prstGeom prst="rect">
                                <a:avLst/>
                              </a:prstGeom>
                              <a:solidFill>
                                <a:srgbClr val="FFFFFF"/>
                              </a:solidFill>
                              <a:ln w="9525">
                                <a:solidFill>
                                  <a:srgbClr val="000000"/>
                                </a:solidFill>
                                <a:miter lim="800000"/>
                                <a:headEnd/>
                                <a:tailEnd/>
                              </a:ln>
                            </wps:spPr>
                            <wps:txbx>
                              <w:txbxContent>
                                <w:p w14:paraId="11CB092F" w14:textId="6843E904"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这条语句就是把数据和配置项提交给画布，在画布上显示出我们的图表。这说明，使用</w:t>
                                  </w:r>
                                  <w:r w:rsidRPr="00C478F6">
                                    <w:rPr>
                                      <w:rFonts w:ascii="Huawei Sans" w:eastAsia="方正兰亭黑简体" w:hAnsi="Huawei Sans" w:cs="Huawei Sans"/>
                                    </w:rPr>
                                    <w:t>Echarts</w:t>
                                  </w:r>
                                  <w:r w:rsidRPr="00C478F6">
                                    <w:rPr>
                                      <w:rFonts w:ascii="Huawei Sans" w:eastAsia="方正兰亭黑简体" w:hAnsi="Huawei Sans" w:cs="Huawei Sans"/>
                                    </w:rPr>
                                    <w:t>绘图的时候，就只需要这四大块的语句就可以了。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40000</wp14:pctWidth>
                      </wp14:sizeRelH>
                      <wp14:sizeRelV relativeFrom="margin">
                        <wp14:pctHeight>20000</wp14:pctHeight>
                      </wp14:sizeRelV>
                    </wp:anchor>
                  </w:drawing>
                </mc:Choice>
                <mc:Fallback>
                  <w:pict>
                    <v:shape w14:anchorId="1D3BEE38" id="文本框 10" o:spid="_x0000_s1030" type="#_x0000_t202" style="position:absolute;margin-left:226.45pt;margin-top:13.55pt;width:138.8pt;height:64.25pt;z-index:2516710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">
                      <v:textbox style="mso-fit-shape-to-text:t">
                        <w:txbxContent>
                          <w:p w14:paraId="11CB092F" w14:textId="6843E904" w:rsidR="00B12875" w:rsidRPr="00C478F6" w:rsidRDefault="00B12875">
                            <w:pPr>
                              <w:ind w:left="0"/>
                              <w:rPr>
                                <w:rFonts w:ascii="Huawei Sans" w:eastAsia="方正兰亭黑简体" w:hAnsi="Huawei Sans" w:cs="Huawei Sans"/>
                              </w:rPr>
                            </w:pPr>
                            <w:r w:rsidRPr="00C478F6">
                              <w:rPr>
                                <w:rFonts w:ascii="Huawei Sans" w:eastAsia="方正兰亭黑简体" w:hAnsi="Huawei Sans" w:cs="Huawei Sans"/>
                              </w:rPr>
                              <w:t>这条语句就是把数据和配置项提交给画布，在画布上显示出我们的图表。这说明，使用</w:t>
                            </w:r>
                            <w:r w:rsidRPr="00C478F6">
                              <w:rPr>
                                <w:rFonts w:ascii="Huawei Sans" w:eastAsia="方正兰亭黑简体" w:hAnsi="Huawei Sans" w:cs="Huawei Sans"/>
                              </w:rPr>
                              <w:t>Echarts</w:t>
                            </w:r>
                            <w:r w:rsidRPr="00C478F6">
                              <w:rPr>
                                <w:rFonts w:ascii="Huawei Sans" w:eastAsia="方正兰亭黑简体" w:hAnsi="Huawei Sans" w:cs="Huawei Sans"/>
                              </w:rPr>
                              <w:t>绘图的时候，就只需要这四大块的语句就可以了。</w:t>
                            </w:r>
                          </w:p>
                        </w:txbxContent>
                      </v:textbox>
                    </v:shape>
                  </w:pict>
                </mc:Fallback>
              </mc:AlternateContent>
            </w:r>
            <w:r w:rsidR="003B7D0B">
              <w:rPr>
                <w:lang w:eastAsia="zh-CN"/>
              </w:rPr>
              <w:t xml:space="preserve">        "realtime": true,</w:t>
            </w:r>
          </w:p>
          <w:p w14:paraId="2C175DAE" w14:textId="07B7404A" w:rsidR="003B7D0B" w:rsidRDefault="003B7D0B" w:rsidP="003B7D0B">
            <w:pPr>
              <w:pStyle w:val="2f2"/>
              <w:ind w:left="0"/>
              <w:rPr>
                <w:lang w:eastAsia="zh-CN"/>
              </w:rPr>
            </w:pPr>
            <w:r>
              <w:rPr>
                <w:lang w:eastAsia="zh-CN"/>
              </w:rPr>
              <w:t xml:space="preserve">        "start": 20,</w:t>
            </w:r>
          </w:p>
          <w:p w14:paraId="17719755" w14:textId="179CD25C" w:rsidR="003B7D0B" w:rsidRDefault="003B7D0B" w:rsidP="003B7D0B">
            <w:pPr>
              <w:pStyle w:val="2f2"/>
              <w:ind w:left="0"/>
              <w:rPr>
                <w:lang w:eastAsia="zh-CN"/>
              </w:rPr>
            </w:pPr>
            <w:r>
              <w:rPr>
                <w:lang w:eastAsia="zh-CN"/>
              </w:rPr>
              <w:t xml:space="preserve">        "end": 500,</w:t>
            </w:r>
          </w:p>
          <w:p w14:paraId="7BC7576A" w14:textId="692102F0" w:rsidR="003B7D0B" w:rsidRDefault="003B7D0B" w:rsidP="003B7D0B">
            <w:pPr>
              <w:pStyle w:val="2f2"/>
              <w:ind w:left="0"/>
              <w:rPr>
                <w:lang w:eastAsia="zh-CN"/>
              </w:rPr>
            </w:pPr>
            <w:r>
              <w:rPr>
                <w:lang w:eastAsia="zh-CN"/>
              </w:rPr>
              <w:t xml:space="preserve">        "orient": "horizontal",</w:t>
            </w:r>
          </w:p>
          <w:p w14:paraId="29717EE9" w14:textId="227CCB30" w:rsidR="003B7D0B" w:rsidRDefault="003B7D0B" w:rsidP="003B7D0B">
            <w:pPr>
              <w:pStyle w:val="2f2"/>
              <w:ind w:left="0"/>
              <w:rPr>
                <w:lang w:eastAsia="zh-CN"/>
              </w:rPr>
            </w:pPr>
            <w:r>
              <w:rPr>
                <w:lang w:eastAsia="zh-CN"/>
              </w:rPr>
              <w:t xml:space="preserve">        "zoomLock": false</w:t>
            </w:r>
          </w:p>
          <w:p w14:paraId="021E7ECD" w14:textId="2876C6B3" w:rsidR="003B7D0B" w:rsidRDefault="003B7D0B" w:rsidP="003B7D0B">
            <w:pPr>
              <w:pStyle w:val="2f2"/>
              <w:ind w:left="0"/>
              <w:rPr>
                <w:lang w:eastAsia="zh-CN"/>
              </w:rPr>
            </w:pPr>
            <w:r>
              <w:rPr>
                <w:lang w:eastAsia="zh-CN"/>
              </w:rPr>
              <w:t xml:space="preserve">    }</w:t>
            </w:r>
          </w:p>
          <w:p w14:paraId="66F31CE4" w14:textId="3BD1DD65" w:rsidR="003B7D0B" w:rsidRDefault="003B7D0B" w:rsidP="003B7D0B">
            <w:pPr>
              <w:pStyle w:val="2f2"/>
              <w:ind w:left="0"/>
              <w:rPr>
                <w:lang w:eastAsia="zh-CN"/>
              </w:rPr>
            </w:pPr>
            <w:r>
              <w:rPr>
                <w:lang w:eastAsia="zh-CN"/>
              </w:rPr>
              <w:t>};</w:t>
            </w:r>
          </w:p>
          <w:p w14:paraId="17A84D4B" w14:textId="4AA2DBCB" w:rsidR="003B7D0B" w:rsidRDefault="007B3E18" w:rsidP="003B7D0B">
            <w:pPr>
              <w:pStyle w:val="2f2"/>
              <w:ind w:left="0"/>
              <w:rPr>
                <w:lang w:eastAsia="zh-CN"/>
              </w:rPr>
            </w:pPr>
            <w:r>
              <w:rPr>
                <w:noProof/>
                <w:lang w:eastAsia="zh-CN"/>
              </w:rPr>
              <mc:AlternateContent>
                <mc:Choice Requires="wps">
                  <w:drawing>
                    <wp:anchor distT="0" distB="0" distL="114300" distR="114300" simplePos="0" relativeHeight="251670016" behindDoc="0" locked="0" layoutInCell="1" allowOverlap="1" wp14:anchorId="0245F5FC" wp14:editId="64297898">
                      <wp:simplePos x="0" y="0"/>
                      <wp:positionH relativeFrom="column">
                        <wp:posOffset>-36467</wp:posOffset>
                      </wp:positionH>
                      <wp:positionV relativeFrom="paragraph">
                        <wp:posOffset>125730</wp:posOffset>
                      </wp:positionV>
                      <wp:extent cx="5323114" cy="228600"/>
                      <wp:effectExtent l="0" t="0" r="11430" b="19050"/>
                      <wp:wrapNone/>
                      <wp:docPr id="9" name="矩形 9"/>
                      <wp:cNvGraphicFramePr/>
                      <a:graphic xmlns:a="http://schemas.openxmlformats.org/drawingml/2006/main">
                        <a:graphicData uri="http://schemas.microsoft.com/office/word/2010/wordprocessingShape">
                          <wps:wsp>
                            <wps:cNvSpPr/>
                            <wps:spPr>
                              <a:xfrm>
                                <a:off x="0" y="0"/>
                                <a:ext cx="5323114"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A62FA" id="矩形 9" o:spid="_x0000_s1026" style="position:absolute;left:0;text-align:left;margin-left:-2.85pt;margin-top:9.9pt;width:419.15pt;height:18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" filled="f" strokecolor="#c00000" strokeweight="2pt"/>
                  </w:pict>
                </mc:Fallback>
              </mc:AlternateContent>
            </w:r>
            <w:r w:rsidR="003B7D0B">
              <w:rPr>
                <w:lang w:eastAsia="zh-CN"/>
              </w:rPr>
              <w:t xml:space="preserve">        chart_f4f0d1aa5baf4c56ade8afa7d1c82452.setOption(option_f4f0d1aa5baf4c56ade8afa7d1c82452);</w:t>
            </w:r>
          </w:p>
          <w:p w14:paraId="2EAA0765" w14:textId="5505628F" w:rsidR="003B7D0B" w:rsidRDefault="003B7D0B" w:rsidP="003B7D0B">
            <w:pPr>
              <w:pStyle w:val="2f2"/>
              <w:ind w:left="0"/>
              <w:rPr>
                <w:lang w:eastAsia="zh-CN"/>
              </w:rPr>
            </w:pPr>
            <w:r>
              <w:rPr>
                <w:lang w:eastAsia="zh-CN"/>
              </w:rPr>
              <w:t xml:space="preserve">    &lt;/script&gt;</w:t>
            </w:r>
          </w:p>
          <w:p w14:paraId="4BEA7CAA" w14:textId="4CD15585" w:rsidR="003B7D0B" w:rsidRDefault="003B7D0B" w:rsidP="003B7D0B">
            <w:pPr>
              <w:pStyle w:val="2f2"/>
              <w:ind w:left="0"/>
              <w:rPr>
                <w:lang w:eastAsia="zh-CN"/>
              </w:rPr>
            </w:pPr>
            <w:r>
              <w:rPr>
                <w:lang w:eastAsia="zh-CN"/>
              </w:rPr>
              <w:t>&lt;/body&gt;</w:t>
            </w:r>
          </w:p>
          <w:p w14:paraId="7C3E4454" w14:textId="7DBD70D4" w:rsidR="003B7D0B" w:rsidRPr="008D39A4" w:rsidRDefault="003B7D0B" w:rsidP="003B7D0B">
            <w:pPr>
              <w:pStyle w:val="2f2"/>
              <w:ind w:left="0"/>
              <w:rPr>
                <w:lang w:eastAsia="zh-CN"/>
              </w:rPr>
            </w:pPr>
            <w:r>
              <w:rPr>
                <w:lang w:eastAsia="zh-CN"/>
              </w:rPr>
              <w:t>&lt;/html&gt;</w:t>
            </w:r>
          </w:p>
        </w:tc>
      </w:tr>
    </w:tbl>
    <w:p w14:paraId="210932B1" w14:textId="7FB51AA5" w:rsidR="00B337F7" w:rsidRDefault="00993FF6" w:rsidP="00311580">
      <w:pPr>
        <w:pStyle w:val="1e"/>
        <w:rPr>
          <w:rFonts w:hint="eastAsia"/>
        </w:rPr>
      </w:pPr>
      <w:r>
        <w:lastRenderedPageBreak/>
        <w:t>而</w:t>
      </w:r>
      <w:r w:rsidR="009913AE">
        <w:t>下钻</w:t>
      </w:r>
      <w:r>
        <w:t>以及上卷</w:t>
      </w:r>
      <w:r w:rsidR="009913AE">
        <w:t>操作的本质</w:t>
      </w:r>
      <w:r>
        <w:rPr>
          <w:rFonts w:hint="eastAsia"/>
        </w:rPr>
        <w:t>，</w:t>
      </w:r>
      <w:r w:rsidR="009913AE">
        <w:t>其实</w:t>
      </w:r>
      <w:r>
        <w:t>就</w:t>
      </w:r>
      <w:r w:rsidR="009913AE">
        <w:t>是在同一张画布上生成了一个新的图表</w:t>
      </w:r>
      <w:r>
        <w:rPr>
          <w:rFonts w:hint="eastAsia"/>
        </w:rPr>
        <w:t>。通过</w:t>
      </w:r>
      <w:r w:rsidR="00B337F7">
        <w:t>分析以上代码</w:t>
      </w:r>
      <w:r w:rsidR="00B337F7">
        <w:rPr>
          <w:rFonts w:hint="eastAsia"/>
        </w:rPr>
        <w:t>，</w:t>
      </w:r>
      <w:r w:rsidR="00B337F7">
        <w:t>我们发现</w:t>
      </w:r>
      <w:r w:rsidR="00B337F7">
        <w:rPr>
          <w:rFonts w:hint="eastAsia"/>
        </w:rPr>
        <w:t>，</w:t>
      </w:r>
      <w:r w:rsidR="00B337F7">
        <w:t>如果把不同的</w:t>
      </w:r>
      <w:r w:rsidR="00B337F7">
        <w:t>option</w:t>
      </w:r>
      <w:r w:rsidR="00B337F7">
        <w:t>传递给同一个画布</w:t>
      </w:r>
      <w:r w:rsidR="00B337F7">
        <w:rPr>
          <w:rFonts w:hint="eastAsia"/>
        </w:rPr>
        <w:t>，</w:t>
      </w:r>
      <w:r w:rsidR="00B337F7">
        <w:t>是不是就可以在同一张画布上显示不同的图表了呢</w:t>
      </w:r>
      <w:r w:rsidR="00B337F7">
        <w:rPr>
          <w:rFonts w:hint="eastAsia"/>
        </w:rPr>
        <w:t>？这就是我们完成下钻上卷操作的核心思想，就是清空原始画布，然后添加新的数据及配置信息。</w:t>
      </w:r>
    </w:p>
    <w:p w14:paraId="37D70F5D" w14:textId="77777777" w:rsidR="002E263C" w:rsidRDefault="00993FF6" w:rsidP="00311580">
      <w:pPr>
        <w:pStyle w:val="1e"/>
        <w:rPr>
          <w:rFonts w:hint="eastAsia"/>
        </w:rPr>
      </w:pPr>
      <w:r>
        <w:t>有了以上的分析</w:t>
      </w:r>
      <w:r>
        <w:rPr>
          <w:rFonts w:hint="eastAsia"/>
        </w:rPr>
        <w:t>，想要</w:t>
      </w:r>
      <w:r>
        <w:t>完成下钻操作就有了思路</w:t>
      </w:r>
      <w:r>
        <w:rPr>
          <w:rFonts w:hint="eastAsia"/>
        </w:rPr>
        <w:t>：</w:t>
      </w:r>
      <w:r>
        <w:t>我们只需要写入一个鼠标点击事件</w:t>
      </w:r>
      <w:r>
        <w:rPr>
          <w:rFonts w:hint="eastAsia"/>
        </w:rPr>
        <w:t>，</w:t>
      </w:r>
      <w:r>
        <w:t>通过判断所点击的数据属于哪一个省</w:t>
      </w:r>
      <w:r>
        <w:rPr>
          <w:rFonts w:hint="eastAsia"/>
        </w:rPr>
        <w:t>，</w:t>
      </w:r>
      <w:r>
        <w:t>相应的把该省下</w:t>
      </w:r>
      <w:proofErr w:type="gramStart"/>
      <w:r>
        <w:t>划所有</w:t>
      </w:r>
      <w:proofErr w:type="gramEnd"/>
      <w:r>
        <w:t>区市的信息展示出来</w:t>
      </w:r>
      <w:r>
        <w:rPr>
          <w:rFonts w:hint="eastAsia"/>
        </w:rPr>
        <w:t>，</w:t>
      </w:r>
      <w:r>
        <w:t>就可以完成下钻了</w:t>
      </w:r>
      <w:r>
        <w:rPr>
          <w:rFonts w:hint="eastAsia"/>
        </w:rPr>
        <w:t>。</w:t>
      </w:r>
    </w:p>
    <w:p w14:paraId="14B273BA" w14:textId="50752552" w:rsidR="008721B4" w:rsidRPr="008721B4" w:rsidRDefault="008721B4" w:rsidP="00311580">
      <w:pPr>
        <w:pStyle w:val="1e"/>
        <w:rPr>
          <w:rFonts w:hint="eastAsia"/>
        </w:rPr>
      </w:pPr>
      <w:r>
        <w:t>如何</w:t>
      </w:r>
      <w:r>
        <w:rPr>
          <w:rFonts w:hint="eastAsia"/>
        </w:rPr>
        <w:t>写入</w:t>
      </w:r>
      <w:r>
        <w:t>上述操作</w:t>
      </w:r>
      <w:r>
        <w:rPr>
          <w:rFonts w:hint="eastAsia"/>
        </w:rPr>
        <w:t>？</w:t>
      </w:r>
      <w:r>
        <w:t>我们可以直接把</w:t>
      </w:r>
      <w:r w:rsidRPr="009913AE">
        <w:t>bar_province.html</w:t>
      </w:r>
      <w:r>
        <w:t>这个文件以只读的方式读取到</w:t>
      </w:r>
      <w:r>
        <w:rPr>
          <w:rFonts w:hint="eastAsia"/>
        </w:rPr>
        <w:t>Python</w:t>
      </w:r>
      <w:r>
        <w:rPr>
          <w:rFonts w:hint="eastAsia"/>
        </w:rPr>
        <w:t>中，然后我们就可以用</w:t>
      </w:r>
      <w:r>
        <w:rPr>
          <w:rFonts w:hint="eastAsia"/>
        </w:rPr>
        <w:t>Python</w:t>
      </w:r>
      <w:r>
        <w:rPr>
          <w:rFonts w:hint="eastAsia"/>
        </w:rPr>
        <w:t>修改其中的</w:t>
      </w:r>
      <w:r>
        <w:rPr>
          <w:rFonts w:hint="eastAsia"/>
        </w:rPr>
        <w:t>J</w:t>
      </w:r>
      <w:r>
        <w:t>S</w:t>
      </w:r>
      <w:r>
        <w:t>语句了</w:t>
      </w:r>
      <w:r>
        <w:rPr>
          <w:rFonts w:hint="eastAsia"/>
        </w:rPr>
        <w:t>！</w:t>
      </w:r>
    </w:p>
    <w:p w14:paraId="78C7685A" w14:textId="729211B4" w:rsidR="002B6481" w:rsidRDefault="002B6481" w:rsidP="00311580">
      <w:pPr>
        <w:pStyle w:val="1e"/>
        <w:rPr>
          <w:rFonts w:hint="eastAsia"/>
        </w:rPr>
      </w:pPr>
      <w:r>
        <w:t>比如说</w:t>
      </w:r>
      <w:r>
        <w:rPr>
          <w:rFonts w:hint="eastAsia"/>
        </w:rPr>
        <w:t>，</w:t>
      </w:r>
      <w:r>
        <w:t>拿浙江省为例</w:t>
      </w:r>
      <w:r w:rsidR="001971E6">
        <w:rPr>
          <w:rFonts w:hint="eastAsia"/>
        </w:rPr>
        <w:t>，</w:t>
      </w:r>
      <w:r w:rsidR="001971E6">
        <w:t>我们新代码的框架就应该是</w:t>
      </w:r>
      <w:r w:rsidR="001971E6">
        <w:rPr>
          <w:rFonts w:hint="eastAsia"/>
        </w:rPr>
        <w:t>以下的内容。</w:t>
      </w:r>
      <w:r w:rsidR="00967013">
        <w:rPr>
          <w:rFonts w:hint="eastAsia"/>
        </w:rPr>
        <w:t>（</w:t>
      </w:r>
      <w:r w:rsidR="00967013" w:rsidRPr="00050652">
        <w:rPr>
          <w:rFonts w:hint="eastAsia"/>
          <w:b/>
          <w:u w:val="single"/>
        </w:rPr>
        <w:t>从这里开始直到步骤</w:t>
      </w:r>
      <w:r w:rsidR="00967013" w:rsidRPr="00050652">
        <w:rPr>
          <w:rFonts w:hint="eastAsia"/>
          <w:b/>
          <w:u w:val="single"/>
        </w:rPr>
        <w:t>3</w:t>
      </w:r>
      <w:r w:rsidR="00967013" w:rsidRPr="00050652">
        <w:rPr>
          <w:rFonts w:hint="eastAsia"/>
          <w:b/>
          <w:u w:val="single"/>
        </w:rPr>
        <w:t>，这几部分代码不</w:t>
      </w:r>
      <w:r w:rsidR="00924D95">
        <w:rPr>
          <w:rFonts w:hint="eastAsia"/>
          <w:b/>
          <w:u w:val="single"/>
        </w:rPr>
        <w:t>需</w:t>
      </w:r>
      <w:r w:rsidR="00967013" w:rsidRPr="00050652">
        <w:rPr>
          <w:rFonts w:hint="eastAsia"/>
          <w:b/>
          <w:u w:val="single"/>
        </w:rPr>
        <w:t>执行，仅为方便理解。</w:t>
      </w:r>
      <w:r w:rsidR="00050652">
        <w:rPr>
          <w:rFonts w:hint="eastAsia"/>
          <w:b/>
          <w:u w:val="single"/>
        </w:rPr>
        <w:t>直到步骤</w:t>
      </w:r>
      <w:r w:rsidR="00050652">
        <w:rPr>
          <w:b/>
          <w:u w:val="single"/>
        </w:rPr>
        <w:t>3</w:t>
      </w:r>
      <w:r w:rsidR="00050652">
        <w:rPr>
          <w:rFonts w:hint="eastAsia"/>
          <w:b/>
          <w:u w:val="single"/>
        </w:rPr>
        <w:t>，学员们均无需完成以下代码的实现。</w:t>
      </w:r>
      <w:r w:rsidR="00967013">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7B3E18" w14:paraId="04EAC228" w14:textId="77777777" w:rsidTr="007B3E18">
        <w:trPr>
          <w:cnfStyle w:val="100000000000" w:firstRow="1" w:lastRow="0" w:firstColumn="0" w:lastColumn="0" w:oddVBand="0" w:evenVBand="0" w:oddHBand="0" w:evenHBand="0" w:firstRowFirstColumn="0" w:firstRowLastColumn="0" w:lastRowFirstColumn="0" w:lastRowLastColumn="0"/>
        </w:trPr>
        <w:tc>
          <w:tcPr>
            <w:tcW w:w="8586" w:type="dxa"/>
          </w:tcPr>
          <w:p w14:paraId="2FA85494" w14:textId="77777777" w:rsidR="007B3E18" w:rsidRPr="00967013" w:rsidRDefault="007B3E18" w:rsidP="007B3E18">
            <w:pPr>
              <w:pStyle w:val="2f2"/>
              <w:ind w:left="0"/>
              <w:rPr>
                <w:lang w:eastAsia="zh-CN"/>
              </w:rPr>
            </w:pPr>
            <w:r w:rsidRPr="00967013">
              <w:rPr>
                <w:color w:val="365F91" w:themeColor="accent1" w:themeShade="BF"/>
                <w:lang w:eastAsia="zh-CN"/>
              </w:rPr>
              <w:t xml:space="preserve"># </w:t>
            </w:r>
            <w:r w:rsidRPr="00967013">
              <w:rPr>
                <w:color w:val="365F91" w:themeColor="accent1" w:themeShade="BF"/>
                <w:lang w:eastAsia="zh-CN"/>
              </w:rPr>
              <w:t>绘制浙江省所管辖的各市区</w:t>
            </w:r>
            <w:r w:rsidRPr="00967013">
              <w:rPr>
                <w:color w:val="365F91" w:themeColor="accent1" w:themeShade="BF"/>
                <w:lang w:eastAsia="zh-CN"/>
              </w:rPr>
              <w:t>GMV</w:t>
            </w:r>
            <w:r w:rsidRPr="00967013">
              <w:rPr>
                <w:color w:val="365F91" w:themeColor="accent1" w:themeShade="BF"/>
                <w:lang w:eastAsia="zh-CN"/>
              </w:rPr>
              <w:t>统计图，编译到本地</w:t>
            </w:r>
            <w:r w:rsidRPr="00967013">
              <w:rPr>
                <w:color w:val="365F91" w:themeColor="accent1" w:themeShade="BF"/>
                <w:lang w:eastAsia="zh-CN"/>
              </w:rPr>
              <w:t xml:space="preserve"> bar_city.html</w:t>
            </w:r>
            <w:r w:rsidRPr="00967013">
              <w:rPr>
                <w:color w:val="365F91" w:themeColor="accent1" w:themeShade="BF"/>
                <w:lang w:eastAsia="zh-CN"/>
              </w:rPr>
              <w:t>中</w:t>
            </w:r>
            <w:r w:rsidRPr="00967013">
              <w:rPr>
                <w:lang w:eastAsia="zh-CN"/>
              </w:rPr>
              <w:t>：</w:t>
            </w:r>
          </w:p>
          <w:p w14:paraId="049A4791" w14:textId="27E17B94" w:rsidR="007B3E18" w:rsidRPr="00967013" w:rsidRDefault="007B3E18" w:rsidP="007B3E18">
            <w:pPr>
              <w:pStyle w:val="2f2"/>
              <w:ind w:left="0"/>
              <w:rPr>
                <w:lang w:eastAsia="zh-CN"/>
              </w:rPr>
            </w:pPr>
            <w:r w:rsidRPr="00967013">
              <w:rPr>
                <w:lang w:eastAsia="zh-CN"/>
              </w:rPr>
              <w:t>bar_city = (Bar(init_opts = opts.InitOpts(width='1500px',height='500px'))</w:t>
            </w:r>
          </w:p>
          <w:p w14:paraId="2DB82EBD" w14:textId="77777777" w:rsidR="007B3E18" w:rsidRPr="00967013" w:rsidRDefault="007B3E18" w:rsidP="007B3E18">
            <w:pPr>
              <w:pStyle w:val="2f2"/>
              <w:ind w:left="0"/>
              <w:rPr>
                <w:lang w:eastAsia="zh-CN"/>
              </w:rPr>
            </w:pPr>
            <w:r w:rsidRPr="00967013">
              <w:rPr>
                <w:lang w:eastAsia="zh-CN"/>
              </w:rPr>
              <w:t xml:space="preserve">           .add_xaxis(city_name)</w:t>
            </w:r>
          </w:p>
          <w:p w14:paraId="0DE5D0D2" w14:textId="77777777" w:rsidR="007B3E18" w:rsidRPr="00967013" w:rsidRDefault="007B3E18" w:rsidP="007B3E18">
            <w:pPr>
              <w:pStyle w:val="2f2"/>
              <w:ind w:left="0"/>
              <w:rPr>
                <w:lang w:eastAsia="zh-CN"/>
              </w:rPr>
            </w:pPr>
            <w:r w:rsidRPr="00967013">
              <w:rPr>
                <w:lang w:eastAsia="zh-CN"/>
              </w:rPr>
              <w:t xml:space="preserve">           .add_yaxis('GMV(</w:t>
            </w:r>
            <w:r w:rsidRPr="00967013">
              <w:rPr>
                <w:lang w:eastAsia="zh-CN"/>
              </w:rPr>
              <w:t>百万元</w:t>
            </w:r>
            <w:r w:rsidRPr="00967013">
              <w:rPr>
                <w:lang w:eastAsia="zh-CN"/>
              </w:rPr>
              <w:t>)',GMV_city)</w:t>
            </w:r>
          </w:p>
          <w:p w14:paraId="4488B8B1" w14:textId="77777777" w:rsidR="007B3E18" w:rsidRPr="00967013" w:rsidRDefault="007B3E18" w:rsidP="007B3E18">
            <w:pPr>
              <w:pStyle w:val="2f2"/>
              <w:ind w:left="0"/>
              <w:rPr>
                <w:lang w:eastAsia="zh-CN"/>
              </w:rPr>
            </w:pPr>
            <w:r w:rsidRPr="00967013">
              <w:rPr>
                <w:lang w:eastAsia="zh-CN"/>
              </w:rPr>
              <w:t xml:space="preserve">           .set_global_opts(</w:t>
            </w:r>
          </w:p>
          <w:p w14:paraId="4C22452D" w14:textId="77777777" w:rsidR="007B3E18" w:rsidRPr="00967013" w:rsidRDefault="007B3E18" w:rsidP="007B3E18">
            <w:pPr>
              <w:pStyle w:val="2f2"/>
              <w:ind w:left="0"/>
              <w:rPr>
                <w:lang w:eastAsia="zh-CN"/>
              </w:rPr>
            </w:pPr>
            <w:r w:rsidRPr="00967013">
              <w:rPr>
                <w:lang w:eastAsia="zh-CN"/>
              </w:rPr>
              <w:t xml:space="preserve">                   title_opts=opts.TitleOpts(title="%s</w:t>
            </w:r>
            <w:r w:rsidRPr="00967013">
              <w:rPr>
                <w:lang w:eastAsia="zh-CN"/>
              </w:rPr>
              <w:t>各市（区）</w:t>
            </w:r>
            <w:r w:rsidRPr="00967013">
              <w:rPr>
                <w:lang w:eastAsia="zh-CN"/>
              </w:rPr>
              <w:t>GMV</w:t>
            </w:r>
            <w:r w:rsidRPr="00967013">
              <w:rPr>
                <w:lang w:eastAsia="zh-CN"/>
              </w:rPr>
              <w:t>总量统计图</w:t>
            </w:r>
            <w:r w:rsidRPr="00967013">
              <w:rPr>
                <w:lang w:eastAsia="zh-CN"/>
              </w:rPr>
              <w:t>" %p, pos_left='20%'),</w:t>
            </w:r>
          </w:p>
          <w:p w14:paraId="59C4B83F" w14:textId="77777777" w:rsidR="007B3E18" w:rsidRPr="00967013" w:rsidRDefault="007B3E18" w:rsidP="007B3E18">
            <w:pPr>
              <w:pStyle w:val="2f2"/>
              <w:ind w:left="0"/>
              <w:rPr>
                <w:lang w:eastAsia="zh-CN"/>
              </w:rPr>
            </w:pPr>
            <w:r w:rsidRPr="00967013">
              <w:rPr>
                <w:lang w:eastAsia="zh-CN"/>
              </w:rPr>
              <w:t xml:space="preserve">                   datazoom_opts=[opts.DataZoomOpts(range_end=500,is_zoom_lock=False)],</w:t>
            </w:r>
          </w:p>
          <w:p w14:paraId="6ADD2E1D" w14:textId="77777777" w:rsidR="007B3E18" w:rsidRPr="00967013" w:rsidRDefault="007B3E18" w:rsidP="007B3E18">
            <w:pPr>
              <w:pStyle w:val="2f2"/>
              <w:ind w:left="0"/>
              <w:rPr>
                <w:lang w:eastAsia="zh-CN"/>
              </w:rPr>
            </w:pPr>
            <w:r w:rsidRPr="00967013">
              <w:rPr>
                <w:lang w:eastAsia="zh-CN"/>
              </w:rPr>
              <w:t xml:space="preserve">                   xaxis_opts=opts.AxisOpts(axislabel_opts=opts.LabelOpts(rotate=-30)),</w:t>
            </w:r>
          </w:p>
          <w:p w14:paraId="423EF796" w14:textId="77777777" w:rsidR="007B3E18" w:rsidRPr="00967013" w:rsidRDefault="007B3E18" w:rsidP="007B3E18">
            <w:pPr>
              <w:pStyle w:val="2f2"/>
              <w:ind w:left="0"/>
              <w:rPr>
                <w:lang w:eastAsia="zh-CN"/>
              </w:rPr>
            </w:pPr>
            <w:r w:rsidRPr="00967013">
              <w:rPr>
                <w:lang w:eastAsia="zh-CN"/>
              </w:rPr>
              <w:t xml:space="preserve">                   yaxis_opts=opts.AxisOpts(axislabel_opts=opts.LabelOpts(formatter = '{value} (</w:t>
            </w:r>
            <w:r w:rsidRPr="00967013">
              <w:rPr>
                <w:lang w:eastAsia="zh-CN"/>
              </w:rPr>
              <w:t>百万元</w:t>
            </w:r>
            <w:r w:rsidRPr="00967013">
              <w:rPr>
                <w:lang w:eastAsia="zh-CN"/>
              </w:rPr>
              <w:t xml:space="preserve">)')), </w:t>
            </w:r>
          </w:p>
          <w:p w14:paraId="7C4397CB" w14:textId="50F5B77A" w:rsidR="007B3E18" w:rsidRPr="00967013" w:rsidRDefault="007B3E18" w:rsidP="007B3E18">
            <w:pPr>
              <w:pStyle w:val="2f2"/>
              <w:ind w:left="0"/>
              <w:rPr>
                <w:lang w:eastAsia="zh-CN"/>
              </w:rPr>
            </w:pPr>
            <w:r w:rsidRPr="00967013">
              <w:rPr>
                <w:lang w:eastAsia="zh-CN"/>
              </w:rPr>
              <w:t xml:space="preserve">           ))</w:t>
            </w:r>
          </w:p>
          <w:p w14:paraId="43393673" w14:textId="056AECF6" w:rsidR="007B3E18" w:rsidRPr="008D39A4" w:rsidRDefault="007B3E18" w:rsidP="005E71D0">
            <w:pPr>
              <w:pStyle w:val="2f2"/>
              <w:ind w:left="0"/>
              <w:rPr>
                <w:lang w:eastAsia="zh-CN"/>
              </w:rPr>
            </w:pPr>
            <w:r w:rsidRPr="00967013">
              <w:rPr>
                <w:lang w:eastAsia="zh-CN"/>
              </w:rPr>
              <w:t>bar_city.render(</w:t>
            </w:r>
            <w:r w:rsidR="005E71D0" w:rsidRPr="005E71D0">
              <w:rPr>
                <w:lang w:eastAsia="zh-CN"/>
              </w:rPr>
              <w:t xml:space="preserve"> os.path.</w:t>
            </w:r>
            <w:r w:rsidR="005E71D0">
              <w:rPr>
                <w:lang w:eastAsia="zh-CN"/>
              </w:rPr>
              <w:t>join(</w:t>
            </w:r>
            <w:r w:rsidR="00426D4F" w:rsidRPr="00426D4F">
              <w:rPr>
                <w:lang w:eastAsia="zh-CN"/>
              </w:rPr>
              <w:t>os.path.expanduser('~')</w:t>
            </w:r>
            <w:r w:rsidR="005E71D0">
              <w:rPr>
                <w:lang w:eastAsia="zh-CN"/>
              </w:rPr>
              <w:t>,'Desktop','</w:t>
            </w:r>
            <w:r w:rsidR="005E71D0">
              <w:rPr>
                <w:rFonts w:hint="eastAsia"/>
                <w:lang w:eastAsia="zh-CN"/>
              </w:rPr>
              <w:t>bar</w:t>
            </w:r>
            <w:r w:rsidR="005E71D0">
              <w:rPr>
                <w:lang w:eastAsia="zh-CN"/>
              </w:rPr>
              <w:t>_city.html')</w:t>
            </w:r>
            <w:r w:rsidRPr="00967013">
              <w:rPr>
                <w:lang w:eastAsia="zh-CN"/>
              </w:rPr>
              <w:t xml:space="preserve">) </w:t>
            </w:r>
            <w:r w:rsidRPr="00967013">
              <w:rPr>
                <w:color w:val="365F91" w:themeColor="accent1" w:themeShade="BF"/>
                <w:lang w:eastAsia="zh-CN"/>
              </w:rPr>
              <w:t>#</w:t>
            </w:r>
            <w:r w:rsidRPr="00967013">
              <w:rPr>
                <w:color w:val="365F91" w:themeColor="accent1" w:themeShade="BF"/>
                <w:lang w:eastAsia="zh-CN"/>
              </w:rPr>
              <w:t>编译</w:t>
            </w:r>
          </w:p>
        </w:tc>
      </w:tr>
    </w:tbl>
    <w:p w14:paraId="3282B508" w14:textId="77777777" w:rsidR="002E263C" w:rsidRDefault="007B3E18" w:rsidP="00311580">
      <w:pPr>
        <w:pStyle w:val="1e"/>
        <w:rPr>
          <w:rFonts w:hint="eastAsia"/>
        </w:rPr>
      </w:pPr>
      <w:r>
        <w:t>先绘制好浙江省所管辖的各市区</w:t>
      </w:r>
      <w:r>
        <w:t>GMV</w:t>
      </w:r>
      <w:r>
        <w:t>统计图</w:t>
      </w:r>
      <w:r>
        <w:rPr>
          <w:rFonts w:hint="eastAsia"/>
        </w:rPr>
        <w:t>，</w:t>
      </w:r>
      <w:r>
        <w:t>这样我们就可以直接使用</w:t>
      </w:r>
      <w:r>
        <w:rPr>
          <w:rFonts w:hint="eastAsia"/>
        </w:rPr>
        <w:t>Pyecharts</w:t>
      </w:r>
      <w:r>
        <w:rPr>
          <w:rFonts w:hint="eastAsia"/>
        </w:rPr>
        <w:t>帮我们</w:t>
      </w:r>
      <w:r>
        <w:t>编译好的</w:t>
      </w:r>
      <w:r>
        <w:t>option</w:t>
      </w:r>
      <w:r>
        <w:rPr>
          <w:rFonts w:hint="eastAsia"/>
        </w:rPr>
        <w:t>_[</w:t>
      </w:r>
      <w:r>
        <w:t>id]</w:t>
      </w:r>
      <w:r>
        <w:t>的内容</w:t>
      </w:r>
      <w:r>
        <w:rPr>
          <w:rFonts w:hint="eastAsia"/>
        </w:rPr>
        <w:t>，</w:t>
      </w:r>
      <w:r>
        <w:t>而不需要自己编写了</w:t>
      </w:r>
      <w:r>
        <w:rPr>
          <w:rFonts w:hint="eastAsia"/>
        </w:rPr>
        <w:t>。</w:t>
      </w:r>
    </w:p>
    <w:p w14:paraId="73C333E3" w14:textId="5B67CAAC" w:rsidR="007B3E18" w:rsidRDefault="007B3E18" w:rsidP="00311580">
      <w:pPr>
        <w:pStyle w:val="1e"/>
        <w:rPr>
          <w:rFonts w:hint="eastAsia"/>
        </w:rPr>
      </w:pPr>
      <w:r>
        <w:rPr>
          <w:rFonts w:hint="eastAsia"/>
        </w:rPr>
        <w:t>下面就是完成下钻和上卷。通过调用</w:t>
      </w:r>
      <w:r>
        <w:rPr>
          <w:rFonts w:hint="eastAsia"/>
        </w:rPr>
        <w:t>.</w:t>
      </w:r>
      <w:r>
        <w:t>o</w:t>
      </w:r>
      <w:r>
        <w:rPr>
          <w:rFonts w:hint="eastAsia"/>
        </w:rPr>
        <w:t>n(</w:t>
      </w:r>
      <w:r>
        <w:t>“click”)</w:t>
      </w:r>
      <w:r>
        <w:t>方法</w:t>
      </w:r>
      <w:r>
        <w:rPr>
          <w:rFonts w:hint="eastAsia"/>
        </w:rPr>
        <w:t>，</w:t>
      </w:r>
      <w:r>
        <w:t>我们可以编写一个鼠标单击事件</w:t>
      </w:r>
      <w:r>
        <w:rPr>
          <w:rFonts w:hint="eastAsia"/>
        </w:rPr>
        <w:t>，</w:t>
      </w:r>
      <w:r>
        <w:t>而事件的结果是一个函数</w:t>
      </w:r>
      <w:r>
        <w:rPr>
          <w:rFonts w:hint="eastAsia"/>
        </w:rPr>
        <w:t>，</w:t>
      </w:r>
      <w:r>
        <w:t>所以我们要用以下的代码</w:t>
      </w:r>
      <w:r>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7B3E18" w14:paraId="2D8C9711" w14:textId="77777777" w:rsidTr="007B3E18">
        <w:trPr>
          <w:cnfStyle w:val="100000000000" w:firstRow="1" w:lastRow="0" w:firstColumn="0" w:lastColumn="0" w:oddVBand="0" w:evenVBand="0" w:oddHBand="0" w:evenHBand="0" w:firstRowFirstColumn="0" w:firstRowLastColumn="0" w:lastRowFirstColumn="0" w:lastRowLastColumn="0"/>
        </w:trPr>
        <w:tc>
          <w:tcPr>
            <w:tcW w:w="8586" w:type="dxa"/>
          </w:tcPr>
          <w:p w14:paraId="64255700" w14:textId="298C4283" w:rsidR="007B3E18" w:rsidRPr="007B3E18" w:rsidRDefault="007B3E18" w:rsidP="007B3E18">
            <w:pPr>
              <w:pStyle w:val="2f2"/>
              <w:ind w:left="0"/>
              <w:rPr>
                <w:lang w:eastAsia="zh-CN"/>
              </w:rPr>
            </w:pPr>
            <w:r>
              <w:rPr>
                <w:lang w:eastAsia="zh-CN"/>
              </w:rPr>
              <w:lastRenderedPageBreak/>
              <w:t xml:space="preserve">id_province = bar_province.chart_id </w:t>
            </w:r>
            <w:r w:rsidRPr="007B3E18">
              <w:rPr>
                <w:color w:val="365F91" w:themeColor="accent1" w:themeShade="BF"/>
                <w:lang w:eastAsia="zh-CN"/>
              </w:rPr>
              <w:t>#</w:t>
            </w:r>
            <w:r w:rsidRPr="007B3E18">
              <w:rPr>
                <w:color w:val="365F91" w:themeColor="accent1" w:themeShade="BF"/>
                <w:lang w:eastAsia="zh-CN"/>
              </w:rPr>
              <w:t>获取全国各省</w:t>
            </w:r>
            <w:r w:rsidRPr="007B3E18">
              <w:rPr>
                <w:color w:val="365F91" w:themeColor="accent1" w:themeShade="BF"/>
                <w:lang w:eastAsia="zh-CN"/>
              </w:rPr>
              <w:t>GMV</w:t>
            </w:r>
            <w:r w:rsidRPr="007B3E18">
              <w:rPr>
                <w:color w:val="365F91" w:themeColor="accent1" w:themeShade="BF"/>
                <w:lang w:eastAsia="zh-CN"/>
              </w:rPr>
              <w:t>统计图的</w:t>
            </w:r>
            <w:r w:rsidRPr="007B3E18">
              <w:rPr>
                <w:color w:val="365F91" w:themeColor="accent1" w:themeShade="BF"/>
                <w:lang w:eastAsia="zh-CN"/>
              </w:rPr>
              <w:t>id</w:t>
            </w:r>
            <w:r w:rsidRPr="007B3E18">
              <w:rPr>
                <w:color w:val="365F91" w:themeColor="accent1" w:themeShade="BF"/>
                <w:lang w:eastAsia="zh-CN"/>
              </w:rPr>
              <w:t>，以便完成后续的上卷下钻操作</w:t>
            </w:r>
          </w:p>
          <w:p w14:paraId="07879A15" w14:textId="77777777" w:rsidR="007B3E18" w:rsidRDefault="007B3E18" w:rsidP="007B3E18">
            <w:pPr>
              <w:pStyle w:val="2f2"/>
              <w:ind w:left="0"/>
              <w:rPr>
                <w:lang w:eastAsia="zh-CN"/>
              </w:rPr>
            </w:pPr>
            <w:r>
              <w:rPr>
                <w:lang w:eastAsia="zh-CN"/>
              </w:rPr>
              <w:t xml:space="preserve">id_city = bar_city.chart_id </w:t>
            </w:r>
            <w:r w:rsidRPr="007B3E18">
              <w:rPr>
                <w:color w:val="365F91" w:themeColor="accent1" w:themeShade="BF"/>
                <w:lang w:eastAsia="zh-CN"/>
              </w:rPr>
              <w:t>#</w:t>
            </w:r>
            <w:r w:rsidRPr="007B3E18">
              <w:rPr>
                <w:color w:val="365F91" w:themeColor="accent1" w:themeShade="BF"/>
                <w:lang w:eastAsia="zh-CN"/>
              </w:rPr>
              <w:t>获取浙江省所管辖的各市区</w:t>
            </w:r>
            <w:r w:rsidRPr="007B3E18">
              <w:rPr>
                <w:color w:val="365F91" w:themeColor="accent1" w:themeShade="BF"/>
                <w:lang w:eastAsia="zh-CN"/>
              </w:rPr>
              <w:t>GMV</w:t>
            </w:r>
            <w:r w:rsidRPr="007B3E18">
              <w:rPr>
                <w:color w:val="365F91" w:themeColor="accent1" w:themeShade="BF"/>
                <w:lang w:eastAsia="zh-CN"/>
              </w:rPr>
              <w:t>统计图的</w:t>
            </w:r>
            <w:r w:rsidRPr="007B3E18">
              <w:rPr>
                <w:color w:val="365F91" w:themeColor="accent1" w:themeShade="BF"/>
                <w:lang w:eastAsia="zh-CN"/>
              </w:rPr>
              <w:t>id</w:t>
            </w:r>
            <w:r w:rsidRPr="007B3E18">
              <w:rPr>
                <w:color w:val="365F91" w:themeColor="accent1" w:themeShade="BF"/>
                <w:lang w:eastAsia="zh-CN"/>
              </w:rPr>
              <w:t>，以便完成后续的上卷下钻操作</w:t>
            </w:r>
          </w:p>
          <w:p w14:paraId="782ECD80" w14:textId="774279B7" w:rsidR="007B3E18" w:rsidRDefault="007F3356" w:rsidP="007B3E18">
            <w:pPr>
              <w:pStyle w:val="2f2"/>
              <w:ind w:left="0"/>
              <w:rPr>
                <w:lang w:eastAsia="zh-CN"/>
              </w:rPr>
            </w:pPr>
            <w:r>
              <w:rPr>
                <w:lang w:eastAsia="zh-CN"/>
              </w:rPr>
              <w:t>f2 = open(</w:t>
            </w:r>
            <w:r w:rsidRPr="005E71D0">
              <w:rPr>
                <w:lang w:eastAsia="zh-CN"/>
              </w:rPr>
              <w:t>os.path.</w:t>
            </w:r>
            <w:r>
              <w:rPr>
                <w:lang w:eastAsia="zh-CN"/>
              </w:rPr>
              <w:t>join(</w:t>
            </w:r>
            <w:r w:rsidR="00426D4F" w:rsidRPr="00426D4F">
              <w:rPr>
                <w:lang w:eastAsia="zh-CN"/>
              </w:rPr>
              <w:t>os.path.expanduser('~')</w:t>
            </w:r>
            <w:r>
              <w:rPr>
                <w:lang w:eastAsia="zh-CN"/>
              </w:rPr>
              <w:t>,'Desktop','</w:t>
            </w:r>
            <w:r>
              <w:rPr>
                <w:rFonts w:hint="eastAsia"/>
                <w:lang w:eastAsia="zh-CN"/>
              </w:rPr>
              <w:t>bar</w:t>
            </w:r>
            <w:r>
              <w:rPr>
                <w:lang w:eastAsia="zh-CN"/>
              </w:rPr>
              <w:t>_city.html')</w:t>
            </w:r>
            <w:r w:rsidR="007B3E18">
              <w:rPr>
                <w:lang w:eastAsia="zh-CN"/>
              </w:rPr>
              <w:t xml:space="preserve">,'r') </w:t>
            </w:r>
            <w:r w:rsidR="007B3E18" w:rsidRPr="007B3E18">
              <w:rPr>
                <w:color w:val="365F91" w:themeColor="accent1" w:themeShade="BF"/>
                <w:lang w:eastAsia="zh-CN"/>
              </w:rPr>
              <w:t>#</w:t>
            </w:r>
            <w:r w:rsidR="007B3E18" w:rsidRPr="007B3E18">
              <w:rPr>
                <w:color w:val="365F91" w:themeColor="accent1" w:themeShade="BF"/>
                <w:lang w:eastAsia="zh-CN"/>
              </w:rPr>
              <w:t>读取浙江省所管辖的各市区</w:t>
            </w:r>
            <w:r w:rsidR="007B3E18" w:rsidRPr="007B3E18">
              <w:rPr>
                <w:color w:val="365F91" w:themeColor="accent1" w:themeShade="BF"/>
                <w:lang w:eastAsia="zh-CN"/>
              </w:rPr>
              <w:t>GMV</w:t>
            </w:r>
            <w:r w:rsidR="007B3E18" w:rsidRPr="007B3E18">
              <w:rPr>
                <w:color w:val="365F91" w:themeColor="accent1" w:themeShade="BF"/>
                <w:lang w:eastAsia="zh-CN"/>
              </w:rPr>
              <w:t>统计图的代码，方便将数据和配置信息插入到新的文件中</w:t>
            </w:r>
          </w:p>
          <w:p w14:paraId="368E9858" w14:textId="17085D5C" w:rsidR="007B3E18" w:rsidRDefault="007B3E18" w:rsidP="007B3E18">
            <w:pPr>
              <w:pStyle w:val="2f2"/>
              <w:ind w:left="0"/>
              <w:rPr>
                <w:lang w:eastAsia="zh-CN"/>
              </w:rPr>
            </w:pPr>
            <w:r>
              <w:rPr>
                <w:lang w:eastAsia="zh-CN"/>
              </w:rPr>
              <w:t>content2 = f2.readlines()</w:t>
            </w:r>
            <w:r w:rsidR="002E263C" w:rsidRPr="002B6481">
              <w:rPr>
                <w:color w:val="365F91" w:themeColor="accent1" w:themeShade="BF"/>
                <w:lang w:eastAsia="zh-CN"/>
              </w:rPr>
              <w:t>#</w:t>
            </w:r>
            <w:r w:rsidR="002E263C" w:rsidRPr="002B6481">
              <w:rPr>
                <w:color w:val="365F91" w:themeColor="accent1" w:themeShade="BF"/>
                <w:lang w:eastAsia="zh-CN"/>
              </w:rPr>
              <w:t>使用</w:t>
            </w:r>
            <w:r w:rsidR="002E263C" w:rsidRPr="002B6481">
              <w:rPr>
                <w:color w:val="365F91" w:themeColor="accent1" w:themeShade="BF"/>
                <w:lang w:eastAsia="zh-CN"/>
              </w:rPr>
              <w:t>readlines</w:t>
            </w:r>
            <w:r w:rsidR="002E263C" w:rsidRPr="002B6481">
              <w:rPr>
                <w:color w:val="365F91" w:themeColor="accent1" w:themeShade="BF"/>
                <w:lang w:eastAsia="zh-CN"/>
              </w:rPr>
              <w:t>方法，将读取后的文件内容保存为列表形式，每一行是列表中的一个元素</w:t>
            </w:r>
            <w:r w:rsidR="002E263C">
              <w:rPr>
                <w:lang w:eastAsia="zh-CN"/>
              </w:rPr>
              <w:t>。</w:t>
            </w:r>
          </w:p>
          <w:p w14:paraId="177730BA" w14:textId="77777777" w:rsidR="007B3E18" w:rsidRDefault="007B3E18" w:rsidP="007B3E18">
            <w:pPr>
              <w:pStyle w:val="2f2"/>
              <w:ind w:left="0"/>
              <w:rPr>
                <w:lang w:eastAsia="zh-CN"/>
              </w:rPr>
            </w:pPr>
            <w:r>
              <w:rPr>
                <w:lang w:eastAsia="zh-CN"/>
              </w:rPr>
              <w:t xml:space="preserve">f2.close()  </w:t>
            </w:r>
            <w:r w:rsidRPr="007B3E18">
              <w:rPr>
                <w:color w:val="365F91" w:themeColor="accent1" w:themeShade="BF"/>
                <w:lang w:eastAsia="zh-CN"/>
              </w:rPr>
              <w:t>#</w:t>
            </w:r>
            <w:r w:rsidRPr="007B3E18">
              <w:rPr>
                <w:color w:val="365F91" w:themeColor="accent1" w:themeShade="BF"/>
                <w:lang w:eastAsia="zh-CN"/>
              </w:rPr>
              <w:t>使用</w:t>
            </w:r>
            <w:r w:rsidRPr="007B3E18">
              <w:rPr>
                <w:color w:val="365F91" w:themeColor="accent1" w:themeShade="BF"/>
                <w:lang w:eastAsia="zh-CN"/>
              </w:rPr>
              <w:t>open</w:t>
            </w:r>
            <w:r w:rsidRPr="007B3E18">
              <w:rPr>
                <w:color w:val="365F91" w:themeColor="accent1" w:themeShade="BF"/>
                <w:lang w:eastAsia="zh-CN"/>
              </w:rPr>
              <w:t>函数后一定要记得</w:t>
            </w:r>
            <w:r w:rsidRPr="007B3E18">
              <w:rPr>
                <w:color w:val="365F91" w:themeColor="accent1" w:themeShade="BF"/>
                <w:lang w:eastAsia="zh-CN"/>
              </w:rPr>
              <w:t>close</w:t>
            </w:r>
            <w:r w:rsidRPr="007B3E18">
              <w:rPr>
                <w:color w:val="365F91" w:themeColor="accent1" w:themeShade="BF"/>
                <w:lang w:eastAsia="zh-CN"/>
              </w:rPr>
              <w:t>，否则会一直占用该文件，造成</w:t>
            </w:r>
            <w:r w:rsidRPr="007B3E18">
              <w:rPr>
                <w:color w:val="365F91" w:themeColor="accent1" w:themeShade="BF"/>
                <w:lang w:eastAsia="zh-CN"/>
              </w:rPr>
              <w:t>‘permission denied’</w:t>
            </w:r>
            <w:r w:rsidRPr="007B3E18">
              <w:rPr>
                <w:color w:val="365F91" w:themeColor="accent1" w:themeShade="BF"/>
                <w:lang w:eastAsia="zh-CN"/>
              </w:rPr>
              <w:t>错误，影响下一次操作</w:t>
            </w:r>
            <w:r>
              <w:rPr>
                <w:lang w:eastAsia="zh-CN"/>
              </w:rPr>
              <w:t>。</w:t>
            </w:r>
          </w:p>
          <w:p w14:paraId="5295115B" w14:textId="5498EA59" w:rsidR="007B3E18" w:rsidRDefault="007B3E18" w:rsidP="007B3E18">
            <w:pPr>
              <w:pStyle w:val="2f2"/>
              <w:ind w:left="0"/>
              <w:rPr>
                <w:lang w:eastAsia="zh-CN"/>
              </w:rPr>
            </w:pPr>
            <w:r>
              <w:rPr>
                <w:noProof/>
                <w:color w:val="4F81BD" w:themeColor="accent1"/>
                <w:lang w:eastAsia="zh-CN"/>
              </w:rPr>
              <mc:AlternateContent>
                <mc:Choice Requires="wps">
                  <w:drawing>
                    <wp:anchor distT="0" distB="0" distL="114300" distR="114300" simplePos="0" relativeHeight="251673088" behindDoc="0" locked="0" layoutInCell="1" allowOverlap="1" wp14:anchorId="09634428" wp14:editId="114AC78F">
                      <wp:simplePos x="0" y="0"/>
                      <wp:positionH relativeFrom="column">
                        <wp:posOffset>1476012</wp:posOffset>
                      </wp:positionH>
                      <wp:positionV relativeFrom="paragraph">
                        <wp:posOffset>201839</wp:posOffset>
                      </wp:positionV>
                      <wp:extent cx="1632857" cy="163286"/>
                      <wp:effectExtent l="0" t="0" r="24765" b="27305"/>
                      <wp:wrapNone/>
                      <wp:docPr id="12" name="矩形 12"/>
                      <wp:cNvGraphicFramePr/>
                      <a:graphic xmlns:a="http://schemas.openxmlformats.org/drawingml/2006/main">
                        <a:graphicData uri="http://schemas.microsoft.com/office/word/2010/wordprocessingShape">
                          <wps:wsp>
                            <wps:cNvSpPr/>
                            <wps:spPr>
                              <a:xfrm>
                                <a:off x="0" y="0"/>
                                <a:ext cx="1632857" cy="16328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04C2CC" id="矩形 12" o:spid="_x0000_s1026" style="position:absolute;left:0;text-align:left;margin-left:116.2pt;margin-top:15.9pt;width:128.55pt;height:12.8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" filled="f" strokecolor="#c00000" strokeweight="2pt"/>
                  </w:pict>
                </mc:Fallback>
              </mc:AlternateContent>
            </w:r>
            <w:r w:rsidRPr="007B3E18">
              <w:rPr>
                <w:color w:val="365F91" w:themeColor="accent1" w:themeShade="BF"/>
                <w:lang w:eastAsia="zh-CN"/>
              </w:rPr>
              <w:t>#</w:t>
            </w:r>
            <w:r w:rsidRPr="007B3E18">
              <w:rPr>
                <w:color w:val="365F91" w:themeColor="accent1" w:themeShade="BF"/>
                <w:lang w:eastAsia="zh-CN"/>
              </w:rPr>
              <w:t>下面是新添加的内容，也就是完整的鼠标点击事件。</w:t>
            </w:r>
          </w:p>
          <w:p w14:paraId="3BC7BC55" w14:textId="7F7670AC" w:rsidR="007B3E18" w:rsidRDefault="007B3E18" w:rsidP="007B3E18">
            <w:pPr>
              <w:pStyle w:val="2f2"/>
              <w:ind w:left="0"/>
              <w:rPr>
                <w:lang w:eastAsia="zh-CN"/>
              </w:rPr>
            </w:pPr>
            <w:r>
              <w:rPr>
                <w:lang w:eastAsia="zh-CN"/>
              </w:rPr>
              <w:t xml:space="preserve">add_in = ['        chart_%s.on("click", function (params) {\n'% id_province]+\ </w:t>
            </w:r>
            <w:r w:rsidR="00420086">
              <w:rPr>
                <w:lang w:eastAsia="zh-CN"/>
              </w:rPr>
              <w:t xml:space="preserve"> </w:t>
            </w:r>
            <w:r w:rsidRPr="007B3E18">
              <w:rPr>
                <w:color w:val="365F91" w:themeColor="accent1" w:themeShade="BF"/>
                <w:lang w:eastAsia="zh-CN"/>
              </w:rPr>
              <w:t>#.on</w:t>
            </w:r>
            <w:r w:rsidRPr="007B3E18">
              <w:rPr>
                <w:color w:val="365F91" w:themeColor="accent1" w:themeShade="BF"/>
                <w:lang w:eastAsia="zh-CN"/>
              </w:rPr>
              <w:t>表示一个触发事件，</w:t>
            </w:r>
            <w:r w:rsidRPr="007B3E18">
              <w:rPr>
                <w:color w:val="365F91" w:themeColor="accent1" w:themeShade="BF"/>
                <w:lang w:eastAsia="zh-CN"/>
              </w:rPr>
              <w:t>"click"</w:t>
            </w:r>
            <w:r w:rsidRPr="007B3E18">
              <w:rPr>
                <w:color w:val="365F91" w:themeColor="accent1" w:themeShade="BF"/>
                <w:lang w:eastAsia="zh-CN"/>
              </w:rPr>
              <w:t>表示鼠标单击，</w:t>
            </w:r>
            <w:r w:rsidRPr="007B3E18">
              <w:rPr>
                <w:color w:val="365F91" w:themeColor="accent1" w:themeShade="BF"/>
                <w:lang w:eastAsia="zh-CN"/>
              </w:rPr>
              <w:t xml:space="preserve">function (params) </w:t>
            </w:r>
            <w:r w:rsidRPr="007B3E18">
              <w:rPr>
                <w:color w:val="365F91" w:themeColor="accent1" w:themeShade="BF"/>
                <w:lang w:eastAsia="zh-CN"/>
              </w:rPr>
              <w:t>表示这是一个函数，所需要的是</w:t>
            </w:r>
            <w:r w:rsidRPr="007B3E18">
              <w:rPr>
                <w:color w:val="365F91" w:themeColor="accent1" w:themeShade="BF"/>
                <w:lang w:eastAsia="zh-CN"/>
              </w:rPr>
              <w:t>params</w:t>
            </w:r>
            <w:r w:rsidRPr="007B3E18">
              <w:rPr>
                <w:color w:val="365F91" w:themeColor="accent1" w:themeShade="BF"/>
                <w:lang w:eastAsia="zh-CN"/>
              </w:rPr>
              <w:t>这些参数，其中就有所点击数据对应的</w:t>
            </w:r>
            <w:r w:rsidRPr="007B3E18">
              <w:rPr>
                <w:color w:val="365F91" w:themeColor="accent1" w:themeShade="BF"/>
                <w:lang w:eastAsia="zh-CN"/>
              </w:rPr>
              <w:t>name</w:t>
            </w:r>
          </w:p>
          <w:p w14:paraId="7890CE69" w14:textId="3937F924" w:rsidR="007B3E18" w:rsidRDefault="007B3E18" w:rsidP="007B3E18">
            <w:pPr>
              <w:pStyle w:val="2f2"/>
              <w:ind w:left="0"/>
              <w:rPr>
                <w:lang w:eastAsia="zh-CN"/>
              </w:rPr>
            </w:pPr>
            <w:r>
              <w:rPr>
                <w:lang w:eastAsia="zh-CN"/>
              </w:rPr>
              <w:t xml:space="preserve">         ['            if (params.name=="</w:t>
            </w:r>
            <w:r>
              <w:rPr>
                <w:lang w:eastAsia="zh-CN"/>
              </w:rPr>
              <w:t>浙江省</w:t>
            </w:r>
            <w:r>
              <w:rPr>
                <w:lang w:eastAsia="zh-CN"/>
              </w:rPr>
              <w:t xml:space="preserve">"){\n']+\ </w:t>
            </w:r>
            <w:r w:rsidR="00420086">
              <w:rPr>
                <w:lang w:eastAsia="zh-CN"/>
              </w:rPr>
              <w:t xml:space="preserve"> </w:t>
            </w:r>
            <w:r w:rsidRPr="007B3E18">
              <w:rPr>
                <w:color w:val="365F91" w:themeColor="accent1" w:themeShade="BF"/>
                <w:lang w:eastAsia="zh-CN"/>
              </w:rPr>
              <w:t>#</w:t>
            </w:r>
            <w:r w:rsidRPr="007B3E18">
              <w:rPr>
                <w:color w:val="365F91" w:themeColor="accent1" w:themeShade="BF"/>
                <w:lang w:eastAsia="zh-CN"/>
              </w:rPr>
              <w:t>如果数据的</w:t>
            </w:r>
            <w:r w:rsidRPr="007B3E18">
              <w:rPr>
                <w:color w:val="365F91" w:themeColor="accent1" w:themeShade="BF"/>
                <w:lang w:eastAsia="zh-CN"/>
              </w:rPr>
              <w:t>name</w:t>
            </w:r>
            <w:r w:rsidRPr="007B3E18">
              <w:rPr>
                <w:color w:val="365F91" w:themeColor="accent1" w:themeShade="BF"/>
                <w:lang w:eastAsia="zh-CN"/>
              </w:rPr>
              <w:t>等于</w:t>
            </w:r>
            <w:r w:rsidRPr="007B3E18">
              <w:rPr>
                <w:color w:val="365F91" w:themeColor="accent1" w:themeShade="BF"/>
                <w:lang w:eastAsia="zh-CN"/>
              </w:rPr>
              <w:t>“</w:t>
            </w:r>
            <w:r w:rsidRPr="007B3E18">
              <w:rPr>
                <w:color w:val="365F91" w:themeColor="accent1" w:themeShade="BF"/>
                <w:lang w:eastAsia="zh-CN"/>
              </w:rPr>
              <w:t>浙江省</w:t>
            </w:r>
            <w:r w:rsidRPr="007B3E18">
              <w:rPr>
                <w:color w:val="365F91" w:themeColor="accent1" w:themeShade="BF"/>
                <w:lang w:eastAsia="zh-CN"/>
              </w:rPr>
              <w:t>”</w:t>
            </w:r>
            <w:r w:rsidRPr="007B3E18">
              <w:rPr>
                <w:color w:val="365F91" w:themeColor="accent1" w:themeShade="BF"/>
                <w:lang w:eastAsia="zh-CN"/>
              </w:rPr>
              <w:t>，说明我们鼠标单击了</w:t>
            </w:r>
            <w:r w:rsidRPr="007B3E18">
              <w:rPr>
                <w:color w:val="365F91" w:themeColor="accent1" w:themeShade="BF"/>
                <w:lang w:eastAsia="zh-CN"/>
              </w:rPr>
              <w:t>“</w:t>
            </w:r>
            <w:r w:rsidRPr="007B3E18">
              <w:rPr>
                <w:color w:val="365F91" w:themeColor="accent1" w:themeShade="BF"/>
                <w:lang w:eastAsia="zh-CN"/>
              </w:rPr>
              <w:t>浙江省</w:t>
            </w:r>
            <w:r w:rsidRPr="007B3E18">
              <w:rPr>
                <w:color w:val="365F91" w:themeColor="accent1" w:themeShade="BF"/>
                <w:lang w:eastAsia="zh-CN"/>
              </w:rPr>
              <w:t>”</w:t>
            </w:r>
            <w:r w:rsidRPr="007B3E18">
              <w:rPr>
                <w:color w:val="365F91" w:themeColor="accent1" w:themeShade="BF"/>
                <w:lang w:eastAsia="zh-CN"/>
              </w:rPr>
              <w:t>对应的那条柱子，于是开始下列操作</w:t>
            </w:r>
            <w:r>
              <w:rPr>
                <w:lang w:eastAsia="zh-CN"/>
              </w:rPr>
              <w:t>。</w:t>
            </w:r>
          </w:p>
          <w:p w14:paraId="664B8190" w14:textId="335DB771" w:rsidR="007B3E18" w:rsidRDefault="007B3E18" w:rsidP="007B3E18">
            <w:pPr>
              <w:pStyle w:val="2f2"/>
              <w:ind w:left="0"/>
              <w:rPr>
                <w:lang w:eastAsia="zh-CN"/>
              </w:rPr>
            </w:pPr>
            <w:r>
              <w:rPr>
                <w:lang w:eastAsia="zh-CN"/>
              </w:rPr>
              <w:t xml:space="preserve">         ['               chart_%s.clear();\n'% id_province]+\ </w:t>
            </w:r>
            <w:r w:rsidR="00420086">
              <w:rPr>
                <w:lang w:eastAsia="zh-CN"/>
              </w:rPr>
              <w:t xml:space="preserve"> </w:t>
            </w:r>
            <w:r w:rsidRPr="007B3E18">
              <w:rPr>
                <w:color w:val="365F91" w:themeColor="accent1" w:themeShade="BF"/>
                <w:lang w:eastAsia="zh-CN"/>
              </w:rPr>
              <w:t>#</w:t>
            </w:r>
            <w:r w:rsidRPr="007B3E18">
              <w:rPr>
                <w:color w:val="365F91" w:themeColor="accent1" w:themeShade="BF"/>
                <w:lang w:eastAsia="zh-CN"/>
              </w:rPr>
              <w:t>调用</w:t>
            </w:r>
            <w:r w:rsidRPr="007B3E18">
              <w:rPr>
                <w:color w:val="365F91" w:themeColor="accent1" w:themeShade="BF"/>
                <w:lang w:eastAsia="zh-CN"/>
              </w:rPr>
              <w:t>clear</w:t>
            </w:r>
            <w:r w:rsidRPr="007B3E18">
              <w:rPr>
                <w:color w:val="365F91" w:themeColor="accent1" w:themeShade="BF"/>
                <w:lang w:eastAsia="zh-CN"/>
              </w:rPr>
              <w:t>方法清空画布</w:t>
            </w:r>
          </w:p>
          <w:p w14:paraId="79B64F0B" w14:textId="2D53356E" w:rsidR="007B3E18" w:rsidRDefault="007B3E18" w:rsidP="007B3E18">
            <w:pPr>
              <w:pStyle w:val="2f2"/>
              <w:ind w:left="0"/>
              <w:rPr>
                <w:lang w:eastAsia="zh-CN"/>
              </w:rPr>
            </w:pPr>
            <w:r>
              <w:rPr>
                <w:lang w:eastAsia="zh-CN"/>
              </w:rPr>
              <w:t xml:space="preserve">         content2[13:-4]+\ </w:t>
            </w:r>
            <w:r w:rsidR="00420086">
              <w:rPr>
                <w:lang w:eastAsia="zh-CN"/>
              </w:rPr>
              <w:t xml:space="preserve"> </w:t>
            </w:r>
            <w:r w:rsidRPr="007B3E18">
              <w:rPr>
                <w:color w:val="365F91" w:themeColor="accent1" w:themeShade="BF"/>
                <w:lang w:eastAsia="zh-CN"/>
              </w:rPr>
              <w:t>#</w:t>
            </w:r>
            <w:r w:rsidRPr="007B3E18">
              <w:rPr>
                <w:color w:val="365F91" w:themeColor="accent1" w:themeShade="BF"/>
                <w:lang w:eastAsia="zh-CN"/>
              </w:rPr>
              <w:t>加入</w:t>
            </w:r>
            <w:r w:rsidRPr="007B3E18">
              <w:rPr>
                <w:color w:val="365F91" w:themeColor="accent1" w:themeShade="BF"/>
                <w:lang w:eastAsia="zh-CN"/>
              </w:rPr>
              <w:t>bar_city.html</w:t>
            </w:r>
            <w:r w:rsidRPr="007B3E18">
              <w:rPr>
                <w:color w:val="365F91" w:themeColor="accent1" w:themeShade="BF"/>
                <w:lang w:eastAsia="zh-CN"/>
              </w:rPr>
              <w:t>的</w:t>
            </w:r>
            <w:r w:rsidRPr="007B3E18">
              <w:rPr>
                <w:color w:val="365F91" w:themeColor="accent1" w:themeShade="BF"/>
                <w:lang w:eastAsia="zh-CN"/>
              </w:rPr>
              <w:t>option</w:t>
            </w:r>
            <w:r w:rsidRPr="007B3E18">
              <w:rPr>
                <w:color w:val="365F91" w:themeColor="accent1" w:themeShade="BF"/>
                <w:lang w:eastAsia="zh-CN"/>
              </w:rPr>
              <w:t>变量的内容，也就是浙江省所管辖的各市区</w:t>
            </w:r>
            <w:r w:rsidRPr="007B3E18">
              <w:rPr>
                <w:color w:val="365F91" w:themeColor="accent1" w:themeShade="BF"/>
                <w:lang w:eastAsia="zh-CN"/>
              </w:rPr>
              <w:t>GMV</w:t>
            </w:r>
            <w:r w:rsidRPr="007B3E18">
              <w:rPr>
                <w:color w:val="365F91" w:themeColor="accent1" w:themeShade="BF"/>
                <w:lang w:eastAsia="zh-CN"/>
              </w:rPr>
              <w:t>统计图所有的数据以及配置信息</w:t>
            </w:r>
          </w:p>
          <w:p w14:paraId="6203621D" w14:textId="6C358C75" w:rsidR="007B3E18" w:rsidRDefault="007B3E18" w:rsidP="007B3E18">
            <w:pPr>
              <w:pStyle w:val="2f2"/>
              <w:ind w:left="0"/>
              <w:rPr>
                <w:lang w:eastAsia="zh-CN"/>
              </w:rPr>
            </w:pPr>
            <w:r>
              <w:rPr>
                <w:lang w:eastAsia="zh-CN"/>
              </w:rPr>
              <w:t xml:space="preserve">         ['               chart_%s.setOption(option_%s);\n'% (id_province,id_city)]+\ </w:t>
            </w:r>
            <w:r w:rsidR="00420086">
              <w:rPr>
                <w:lang w:eastAsia="zh-CN"/>
              </w:rPr>
              <w:t xml:space="preserve"> </w:t>
            </w:r>
            <w:r w:rsidRPr="007B3E18">
              <w:rPr>
                <w:color w:val="365F91" w:themeColor="accent1" w:themeShade="BF"/>
                <w:lang w:eastAsia="zh-CN"/>
              </w:rPr>
              <w:t>#</w:t>
            </w:r>
            <w:r w:rsidRPr="007B3E18">
              <w:rPr>
                <w:color w:val="365F91" w:themeColor="accent1" w:themeShade="BF"/>
                <w:lang w:eastAsia="zh-CN"/>
              </w:rPr>
              <w:t>将新的</w:t>
            </w:r>
            <w:r w:rsidRPr="007B3E18">
              <w:rPr>
                <w:color w:val="365F91" w:themeColor="accent1" w:themeShade="BF"/>
                <w:lang w:eastAsia="zh-CN"/>
              </w:rPr>
              <w:t>option</w:t>
            </w:r>
            <w:r w:rsidRPr="007B3E18">
              <w:rPr>
                <w:color w:val="365F91" w:themeColor="accent1" w:themeShade="BF"/>
                <w:lang w:eastAsia="zh-CN"/>
              </w:rPr>
              <w:t>传递给画布，完成数据的可视化</w:t>
            </w:r>
          </w:p>
          <w:p w14:paraId="36D7DBF6" w14:textId="5D5A59FD" w:rsidR="007B3E18" w:rsidRDefault="007B3E18" w:rsidP="007B3E18">
            <w:pPr>
              <w:pStyle w:val="2f2"/>
              <w:ind w:left="0"/>
              <w:rPr>
                <w:lang w:eastAsia="zh-CN"/>
              </w:rPr>
            </w:pPr>
            <w:r>
              <w:rPr>
                <w:lang w:eastAsia="zh-CN"/>
              </w:rPr>
              <w:t xml:space="preserve">         ['            }\n']+\ </w:t>
            </w:r>
            <w:r w:rsidR="00420086">
              <w:rPr>
                <w:lang w:eastAsia="zh-CN"/>
              </w:rPr>
              <w:t xml:space="preserve"> </w:t>
            </w:r>
            <w:r w:rsidRPr="007B3E18">
              <w:rPr>
                <w:color w:val="365F91" w:themeColor="accent1" w:themeShade="BF"/>
                <w:lang w:eastAsia="zh-CN"/>
              </w:rPr>
              <w:t>#if</w:t>
            </w:r>
            <w:r w:rsidRPr="007B3E18">
              <w:rPr>
                <w:color w:val="365F91" w:themeColor="accent1" w:themeShade="BF"/>
                <w:lang w:eastAsia="zh-CN"/>
              </w:rPr>
              <w:t>语句的结尾</w:t>
            </w:r>
          </w:p>
          <w:p w14:paraId="121E35A6" w14:textId="6E3B37EB" w:rsidR="007B3E18" w:rsidRDefault="007B3E18" w:rsidP="007B3E18">
            <w:pPr>
              <w:pStyle w:val="2f2"/>
              <w:ind w:left="0"/>
              <w:rPr>
                <w:lang w:eastAsia="zh-CN"/>
              </w:rPr>
            </w:pPr>
            <w:r>
              <w:rPr>
                <w:lang w:eastAsia="zh-CN"/>
              </w:rPr>
              <w:t xml:space="preserve">         ['            else {\n']+\ </w:t>
            </w:r>
            <w:r w:rsidR="00420086">
              <w:rPr>
                <w:lang w:eastAsia="zh-CN"/>
              </w:rPr>
              <w:t xml:space="preserve"> </w:t>
            </w:r>
            <w:r w:rsidRPr="007B3E18">
              <w:rPr>
                <w:color w:val="365F91" w:themeColor="accent1" w:themeShade="BF"/>
                <w:lang w:eastAsia="zh-CN"/>
              </w:rPr>
              <w:t>#</w:t>
            </w:r>
            <w:r w:rsidRPr="007B3E18">
              <w:rPr>
                <w:color w:val="365F91" w:themeColor="accent1" w:themeShade="BF"/>
                <w:lang w:eastAsia="zh-CN"/>
              </w:rPr>
              <w:t>从这里开始是上卷。只要鼠标点击的不是省份名称，就返回到初始界面。</w:t>
            </w:r>
          </w:p>
          <w:p w14:paraId="2BFCED82" w14:textId="70DD199F" w:rsidR="007B3E18" w:rsidRDefault="007B3E18" w:rsidP="007B3E18">
            <w:pPr>
              <w:pStyle w:val="2f2"/>
              <w:ind w:left="0"/>
              <w:rPr>
                <w:lang w:eastAsia="zh-CN"/>
              </w:rPr>
            </w:pPr>
            <w:r>
              <w:rPr>
                <w:lang w:eastAsia="zh-CN"/>
              </w:rPr>
              <w:t xml:space="preserve">         ['               chart_%s.clear();\n'% id_province]+\ </w:t>
            </w:r>
            <w:r w:rsidR="00420086">
              <w:rPr>
                <w:lang w:eastAsia="zh-CN"/>
              </w:rPr>
              <w:t xml:space="preserve"> </w:t>
            </w:r>
            <w:r w:rsidRPr="007B3E18">
              <w:rPr>
                <w:color w:val="365F91" w:themeColor="accent1" w:themeShade="BF"/>
                <w:lang w:eastAsia="zh-CN"/>
              </w:rPr>
              <w:t>#</w:t>
            </w:r>
            <w:r w:rsidRPr="007B3E18">
              <w:rPr>
                <w:color w:val="365F91" w:themeColor="accent1" w:themeShade="BF"/>
                <w:lang w:eastAsia="zh-CN"/>
              </w:rPr>
              <w:t>再次清空画布</w:t>
            </w:r>
          </w:p>
          <w:p w14:paraId="213063A7" w14:textId="6D2CCE4A" w:rsidR="007B3E18" w:rsidRDefault="007B3E18" w:rsidP="007B3E18">
            <w:pPr>
              <w:pStyle w:val="2f2"/>
              <w:ind w:left="0"/>
              <w:rPr>
                <w:lang w:eastAsia="zh-CN"/>
              </w:rPr>
            </w:pPr>
            <w:r>
              <w:rPr>
                <w:lang w:eastAsia="zh-CN"/>
              </w:rPr>
              <w:t xml:space="preserve">         ['               chart_%s.setOption(option_%s);\n'% (id_province,id_province)]+\ </w:t>
            </w:r>
            <w:r w:rsidR="00420086">
              <w:rPr>
                <w:lang w:eastAsia="zh-CN"/>
              </w:rPr>
              <w:t xml:space="preserve"> </w:t>
            </w:r>
            <w:r w:rsidRPr="007B3E18">
              <w:rPr>
                <w:color w:val="365F91" w:themeColor="accent1" w:themeShade="BF"/>
                <w:lang w:eastAsia="zh-CN"/>
              </w:rPr>
              <w:t>#</w:t>
            </w:r>
            <w:r w:rsidRPr="007B3E18">
              <w:rPr>
                <w:color w:val="365F91" w:themeColor="accent1" w:themeShade="BF"/>
                <w:lang w:eastAsia="zh-CN"/>
              </w:rPr>
              <w:t>恢复</w:t>
            </w:r>
            <w:r w:rsidRPr="007B3E18">
              <w:rPr>
                <w:color w:val="365F91" w:themeColor="accent1" w:themeShade="BF"/>
                <w:lang w:eastAsia="zh-CN"/>
              </w:rPr>
              <w:t>bar_province.html</w:t>
            </w:r>
            <w:r w:rsidRPr="007B3E18">
              <w:rPr>
                <w:color w:val="365F91" w:themeColor="accent1" w:themeShade="BF"/>
                <w:lang w:eastAsia="zh-CN"/>
              </w:rPr>
              <w:t>的</w:t>
            </w:r>
            <w:r w:rsidRPr="007B3E18">
              <w:rPr>
                <w:color w:val="365F91" w:themeColor="accent1" w:themeShade="BF"/>
                <w:lang w:eastAsia="zh-CN"/>
              </w:rPr>
              <w:t>option</w:t>
            </w:r>
            <w:r w:rsidRPr="007B3E18">
              <w:rPr>
                <w:color w:val="365F91" w:themeColor="accent1" w:themeShade="BF"/>
                <w:lang w:eastAsia="zh-CN"/>
              </w:rPr>
              <w:t>变量的内容，也就是回到全国各省的统计图</w:t>
            </w:r>
          </w:p>
          <w:p w14:paraId="586BC5D3" w14:textId="6AF2CB84" w:rsidR="007B3E18" w:rsidRDefault="007B3E18" w:rsidP="007B3E18">
            <w:pPr>
              <w:pStyle w:val="2f2"/>
              <w:ind w:left="0"/>
              <w:rPr>
                <w:lang w:eastAsia="zh-CN"/>
              </w:rPr>
            </w:pPr>
            <w:r>
              <w:rPr>
                <w:lang w:eastAsia="zh-CN"/>
              </w:rPr>
              <w:t xml:space="preserve">         ['            };\n']+\ </w:t>
            </w:r>
            <w:r w:rsidR="00420086">
              <w:rPr>
                <w:lang w:eastAsia="zh-CN"/>
              </w:rPr>
              <w:t xml:space="preserve"> </w:t>
            </w:r>
            <w:r w:rsidRPr="007B3E18">
              <w:rPr>
                <w:color w:val="365F91" w:themeColor="accent1" w:themeShade="BF"/>
                <w:lang w:eastAsia="zh-CN"/>
              </w:rPr>
              <w:t>#else</w:t>
            </w:r>
            <w:r w:rsidRPr="007B3E18">
              <w:rPr>
                <w:color w:val="365F91" w:themeColor="accent1" w:themeShade="BF"/>
                <w:lang w:eastAsia="zh-CN"/>
              </w:rPr>
              <w:t>语句的结尾</w:t>
            </w:r>
          </w:p>
          <w:p w14:paraId="2C900E98" w14:textId="7768448E" w:rsidR="007B3E18" w:rsidRPr="008D39A4" w:rsidRDefault="007B3E18" w:rsidP="007B3E18">
            <w:pPr>
              <w:pStyle w:val="2f2"/>
              <w:ind w:left="0"/>
              <w:rPr>
                <w:lang w:eastAsia="zh-CN"/>
              </w:rPr>
            </w:pPr>
            <w:r>
              <w:rPr>
                <w:lang w:eastAsia="zh-CN"/>
              </w:rPr>
              <w:t xml:space="preserve">         ['        } );\n']     </w:t>
            </w:r>
            <w:r w:rsidRPr="007B3E18">
              <w:rPr>
                <w:color w:val="365F91" w:themeColor="accent1" w:themeShade="BF"/>
                <w:lang w:eastAsia="zh-CN"/>
              </w:rPr>
              <w:t>#function</w:t>
            </w:r>
            <w:r w:rsidRPr="007B3E18">
              <w:rPr>
                <w:color w:val="365F91" w:themeColor="accent1" w:themeShade="BF"/>
                <w:lang w:eastAsia="zh-CN"/>
              </w:rPr>
              <w:t>的结尾以及</w:t>
            </w:r>
            <w:r w:rsidRPr="007B3E18">
              <w:rPr>
                <w:color w:val="365F91" w:themeColor="accent1" w:themeShade="BF"/>
                <w:lang w:eastAsia="zh-CN"/>
              </w:rPr>
              <w:t>.on</w:t>
            </w:r>
            <w:r w:rsidRPr="007B3E18">
              <w:rPr>
                <w:color w:val="365F91" w:themeColor="accent1" w:themeShade="BF"/>
                <w:lang w:eastAsia="zh-CN"/>
              </w:rPr>
              <w:t>触发事件的结尾</w:t>
            </w:r>
          </w:p>
        </w:tc>
      </w:tr>
    </w:tbl>
    <w:p w14:paraId="377C7D87" w14:textId="5A112473" w:rsidR="007B3E18" w:rsidRDefault="007B3E18" w:rsidP="00311580">
      <w:pPr>
        <w:pStyle w:val="1e"/>
        <w:rPr>
          <w:rFonts w:hint="eastAsia"/>
        </w:rPr>
      </w:pPr>
      <w:r>
        <w:t>这样我们就编写好了这一个鼠标点击事件了</w:t>
      </w:r>
      <w:r>
        <w:rPr>
          <w:rFonts w:hint="eastAsia"/>
        </w:rPr>
        <w:t>。</w:t>
      </w:r>
      <w:r>
        <w:t>下面需要做的</w:t>
      </w:r>
      <w:r>
        <w:rPr>
          <w:rFonts w:hint="eastAsia"/>
        </w:rPr>
        <w:t>，</w:t>
      </w:r>
      <w:r>
        <w:t>就是把以上的代码插入到</w:t>
      </w:r>
      <w:r>
        <w:t>bar_province.html</w:t>
      </w:r>
      <w:r>
        <w:t>的倒数第</w:t>
      </w:r>
      <w:r w:rsidR="00967013">
        <w:rPr>
          <w:rFonts w:hint="eastAsia"/>
        </w:rPr>
        <w:t>4</w:t>
      </w:r>
      <w:r>
        <w:t>行</w:t>
      </w:r>
      <w:r>
        <w:rPr>
          <w:rFonts w:hint="eastAsia"/>
        </w:rPr>
        <w:t>，</w:t>
      </w:r>
      <w:r>
        <w:t>也就是</w:t>
      </w:r>
      <w:r w:rsidR="00967013">
        <w:rPr>
          <w:rFonts w:hint="eastAsia"/>
        </w:rPr>
        <w:t>“</w:t>
      </w:r>
      <w:r>
        <w:t>chart_</w:t>
      </w:r>
      <w:r w:rsidR="00967013">
        <w:rPr>
          <w:rFonts w:hint="eastAsia"/>
        </w:rPr>
        <w:t>id</w:t>
      </w:r>
      <w:r>
        <w:t>.setOption(option_</w:t>
      </w:r>
      <w:r w:rsidR="00967013">
        <w:t>id)</w:t>
      </w:r>
      <w:r w:rsidR="00967013">
        <w:rPr>
          <w:rFonts w:hint="eastAsia"/>
        </w:rPr>
        <w:t>”</w:t>
      </w:r>
      <w:r>
        <w:t>这条语句的后面</w:t>
      </w:r>
      <w:r>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1971E6" w14:paraId="38C2CECC" w14:textId="77777777" w:rsidTr="007B3E18">
        <w:trPr>
          <w:cnfStyle w:val="100000000000" w:firstRow="1" w:lastRow="0" w:firstColumn="0" w:lastColumn="0" w:oddVBand="0" w:evenVBand="0" w:oddHBand="0" w:evenHBand="0" w:firstRowFirstColumn="0" w:firstRowLastColumn="0" w:lastRowFirstColumn="0" w:lastRowLastColumn="0"/>
        </w:trPr>
        <w:tc>
          <w:tcPr>
            <w:tcW w:w="8586" w:type="dxa"/>
          </w:tcPr>
          <w:p w14:paraId="43C23823" w14:textId="2C00D8A1" w:rsidR="001971E6" w:rsidRDefault="001971E6" w:rsidP="007B3E18">
            <w:pPr>
              <w:pStyle w:val="2f2"/>
              <w:ind w:left="0"/>
              <w:rPr>
                <w:lang w:eastAsia="zh-CN"/>
              </w:rPr>
            </w:pPr>
            <w:r>
              <w:rPr>
                <w:lang w:eastAsia="zh-CN"/>
              </w:rPr>
              <w:t>f1 = open(</w:t>
            </w:r>
            <w:r w:rsidR="007F3356" w:rsidRPr="005E71D0">
              <w:rPr>
                <w:lang w:eastAsia="zh-CN"/>
              </w:rPr>
              <w:t>os.path.</w:t>
            </w:r>
            <w:r w:rsidR="007F3356">
              <w:rPr>
                <w:lang w:eastAsia="zh-CN"/>
              </w:rPr>
              <w:t>join(</w:t>
            </w:r>
            <w:r w:rsidR="00426D4F" w:rsidRPr="00426D4F">
              <w:rPr>
                <w:lang w:eastAsia="zh-CN"/>
              </w:rPr>
              <w:t>os.path.expanduser('~')</w:t>
            </w:r>
            <w:r w:rsidR="007F3356">
              <w:rPr>
                <w:lang w:eastAsia="zh-CN"/>
              </w:rPr>
              <w:t>,'Desktop','</w:t>
            </w:r>
            <w:r w:rsidR="007F3356">
              <w:rPr>
                <w:rFonts w:hint="eastAsia"/>
                <w:lang w:eastAsia="zh-CN"/>
              </w:rPr>
              <w:t>bar</w:t>
            </w:r>
            <w:r w:rsidR="007F3356">
              <w:rPr>
                <w:lang w:eastAsia="zh-CN"/>
              </w:rPr>
              <w:t>_province.html')</w:t>
            </w:r>
            <w:r>
              <w:rPr>
                <w:lang w:eastAsia="zh-CN"/>
              </w:rPr>
              <w:t xml:space="preserve">,'r') </w:t>
            </w:r>
            <w:r w:rsidRPr="002B6481">
              <w:rPr>
                <w:color w:val="365F91" w:themeColor="accent1" w:themeShade="BF"/>
                <w:lang w:eastAsia="zh-CN"/>
              </w:rPr>
              <w:t>#</w:t>
            </w:r>
            <w:r w:rsidRPr="002B6481">
              <w:rPr>
                <w:color w:val="365F91" w:themeColor="accent1" w:themeShade="BF"/>
                <w:lang w:eastAsia="zh-CN"/>
              </w:rPr>
              <w:t>打开省份柱状图的</w:t>
            </w:r>
            <w:r w:rsidRPr="002B6481">
              <w:rPr>
                <w:color w:val="365F91" w:themeColor="accent1" w:themeShade="BF"/>
                <w:lang w:eastAsia="zh-CN"/>
              </w:rPr>
              <w:t>HTML</w:t>
            </w:r>
            <w:r w:rsidRPr="002B6481">
              <w:rPr>
                <w:color w:val="365F91" w:themeColor="accent1" w:themeShade="BF"/>
                <w:lang w:eastAsia="zh-CN"/>
              </w:rPr>
              <w:t>源文件</w:t>
            </w:r>
          </w:p>
          <w:p w14:paraId="0CF0623F" w14:textId="77777777" w:rsidR="001971E6" w:rsidRDefault="001971E6" w:rsidP="007B3E18">
            <w:pPr>
              <w:pStyle w:val="2f2"/>
              <w:ind w:left="0"/>
              <w:rPr>
                <w:lang w:eastAsia="zh-CN"/>
              </w:rPr>
            </w:pPr>
            <w:r>
              <w:rPr>
                <w:lang w:eastAsia="zh-CN"/>
              </w:rPr>
              <w:t>content = f1.readlines()</w:t>
            </w:r>
          </w:p>
          <w:p w14:paraId="7B1EC13F" w14:textId="6D397977" w:rsidR="001971E6" w:rsidRDefault="001971E6" w:rsidP="007B3E18">
            <w:pPr>
              <w:pStyle w:val="2f2"/>
              <w:ind w:left="0"/>
              <w:rPr>
                <w:lang w:eastAsia="zh-CN"/>
              </w:rPr>
            </w:pPr>
            <w:r>
              <w:rPr>
                <w:lang w:eastAsia="zh-CN"/>
              </w:rPr>
              <w:t>f1.close()</w:t>
            </w:r>
          </w:p>
          <w:p w14:paraId="516438FD" w14:textId="61E73150" w:rsidR="001971E6" w:rsidRPr="00967013" w:rsidRDefault="001971E6" w:rsidP="007B3E18">
            <w:pPr>
              <w:pStyle w:val="2f2"/>
              <w:ind w:left="0"/>
              <w:rPr>
                <w:lang w:eastAsia="zh-CN"/>
              </w:rPr>
            </w:pPr>
            <w:r>
              <w:rPr>
                <w:lang w:eastAsia="zh-CN"/>
              </w:rPr>
              <w:t>new_content = [ele fo</w:t>
            </w:r>
            <w:r w:rsidR="002E263C">
              <w:rPr>
                <w:lang w:eastAsia="zh-CN"/>
              </w:rPr>
              <w:t>r ele in content[:-3]] +add_in+</w:t>
            </w:r>
            <w:r>
              <w:rPr>
                <w:lang w:eastAsia="zh-CN"/>
              </w:rPr>
              <w:t xml:space="preserve"> [ele for ele in content[-3:]]  </w:t>
            </w:r>
            <w:r w:rsidRPr="002B6481">
              <w:rPr>
                <w:rFonts w:hint="eastAsia"/>
                <w:color w:val="365F91" w:themeColor="accent1" w:themeShade="BF"/>
                <w:lang w:eastAsia="zh-CN"/>
              </w:rPr>
              <w:t>#</w:t>
            </w:r>
            <w:r w:rsidRPr="002B6481">
              <w:rPr>
                <w:color w:val="365F91" w:themeColor="accent1" w:themeShade="BF"/>
                <w:lang w:eastAsia="zh-CN"/>
              </w:rPr>
              <w:t>新</w:t>
            </w:r>
            <w:r w:rsidRPr="002B6481">
              <w:rPr>
                <w:rFonts w:hint="eastAsia"/>
                <w:color w:val="365F91" w:themeColor="accent1" w:themeShade="BF"/>
                <w:lang w:eastAsia="zh-CN"/>
              </w:rPr>
              <w:t>H</w:t>
            </w:r>
            <w:r w:rsidRPr="002B6481">
              <w:rPr>
                <w:color w:val="365F91" w:themeColor="accent1" w:themeShade="BF"/>
                <w:lang w:eastAsia="zh-CN"/>
              </w:rPr>
              <w:t>TML</w:t>
            </w:r>
            <w:r w:rsidRPr="002B6481">
              <w:rPr>
                <w:color w:val="365F91" w:themeColor="accent1" w:themeShade="BF"/>
                <w:lang w:eastAsia="zh-CN"/>
              </w:rPr>
              <w:t>文件就是在</w:t>
            </w:r>
            <w:r w:rsidRPr="002B6481">
              <w:rPr>
                <w:color w:val="365F91" w:themeColor="accent1" w:themeShade="BF"/>
                <w:lang w:eastAsia="zh-CN"/>
              </w:rPr>
              <w:t xml:space="preserve"> bar_province.html</w:t>
            </w:r>
            <w:r w:rsidRPr="002B6481">
              <w:rPr>
                <w:color w:val="365F91" w:themeColor="accent1" w:themeShade="BF"/>
                <w:lang w:eastAsia="zh-CN"/>
              </w:rPr>
              <w:t>文件的倒数第</w:t>
            </w:r>
            <w:r w:rsidR="00967013">
              <w:rPr>
                <w:rFonts w:hint="eastAsia"/>
                <w:color w:val="365F91" w:themeColor="accent1" w:themeShade="BF"/>
                <w:lang w:eastAsia="zh-CN"/>
              </w:rPr>
              <w:t>4</w:t>
            </w:r>
            <w:r w:rsidRPr="002B6481">
              <w:rPr>
                <w:color w:val="365F91" w:themeColor="accent1" w:themeShade="BF"/>
                <w:lang w:eastAsia="zh-CN"/>
              </w:rPr>
              <w:t>行插入我们的鼠标点击事件</w:t>
            </w:r>
            <w:r w:rsidR="00967013">
              <w:rPr>
                <w:rFonts w:hint="eastAsia"/>
                <w:color w:val="365F91" w:themeColor="accent1" w:themeShade="BF"/>
                <w:lang w:eastAsia="zh-CN"/>
              </w:rPr>
              <w:t>，</w:t>
            </w:r>
            <w:r w:rsidRPr="002B6481">
              <w:rPr>
                <w:color w:val="365F91" w:themeColor="accent1" w:themeShade="BF"/>
                <w:lang w:eastAsia="zh-CN"/>
              </w:rPr>
              <w:t>以及所有的新图表的数据与配置项</w:t>
            </w:r>
            <w:r w:rsidRPr="002B6481">
              <w:rPr>
                <w:rFonts w:hint="eastAsia"/>
                <w:color w:val="365F91" w:themeColor="accent1" w:themeShade="BF"/>
                <w:lang w:eastAsia="zh-CN"/>
              </w:rPr>
              <w:t>。</w:t>
            </w:r>
          </w:p>
          <w:p w14:paraId="0CEB12E9" w14:textId="77777777" w:rsidR="001971E6" w:rsidRPr="002B6481" w:rsidRDefault="001971E6" w:rsidP="007B3E18">
            <w:pPr>
              <w:pStyle w:val="2f2"/>
              <w:ind w:left="0"/>
              <w:rPr>
                <w:color w:val="365F91" w:themeColor="accent1" w:themeShade="BF"/>
                <w:lang w:eastAsia="zh-CN"/>
              </w:rPr>
            </w:pPr>
            <w:r w:rsidRPr="002B6481">
              <w:rPr>
                <w:color w:val="365F91" w:themeColor="accent1" w:themeShade="BF"/>
                <w:lang w:eastAsia="zh-CN"/>
              </w:rPr>
              <w:t>#</w:t>
            </w:r>
            <w:r w:rsidRPr="002B6481">
              <w:rPr>
                <w:color w:val="365F91" w:themeColor="accent1" w:themeShade="BF"/>
                <w:lang w:eastAsia="zh-CN"/>
              </w:rPr>
              <w:t>创建一个新的</w:t>
            </w:r>
            <w:r w:rsidRPr="002B6481">
              <w:rPr>
                <w:color w:val="365F91" w:themeColor="accent1" w:themeShade="BF"/>
                <w:lang w:eastAsia="zh-CN"/>
              </w:rPr>
              <w:t>HTML</w:t>
            </w:r>
            <w:r w:rsidRPr="002B6481">
              <w:rPr>
                <w:color w:val="365F91" w:themeColor="accent1" w:themeShade="BF"/>
                <w:lang w:eastAsia="zh-CN"/>
              </w:rPr>
              <w:t>文件，将我们的内容写进该文件中</w:t>
            </w:r>
          </w:p>
          <w:p w14:paraId="314135AF" w14:textId="77777777" w:rsidR="001971E6" w:rsidRDefault="001971E6" w:rsidP="007B3E18">
            <w:pPr>
              <w:pStyle w:val="2f2"/>
              <w:ind w:left="0"/>
              <w:rPr>
                <w:lang w:eastAsia="zh-CN"/>
              </w:rPr>
            </w:pPr>
            <w:r w:rsidRPr="002B6481">
              <w:rPr>
                <w:color w:val="365F91" w:themeColor="accent1" w:themeShade="BF"/>
                <w:lang w:eastAsia="zh-CN"/>
              </w:rPr>
              <w:t>#</w:t>
            </w:r>
            <w:r w:rsidRPr="002B6481">
              <w:rPr>
                <w:color w:val="365F91" w:themeColor="accent1" w:themeShade="BF"/>
                <w:lang w:eastAsia="zh-CN"/>
              </w:rPr>
              <w:t>注意，</w:t>
            </w:r>
            <w:r w:rsidRPr="002B6481">
              <w:rPr>
                <w:color w:val="365F91" w:themeColor="accent1" w:themeShade="BF"/>
                <w:lang w:eastAsia="zh-CN"/>
              </w:rPr>
              <w:t>'w'</w:t>
            </w:r>
            <w:r w:rsidRPr="002B6481">
              <w:rPr>
                <w:color w:val="365F91" w:themeColor="accent1" w:themeShade="BF"/>
                <w:lang w:eastAsia="zh-CN"/>
              </w:rPr>
              <w:t>表示只写，如果目录下存在同名文件是会被新文件覆盖的。</w:t>
            </w:r>
          </w:p>
          <w:p w14:paraId="2DB54787" w14:textId="2FF57602" w:rsidR="001971E6" w:rsidRDefault="001971E6" w:rsidP="007B3E18">
            <w:pPr>
              <w:pStyle w:val="2f2"/>
              <w:ind w:left="0"/>
              <w:rPr>
                <w:lang w:eastAsia="zh-CN"/>
              </w:rPr>
            </w:pPr>
            <w:r>
              <w:rPr>
                <w:lang w:eastAsia="zh-CN"/>
              </w:rPr>
              <w:t>f3 = open(</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,'Desktop','drill_down.html')</w:t>
            </w:r>
            <w:r>
              <w:rPr>
                <w:lang w:eastAsia="zh-CN"/>
              </w:rPr>
              <w:t xml:space="preserve">,'w',encoding='utf-8-sig') </w:t>
            </w:r>
            <w:r w:rsidRPr="002B6481">
              <w:rPr>
                <w:color w:val="365F91" w:themeColor="accent1" w:themeShade="BF"/>
                <w:lang w:eastAsia="zh-CN"/>
              </w:rPr>
              <w:t>#encoding='utf-8-sig'</w:t>
            </w:r>
            <w:r w:rsidRPr="002B6481">
              <w:rPr>
                <w:color w:val="365F91" w:themeColor="accent1" w:themeShade="BF"/>
                <w:lang w:eastAsia="zh-CN"/>
              </w:rPr>
              <w:t>为了保证中文显示正确</w:t>
            </w:r>
          </w:p>
          <w:p w14:paraId="1E85CE6D" w14:textId="6E695E73" w:rsidR="001971E6" w:rsidRDefault="001971E6" w:rsidP="007B3E18">
            <w:pPr>
              <w:pStyle w:val="2f2"/>
              <w:ind w:left="0"/>
              <w:rPr>
                <w:lang w:eastAsia="zh-CN"/>
              </w:rPr>
            </w:pPr>
            <w:r>
              <w:rPr>
                <w:lang w:eastAsia="zh-CN"/>
              </w:rPr>
              <w:t xml:space="preserve">f3.writelines(new_content) </w:t>
            </w:r>
            <w:r w:rsidRPr="002B6481">
              <w:rPr>
                <w:color w:val="365F91" w:themeColor="accent1" w:themeShade="BF"/>
                <w:lang w:eastAsia="zh-CN"/>
              </w:rPr>
              <w:t>#</w:t>
            </w:r>
            <w:r w:rsidRPr="002B6481">
              <w:rPr>
                <w:color w:val="365F91" w:themeColor="accent1" w:themeShade="BF"/>
                <w:lang w:eastAsia="zh-CN"/>
              </w:rPr>
              <w:t>使用</w:t>
            </w:r>
            <w:r w:rsidRPr="002B6481">
              <w:rPr>
                <w:color w:val="365F91" w:themeColor="accent1" w:themeShade="BF"/>
                <w:lang w:eastAsia="zh-CN"/>
              </w:rPr>
              <w:t>writelines</w:t>
            </w:r>
            <w:r w:rsidRPr="002B6481">
              <w:rPr>
                <w:color w:val="365F91" w:themeColor="accent1" w:themeShade="BF"/>
                <w:lang w:eastAsia="zh-CN"/>
              </w:rPr>
              <w:t>方法，把一整个列表一次性写入</w:t>
            </w:r>
            <w:r w:rsidRPr="002B6481">
              <w:rPr>
                <w:color w:val="365F91" w:themeColor="accent1" w:themeShade="BF"/>
                <w:lang w:eastAsia="zh-CN"/>
              </w:rPr>
              <w:t xml:space="preserve"> </w:t>
            </w:r>
            <w:r w:rsidR="002E263C">
              <w:rPr>
                <w:rFonts w:hint="eastAsia"/>
                <w:color w:val="365F91" w:themeColor="accent1" w:themeShade="BF"/>
                <w:lang w:eastAsia="zh-CN"/>
              </w:rPr>
              <w:t>drill</w:t>
            </w:r>
            <w:r w:rsidR="002E263C">
              <w:rPr>
                <w:color w:val="365F91" w:themeColor="accent1" w:themeShade="BF"/>
                <w:lang w:eastAsia="zh-CN"/>
              </w:rPr>
              <w:t>_down</w:t>
            </w:r>
            <w:r w:rsidRPr="002B6481">
              <w:rPr>
                <w:color w:val="365F91" w:themeColor="accent1" w:themeShade="BF"/>
                <w:lang w:eastAsia="zh-CN"/>
              </w:rPr>
              <w:t xml:space="preserve">.html </w:t>
            </w:r>
            <w:r w:rsidRPr="002B6481">
              <w:rPr>
                <w:color w:val="365F91" w:themeColor="accent1" w:themeShade="BF"/>
                <w:lang w:eastAsia="zh-CN"/>
              </w:rPr>
              <w:t>文件中</w:t>
            </w:r>
          </w:p>
          <w:p w14:paraId="0E4CF0E9" w14:textId="77777777" w:rsidR="001971E6" w:rsidRPr="008D39A4" w:rsidRDefault="001971E6" w:rsidP="007B3E18">
            <w:pPr>
              <w:pStyle w:val="2f2"/>
              <w:ind w:left="0"/>
              <w:rPr>
                <w:lang w:eastAsia="zh-CN"/>
              </w:rPr>
            </w:pPr>
            <w:r>
              <w:rPr>
                <w:lang w:eastAsia="zh-CN"/>
              </w:rPr>
              <w:t xml:space="preserve">f3.close() </w:t>
            </w:r>
            <w:r w:rsidRPr="002B6481">
              <w:rPr>
                <w:color w:val="365F91" w:themeColor="accent1" w:themeShade="BF"/>
                <w:lang w:eastAsia="zh-CN"/>
              </w:rPr>
              <w:t>#</w:t>
            </w:r>
            <w:r w:rsidRPr="002B6481">
              <w:rPr>
                <w:color w:val="365F91" w:themeColor="accent1" w:themeShade="BF"/>
                <w:lang w:eastAsia="zh-CN"/>
              </w:rPr>
              <w:t>别忘了解除占用</w:t>
            </w:r>
          </w:p>
        </w:tc>
      </w:tr>
    </w:tbl>
    <w:p w14:paraId="0DB887E5" w14:textId="2F11379C" w:rsidR="002B6481" w:rsidRDefault="00967013" w:rsidP="00311580">
      <w:pPr>
        <w:pStyle w:val="1e"/>
        <w:rPr>
          <w:rFonts w:hint="eastAsia"/>
        </w:rPr>
      </w:pPr>
      <w:r>
        <w:rPr>
          <w:rFonts w:hint="eastAsia"/>
        </w:rPr>
        <w:t>以上就是针对浙江省的上钻下卷代码演示。</w:t>
      </w:r>
    </w:p>
    <w:p w14:paraId="479FDD4E" w14:textId="77777777" w:rsidR="002E263C" w:rsidRDefault="002E263C" w:rsidP="00311580">
      <w:pPr>
        <w:pStyle w:val="1e"/>
        <w:rPr>
          <w:rFonts w:hint="eastAsia"/>
        </w:rPr>
      </w:pPr>
    </w:p>
    <w:p w14:paraId="5AF9CF47" w14:textId="77777777" w:rsidR="002E263C" w:rsidRDefault="002E263C" w:rsidP="00311580">
      <w:pPr>
        <w:pStyle w:val="1e"/>
        <w:rPr>
          <w:rFonts w:hint="eastAsia"/>
        </w:rPr>
      </w:pPr>
    </w:p>
    <w:p w14:paraId="3C91BDBF" w14:textId="77777777" w:rsidR="002E263C" w:rsidRDefault="002E263C" w:rsidP="00311580">
      <w:pPr>
        <w:pStyle w:val="1e"/>
        <w:rPr>
          <w:rFonts w:hint="eastAsia"/>
        </w:rPr>
      </w:pPr>
    </w:p>
    <w:p w14:paraId="1010B7B7" w14:textId="2E78BD43" w:rsidR="00967013" w:rsidRDefault="00967013" w:rsidP="00967013">
      <w:pPr>
        <w:pStyle w:val="30"/>
        <w:rPr>
          <w:rFonts w:hint="eastAsia"/>
        </w:rPr>
      </w:pPr>
      <w:r>
        <w:rPr>
          <w:rFonts w:hint="eastAsia"/>
        </w:rPr>
        <w:t>对所有省份进行</w:t>
      </w:r>
      <w:r w:rsidR="00417DC1">
        <w:rPr>
          <w:rFonts w:hint="eastAsia"/>
        </w:rPr>
        <w:t>类似的操作</w:t>
      </w:r>
    </w:p>
    <w:p w14:paraId="2D4FFE05" w14:textId="15CF0015" w:rsidR="00967013" w:rsidRDefault="00967013" w:rsidP="00311580">
      <w:pPr>
        <w:pStyle w:val="1e"/>
        <w:rPr>
          <w:rFonts w:hint="eastAsia"/>
        </w:rPr>
      </w:pPr>
      <w:r>
        <w:rPr>
          <w:rFonts w:hint="eastAsia"/>
        </w:rPr>
        <w:t>在步骤</w:t>
      </w:r>
      <w:r>
        <w:t>2</w:t>
      </w:r>
      <w:r>
        <w:t>中</w:t>
      </w:r>
      <w:r>
        <w:rPr>
          <w:rFonts w:hint="eastAsia"/>
        </w:rPr>
        <w:t>，</w:t>
      </w:r>
      <w:r>
        <w:t>我们</w:t>
      </w:r>
      <w:r>
        <w:rPr>
          <w:rFonts w:hint="eastAsia"/>
        </w:rPr>
        <w:t>仅仅针对浙江省</w:t>
      </w:r>
      <w:r w:rsidR="00417DC1">
        <w:rPr>
          <w:rFonts w:hint="eastAsia"/>
        </w:rPr>
        <w:t>完成了上钻下卷的</w:t>
      </w:r>
      <w:r>
        <w:rPr>
          <w:rFonts w:hint="eastAsia"/>
        </w:rPr>
        <w:t>代码演示。而对每个省来说，基本操作都是类似的，因此我们可以</w:t>
      </w:r>
      <w:r w:rsidR="00417DC1">
        <w:rPr>
          <w:rFonts w:hint="eastAsia"/>
        </w:rPr>
        <w:t>写一个循环，遍历每个省份；</w:t>
      </w:r>
      <w:r>
        <w:rPr>
          <w:rFonts w:hint="eastAsia"/>
        </w:rPr>
        <w:t>每一次循环的时候，只需要把对应的省份名称修改成对应的字符串</w:t>
      </w:r>
      <w:r w:rsidR="00417DC1">
        <w:rPr>
          <w:rFonts w:hint="eastAsia"/>
        </w:rPr>
        <w:t>p</w:t>
      </w:r>
      <w:r>
        <w:rPr>
          <w:rFonts w:hint="eastAsia"/>
        </w:rPr>
        <w:t>，然后将每个省下划区市的信息都写入</w:t>
      </w:r>
      <w:r>
        <w:rPr>
          <w:rFonts w:hint="eastAsia"/>
        </w:rPr>
        <w:t>H</w:t>
      </w:r>
      <w:r>
        <w:t>TML</w:t>
      </w:r>
      <w:r>
        <w:t>中</w:t>
      </w:r>
      <w:r>
        <w:rPr>
          <w:rFonts w:hint="eastAsia"/>
        </w:rPr>
        <w:t>，就可以完成我们的操作了。</w:t>
      </w:r>
    </w:p>
    <w:p w14:paraId="2671949F" w14:textId="277CB9D4" w:rsidR="00967013" w:rsidRDefault="00417DC1" w:rsidP="00311580">
      <w:pPr>
        <w:pStyle w:val="1e"/>
        <w:rPr>
          <w:rFonts w:hint="eastAsia"/>
        </w:rPr>
      </w:pPr>
      <w:r>
        <w:rPr>
          <w:rFonts w:hint="eastAsia"/>
        </w:rPr>
        <w:t>具体而言，如下所示</w:t>
      </w:r>
      <w:r w:rsidR="00212F9B">
        <w:rPr>
          <w:rFonts w:hint="eastAsia"/>
        </w:rPr>
        <w:t>（</w:t>
      </w:r>
      <w:r w:rsidR="00212F9B">
        <w:rPr>
          <w:rFonts w:hint="eastAsia"/>
          <w:b/>
        </w:rPr>
        <w:t>注意！从这里开始需要学员继续完成操作</w:t>
      </w:r>
      <w:r w:rsidR="00212F9B">
        <w:rPr>
          <w:rFonts w:hint="eastAsia"/>
        </w:rPr>
        <w:t>）</w:t>
      </w:r>
      <w:r>
        <w:rPr>
          <w:rFonts w:hint="eastAsia"/>
        </w:rPr>
        <w:t>：</w:t>
      </w:r>
    </w:p>
    <w:p w14:paraId="55D54F08" w14:textId="77777777" w:rsidR="002E263C" w:rsidRDefault="002E263C" w:rsidP="00311580">
      <w:pPr>
        <w:pStyle w:val="1e"/>
        <w:rPr>
          <w:rFonts w:hint="eastAsia"/>
        </w:rPr>
      </w:pP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2E263C" w14:paraId="40EEDA40" w14:textId="77777777" w:rsidTr="00EB6A2C">
        <w:trPr>
          <w:cnfStyle w:val="100000000000" w:firstRow="1" w:lastRow="0" w:firstColumn="0" w:lastColumn="0" w:oddVBand="0" w:evenVBand="0" w:oddHBand="0" w:evenHBand="0" w:firstRowFirstColumn="0" w:firstRowLastColumn="0" w:lastRowFirstColumn="0" w:lastRowLastColumn="0"/>
        </w:trPr>
        <w:tc>
          <w:tcPr>
            <w:tcW w:w="8586" w:type="dxa"/>
          </w:tcPr>
          <w:p w14:paraId="729BCD74" w14:textId="77777777" w:rsidR="002E263C" w:rsidRDefault="002E263C" w:rsidP="002E263C">
            <w:pPr>
              <w:pStyle w:val="2f2"/>
              <w:ind w:left="0"/>
              <w:rPr>
                <w:lang w:eastAsia="zh-CN"/>
              </w:rPr>
            </w:pPr>
            <w:r>
              <w:rPr>
                <w:lang w:eastAsia="zh-CN"/>
              </w:rPr>
              <w:t xml:space="preserve">df_GMV_cities = [] </w:t>
            </w:r>
            <w:r w:rsidRPr="00993FF6">
              <w:rPr>
                <w:color w:val="365F91" w:themeColor="accent1" w:themeShade="BF"/>
                <w:lang w:eastAsia="zh-CN"/>
              </w:rPr>
              <w:t>#</w:t>
            </w:r>
            <w:r w:rsidRPr="00993FF6">
              <w:rPr>
                <w:color w:val="365F91" w:themeColor="accent1" w:themeShade="BF"/>
                <w:lang w:eastAsia="zh-CN"/>
              </w:rPr>
              <w:t>初始化一个空列表，用于存入每个省份下划区市对应的数据</w:t>
            </w:r>
          </w:p>
          <w:p w14:paraId="5E25C65D" w14:textId="77777777" w:rsidR="002E263C" w:rsidRDefault="002E263C" w:rsidP="002E263C">
            <w:pPr>
              <w:pStyle w:val="2f2"/>
              <w:ind w:left="0"/>
              <w:rPr>
                <w:lang w:eastAsia="zh-CN"/>
              </w:rPr>
            </w:pPr>
            <w:r>
              <w:rPr>
                <w:lang w:eastAsia="zh-CN"/>
              </w:rPr>
              <w:t xml:space="preserve">for p in province_name: </w:t>
            </w:r>
            <w:r w:rsidRPr="00993FF6">
              <w:rPr>
                <w:color w:val="365F91" w:themeColor="accent1" w:themeShade="BF"/>
                <w:lang w:eastAsia="zh-CN"/>
              </w:rPr>
              <w:t>#</w:t>
            </w:r>
            <w:proofErr w:type="gramStart"/>
            <w:r w:rsidRPr="00993FF6">
              <w:rPr>
                <w:color w:val="365F91" w:themeColor="accent1" w:themeShade="BF"/>
                <w:lang w:eastAsia="zh-CN"/>
              </w:rPr>
              <w:t>遍历每</w:t>
            </w:r>
            <w:proofErr w:type="gramEnd"/>
            <w:r w:rsidRPr="00993FF6">
              <w:rPr>
                <w:color w:val="365F91" w:themeColor="accent1" w:themeShade="BF"/>
                <w:lang w:eastAsia="zh-CN"/>
              </w:rPr>
              <w:t>一个省份</w:t>
            </w:r>
          </w:p>
          <w:p w14:paraId="6A37B4ED" w14:textId="7EE408EE" w:rsidR="002E263C" w:rsidRDefault="002E263C" w:rsidP="002E263C">
            <w:pPr>
              <w:pStyle w:val="2f2"/>
              <w:ind w:left="0"/>
              <w:rPr>
                <w:lang w:eastAsia="zh-CN"/>
              </w:rPr>
            </w:pPr>
            <w:r>
              <w:rPr>
                <w:lang w:eastAsia="zh-CN"/>
              </w:rPr>
              <w:t xml:space="preserve">    df_GMV_cities.append(df</w:t>
            </w:r>
            <w:r w:rsidR="00050652">
              <w:rPr>
                <w:lang w:eastAsia="zh-CN"/>
              </w:rPr>
              <w:t>4</w:t>
            </w:r>
            <w:r>
              <w:rPr>
                <w:lang w:eastAsia="zh-CN"/>
              </w:rPr>
              <w:t>[df</w:t>
            </w:r>
            <w:r w:rsidR="00050652">
              <w:rPr>
                <w:lang w:eastAsia="zh-CN"/>
              </w:rPr>
              <w:t>4</w:t>
            </w:r>
            <w:r>
              <w:rPr>
                <w:lang w:eastAsia="zh-CN"/>
              </w:rPr>
              <w:t>['province']==p].groupby(['city'])['GMV'].sum())</w:t>
            </w:r>
          </w:p>
          <w:p w14:paraId="7C9DF56E" w14:textId="079DB11A" w:rsidR="002E263C" w:rsidRDefault="002E263C" w:rsidP="002E263C">
            <w:pPr>
              <w:pStyle w:val="2f2"/>
              <w:ind w:left="0"/>
              <w:rPr>
                <w:lang w:eastAsia="zh-CN"/>
              </w:rPr>
            </w:pPr>
            <w:r>
              <w:rPr>
                <w:lang w:eastAsia="zh-CN"/>
              </w:rPr>
              <w:t xml:space="preserve">    </w:t>
            </w:r>
          </w:p>
          <w:p w14:paraId="52DD8A80" w14:textId="77777777" w:rsidR="002E263C" w:rsidRDefault="002E263C" w:rsidP="002E263C">
            <w:pPr>
              <w:pStyle w:val="2f2"/>
              <w:ind w:left="0"/>
              <w:rPr>
                <w:lang w:eastAsia="zh-CN"/>
              </w:rPr>
            </w:pPr>
            <w:r>
              <w:rPr>
                <w:lang w:eastAsia="zh-CN"/>
              </w:rPr>
              <w:t xml:space="preserve">id_province = bar_province.chart_id </w:t>
            </w:r>
            <w:r w:rsidRPr="00993FF6">
              <w:rPr>
                <w:color w:val="365F91" w:themeColor="accent1" w:themeShade="BF"/>
                <w:lang w:eastAsia="zh-CN"/>
              </w:rPr>
              <w:t>#</w:t>
            </w:r>
            <w:r w:rsidRPr="00993FF6">
              <w:rPr>
                <w:color w:val="365F91" w:themeColor="accent1" w:themeShade="BF"/>
                <w:lang w:eastAsia="zh-CN"/>
              </w:rPr>
              <w:t>获取当</w:t>
            </w:r>
            <w:proofErr w:type="gramStart"/>
            <w:r w:rsidRPr="00993FF6">
              <w:rPr>
                <w:color w:val="365F91" w:themeColor="accent1" w:themeShade="BF"/>
                <w:lang w:eastAsia="zh-CN"/>
              </w:rPr>
              <w:t>前柱状图的</w:t>
            </w:r>
            <w:proofErr w:type="gramEnd"/>
            <w:r w:rsidRPr="00993FF6">
              <w:rPr>
                <w:color w:val="365F91" w:themeColor="accent1" w:themeShade="BF"/>
                <w:lang w:eastAsia="zh-CN"/>
              </w:rPr>
              <w:t>id</w:t>
            </w:r>
            <w:r w:rsidRPr="00993FF6">
              <w:rPr>
                <w:color w:val="365F91" w:themeColor="accent1" w:themeShade="BF"/>
                <w:lang w:eastAsia="zh-CN"/>
              </w:rPr>
              <w:t>，以便完成后续的上卷下钻操作</w:t>
            </w:r>
          </w:p>
          <w:p w14:paraId="18172EFD" w14:textId="7AB66451" w:rsidR="002E263C" w:rsidRDefault="002E263C" w:rsidP="002E263C">
            <w:pPr>
              <w:pStyle w:val="2f2"/>
              <w:ind w:left="0"/>
              <w:rPr>
                <w:lang w:eastAsia="zh-CN"/>
              </w:rPr>
            </w:pPr>
            <w:r w:rsidRPr="00993FF6">
              <w:rPr>
                <w:color w:val="365F91" w:themeColor="accent1" w:themeShade="BF"/>
                <w:lang w:eastAsia="zh-CN"/>
              </w:rPr>
              <w:t>#</w:t>
            </w:r>
            <w:r w:rsidRPr="00993FF6">
              <w:rPr>
                <w:color w:val="365F91" w:themeColor="accent1" w:themeShade="BF"/>
                <w:lang w:eastAsia="zh-CN"/>
              </w:rPr>
              <w:t>编写触发条件：鼠标点击事件</w:t>
            </w:r>
            <w:r>
              <w:rPr>
                <w:rFonts w:hint="eastAsia"/>
                <w:color w:val="365F91" w:themeColor="accent1" w:themeShade="BF"/>
                <w:lang w:eastAsia="zh-CN"/>
              </w:rPr>
              <w:t>，由于鼠标点击事件仅有一个，所以放在循环外：</w:t>
            </w:r>
          </w:p>
          <w:p w14:paraId="0BF7EA94" w14:textId="593DAB67" w:rsidR="002E263C" w:rsidRPr="002E263C" w:rsidRDefault="002E263C" w:rsidP="00EB6A2C">
            <w:pPr>
              <w:pStyle w:val="2f2"/>
              <w:ind w:left="0"/>
              <w:rPr>
                <w:lang w:eastAsia="zh-CN"/>
              </w:rPr>
            </w:pPr>
            <w:r>
              <w:rPr>
                <w:lang w:eastAsia="zh-CN"/>
              </w:rPr>
              <w:t xml:space="preserve">add_in = ['        chart_%s.on("click", function (params) {\n'% id_province] </w:t>
            </w:r>
          </w:p>
        </w:tc>
      </w:tr>
    </w:tbl>
    <w:p w14:paraId="5C5B59E2" w14:textId="77777777" w:rsidR="002E263C" w:rsidRDefault="002E263C" w:rsidP="00050652">
      <w:pPr>
        <w:pStyle w:val="1e"/>
        <w:ind w:left="0"/>
        <w:rPr>
          <w:rFonts w:hint="eastAsia"/>
        </w:rPr>
      </w:pPr>
    </w:p>
    <w:p w14:paraId="53D85AAD" w14:textId="7D9A40A6" w:rsidR="002E263C" w:rsidRDefault="002E263C" w:rsidP="00311580">
      <w:pPr>
        <w:pStyle w:val="1e"/>
        <w:rPr>
          <w:rFonts w:hint="eastAsia"/>
        </w:rPr>
      </w:pPr>
      <w:r>
        <w:t>下面</w:t>
      </w:r>
      <w:proofErr w:type="gramStart"/>
      <w:r>
        <w:t>开始开始</w:t>
      </w:r>
      <w:proofErr w:type="gramEnd"/>
      <w:r>
        <w:t>编写上卷下钻</w:t>
      </w:r>
      <w:r>
        <w:rPr>
          <w:rFonts w:hint="eastAsia"/>
        </w:rPr>
        <w:t>，</w:t>
      </w:r>
      <w:r>
        <w:t>欢迎学有余力的同学</w:t>
      </w:r>
      <w:r w:rsidR="00297D78">
        <w:t>深入进行探索</w:t>
      </w:r>
      <w:r w:rsidR="00297D78">
        <w:rPr>
          <w:rFonts w:hint="eastAsia"/>
        </w:rPr>
        <w:t>。</w:t>
      </w:r>
    </w:p>
    <w:p w14:paraId="73A7E0F0" w14:textId="6424920D" w:rsidR="00297D78" w:rsidRPr="002E263C" w:rsidRDefault="00297D78" w:rsidP="00311580">
      <w:pPr>
        <w:pStyle w:val="1e"/>
        <w:rPr>
          <w:rFonts w:hint="eastAsia"/>
        </w:rPr>
      </w:pPr>
      <w:r>
        <w:t>注意</w:t>
      </w:r>
      <w:r>
        <w:rPr>
          <w:rFonts w:hint="eastAsia"/>
        </w:rPr>
        <w:t>，</w:t>
      </w:r>
      <w:r w:rsidRPr="005E71D0">
        <w:rPr>
          <w:u w:val="single"/>
        </w:rPr>
        <w:t>该部分代码需要在完成步骤</w:t>
      </w:r>
      <w:r w:rsidRPr="005E71D0">
        <w:rPr>
          <w:rFonts w:hint="eastAsia"/>
          <w:u w:val="single"/>
        </w:rPr>
        <w:t>1</w:t>
      </w:r>
      <w:r w:rsidRPr="005E71D0">
        <w:rPr>
          <w:rFonts w:hint="eastAsia"/>
          <w:u w:val="single"/>
        </w:rPr>
        <w:t>和步骤</w:t>
      </w:r>
      <w:r w:rsidRPr="005E71D0">
        <w:rPr>
          <w:rFonts w:hint="eastAsia"/>
          <w:u w:val="single"/>
        </w:rPr>
        <w:t>2</w:t>
      </w:r>
      <w:r w:rsidRPr="005E71D0">
        <w:rPr>
          <w:rFonts w:hint="eastAsia"/>
          <w:u w:val="single"/>
        </w:rPr>
        <w:t>中的</w:t>
      </w:r>
      <w:r w:rsidRPr="005E71D0">
        <w:rPr>
          <w:u w:val="single"/>
        </w:rPr>
        <w:t>bar_province</w:t>
      </w:r>
      <w:r w:rsidRPr="005E71D0">
        <w:rPr>
          <w:rFonts w:hint="eastAsia"/>
          <w:u w:val="single"/>
        </w:rPr>
        <w:t>.</w:t>
      </w:r>
      <w:r w:rsidRPr="005E71D0">
        <w:rPr>
          <w:u w:val="single"/>
        </w:rPr>
        <w:t>html</w:t>
      </w:r>
      <w:r w:rsidRPr="005E71D0">
        <w:rPr>
          <w:u w:val="single"/>
        </w:rPr>
        <w:t>绘制之后才能进行</w:t>
      </w:r>
      <w:r>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993FF6" w14:paraId="585AC43A" w14:textId="77777777" w:rsidTr="00993FF6">
        <w:trPr>
          <w:cnfStyle w:val="100000000000" w:firstRow="1" w:lastRow="0" w:firstColumn="0" w:lastColumn="0" w:oddVBand="0" w:evenVBand="0" w:oddHBand="0" w:evenHBand="0" w:firstRowFirstColumn="0" w:firstRowLastColumn="0" w:lastRowFirstColumn="0" w:lastRowLastColumn="0"/>
        </w:trPr>
        <w:tc>
          <w:tcPr>
            <w:tcW w:w="8586" w:type="dxa"/>
          </w:tcPr>
          <w:p w14:paraId="3A54F981" w14:textId="2012D39B" w:rsidR="00CB2035" w:rsidRDefault="00CB2035" w:rsidP="00993FF6">
            <w:pPr>
              <w:pStyle w:val="2f2"/>
              <w:ind w:left="0"/>
              <w:rPr>
                <w:lang w:eastAsia="zh-CN"/>
              </w:rPr>
            </w:pPr>
            <w:r>
              <w:rPr>
                <w:lang w:eastAsia="zh-CN"/>
              </w:rPr>
              <w:lastRenderedPageBreak/>
              <w:t>import numpy as np</w:t>
            </w:r>
          </w:p>
          <w:p w14:paraId="1282A3D1" w14:textId="77777777" w:rsidR="00993FF6" w:rsidRDefault="00993FF6" w:rsidP="00993FF6">
            <w:pPr>
              <w:pStyle w:val="2f2"/>
              <w:ind w:left="0"/>
              <w:rPr>
                <w:lang w:eastAsia="zh-CN"/>
              </w:rPr>
            </w:pPr>
            <w:r>
              <w:rPr>
                <w:lang w:eastAsia="zh-CN"/>
              </w:rPr>
              <w:t xml:space="preserve">for i,p in enumerate(province_name): </w:t>
            </w:r>
          </w:p>
          <w:p w14:paraId="1DD1C9C9" w14:textId="4C102786" w:rsidR="00993FF6" w:rsidRDefault="00993FF6" w:rsidP="00993FF6">
            <w:pPr>
              <w:pStyle w:val="2f2"/>
              <w:ind w:left="0"/>
              <w:rPr>
                <w:lang w:eastAsia="zh-CN"/>
              </w:rPr>
            </w:pPr>
            <w:r>
              <w:rPr>
                <w:lang w:eastAsia="zh-CN"/>
              </w:rPr>
              <w:t xml:space="preserve">    </w:t>
            </w:r>
            <w:r w:rsidRPr="00993FF6">
              <w:rPr>
                <w:color w:val="365F91" w:themeColor="accent1" w:themeShade="BF"/>
                <w:lang w:eastAsia="zh-CN"/>
              </w:rPr>
              <w:t>#</w:t>
            </w:r>
            <w:r w:rsidRPr="00993FF6">
              <w:rPr>
                <w:color w:val="365F91" w:themeColor="accent1" w:themeShade="BF"/>
                <w:lang w:eastAsia="zh-CN"/>
              </w:rPr>
              <w:t>对每一个省份都写入下钻操作的相关代码。由于下钻操作的原理相同，因此可用循环来完成</w:t>
            </w:r>
            <w:r>
              <w:rPr>
                <w:lang w:eastAsia="zh-CN"/>
              </w:rPr>
              <w:t>。</w:t>
            </w:r>
          </w:p>
          <w:p w14:paraId="1436F0E6" w14:textId="77777777" w:rsidR="00993FF6" w:rsidRDefault="00993FF6" w:rsidP="00993FF6">
            <w:pPr>
              <w:pStyle w:val="2f2"/>
              <w:ind w:left="0"/>
              <w:rPr>
                <w:lang w:eastAsia="zh-CN"/>
              </w:rPr>
            </w:pPr>
            <w:r>
              <w:rPr>
                <w:lang w:eastAsia="zh-CN"/>
              </w:rPr>
              <w:t xml:space="preserve">    city_name =  list(df_GMV_cities[i].index) </w:t>
            </w:r>
            <w:r w:rsidRPr="002B6481">
              <w:rPr>
                <w:color w:val="365F91" w:themeColor="accent1" w:themeShade="BF"/>
                <w:lang w:eastAsia="zh-CN"/>
              </w:rPr>
              <w:t>#</w:t>
            </w:r>
            <w:r w:rsidRPr="002B6481">
              <w:rPr>
                <w:color w:val="365F91" w:themeColor="accent1" w:themeShade="BF"/>
                <w:lang w:eastAsia="zh-CN"/>
              </w:rPr>
              <w:t>地级市（市辖区）名称</w:t>
            </w:r>
          </w:p>
          <w:p w14:paraId="1AC468F8" w14:textId="43D5286C" w:rsidR="00993FF6" w:rsidRDefault="00993FF6" w:rsidP="00993FF6">
            <w:pPr>
              <w:pStyle w:val="2f2"/>
              <w:ind w:left="0"/>
              <w:rPr>
                <w:lang w:eastAsia="zh-CN"/>
              </w:rPr>
            </w:pPr>
            <w:r>
              <w:rPr>
                <w:lang w:eastAsia="zh-CN"/>
              </w:rPr>
              <w:t xml:space="preserve">    GMV_city = ['%.2f' % (x/1000000) for x in df_GMV_cities[i].values]</w:t>
            </w:r>
            <w:r w:rsidR="002B6481">
              <w:rPr>
                <w:lang w:eastAsia="zh-CN"/>
              </w:rPr>
              <w:t xml:space="preserve"> </w:t>
            </w:r>
            <w:r w:rsidR="002B6481" w:rsidRPr="002B6481">
              <w:rPr>
                <w:color w:val="365F91" w:themeColor="accent1" w:themeShade="BF"/>
                <w:lang w:eastAsia="zh-CN"/>
              </w:rPr>
              <w:t>#</w:t>
            </w:r>
            <w:r w:rsidR="002B6481" w:rsidRPr="002B6481">
              <w:rPr>
                <w:color w:val="365F91" w:themeColor="accent1" w:themeShade="BF"/>
                <w:lang w:eastAsia="zh-CN"/>
              </w:rPr>
              <w:t>对应的</w:t>
            </w:r>
            <w:r w:rsidR="002B6481" w:rsidRPr="002B6481">
              <w:rPr>
                <w:rFonts w:hint="eastAsia"/>
                <w:color w:val="365F91" w:themeColor="accent1" w:themeShade="BF"/>
                <w:lang w:eastAsia="zh-CN"/>
              </w:rPr>
              <w:t>G</w:t>
            </w:r>
            <w:r w:rsidR="002B6481" w:rsidRPr="002B6481">
              <w:rPr>
                <w:color w:val="365F91" w:themeColor="accent1" w:themeShade="BF"/>
                <w:lang w:eastAsia="zh-CN"/>
              </w:rPr>
              <w:t>MV</w:t>
            </w:r>
            <w:r w:rsidR="002B6481" w:rsidRPr="002B6481">
              <w:rPr>
                <w:color w:val="365F91" w:themeColor="accent1" w:themeShade="BF"/>
                <w:lang w:eastAsia="zh-CN"/>
              </w:rPr>
              <w:t>数据</w:t>
            </w:r>
          </w:p>
          <w:p w14:paraId="7BFBBB85" w14:textId="5A5F6999" w:rsidR="00993FF6" w:rsidRDefault="00993FF6" w:rsidP="00993FF6">
            <w:pPr>
              <w:pStyle w:val="2f2"/>
              <w:ind w:left="0"/>
              <w:rPr>
                <w:lang w:eastAsia="zh-CN"/>
              </w:rPr>
            </w:pPr>
            <w:r>
              <w:rPr>
                <w:lang w:eastAsia="zh-CN"/>
              </w:rPr>
              <w:t xml:space="preserve">    sorted_index = [i for i,v in sorted(enumerate(GMV_city), key=lambda x:x[1])]</w:t>
            </w:r>
            <w:r w:rsidR="002B6481">
              <w:rPr>
                <w:lang w:eastAsia="zh-CN"/>
              </w:rPr>
              <w:t xml:space="preserve"> </w:t>
            </w:r>
            <w:r w:rsidR="002B6481" w:rsidRPr="002B6481">
              <w:rPr>
                <w:rFonts w:hint="eastAsia"/>
                <w:color w:val="365F91" w:themeColor="accent1" w:themeShade="BF"/>
                <w:lang w:eastAsia="zh-CN"/>
              </w:rPr>
              <w:t>#</w:t>
            </w:r>
            <w:r w:rsidR="002B6481" w:rsidRPr="002B6481">
              <w:rPr>
                <w:rFonts w:hint="eastAsia"/>
                <w:color w:val="365F91" w:themeColor="accent1" w:themeShade="BF"/>
                <w:lang w:eastAsia="zh-CN"/>
              </w:rPr>
              <w:t>对数据</w:t>
            </w:r>
            <w:r w:rsidR="002B6481" w:rsidRPr="002B6481">
              <w:rPr>
                <w:color w:val="365F91" w:themeColor="accent1" w:themeShade="BF"/>
                <w:lang w:eastAsia="zh-CN"/>
              </w:rPr>
              <w:t>进行排序</w:t>
            </w:r>
            <w:r w:rsidR="002B6481" w:rsidRPr="002B6481">
              <w:rPr>
                <w:rFonts w:hint="eastAsia"/>
                <w:color w:val="365F91" w:themeColor="accent1" w:themeShade="BF"/>
                <w:lang w:eastAsia="zh-CN"/>
              </w:rPr>
              <w:t>，</w:t>
            </w:r>
            <w:r w:rsidR="002B6481" w:rsidRPr="002B6481">
              <w:rPr>
                <w:color w:val="365F91" w:themeColor="accent1" w:themeShade="BF"/>
                <w:lang w:eastAsia="zh-CN"/>
              </w:rPr>
              <w:t>保存排序后的索引</w:t>
            </w:r>
          </w:p>
          <w:p w14:paraId="0355DDD3" w14:textId="3C9C181E" w:rsidR="00993FF6" w:rsidRDefault="00993FF6" w:rsidP="00993FF6">
            <w:pPr>
              <w:pStyle w:val="2f2"/>
              <w:ind w:left="0"/>
              <w:rPr>
                <w:lang w:eastAsia="zh-CN"/>
              </w:rPr>
            </w:pPr>
            <w:r>
              <w:rPr>
                <w:lang w:eastAsia="zh-CN"/>
              </w:rPr>
              <w:t xml:space="preserve">    city_name = list(np.array(city_name)[sorted_index])</w:t>
            </w:r>
            <w:r w:rsidR="002B6481">
              <w:rPr>
                <w:lang w:eastAsia="zh-CN"/>
              </w:rPr>
              <w:t xml:space="preserve"> </w:t>
            </w:r>
            <w:r w:rsidR="002B6481" w:rsidRPr="002B6481">
              <w:rPr>
                <w:rFonts w:hint="eastAsia"/>
                <w:color w:val="365F91" w:themeColor="accent1" w:themeShade="BF"/>
                <w:lang w:eastAsia="zh-CN"/>
              </w:rPr>
              <w:t>#</w:t>
            </w:r>
            <w:r w:rsidR="002B6481" w:rsidRPr="002B6481">
              <w:rPr>
                <w:color w:val="365F91" w:themeColor="accent1" w:themeShade="BF"/>
                <w:lang w:eastAsia="zh-CN"/>
              </w:rPr>
              <w:t>按照索引调整地级市（市辖区）名称</w:t>
            </w:r>
          </w:p>
          <w:p w14:paraId="102B888D" w14:textId="05C2AB0B" w:rsidR="00993FF6" w:rsidRDefault="00993FF6" w:rsidP="00993FF6">
            <w:pPr>
              <w:pStyle w:val="2f2"/>
              <w:ind w:left="0"/>
              <w:rPr>
                <w:lang w:eastAsia="zh-CN"/>
              </w:rPr>
            </w:pPr>
            <w:r>
              <w:rPr>
                <w:lang w:eastAsia="zh-CN"/>
              </w:rPr>
              <w:t xml:space="preserve">    GMV_city = list(np.array(GMV_city)[sorted_index])</w:t>
            </w:r>
            <w:r w:rsidR="002B6481">
              <w:rPr>
                <w:lang w:eastAsia="zh-CN"/>
              </w:rPr>
              <w:t xml:space="preserve"> </w:t>
            </w:r>
            <w:r w:rsidR="002B6481" w:rsidRPr="002B6481">
              <w:rPr>
                <w:rFonts w:hint="eastAsia"/>
                <w:color w:val="365F91" w:themeColor="accent1" w:themeShade="BF"/>
                <w:lang w:eastAsia="zh-CN"/>
              </w:rPr>
              <w:t>#</w:t>
            </w:r>
            <w:r w:rsidR="002B6481" w:rsidRPr="002B6481">
              <w:rPr>
                <w:color w:val="365F91" w:themeColor="accent1" w:themeShade="BF"/>
                <w:lang w:eastAsia="zh-CN"/>
              </w:rPr>
              <w:t>按照索引调整</w:t>
            </w:r>
            <w:r w:rsidR="002B6481" w:rsidRPr="002B6481">
              <w:rPr>
                <w:rFonts w:hint="eastAsia"/>
                <w:color w:val="365F91" w:themeColor="accent1" w:themeShade="BF"/>
                <w:lang w:eastAsia="zh-CN"/>
              </w:rPr>
              <w:t>G</w:t>
            </w:r>
            <w:r w:rsidR="002B6481" w:rsidRPr="002B6481">
              <w:rPr>
                <w:color w:val="365F91" w:themeColor="accent1" w:themeShade="BF"/>
                <w:lang w:eastAsia="zh-CN"/>
              </w:rPr>
              <w:t>MV</w:t>
            </w:r>
            <w:r w:rsidR="002B6481" w:rsidRPr="002B6481">
              <w:rPr>
                <w:color w:val="365F91" w:themeColor="accent1" w:themeShade="BF"/>
                <w:lang w:eastAsia="zh-CN"/>
              </w:rPr>
              <w:t>数据</w:t>
            </w:r>
          </w:p>
          <w:p w14:paraId="712232BB" w14:textId="77777777" w:rsidR="00993FF6" w:rsidRDefault="00993FF6" w:rsidP="00993FF6">
            <w:pPr>
              <w:pStyle w:val="2f2"/>
              <w:ind w:left="0"/>
              <w:rPr>
                <w:lang w:eastAsia="zh-CN"/>
              </w:rPr>
            </w:pPr>
            <w:r>
              <w:rPr>
                <w:lang w:eastAsia="zh-CN"/>
              </w:rPr>
              <w:t xml:space="preserve">    </w:t>
            </w:r>
          </w:p>
          <w:p w14:paraId="480121E6" w14:textId="77777777" w:rsidR="00993FF6" w:rsidRDefault="00993FF6" w:rsidP="00993FF6">
            <w:pPr>
              <w:pStyle w:val="2f2"/>
              <w:ind w:left="0"/>
              <w:rPr>
                <w:lang w:eastAsia="zh-CN"/>
              </w:rPr>
            </w:pPr>
            <w:r>
              <w:rPr>
                <w:lang w:eastAsia="zh-CN"/>
              </w:rPr>
              <w:t xml:space="preserve">    </w:t>
            </w:r>
            <w:r w:rsidRPr="002B6481">
              <w:rPr>
                <w:color w:val="365F91" w:themeColor="accent1" w:themeShade="BF"/>
                <w:lang w:eastAsia="zh-CN"/>
              </w:rPr>
              <w:t>#</w:t>
            </w:r>
            <w:r w:rsidRPr="002B6481">
              <w:rPr>
                <w:color w:val="365F91" w:themeColor="accent1" w:themeShade="BF"/>
                <w:lang w:eastAsia="zh-CN"/>
              </w:rPr>
              <w:t>画图</w:t>
            </w:r>
            <w:r>
              <w:rPr>
                <w:lang w:eastAsia="zh-CN"/>
              </w:rPr>
              <w:t>：</w:t>
            </w:r>
          </w:p>
          <w:p w14:paraId="6E7E5908" w14:textId="77777777" w:rsidR="00993FF6" w:rsidRDefault="00993FF6" w:rsidP="00993FF6">
            <w:pPr>
              <w:pStyle w:val="2f2"/>
              <w:ind w:left="0"/>
              <w:rPr>
                <w:lang w:eastAsia="zh-CN"/>
              </w:rPr>
            </w:pPr>
            <w:r>
              <w:rPr>
                <w:lang w:eastAsia="zh-CN"/>
              </w:rPr>
              <w:t xml:space="preserve">    bar_city = (</w:t>
            </w:r>
          </w:p>
          <w:p w14:paraId="002A7801" w14:textId="77777777" w:rsidR="00993FF6" w:rsidRDefault="00993FF6" w:rsidP="00993FF6">
            <w:pPr>
              <w:pStyle w:val="2f2"/>
              <w:ind w:left="0"/>
              <w:rPr>
                <w:lang w:eastAsia="zh-CN"/>
              </w:rPr>
            </w:pPr>
            <w:r>
              <w:rPr>
                <w:lang w:eastAsia="zh-CN"/>
              </w:rPr>
              <w:t xml:space="preserve">           Bar(init_opts = opts.InitOpts(width='1500px',height='500px'))</w:t>
            </w:r>
          </w:p>
          <w:p w14:paraId="784A67A5" w14:textId="77777777" w:rsidR="00993FF6" w:rsidRDefault="00993FF6" w:rsidP="00993FF6">
            <w:pPr>
              <w:pStyle w:val="2f2"/>
              <w:ind w:left="0"/>
              <w:rPr>
                <w:lang w:eastAsia="zh-CN"/>
              </w:rPr>
            </w:pPr>
            <w:r>
              <w:rPr>
                <w:lang w:eastAsia="zh-CN"/>
              </w:rPr>
              <w:t xml:space="preserve">           .add_xaxis(city_name)</w:t>
            </w:r>
          </w:p>
          <w:p w14:paraId="5977285E" w14:textId="77777777" w:rsidR="00993FF6" w:rsidRDefault="00993FF6" w:rsidP="00993FF6">
            <w:pPr>
              <w:pStyle w:val="2f2"/>
              <w:ind w:left="0"/>
              <w:rPr>
                <w:lang w:eastAsia="zh-CN"/>
              </w:rPr>
            </w:pPr>
            <w:r>
              <w:rPr>
                <w:lang w:eastAsia="zh-CN"/>
              </w:rPr>
              <w:t xml:space="preserve">           .add_yaxis('GMV(</w:t>
            </w:r>
            <w:r>
              <w:rPr>
                <w:lang w:eastAsia="zh-CN"/>
              </w:rPr>
              <w:t>百万元</w:t>
            </w:r>
            <w:r>
              <w:rPr>
                <w:lang w:eastAsia="zh-CN"/>
              </w:rPr>
              <w:t>)',GMV_city)</w:t>
            </w:r>
          </w:p>
          <w:p w14:paraId="4B5476F0" w14:textId="77777777" w:rsidR="00993FF6" w:rsidRDefault="00993FF6" w:rsidP="00993FF6">
            <w:pPr>
              <w:pStyle w:val="2f2"/>
              <w:ind w:left="0"/>
              <w:rPr>
                <w:lang w:eastAsia="zh-CN"/>
              </w:rPr>
            </w:pPr>
            <w:r>
              <w:rPr>
                <w:lang w:eastAsia="zh-CN"/>
              </w:rPr>
              <w:t xml:space="preserve">           .set_global_opts(</w:t>
            </w:r>
          </w:p>
          <w:p w14:paraId="0263B866" w14:textId="77777777" w:rsidR="00993FF6" w:rsidRDefault="00993FF6" w:rsidP="00993FF6">
            <w:pPr>
              <w:pStyle w:val="2f2"/>
              <w:ind w:left="0"/>
              <w:rPr>
                <w:lang w:eastAsia="zh-CN"/>
              </w:rPr>
            </w:pPr>
            <w:r>
              <w:rPr>
                <w:lang w:eastAsia="zh-CN"/>
              </w:rPr>
              <w:t xml:space="preserve">                   title_opts=opts.TitleOpts(title="%s</w:t>
            </w:r>
            <w:r>
              <w:rPr>
                <w:lang w:eastAsia="zh-CN"/>
              </w:rPr>
              <w:t>各市（区）</w:t>
            </w:r>
            <w:r>
              <w:rPr>
                <w:lang w:eastAsia="zh-CN"/>
              </w:rPr>
              <w:t>GMV</w:t>
            </w:r>
            <w:r>
              <w:rPr>
                <w:lang w:eastAsia="zh-CN"/>
              </w:rPr>
              <w:t>总量统计图</w:t>
            </w:r>
            <w:r>
              <w:rPr>
                <w:lang w:eastAsia="zh-CN"/>
              </w:rPr>
              <w:t>" %p, pos_left='20%'),</w:t>
            </w:r>
          </w:p>
          <w:p w14:paraId="46A5C10D" w14:textId="77777777" w:rsidR="00993FF6" w:rsidRDefault="00993FF6" w:rsidP="00993FF6">
            <w:pPr>
              <w:pStyle w:val="2f2"/>
              <w:ind w:left="0"/>
              <w:rPr>
                <w:lang w:eastAsia="zh-CN"/>
              </w:rPr>
            </w:pPr>
            <w:r>
              <w:rPr>
                <w:lang w:eastAsia="zh-CN"/>
              </w:rPr>
              <w:t xml:space="preserve">                   datazoom_opts=[opts.DataZoomOpts(range_end=500,is_zoom_lock=False)],</w:t>
            </w:r>
          </w:p>
          <w:p w14:paraId="5FEBD8B4" w14:textId="77777777" w:rsidR="00993FF6" w:rsidRDefault="00993FF6" w:rsidP="00993FF6">
            <w:pPr>
              <w:pStyle w:val="2f2"/>
              <w:ind w:left="0"/>
              <w:rPr>
                <w:lang w:eastAsia="zh-CN"/>
              </w:rPr>
            </w:pPr>
            <w:r>
              <w:rPr>
                <w:lang w:eastAsia="zh-CN"/>
              </w:rPr>
              <w:t xml:space="preserve">                   xaxis_opts=opts.AxisOpts(axislabel_opts=opts.LabelOpts(rotate=-30)),</w:t>
            </w:r>
          </w:p>
          <w:p w14:paraId="75E55F15" w14:textId="77777777" w:rsidR="00993FF6" w:rsidRDefault="00993FF6" w:rsidP="00993FF6">
            <w:pPr>
              <w:pStyle w:val="2f2"/>
              <w:ind w:left="0"/>
              <w:rPr>
                <w:lang w:eastAsia="zh-CN"/>
              </w:rPr>
            </w:pPr>
            <w:r>
              <w:rPr>
                <w:lang w:eastAsia="zh-CN"/>
              </w:rPr>
              <w:t xml:space="preserve">                   yaxis_opts=opts.AxisOpts(axislabel_opts=opts.LabelOpts(formatter = '{value} (</w:t>
            </w:r>
            <w:r>
              <w:rPr>
                <w:lang w:eastAsia="zh-CN"/>
              </w:rPr>
              <w:t>百万元</w:t>
            </w:r>
            <w:r>
              <w:rPr>
                <w:lang w:eastAsia="zh-CN"/>
              </w:rPr>
              <w:t xml:space="preserve">)')), </w:t>
            </w:r>
          </w:p>
          <w:p w14:paraId="7B7DA5D5" w14:textId="77777777" w:rsidR="00993FF6" w:rsidRDefault="00993FF6" w:rsidP="00993FF6">
            <w:pPr>
              <w:pStyle w:val="2f2"/>
              <w:ind w:left="0"/>
              <w:rPr>
                <w:lang w:eastAsia="zh-CN"/>
              </w:rPr>
            </w:pPr>
            <w:r>
              <w:rPr>
                <w:lang w:eastAsia="zh-CN"/>
              </w:rPr>
              <w:t xml:space="preserve">           )</w:t>
            </w:r>
          </w:p>
          <w:p w14:paraId="1E4FCA4D" w14:textId="77777777" w:rsidR="00993FF6" w:rsidRDefault="00993FF6" w:rsidP="00993FF6">
            <w:pPr>
              <w:pStyle w:val="2f2"/>
              <w:ind w:left="0"/>
              <w:rPr>
                <w:lang w:eastAsia="zh-CN"/>
              </w:rPr>
            </w:pPr>
            <w:r>
              <w:rPr>
                <w:lang w:eastAsia="zh-CN"/>
              </w:rPr>
              <w:t xml:space="preserve">    )</w:t>
            </w:r>
          </w:p>
          <w:p w14:paraId="7610B16E" w14:textId="57873523" w:rsidR="00993FF6" w:rsidRDefault="00993FF6" w:rsidP="00993FF6">
            <w:pPr>
              <w:pStyle w:val="2f2"/>
              <w:ind w:left="0"/>
              <w:rPr>
                <w:lang w:eastAsia="zh-CN"/>
              </w:rPr>
            </w:pPr>
            <w:r>
              <w:rPr>
                <w:lang w:eastAsia="zh-CN"/>
              </w:rPr>
              <w:t xml:space="preserve">    bar_city.render(</w:t>
            </w:r>
            <w:r w:rsidR="007F3356" w:rsidRPr="005E71D0">
              <w:rPr>
                <w:lang w:eastAsia="zh-CN"/>
              </w:rPr>
              <w:t>os.path.</w:t>
            </w:r>
            <w:r w:rsidR="007F3356">
              <w:rPr>
                <w:lang w:eastAsia="zh-CN"/>
              </w:rPr>
              <w:t>join(</w:t>
            </w:r>
            <w:r w:rsidR="00426D4F" w:rsidRPr="00426D4F">
              <w:rPr>
                <w:lang w:eastAsia="zh-CN"/>
              </w:rPr>
              <w:t>os.path.expanduser('~')</w:t>
            </w:r>
            <w:r w:rsidR="007F3356">
              <w:rPr>
                <w:lang w:eastAsia="zh-CN"/>
              </w:rPr>
              <w:t>,'Desktop','bar_city.html')</w:t>
            </w:r>
            <w:r>
              <w:rPr>
                <w:lang w:eastAsia="zh-CN"/>
              </w:rPr>
              <w:t xml:space="preserve">) </w:t>
            </w:r>
            <w:r w:rsidRPr="002B6481">
              <w:rPr>
                <w:color w:val="365F91" w:themeColor="accent1" w:themeShade="BF"/>
                <w:lang w:eastAsia="zh-CN"/>
              </w:rPr>
              <w:t>#</w:t>
            </w:r>
            <w:r w:rsidRPr="002B6481">
              <w:rPr>
                <w:color w:val="365F91" w:themeColor="accent1" w:themeShade="BF"/>
                <w:lang w:eastAsia="zh-CN"/>
              </w:rPr>
              <w:t>编译</w:t>
            </w:r>
          </w:p>
          <w:p w14:paraId="7973B168" w14:textId="77777777" w:rsidR="00993FF6" w:rsidRDefault="00993FF6" w:rsidP="00993FF6">
            <w:pPr>
              <w:pStyle w:val="2f2"/>
              <w:ind w:left="0"/>
              <w:rPr>
                <w:lang w:eastAsia="zh-CN"/>
              </w:rPr>
            </w:pPr>
            <w:r>
              <w:rPr>
                <w:lang w:eastAsia="zh-CN"/>
              </w:rPr>
              <w:t xml:space="preserve">    </w:t>
            </w:r>
          </w:p>
          <w:p w14:paraId="6669EB13" w14:textId="790E6F6E" w:rsidR="00993FF6" w:rsidRDefault="00993FF6" w:rsidP="00993FF6">
            <w:pPr>
              <w:pStyle w:val="2f2"/>
              <w:ind w:left="0"/>
              <w:rPr>
                <w:lang w:eastAsia="zh-CN"/>
              </w:rPr>
            </w:pPr>
            <w:r>
              <w:rPr>
                <w:lang w:eastAsia="zh-CN"/>
              </w:rPr>
              <w:t xml:space="preserve">    f2 = open(</w:t>
            </w:r>
            <w:r w:rsidR="007F3356" w:rsidRPr="005E71D0">
              <w:rPr>
                <w:lang w:eastAsia="zh-CN"/>
              </w:rPr>
              <w:t>os.path.</w:t>
            </w:r>
            <w:r w:rsidR="007F3356">
              <w:rPr>
                <w:lang w:eastAsia="zh-CN"/>
              </w:rPr>
              <w:t>join(</w:t>
            </w:r>
            <w:r w:rsidR="00426D4F" w:rsidRPr="00426D4F">
              <w:rPr>
                <w:lang w:eastAsia="zh-CN"/>
              </w:rPr>
              <w:t>os.path.expanduser('~')</w:t>
            </w:r>
            <w:r w:rsidR="007F3356">
              <w:rPr>
                <w:lang w:eastAsia="zh-CN"/>
              </w:rPr>
              <w:t>,'Desktop','bar_city.html')</w:t>
            </w:r>
            <w:r>
              <w:rPr>
                <w:lang w:eastAsia="zh-CN"/>
              </w:rPr>
              <w:t xml:space="preserve">,'r') </w:t>
            </w:r>
            <w:r w:rsidRPr="002B6481">
              <w:rPr>
                <w:color w:val="365F91" w:themeColor="accent1" w:themeShade="BF"/>
                <w:lang w:eastAsia="zh-CN"/>
              </w:rPr>
              <w:t>#</w:t>
            </w:r>
            <w:r w:rsidRPr="002B6481">
              <w:rPr>
                <w:color w:val="365F91" w:themeColor="accent1" w:themeShade="BF"/>
                <w:lang w:eastAsia="zh-CN"/>
              </w:rPr>
              <w:t>打开</w:t>
            </w:r>
            <w:r w:rsidRPr="002B6481">
              <w:rPr>
                <w:color w:val="365F91" w:themeColor="accent1" w:themeShade="BF"/>
                <w:lang w:eastAsia="zh-CN"/>
              </w:rPr>
              <w:t>p</w:t>
            </w:r>
            <w:r w:rsidRPr="002B6481">
              <w:rPr>
                <w:color w:val="365F91" w:themeColor="accent1" w:themeShade="BF"/>
                <w:lang w:eastAsia="zh-CN"/>
              </w:rPr>
              <w:t>这个省下属各地级市（市辖区）对应柱状图的</w:t>
            </w:r>
            <w:r w:rsidRPr="002B6481">
              <w:rPr>
                <w:color w:val="365F91" w:themeColor="accent1" w:themeShade="BF"/>
                <w:lang w:eastAsia="zh-CN"/>
              </w:rPr>
              <w:t>HTML</w:t>
            </w:r>
            <w:r w:rsidRPr="002B6481">
              <w:rPr>
                <w:color w:val="365F91" w:themeColor="accent1" w:themeShade="BF"/>
                <w:lang w:eastAsia="zh-CN"/>
              </w:rPr>
              <w:t>源文件</w:t>
            </w:r>
            <w:r>
              <w:rPr>
                <w:lang w:eastAsia="zh-CN"/>
              </w:rPr>
              <w:t>。</w:t>
            </w:r>
          </w:p>
          <w:p w14:paraId="086C2155" w14:textId="1A5A58AB" w:rsidR="00993FF6" w:rsidRDefault="00993FF6" w:rsidP="00993FF6">
            <w:pPr>
              <w:pStyle w:val="2f2"/>
              <w:ind w:left="0"/>
              <w:rPr>
                <w:lang w:eastAsia="zh-CN"/>
              </w:rPr>
            </w:pPr>
            <w:r>
              <w:rPr>
                <w:lang w:eastAsia="zh-CN"/>
              </w:rPr>
              <w:t xml:space="preserve">    content2 = f2.readlines()</w:t>
            </w:r>
          </w:p>
          <w:p w14:paraId="37475CCC" w14:textId="7F0BF80E" w:rsidR="00993FF6" w:rsidRDefault="00993FF6" w:rsidP="00993FF6">
            <w:pPr>
              <w:pStyle w:val="2f2"/>
              <w:ind w:left="0"/>
              <w:rPr>
                <w:lang w:eastAsia="zh-CN"/>
              </w:rPr>
            </w:pPr>
            <w:r>
              <w:rPr>
                <w:lang w:eastAsia="zh-CN"/>
              </w:rPr>
              <w:t xml:space="preserve">    f2.close() </w:t>
            </w:r>
            <w:r w:rsidRPr="002B6481">
              <w:rPr>
                <w:color w:val="365F91" w:themeColor="accent1" w:themeShade="BF"/>
                <w:lang w:eastAsia="zh-CN"/>
              </w:rPr>
              <w:t>#</w:t>
            </w:r>
            <w:r w:rsidRPr="002B6481">
              <w:rPr>
                <w:color w:val="365F91" w:themeColor="accent1" w:themeShade="BF"/>
                <w:lang w:eastAsia="zh-CN"/>
              </w:rPr>
              <w:t>使用</w:t>
            </w:r>
            <w:r w:rsidRPr="002B6481">
              <w:rPr>
                <w:color w:val="365F91" w:themeColor="accent1" w:themeShade="BF"/>
                <w:lang w:eastAsia="zh-CN"/>
              </w:rPr>
              <w:t>open</w:t>
            </w:r>
            <w:r w:rsidRPr="002B6481">
              <w:rPr>
                <w:color w:val="365F91" w:themeColor="accent1" w:themeShade="BF"/>
                <w:lang w:eastAsia="zh-CN"/>
              </w:rPr>
              <w:t>函数后一定要记得</w:t>
            </w:r>
            <w:r w:rsidRPr="002B6481">
              <w:rPr>
                <w:color w:val="365F91" w:themeColor="accent1" w:themeShade="BF"/>
                <w:lang w:eastAsia="zh-CN"/>
              </w:rPr>
              <w:t>close</w:t>
            </w:r>
            <w:r w:rsidR="002E263C">
              <w:rPr>
                <w:rFonts w:hint="eastAsia"/>
                <w:color w:val="365F91" w:themeColor="accent1" w:themeShade="BF"/>
                <w:lang w:eastAsia="zh-CN"/>
              </w:rPr>
              <w:t>。</w:t>
            </w:r>
          </w:p>
          <w:p w14:paraId="47BFCA50" w14:textId="77777777" w:rsidR="00993FF6" w:rsidRDefault="00993FF6" w:rsidP="00993FF6">
            <w:pPr>
              <w:pStyle w:val="2f2"/>
              <w:ind w:left="0"/>
              <w:rPr>
                <w:lang w:eastAsia="zh-CN"/>
              </w:rPr>
            </w:pPr>
          </w:p>
          <w:p w14:paraId="23C12E7D" w14:textId="77777777" w:rsidR="00993FF6" w:rsidRDefault="00993FF6" w:rsidP="00993FF6">
            <w:pPr>
              <w:pStyle w:val="2f2"/>
              <w:ind w:left="0"/>
              <w:rPr>
                <w:lang w:eastAsia="zh-CN"/>
              </w:rPr>
            </w:pPr>
            <w:r>
              <w:rPr>
                <w:lang w:eastAsia="zh-CN"/>
              </w:rPr>
              <w:t xml:space="preserve">    id_city = bar_city.chart_id </w:t>
            </w:r>
            <w:r w:rsidRPr="002B6481">
              <w:rPr>
                <w:color w:val="365F91" w:themeColor="accent1" w:themeShade="BF"/>
                <w:lang w:eastAsia="zh-CN"/>
              </w:rPr>
              <w:t>#</w:t>
            </w:r>
            <w:r w:rsidRPr="002B6481">
              <w:rPr>
                <w:color w:val="365F91" w:themeColor="accent1" w:themeShade="BF"/>
                <w:lang w:eastAsia="zh-CN"/>
              </w:rPr>
              <w:t>获取当</w:t>
            </w:r>
            <w:proofErr w:type="gramStart"/>
            <w:r w:rsidRPr="002B6481">
              <w:rPr>
                <w:color w:val="365F91" w:themeColor="accent1" w:themeShade="BF"/>
                <w:lang w:eastAsia="zh-CN"/>
              </w:rPr>
              <w:t>前柱状图的</w:t>
            </w:r>
            <w:proofErr w:type="gramEnd"/>
            <w:r w:rsidRPr="002B6481">
              <w:rPr>
                <w:color w:val="365F91" w:themeColor="accent1" w:themeShade="BF"/>
                <w:lang w:eastAsia="zh-CN"/>
              </w:rPr>
              <w:t>id</w:t>
            </w:r>
            <w:r w:rsidRPr="002B6481">
              <w:rPr>
                <w:color w:val="365F91" w:themeColor="accent1" w:themeShade="BF"/>
                <w:lang w:eastAsia="zh-CN"/>
              </w:rPr>
              <w:t>，以便完成后续的上卷下钻操作</w:t>
            </w:r>
          </w:p>
          <w:p w14:paraId="45213991" w14:textId="77777777" w:rsidR="00993FF6" w:rsidRDefault="00993FF6" w:rsidP="00993FF6">
            <w:pPr>
              <w:pStyle w:val="2f2"/>
              <w:ind w:left="0"/>
              <w:rPr>
                <w:lang w:eastAsia="zh-CN"/>
              </w:rPr>
            </w:pPr>
            <w:r>
              <w:rPr>
                <w:lang w:eastAsia="zh-CN"/>
              </w:rPr>
              <w:t xml:space="preserve">    if i == 0 : </w:t>
            </w:r>
            <w:r w:rsidRPr="002B6481">
              <w:rPr>
                <w:color w:val="365F91" w:themeColor="accent1" w:themeShade="BF"/>
                <w:lang w:eastAsia="zh-CN"/>
              </w:rPr>
              <w:t>#</w:t>
            </w:r>
            <w:r w:rsidRPr="002B6481">
              <w:rPr>
                <w:color w:val="365F91" w:themeColor="accent1" w:themeShade="BF"/>
                <w:lang w:eastAsia="zh-CN"/>
              </w:rPr>
              <w:t>对于第一次写入，我们要写入</w:t>
            </w:r>
            <w:r w:rsidRPr="002B6481">
              <w:rPr>
                <w:color w:val="365F91" w:themeColor="accent1" w:themeShade="BF"/>
                <w:lang w:eastAsia="zh-CN"/>
              </w:rPr>
              <w:t xml:space="preserve"> if </w:t>
            </w:r>
            <w:r w:rsidRPr="002B6481">
              <w:rPr>
                <w:color w:val="365F91" w:themeColor="accent1" w:themeShade="BF"/>
                <w:lang w:eastAsia="zh-CN"/>
              </w:rPr>
              <w:t>条件；而对于剩下的，我们要写入</w:t>
            </w:r>
            <w:r w:rsidRPr="002B6481">
              <w:rPr>
                <w:color w:val="365F91" w:themeColor="accent1" w:themeShade="BF"/>
                <w:lang w:eastAsia="zh-CN"/>
              </w:rPr>
              <w:t xml:space="preserve"> else if </w:t>
            </w:r>
            <w:r w:rsidRPr="002B6481">
              <w:rPr>
                <w:color w:val="365F91" w:themeColor="accent1" w:themeShade="BF"/>
                <w:lang w:eastAsia="zh-CN"/>
              </w:rPr>
              <w:t>条件</w:t>
            </w:r>
            <w:r>
              <w:rPr>
                <w:lang w:eastAsia="zh-CN"/>
              </w:rPr>
              <w:t>。</w:t>
            </w:r>
          </w:p>
          <w:p w14:paraId="26AA4672" w14:textId="77777777" w:rsidR="00993FF6" w:rsidRDefault="00993FF6" w:rsidP="00993FF6">
            <w:pPr>
              <w:pStyle w:val="2f2"/>
              <w:ind w:left="0"/>
              <w:rPr>
                <w:lang w:eastAsia="zh-CN"/>
              </w:rPr>
            </w:pPr>
            <w:r>
              <w:rPr>
                <w:lang w:eastAsia="zh-CN"/>
              </w:rPr>
              <w:t xml:space="preserve">        add_in = add_in+\</w:t>
            </w:r>
          </w:p>
          <w:p w14:paraId="6D5D43ED" w14:textId="77777777" w:rsidR="00993FF6" w:rsidRDefault="00993FF6" w:rsidP="00993FF6">
            <w:pPr>
              <w:pStyle w:val="2f2"/>
              <w:ind w:left="0"/>
              <w:rPr>
                <w:lang w:eastAsia="zh-CN"/>
              </w:rPr>
            </w:pPr>
            <w:r>
              <w:rPr>
                <w:lang w:eastAsia="zh-CN"/>
              </w:rPr>
              <w:t xml:space="preserve">                 ['            if (params.name=="%s"){\n' % p]+\</w:t>
            </w:r>
          </w:p>
          <w:p w14:paraId="2E03C400" w14:textId="77777777" w:rsidR="00993FF6" w:rsidRDefault="00993FF6" w:rsidP="00993FF6">
            <w:pPr>
              <w:pStyle w:val="2f2"/>
              <w:ind w:left="0"/>
              <w:rPr>
                <w:lang w:eastAsia="zh-CN"/>
              </w:rPr>
            </w:pPr>
            <w:r>
              <w:rPr>
                <w:lang w:eastAsia="zh-CN"/>
              </w:rPr>
              <w:t xml:space="preserve">                 ['               chart_%s.clear();\n'% id_province]+\</w:t>
            </w:r>
          </w:p>
          <w:p w14:paraId="6182F2DD" w14:textId="77777777" w:rsidR="00993FF6" w:rsidRDefault="00993FF6" w:rsidP="00993FF6">
            <w:pPr>
              <w:pStyle w:val="2f2"/>
              <w:ind w:left="0"/>
              <w:rPr>
                <w:lang w:eastAsia="zh-CN"/>
              </w:rPr>
            </w:pPr>
            <w:r>
              <w:rPr>
                <w:lang w:eastAsia="zh-CN"/>
              </w:rPr>
              <w:t xml:space="preserve">                 content2[13:-4]+\</w:t>
            </w:r>
          </w:p>
          <w:p w14:paraId="77ABF155" w14:textId="77777777" w:rsidR="00993FF6" w:rsidRDefault="00993FF6" w:rsidP="00993FF6">
            <w:pPr>
              <w:pStyle w:val="2f2"/>
              <w:ind w:left="0"/>
              <w:rPr>
                <w:lang w:eastAsia="zh-CN"/>
              </w:rPr>
            </w:pPr>
            <w:r>
              <w:rPr>
                <w:lang w:eastAsia="zh-CN"/>
              </w:rPr>
              <w:t xml:space="preserve">                 ['               chart_%s.setOption(option_%s);\n'% (id_province,id_city)]+\</w:t>
            </w:r>
          </w:p>
          <w:p w14:paraId="1A563D0C" w14:textId="77777777" w:rsidR="00993FF6" w:rsidRDefault="00993FF6" w:rsidP="00993FF6">
            <w:pPr>
              <w:pStyle w:val="2f2"/>
              <w:ind w:left="0"/>
              <w:rPr>
                <w:lang w:eastAsia="zh-CN"/>
              </w:rPr>
            </w:pPr>
            <w:r>
              <w:rPr>
                <w:lang w:eastAsia="zh-CN"/>
              </w:rPr>
              <w:t xml:space="preserve">                 ['            }\n'] </w:t>
            </w:r>
          </w:p>
          <w:p w14:paraId="7970AFE0" w14:textId="77777777" w:rsidR="00993FF6" w:rsidRDefault="00993FF6" w:rsidP="00993FF6">
            <w:pPr>
              <w:pStyle w:val="2f2"/>
              <w:ind w:left="0"/>
              <w:rPr>
                <w:lang w:eastAsia="zh-CN"/>
              </w:rPr>
            </w:pPr>
            <w:r>
              <w:rPr>
                <w:lang w:eastAsia="zh-CN"/>
              </w:rPr>
              <w:t xml:space="preserve">    else:</w:t>
            </w:r>
          </w:p>
          <w:p w14:paraId="73181F41" w14:textId="77777777" w:rsidR="00993FF6" w:rsidRDefault="00993FF6" w:rsidP="00993FF6">
            <w:pPr>
              <w:pStyle w:val="2f2"/>
              <w:ind w:left="0"/>
              <w:rPr>
                <w:lang w:eastAsia="zh-CN"/>
              </w:rPr>
            </w:pPr>
            <w:r>
              <w:rPr>
                <w:lang w:eastAsia="zh-CN"/>
              </w:rPr>
              <w:t xml:space="preserve">        add_in = add_in+\</w:t>
            </w:r>
          </w:p>
          <w:p w14:paraId="7F73FC9E" w14:textId="77777777" w:rsidR="00993FF6" w:rsidRDefault="00993FF6" w:rsidP="00993FF6">
            <w:pPr>
              <w:pStyle w:val="2f2"/>
              <w:ind w:left="0"/>
              <w:rPr>
                <w:lang w:eastAsia="zh-CN"/>
              </w:rPr>
            </w:pPr>
            <w:r>
              <w:rPr>
                <w:lang w:eastAsia="zh-CN"/>
              </w:rPr>
              <w:t xml:space="preserve">                 ['            else if (params.name=="%s"){\n' % p]+\</w:t>
            </w:r>
          </w:p>
          <w:p w14:paraId="1FAF2AEB" w14:textId="77777777" w:rsidR="00993FF6" w:rsidRDefault="00993FF6" w:rsidP="00993FF6">
            <w:pPr>
              <w:pStyle w:val="2f2"/>
              <w:ind w:left="0"/>
              <w:rPr>
                <w:lang w:eastAsia="zh-CN"/>
              </w:rPr>
            </w:pPr>
            <w:r>
              <w:rPr>
                <w:lang w:eastAsia="zh-CN"/>
              </w:rPr>
              <w:t xml:space="preserve">                 ['               chart_%s.clear();\n'% id_province]+\</w:t>
            </w:r>
          </w:p>
          <w:p w14:paraId="1E0E340B" w14:textId="77777777" w:rsidR="00993FF6" w:rsidRDefault="00993FF6" w:rsidP="00993FF6">
            <w:pPr>
              <w:pStyle w:val="2f2"/>
              <w:ind w:left="0"/>
              <w:rPr>
                <w:lang w:eastAsia="zh-CN"/>
              </w:rPr>
            </w:pPr>
            <w:r>
              <w:rPr>
                <w:lang w:eastAsia="zh-CN"/>
              </w:rPr>
              <w:t xml:space="preserve">                 content2[13:-4]+\</w:t>
            </w:r>
          </w:p>
          <w:p w14:paraId="21EF4617" w14:textId="77777777" w:rsidR="00993FF6" w:rsidRDefault="00993FF6" w:rsidP="00993FF6">
            <w:pPr>
              <w:pStyle w:val="2f2"/>
              <w:ind w:left="0"/>
              <w:rPr>
                <w:lang w:eastAsia="zh-CN"/>
              </w:rPr>
            </w:pPr>
            <w:r>
              <w:rPr>
                <w:lang w:eastAsia="zh-CN"/>
              </w:rPr>
              <w:t xml:space="preserve">                 ['               chart_%s.setOption(option_%s);\n'% (id_province,id_city)]+\</w:t>
            </w:r>
          </w:p>
          <w:p w14:paraId="7360ADC1" w14:textId="77777777" w:rsidR="00993FF6" w:rsidRDefault="00993FF6" w:rsidP="00993FF6">
            <w:pPr>
              <w:pStyle w:val="2f2"/>
              <w:ind w:left="0"/>
              <w:rPr>
                <w:lang w:eastAsia="zh-CN"/>
              </w:rPr>
            </w:pPr>
            <w:r>
              <w:rPr>
                <w:lang w:eastAsia="zh-CN"/>
              </w:rPr>
              <w:t xml:space="preserve">                 ['            }\n'] </w:t>
            </w:r>
          </w:p>
          <w:p w14:paraId="5EF6B74D" w14:textId="77777777" w:rsidR="00993FF6" w:rsidRDefault="00993FF6" w:rsidP="00993FF6">
            <w:pPr>
              <w:pStyle w:val="2f2"/>
              <w:ind w:left="0"/>
              <w:rPr>
                <w:lang w:eastAsia="zh-CN"/>
              </w:rPr>
            </w:pPr>
            <w:r w:rsidRPr="002B6481">
              <w:rPr>
                <w:color w:val="365F91" w:themeColor="accent1" w:themeShade="BF"/>
                <w:lang w:eastAsia="zh-CN"/>
              </w:rPr>
              <w:lastRenderedPageBreak/>
              <w:t>#</w:t>
            </w:r>
            <w:r w:rsidRPr="002B6481">
              <w:rPr>
                <w:color w:val="365F91" w:themeColor="accent1" w:themeShade="BF"/>
                <w:lang w:eastAsia="zh-CN"/>
              </w:rPr>
              <w:t>以上是下钻的全部内容</w:t>
            </w:r>
          </w:p>
          <w:p w14:paraId="05AA6EF3" w14:textId="77777777" w:rsidR="007B3E18" w:rsidRDefault="007B3E18" w:rsidP="00993FF6">
            <w:pPr>
              <w:pStyle w:val="2f2"/>
              <w:ind w:left="0"/>
              <w:rPr>
                <w:lang w:eastAsia="zh-CN"/>
              </w:rPr>
            </w:pPr>
          </w:p>
          <w:p w14:paraId="5441ECEB" w14:textId="77777777" w:rsidR="00993FF6" w:rsidRDefault="00993FF6" w:rsidP="00993FF6">
            <w:pPr>
              <w:pStyle w:val="2f2"/>
              <w:ind w:left="0"/>
              <w:rPr>
                <w:lang w:eastAsia="zh-CN"/>
              </w:rPr>
            </w:pPr>
            <w:r w:rsidRPr="002B6481">
              <w:rPr>
                <w:color w:val="365F91" w:themeColor="accent1" w:themeShade="BF"/>
                <w:lang w:eastAsia="zh-CN"/>
              </w:rPr>
              <w:t>#</w:t>
            </w:r>
            <w:r w:rsidRPr="002B6481">
              <w:rPr>
                <w:color w:val="365F91" w:themeColor="accent1" w:themeShade="BF"/>
                <w:lang w:eastAsia="zh-CN"/>
              </w:rPr>
              <w:t>下面完成上卷。只要鼠标点击的不是省份名称，就返回到初始界面</w:t>
            </w:r>
            <w:r>
              <w:rPr>
                <w:lang w:eastAsia="zh-CN"/>
              </w:rPr>
              <w:t>。</w:t>
            </w:r>
          </w:p>
          <w:p w14:paraId="002AC845" w14:textId="77777777" w:rsidR="00993FF6" w:rsidRDefault="00993FF6" w:rsidP="00993FF6">
            <w:pPr>
              <w:pStyle w:val="2f2"/>
              <w:ind w:left="0"/>
              <w:rPr>
                <w:lang w:eastAsia="zh-CN"/>
              </w:rPr>
            </w:pPr>
            <w:r>
              <w:rPr>
                <w:lang w:eastAsia="zh-CN"/>
              </w:rPr>
              <w:t>add_in = add_in+\</w:t>
            </w:r>
          </w:p>
          <w:p w14:paraId="0451AAD4" w14:textId="77777777" w:rsidR="00993FF6" w:rsidRDefault="00993FF6" w:rsidP="00993FF6">
            <w:pPr>
              <w:pStyle w:val="2f2"/>
              <w:ind w:left="0"/>
              <w:rPr>
                <w:lang w:eastAsia="zh-CN"/>
              </w:rPr>
            </w:pPr>
            <w:r>
              <w:rPr>
                <w:lang w:eastAsia="zh-CN"/>
              </w:rPr>
              <w:t xml:space="preserve">         ['            else {\n']+\</w:t>
            </w:r>
          </w:p>
          <w:p w14:paraId="4C133D7D" w14:textId="77777777" w:rsidR="00993FF6" w:rsidRDefault="00993FF6" w:rsidP="00993FF6">
            <w:pPr>
              <w:pStyle w:val="2f2"/>
              <w:ind w:left="0"/>
              <w:rPr>
                <w:lang w:eastAsia="zh-CN"/>
              </w:rPr>
            </w:pPr>
            <w:r>
              <w:rPr>
                <w:lang w:eastAsia="zh-CN"/>
              </w:rPr>
              <w:t xml:space="preserve">         ['               chart_%s.clear();\n'% id_province]+\</w:t>
            </w:r>
          </w:p>
          <w:p w14:paraId="192ACEA6" w14:textId="77777777" w:rsidR="00993FF6" w:rsidRDefault="00993FF6" w:rsidP="00993FF6">
            <w:pPr>
              <w:pStyle w:val="2f2"/>
              <w:ind w:left="0"/>
              <w:rPr>
                <w:lang w:eastAsia="zh-CN"/>
              </w:rPr>
            </w:pPr>
            <w:r>
              <w:rPr>
                <w:lang w:eastAsia="zh-CN"/>
              </w:rPr>
              <w:t xml:space="preserve">         ['               chart_%s.setOption(option_%s);\n'% (id_province,id_province)]+\</w:t>
            </w:r>
          </w:p>
          <w:p w14:paraId="1A4668A9" w14:textId="77777777" w:rsidR="00993FF6" w:rsidRDefault="00993FF6" w:rsidP="00993FF6">
            <w:pPr>
              <w:pStyle w:val="2f2"/>
              <w:ind w:left="0"/>
              <w:rPr>
                <w:lang w:eastAsia="zh-CN"/>
              </w:rPr>
            </w:pPr>
            <w:r>
              <w:rPr>
                <w:lang w:eastAsia="zh-CN"/>
              </w:rPr>
              <w:t xml:space="preserve">         ['            };\n']+\</w:t>
            </w:r>
          </w:p>
          <w:p w14:paraId="1A29D145" w14:textId="77777777" w:rsidR="00993FF6" w:rsidRDefault="00993FF6" w:rsidP="00993FF6">
            <w:pPr>
              <w:pStyle w:val="2f2"/>
              <w:ind w:left="0"/>
              <w:rPr>
                <w:lang w:eastAsia="zh-CN"/>
              </w:rPr>
            </w:pPr>
            <w:r>
              <w:rPr>
                <w:lang w:eastAsia="zh-CN"/>
              </w:rPr>
              <w:t xml:space="preserve">         ['        });\n']     </w:t>
            </w:r>
          </w:p>
          <w:p w14:paraId="514E0E8B" w14:textId="77777777" w:rsidR="00993FF6" w:rsidRDefault="00993FF6" w:rsidP="00993FF6">
            <w:pPr>
              <w:pStyle w:val="2f2"/>
              <w:ind w:left="0"/>
              <w:rPr>
                <w:lang w:eastAsia="zh-CN"/>
              </w:rPr>
            </w:pPr>
          </w:p>
          <w:p w14:paraId="3A90D977" w14:textId="77777777" w:rsidR="00993FF6" w:rsidRDefault="00993FF6" w:rsidP="00993FF6">
            <w:pPr>
              <w:pStyle w:val="2f2"/>
              <w:ind w:left="0"/>
              <w:rPr>
                <w:lang w:eastAsia="zh-CN"/>
              </w:rPr>
            </w:pPr>
            <w:r>
              <w:rPr>
                <w:lang w:eastAsia="zh-CN"/>
              </w:rPr>
              <w:t xml:space="preserve">       </w:t>
            </w:r>
          </w:p>
          <w:p w14:paraId="61F38471" w14:textId="6FD60927" w:rsidR="00993FF6" w:rsidRDefault="00993FF6" w:rsidP="00993FF6">
            <w:pPr>
              <w:pStyle w:val="2f2"/>
              <w:ind w:left="0"/>
              <w:rPr>
                <w:lang w:eastAsia="zh-CN"/>
              </w:rPr>
            </w:pPr>
            <w:r>
              <w:rPr>
                <w:lang w:eastAsia="zh-CN"/>
              </w:rPr>
              <w:t>f1 = open(</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,'Desktop','bar_province.html')</w:t>
            </w:r>
            <w:r>
              <w:rPr>
                <w:lang w:eastAsia="zh-CN"/>
              </w:rPr>
              <w:t xml:space="preserve">,'r') </w:t>
            </w:r>
            <w:r w:rsidRPr="002B6481">
              <w:rPr>
                <w:color w:val="365F91" w:themeColor="accent1" w:themeShade="BF"/>
                <w:lang w:eastAsia="zh-CN"/>
              </w:rPr>
              <w:t>#</w:t>
            </w:r>
            <w:r w:rsidRPr="002B6481">
              <w:rPr>
                <w:color w:val="365F91" w:themeColor="accent1" w:themeShade="BF"/>
                <w:lang w:eastAsia="zh-CN"/>
              </w:rPr>
              <w:t>打开省份柱状图的</w:t>
            </w:r>
            <w:r w:rsidRPr="002B6481">
              <w:rPr>
                <w:color w:val="365F91" w:themeColor="accent1" w:themeShade="BF"/>
                <w:lang w:eastAsia="zh-CN"/>
              </w:rPr>
              <w:t>HTML</w:t>
            </w:r>
            <w:r w:rsidRPr="002B6481">
              <w:rPr>
                <w:color w:val="365F91" w:themeColor="accent1" w:themeShade="BF"/>
                <w:lang w:eastAsia="zh-CN"/>
              </w:rPr>
              <w:t>源文件</w:t>
            </w:r>
          </w:p>
          <w:p w14:paraId="562CD790" w14:textId="77777777" w:rsidR="00993FF6" w:rsidRDefault="00993FF6" w:rsidP="00993FF6">
            <w:pPr>
              <w:pStyle w:val="2f2"/>
              <w:ind w:left="0"/>
              <w:rPr>
                <w:lang w:eastAsia="zh-CN"/>
              </w:rPr>
            </w:pPr>
            <w:r>
              <w:rPr>
                <w:lang w:eastAsia="zh-CN"/>
              </w:rPr>
              <w:t>content = f1.readlines()</w:t>
            </w:r>
          </w:p>
          <w:p w14:paraId="11569A77" w14:textId="77777777" w:rsidR="00993FF6" w:rsidRDefault="00993FF6" w:rsidP="00993FF6">
            <w:pPr>
              <w:pStyle w:val="2f2"/>
              <w:ind w:left="0"/>
              <w:rPr>
                <w:lang w:eastAsia="zh-CN"/>
              </w:rPr>
            </w:pPr>
            <w:r>
              <w:rPr>
                <w:lang w:eastAsia="zh-CN"/>
              </w:rPr>
              <w:t>f1.close()</w:t>
            </w:r>
          </w:p>
          <w:p w14:paraId="427070F7" w14:textId="77777777" w:rsidR="00993FF6" w:rsidRDefault="00993FF6" w:rsidP="00993FF6">
            <w:pPr>
              <w:pStyle w:val="2f2"/>
              <w:ind w:left="0"/>
              <w:rPr>
                <w:lang w:eastAsia="zh-CN"/>
              </w:rPr>
            </w:pPr>
          </w:p>
          <w:p w14:paraId="6EAA943C" w14:textId="77777777" w:rsidR="00993FF6" w:rsidRDefault="00993FF6" w:rsidP="00993FF6">
            <w:pPr>
              <w:pStyle w:val="2f2"/>
              <w:ind w:left="0"/>
              <w:rPr>
                <w:lang w:eastAsia="zh-CN"/>
              </w:rPr>
            </w:pPr>
            <w:r>
              <w:rPr>
                <w:lang w:eastAsia="zh-CN"/>
              </w:rPr>
              <w:t>new_content = [ele for ele in content[:-3]] +add_in+\</w:t>
            </w:r>
          </w:p>
          <w:p w14:paraId="2105C034" w14:textId="1BC8934B" w:rsidR="00993FF6" w:rsidRDefault="00993FF6" w:rsidP="00993FF6">
            <w:pPr>
              <w:pStyle w:val="2f2"/>
              <w:ind w:left="0"/>
              <w:rPr>
                <w:lang w:eastAsia="zh-CN"/>
              </w:rPr>
            </w:pPr>
            <w:r>
              <w:rPr>
                <w:lang w:eastAsia="zh-CN"/>
              </w:rPr>
              <w:t xml:space="preserve">    [ele for ele in content[-3:]] </w:t>
            </w:r>
            <w:r w:rsidR="002B6481">
              <w:rPr>
                <w:lang w:eastAsia="zh-CN"/>
              </w:rPr>
              <w:t xml:space="preserve"> </w:t>
            </w:r>
            <w:r w:rsidR="002B6481" w:rsidRPr="002B6481">
              <w:rPr>
                <w:rFonts w:hint="eastAsia"/>
                <w:color w:val="365F91" w:themeColor="accent1" w:themeShade="BF"/>
                <w:lang w:eastAsia="zh-CN"/>
              </w:rPr>
              <w:t>#</w:t>
            </w:r>
            <w:r w:rsidR="002B6481" w:rsidRPr="002B6481">
              <w:rPr>
                <w:color w:val="365F91" w:themeColor="accent1" w:themeShade="BF"/>
                <w:lang w:eastAsia="zh-CN"/>
              </w:rPr>
              <w:t>新</w:t>
            </w:r>
            <w:r w:rsidR="002B6481" w:rsidRPr="002B6481">
              <w:rPr>
                <w:rFonts w:hint="eastAsia"/>
                <w:color w:val="365F91" w:themeColor="accent1" w:themeShade="BF"/>
                <w:lang w:eastAsia="zh-CN"/>
              </w:rPr>
              <w:t>H</w:t>
            </w:r>
            <w:r w:rsidR="002B6481" w:rsidRPr="002B6481">
              <w:rPr>
                <w:color w:val="365F91" w:themeColor="accent1" w:themeShade="BF"/>
                <w:lang w:eastAsia="zh-CN"/>
              </w:rPr>
              <w:t>TML</w:t>
            </w:r>
            <w:r w:rsidR="002B6481" w:rsidRPr="002B6481">
              <w:rPr>
                <w:color w:val="365F91" w:themeColor="accent1" w:themeShade="BF"/>
                <w:lang w:eastAsia="zh-CN"/>
              </w:rPr>
              <w:t>文件就是在</w:t>
            </w:r>
            <w:r w:rsidR="002B6481" w:rsidRPr="002B6481">
              <w:rPr>
                <w:color w:val="365F91" w:themeColor="accent1" w:themeShade="BF"/>
                <w:lang w:eastAsia="zh-CN"/>
              </w:rPr>
              <w:t xml:space="preserve"> bar_province.html</w:t>
            </w:r>
            <w:r w:rsidR="002B6481" w:rsidRPr="002B6481">
              <w:rPr>
                <w:color w:val="365F91" w:themeColor="accent1" w:themeShade="BF"/>
                <w:lang w:eastAsia="zh-CN"/>
              </w:rPr>
              <w:t>文件的倒数第四行插入我们的鼠标点击事件以及所有的新图表的数据与配置项</w:t>
            </w:r>
            <w:r w:rsidR="002B6481" w:rsidRPr="002B6481">
              <w:rPr>
                <w:rFonts w:hint="eastAsia"/>
                <w:color w:val="365F91" w:themeColor="accent1" w:themeShade="BF"/>
                <w:lang w:eastAsia="zh-CN"/>
              </w:rPr>
              <w:t>。</w:t>
            </w:r>
          </w:p>
          <w:p w14:paraId="74AB4ED9" w14:textId="77777777" w:rsidR="00993FF6" w:rsidRDefault="00993FF6" w:rsidP="00993FF6">
            <w:pPr>
              <w:pStyle w:val="2f2"/>
              <w:ind w:left="0"/>
              <w:rPr>
                <w:lang w:eastAsia="zh-CN"/>
              </w:rPr>
            </w:pPr>
          </w:p>
          <w:p w14:paraId="6AFCD15E" w14:textId="77777777" w:rsidR="00993FF6" w:rsidRPr="002B6481" w:rsidRDefault="00993FF6" w:rsidP="00993FF6">
            <w:pPr>
              <w:pStyle w:val="2f2"/>
              <w:ind w:left="0"/>
              <w:rPr>
                <w:color w:val="365F91" w:themeColor="accent1" w:themeShade="BF"/>
                <w:lang w:eastAsia="zh-CN"/>
              </w:rPr>
            </w:pPr>
            <w:r w:rsidRPr="002B6481">
              <w:rPr>
                <w:color w:val="365F91" w:themeColor="accent1" w:themeShade="BF"/>
                <w:lang w:eastAsia="zh-CN"/>
              </w:rPr>
              <w:t>#</w:t>
            </w:r>
            <w:r w:rsidRPr="002B6481">
              <w:rPr>
                <w:color w:val="365F91" w:themeColor="accent1" w:themeShade="BF"/>
                <w:lang w:eastAsia="zh-CN"/>
              </w:rPr>
              <w:t>创建一个新的</w:t>
            </w:r>
            <w:r w:rsidRPr="002B6481">
              <w:rPr>
                <w:color w:val="365F91" w:themeColor="accent1" w:themeShade="BF"/>
                <w:lang w:eastAsia="zh-CN"/>
              </w:rPr>
              <w:t>HTML</w:t>
            </w:r>
            <w:r w:rsidRPr="002B6481">
              <w:rPr>
                <w:color w:val="365F91" w:themeColor="accent1" w:themeShade="BF"/>
                <w:lang w:eastAsia="zh-CN"/>
              </w:rPr>
              <w:t>文件，将我们的内容写进该文件中</w:t>
            </w:r>
          </w:p>
          <w:p w14:paraId="7FF8EAC5" w14:textId="77777777" w:rsidR="00993FF6" w:rsidRDefault="00993FF6" w:rsidP="00993FF6">
            <w:pPr>
              <w:pStyle w:val="2f2"/>
              <w:ind w:left="0"/>
              <w:rPr>
                <w:lang w:eastAsia="zh-CN"/>
              </w:rPr>
            </w:pPr>
            <w:r w:rsidRPr="002B6481">
              <w:rPr>
                <w:color w:val="365F91" w:themeColor="accent1" w:themeShade="BF"/>
                <w:lang w:eastAsia="zh-CN"/>
              </w:rPr>
              <w:t>#</w:t>
            </w:r>
            <w:r w:rsidRPr="002B6481">
              <w:rPr>
                <w:color w:val="365F91" w:themeColor="accent1" w:themeShade="BF"/>
                <w:lang w:eastAsia="zh-CN"/>
              </w:rPr>
              <w:t>注意，</w:t>
            </w:r>
            <w:r w:rsidRPr="002B6481">
              <w:rPr>
                <w:color w:val="365F91" w:themeColor="accent1" w:themeShade="BF"/>
                <w:lang w:eastAsia="zh-CN"/>
              </w:rPr>
              <w:t>'w'</w:t>
            </w:r>
            <w:r w:rsidRPr="002B6481">
              <w:rPr>
                <w:color w:val="365F91" w:themeColor="accent1" w:themeShade="BF"/>
                <w:lang w:eastAsia="zh-CN"/>
              </w:rPr>
              <w:t>表示只写，如果目录下存在同名文件是会被新文件覆盖的。</w:t>
            </w:r>
          </w:p>
          <w:p w14:paraId="0B538FDD" w14:textId="401E8F78" w:rsidR="00993FF6" w:rsidRDefault="00993FF6" w:rsidP="00993FF6">
            <w:pPr>
              <w:pStyle w:val="2f2"/>
              <w:ind w:left="0"/>
              <w:rPr>
                <w:lang w:eastAsia="zh-CN"/>
              </w:rPr>
            </w:pPr>
            <w:r>
              <w:rPr>
                <w:lang w:eastAsia="zh-CN"/>
              </w:rPr>
              <w:t>f3 = open(</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,'Desktop','drill_down.html')</w:t>
            </w:r>
            <w:r>
              <w:rPr>
                <w:lang w:eastAsia="zh-CN"/>
              </w:rPr>
              <w:t xml:space="preserve">,'w',encoding='utf-8-sig') </w:t>
            </w:r>
            <w:r w:rsidRPr="002B6481">
              <w:rPr>
                <w:color w:val="365F91" w:themeColor="accent1" w:themeShade="BF"/>
                <w:lang w:eastAsia="zh-CN"/>
              </w:rPr>
              <w:t>#encoding='utf-8-sig'</w:t>
            </w:r>
            <w:r w:rsidRPr="002B6481">
              <w:rPr>
                <w:color w:val="365F91" w:themeColor="accent1" w:themeShade="BF"/>
                <w:lang w:eastAsia="zh-CN"/>
              </w:rPr>
              <w:t>为了保证中文显示正确</w:t>
            </w:r>
          </w:p>
          <w:p w14:paraId="1FC2D459" w14:textId="03806C59" w:rsidR="00993FF6" w:rsidRDefault="00993FF6" w:rsidP="00993FF6">
            <w:pPr>
              <w:pStyle w:val="2f2"/>
              <w:ind w:left="0"/>
              <w:rPr>
                <w:lang w:eastAsia="zh-CN"/>
              </w:rPr>
            </w:pPr>
            <w:r>
              <w:rPr>
                <w:lang w:eastAsia="zh-CN"/>
              </w:rPr>
              <w:t xml:space="preserve">f3.writelines(new_content) </w:t>
            </w:r>
            <w:r w:rsidRPr="002B6481">
              <w:rPr>
                <w:color w:val="365F91" w:themeColor="accent1" w:themeShade="BF"/>
                <w:lang w:eastAsia="zh-CN"/>
              </w:rPr>
              <w:t>#</w:t>
            </w:r>
            <w:r w:rsidRPr="002B6481">
              <w:rPr>
                <w:color w:val="365F91" w:themeColor="accent1" w:themeShade="BF"/>
                <w:lang w:eastAsia="zh-CN"/>
              </w:rPr>
              <w:t>使用</w:t>
            </w:r>
            <w:r w:rsidRPr="002B6481">
              <w:rPr>
                <w:color w:val="365F91" w:themeColor="accent1" w:themeShade="BF"/>
                <w:lang w:eastAsia="zh-CN"/>
              </w:rPr>
              <w:t>writelines</w:t>
            </w:r>
            <w:r w:rsidRPr="002B6481">
              <w:rPr>
                <w:color w:val="365F91" w:themeColor="accent1" w:themeShade="BF"/>
                <w:lang w:eastAsia="zh-CN"/>
              </w:rPr>
              <w:t>方法，把一整个列表一次性写入</w:t>
            </w:r>
            <w:r w:rsidRPr="002B6481">
              <w:rPr>
                <w:color w:val="365F91" w:themeColor="accent1" w:themeShade="BF"/>
                <w:lang w:eastAsia="zh-CN"/>
              </w:rPr>
              <w:t xml:space="preserve"> </w:t>
            </w:r>
            <w:r w:rsidR="00297D78">
              <w:rPr>
                <w:rFonts w:hint="eastAsia"/>
                <w:color w:val="365F91" w:themeColor="accent1" w:themeShade="BF"/>
                <w:lang w:eastAsia="zh-CN"/>
              </w:rPr>
              <w:t>drill</w:t>
            </w:r>
            <w:r w:rsidR="00297D78">
              <w:rPr>
                <w:color w:val="365F91" w:themeColor="accent1" w:themeShade="BF"/>
                <w:lang w:eastAsia="zh-CN"/>
              </w:rPr>
              <w:t>_down</w:t>
            </w:r>
            <w:r w:rsidRPr="002B6481">
              <w:rPr>
                <w:color w:val="365F91" w:themeColor="accent1" w:themeShade="BF"/>
                <w:lang w:eastAsia="zh-CN"/>
              </w:rPr>
              <w:t xml:space="preserve">.html </w:t>
            </w:r>
            <w:r w:rsidRPr="002B6481">
              <w:rPr>
                <w:color w:val="365F91" w:themeColor="accent1" w:themeShade="BF"/>
                <w:lang w:eastAsia="zh-CN"/>
              </w:rPr>
              <w:t>文件中</w:t>
            </w:r>
          </w:p>
          <w:p w14:paraId="264C4E0B" w14:textId="1059239D" w:rsidR="00993FF6" w:rsidRPr="008D39A4" w:rsidRDefault="00993FF6" w:rsidP="00993FF6">
            <w:pPr>
              <w:pStyle w:val="2f2"/>
              <w:ind w:left="0"/>
              <w:rPr>
                <w:lang w:eastAsia="zh-CN"/>
              </w:rPr>
            </w:pPr>
            <w:r>
              <w:rPr>
                <w:lang w:eastAsia="zh-CN"/>
              </w:rPr>
              <w:t xml:space="preserve">f3.close() </w:t>
            </w:r>
            <w:r w:rsidRPr="002B6481">
              <w:rPr>
                <w:color w:val="365F91" w:themeColor="accent1" w:themeShade="BF"/>
                <w:lang w:eastAsia="zh-CN"/>
              </w:rPr>
              <w:t>#</w:t>
            </w:r>
            <w:r w:rsidRPr="002B6481">
              <w:rPr>
                <w:color w:val="365F91" w:themeColor="accent1" w:themeShade="BF"/>
                <w:lang w:eastAsia="zh-CN"/>
              </w:rPr>
              <w:t>别忘了解除占用</w:t>
            </w:r>
          </w:p>
        </w:tc>
      </w:tr>
    </w:tbl>
    <w:p w14:paraId="589474EE" w14:textId="69C5E2FF" w:rsidR="00297D78" w:rsidRPr="00993FF6" w:rsidRDefault="00297D78" w:rsidP="00311580">
      <w:pPr>
        <w:pStyle w:val="1e"/>
        <w:rPr>
          <w:rFonts w:hint="eastAsia"/>
        </w:rPr>
      </w:pPr>
      <w:r>
        <w:lastRenderedPageBreak/>
        <w:t>通过以上的代码</w:t>
      </w:r>
      <w:r>
        <w:rPr>
          <w:rFonts w:hint="eastAsia"/>
        </w:rPr>
        <w:t>，</w:t>
      </w:r>
      <w:r>
        <w:t>我们终于实现了下钻上卷的操作</w:t>
      </w:r>
      <w:r>
        <w:rPr>
          <w:rFonts w:hint="eastAsia"/>
        </w:rPr>
        <w:t>。</w:t>
      </w:r>
      <w:r>
        <w:t>在</w:t>
      </w:r>
      <w:r w:rsidR="007F3356">
        <w:rPr>
          <w:rFonts w:hint="eastAsia"/>
        </w:rPr>
        <w:t>桌面</w:t>
      </w:r>
      <w:r>
        <w:rPr>
          <w:rFonts w:hint="eastAsia"/>
        </w:rPr>
        <w:t>找到</w:t>
      </w:r>
      <w:r w:rsidRPr="00297D78">
        <w:rPr>
          <w:color w:val="365F91" w:themeColor="accent1" w:themeShade="BF"/>
        </w:rPr>
        <w:t>drill_down.html</w:t>
      </w:r>
      <w:r w:rsidRPr="00D04E75">
        <w:t>这个文件</w:t>
      </w:r>
      <w:r>
        <w:rPr>
          <w:rFonts w:hint="eastAsia"/>
        </w:rPr>
        <w:t>，用浏览器</w:t>
      </w:r>
      <w:r>
        <w:t>打开就可以看到结果了</w:t>
      </w:r>
      <w:r w:rsidR="006533D2">
        <w:rPr>
          <w:rFonts w:hint="eastAsia"/>
        </w:rPr>
        <w:t>。</w:t>
      </w:r>
      <w:proofErr w:type="gramStart"/>
      <w:r w:rsidR="006533D2">
        <w:rPr>
          <w:rFonts w:hint="eastAsia"/>
        </w:rPr>
        <w:t>点击每</w:t>
      </w:r>
      <w:proofErr w:type="gramEnd"/>
      <w:r w:rsidR="006533D2">
        <w:rPr>
          <w:rFonts w:hint="eastAsia"/>
        </w:rPr>
        <w:t>一条柱子，看一看是否能正常执行。</w:t>
      </w:r>
    </w:p>
    <w:p w14:paraId="6A45471B" w14:textId="074558CA" w:rsidR="009E730B" w:rsidRPr="00FB2C20" w:rsidRDefault="001E426A" w:rsidP="00050652">
      <w:pPr>
        <w:pStyle w:val="1e"/>
        <w:jc w:val="center"/>
        <w:rPr>
          <w:rFonts w:hint="eastAsia"/>
        </w:rPr>
      </w:pPr>
      <w:r w:rsidRPr="001E426A">
        <w:rPr>
          <w:noProof/>
        </w:rPr>
        <w:t xml:space="preserve"> </w:t>
      </w:r>
      <w:r w:rsidR="005643FD">
        <w:rPr>
          <w:rFonts w:hint="eastAsia"/>
          <w:noProof/>
        </w:rPr>
        <w:drawing>
          <wp:inline distT="0" distB="0" distL="0" distR="0" wp14:anchorId="0A6BFE20" wp14:editId="67EFA4D8">
            <wp:extent cx="4891352" cy="1869148"/>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ECCB3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3326" cy="1873724"/>
                    </a:xfrm>
                    <a:prstGeom prst="rect">
                      <a:avLst/>
                    </a:prstGeom>
                  </pic:spPr>
                </pic:pic>
              </a:graphicData>
            </a:graphic>
          </wp:inline>
        </w:drawing>
      </w:r>
    </w:p>
    <w:p w14:paraId="7EC5C446" w14:textId="77777777" w:rsidR="009E730B" w:rsidRDefault="009E730B" w:rsidP="00311580">
      <w:pPr>
        <w:pStyle w:val="1e"/>
        <w:rPr>
          <w:rFonts w:hint="eastAsia"/>
        </w:rPr>
      </w:pPr>
      <w:r>
        <w:rPr>
          <w:rFonts w:hint="eastAsia"/>
          <w:highlight w:val="yellow"/>
        </w:rPr>
        <w:t>创新</w:t>
      </w:r>
      <w:r w:rsidRPr="00D04E75">
        <w:rPr>
          <w:rFonts w:hint="eastAsia"/>
          <w:highlight w:val="yellow"/>
        </w:rPr>
        <w:t>指导</w:t>
      </w:r>
      <w:r>
        <w:rPr>
          <w:rFonts w:hint="eastAsia"/>
          <w:highlight w:val="yellow"/>
        </w:rPr>
        <w:t>小</w:t>
      </w:r>
      <w:r w:rsidRPr="00D04E75">
        <w:rPr>
          <w:rFonts w:hint="eastAsia"/>
          <w:highlight w:val="yellow"/>
        </w:rPr>
        <w:t>Tips</w:t>
      </w:r>
      <w:r w:rsidRPr="00D04E75">
        <w:rPr>
          <w:highlight w:val="yellow"/>
        </w:rPr>
        <w:t>:</w:t>
      </w:r>
    </w:p>
    <w:p w14:paraId="0407C019" w14:textId="456F441A" w:rsidR="009E730B" w:rsidRDefault="009E730B" w:rsidP="00311580">
      <w:pPr>
        <w:pStyle w:val="1e"/>
        <w:rPr>
          <w:rFonts w:hint="eastAsia"/>
        </w:rPr>
      </w:pPr>
      <w:r>
        <w:rPr>
          <w:rFonts w:hint="eastAsia"/>
        </w:rPr>
        <w:t>我们这里</w:t>
      </w:r>
      <w:r w:rsidR="00297D78">
        <w:rPr>
          <w:rFonts w:hint="eastAsia"/>
        </w:rPr>
        <w:t>仅仅是完成了柱状图的上卷下钻。感兴趣的同学们还可以尝试一下，如果用地图进行上卷下钻，会有哪些不同呢？</w:t>
      </w:r>
    </w:p>
    <w:p w14:paraId="393F1C4C" w14:textId="48C60890" w:rsidR="00297D78" w:rsidRDefault="00297D78" w:rsidP="00297D78">
      <w:pPr>
        <w:pStyle w:val="3"/>
        <w:rPr>
          <w:rFonts w:hint="eastAsia"/>
        </w:rPr>
      </w:pPr>
      <w:bookmarkStart w:id="35" w:name="_Toc51603003"/>
      <w:r>
        <w:rPr>
          <w:rFonts w:hint="eastAsia"/>
        </w:rPr>
        <w:lastRenderedPageBreak/>
        <w:t>利用</w:t>
      </w:r>
      <w:r>
        <w:rPr>
          <w:rFonts w:hint="eastAsia"/>
        </w:rPr>
        <w:t>P</w:t>
      </w:r>
      <w:r>
        <w:t>age</w:t>
      </w:r>
      <w:r>
        <w:t>函数</w:t>
      </w:r>
      <w:r>
        <w:rPr>
          <w:rFonts w:hint="eastAsia"/>
        </w:rPr>
        <w:t>，</w:t>
      </w:r>
      <w:r>
        <w:t>完成</w:t>
      </w:r>
      <w:r w:rsidR="00F90862">
        <w:t>可视化</w:t>
      </w:r>
      <w:r>
        <w:t>大屏的搭建</w:t>
      </w:r>
      <w:r>
        <w:rPr>
          <w:rFonts w:hint="eastAsia"/>
        </w:rPr>
        <w:t>。</w:t>
      </w:r>
      <w:bookmarkEnd w:id="35"/>
    </w:p>
    <w:p w14:paraId="452D6EFE" w14:textId="6B058B12" w:rsidR="00297D78" w:rsidRDefault="00297D78" w:rsidP="00297D78">
      <w:pPr>
        <w:pStyle w:val="30"/>
        <w:rPr>
          <w:rFonts w:hint="eastAsia"/>
        </w:rPr>
      </w:pPr>
      <w:r>
        <w:rPr>
          <w:rFonts w:hint="eastAsia"/>
        </w:rPr>
        <w:t>将图表添加至大屏中</w:t>
      </w:r>
    </w:p>
    <w:p w14:paraId="5BE9A51A" w14:textId="0FB60C38" w:rsidR="00F90862" w:rsidRDefault="00F90862" w:rsidP="00311580">
      <w:pPr>
        <w:pStyle w:val="1e"/>
        <w:rPr>
          <w:rFonts w:hint="eastAsia"/>
        </w:rPr>
      </w:pPr>
      <w:r>
        <w:rPr>
          <w:rFonts w:hint="eastAsia"/>
        </w:rPr>
        <w:t>直接调用</w:t>
      </w:r>
      <w:r>
        <w:rPr>
          <w:rFonts w:hint="eastAsia"/>
        </w:rPr>
        <w:t>Page</w:t>
      </w:r>
      <w:r>
        <w:rPr>
          <w:rFonts w:hint="eastAsia"/>
        </w:rPr>
        <w:t>函数，就可以把图表放入大屏中了：</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297D78" w14:paraId="15F34605" w14:textId="77777777" w:rsidTr="00EB6A2C">
        <w:trPr>
          <w:cnfStyle w:val="100000000000" w:firstRow="1" w:lastRow="0" w:firstColumn="0" w:lastColumn="0" w:oddVBand="0" w:evenVBand="0" w:oddHBand="0" w:evenHBand="0" w:firstRowFirstColumn="0" w:firstRowLastColumn="0" w:lastRowFirstColumn="0" w:lastRowLastColumn="0"/>
        </w:trPr>
        <w:tc>
          <w:tcPr>
            <w:tcW w:w="8586" w:type="dxa"/>
          </w:tcPr>
          <w:p w14:paraId="7741D0DC" w14:textId="77777777" w:rsidR="00F90862" w:rsidRDefault="00F90862" w:rsidP="00F90862">
            <w:pPr>
              <w:pStyle w:val="2f2"/>
              <w:ind w:left="0"/>
              <w:rPr>
                <w:lang w:eastAsia="zh-CN"/>
              </w:rPr>
            </w:pPr>
            <w:r>
              <w:rPr>
                <w:lang w:eastAsia="zh-CN"/>
              </w:rPr>
              <w:t>from pyecharts.charts import Page</w:t>
            </w:r>
          </w:p>
          <w:p w14:paraId="1B8BC605" w14:textId="35ABB6B6" w:rsidR="00F84EFB" w:rsidRPr="0021623B" w:rsidRDefault="00F90862" w:rsidP="00F90862">
            <w:pPr>
              <w:pStyle w:val="2f2"/>
              <w:ind w:left="0"/>
              <w:rPr>
                <w:color w:val="365F91" w:themeColor="accent1" w:themeShade="BF"/>
                <w:lang w:eastAsia="zh-CN"/>
              </w:rPr>
            </w:pPr>
            <w:r>
              <w:rPr>
                <w:lang w:eastAsia="zh-CN"/>
              </w:rPr>
              <w:t xml:space="preserve">page = Page(layout=Page.DraggablePageLayout) </w:t>
            </w:r>
            <w:r w:rsidRPr="00F90862">
              <w:rPr>
                <w:color w:val="365F91" w:themeColor="accent1" w:themeShade="BF"/>
                <w:lang w:eastAsia="zh-CN"/>
              </w:rPr>
              <w:t># DraggablePageLayout</w:t>
            </w:r>
            <w:r w:rsidRPr="00F90862">
              <w:rPr>
                <w:color w:val="365F91" w:themeColor="accent1" w:themeShade="BF"/>
                <w:lang w:eastAsia="zh-CN"/>
              </w:rPr>
              <w:t>表示可拖拽布局</w:t>
            </w:r>
          </w:p>
          <w:p w14:paraId="3843D49D" w14:textId="3F0A237E" w:rsidR="00F90862" w:rsidRDefault="00F90862" w:rsidP="00F90862">
            <w:pPr>
              <w:pStyle w:val="2f2"/>
              <w:ind w:left="0"/>
              <w:rPr>
                <w:lang w:eastAsia="zh-CN"/>
              </w:rPr>
            </w:pPr>
            <w:r>
              <w:rPr>
                <w:lang w:eastAsia="zh-CN"/>
              </w:rPr>
              <w:t xml:space="preserve">page.add(pie_2020_MAR,map_user_num,line1) </w:t>
            </w:r>
            <w:r w:rsidRPr="00F90862">
              <w:rPr>
                <w:color w:val="365F91" w:themeColor="accent1" w:themeShade="BF"/>
                <w:lang w:eastAsia="zh-CN"/>
              </w:rPr>
              <w:t xml:space="preserve"># </w:t>
            </w:r>
            <w:r w:rsidR="00D354FF">
              <w:rPr>
                <w:rFonts w:hint="eastAsia"/>
                <w:color w:val="365F91" w:themeColor="accent1" w:themeShade="BF"/>
                <w:lang w:eastAsia="zh-CN"/>
              </w:rPr>
              <w:t>注意，</w:t>
            </w:r>
            <w:r w:rsidR="00D354FF">
              <w:rPr>
                <w:color w:val="365F91" w:themeColor="accent1" w:themeShade="BF"/>
                <w:lang w:eastAsia="zh-CN"/>
              </w:rPr>
              <w:t>这里没有</w:t>
            </w:r>
            <w:r w:rsidR="00D354FF" w:rsidRPr="00297D78">
              <w:rPr>
                <w:color w:val="365F91" w:themeColor="accent1" w:themeShade="BF"/>
              </w:rPr>
              <w:t>drill_down</w:t>
            </w:r>
            <w:r w:rsidR="00D354FF">
              <w:rPr>
                <w:color w:val="365F91" w:themeColor="accent1" w:themeShade="BF"/>
              </w:rPr>
              <w:t>这张图</w:t>
            </w:r>
          </w:p>
          <w:p w14:paraId="3E4FC988" w14:textId="1F8326A8" w:rsidR="00297D78" w:rsidRPr="008D39A4" w:rsidRDefault="00F90862" w:rsidP="00F90862">
            <w:pPr>
              <w:pStyle w:val="2f2"/>
              <w:ind w:left="0"/>
              <w:rPr>
                <w:lang w:eastAsia="zh-CN"/>
              </w:rPr>
            </w:pPr>
            <w:r>
              <w:rPr>
                <w:lang w:eastAsia="zh-CN"/>
              </w:rPr>
              <w:t>page.render(</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w:t>
            </w:r>
            <w:r w:rsidR="007F3356">
              <w:rPr>
                <w:rFonts w:hint="eastAsia"/>
                <w:lang w:eastAsia="zh-CN"/>
              </w:rPr>
              <w:t>page</w:t>
            </w:r>
            <w:r w:rsidR="007F3356">
              <w:rPr>
                <w:lang w:eastAsia="zh-CN"/>
              </w:rPr>
              <w:t>1.html')</w:t>
            </w:r>
            <w:r>
              <w:rPr>
                <w:lang w:eastAsia="zh-CN"/>
              </w:rPr>
              <w:t>)</w:t>
            </w:r>
          </w:p>
        </w:tc>
      </w:tr>
    </w:tbl>
    <w:p w14:paraId="30D1D89A" w14:textId="77777777" w:rsidR="00297D78" w:rsidRDefault="00297D78" w:rsidP="00050652">
      <w:pPr>
        <w:pStyle w:val="1e"/>
        <w:ind w:left="0"/>
        <w:rPr>
          <w:rFonts w:hint="eastAsia"/>
        </w:rPr>
      </w:pPr>
    </w:p>
    <w:p w14:paraId="030074DD" w14:textId="05E86947" w:rsidR="00D354FF" w:rsidRDefault="00D354FF" w:rsidP="00311580">
      <w:pPr>
        <w:pStyle w:val="1e"/>
        <w:rPr>
          <w:rFonts w:hint="eastAsia"/>
        </w:rPr>
      </w:pPr>
      <w:r>
        <w:t>这里我们用到了</w:t>
      </w:r>
      <w:r w:rsidRPr="00D354FF">
        <w:t>DraggablePageLayout</w:t>
      </w:r>
      <w:r>
        <w:t xml:space="preserve"> </w:t>
      </w:r>
      <w:r>
        <w:t>属性</w:t>
      </w:r>
      <w:r>
        <w:rPr>
          <w:rFonts w:hint="eastAsia"/>
        </w:rPr>
        <w:t>，其实打开</w:t>
      </w:r>
      <w:r>
        <w:t>page1.html</w:t>
      </w:r>
      <w:r>
        <w:t>我们就能发现</w:t>
      </w:r>
      <w:r>
        <w:rPr>
          <w:rFonts w:hint="eastAsia"/>
        </w:rPr>
        <w:t>，</w:t>
      </w:r>
      <w:r>
        <w:t>所有的图表周围都有一圈虚线</w:t>
      </w:r>
      <w:r>
        <w:rPr>
          <w:rFonts w:hint="eastAsia"/>
        </w:rPr>
        <w:t>：</w:t>
      </w:r>
    </w:p>
    <w:p w14:paraId="3A4664DB" w14:textId="79BC0FA8" w:rsidR="00D354FF" w:rsidRDefault="005643FD" w:rsidP="006533D2">
      <w:pPr>
        <w:pStyle w:val="1e"/>
        <w:jc w:val="center"/>
        <w:rPr>
          <w:rFonts w:hint="eastAsia"/>
        </w:rPr>
      </w:pPr>
      <w:r>
        <w:rPr>
          <w:rFonts w:hint="eastAsia"/>
          <w:noProof/>
        </w:rPr>
        <w:drawing>
          <wp:inline distT="0" distB="0" distL="0" distR="0" wp14:anchorId="3EB1A63A" wp14:editId="773B113D">
            <wp:extent cx="2827907" cy="3330523"/>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ECAF23.tmp"/>
                    <pic:cNvPicPr/>
                  </pic:nvPicPr>
                  <pic:blipFill>
                    <a:blip r:embed="rId30">
                      <a:extLst>
                        <a:ext uri="{28A0092B-C50C-407E-A947-70E740481C1C}">
                          <a14:useLocalDpi xmlns:a14="http://schemas.microsoft.com/office/drawing/2010/main" val="0"/>
                        </a:ext>
                      </a:extLst>
                    </a:blip>
                    <a:stretch>
                      <a:fillRect/>
                    </a:stretch>
                  </pic:blipFill>
                  <pic:spPr>
                    <a:xfrm>
                      <a:off x="0" y="0"/>
                      <a:ext cx="2836229" cy="3340324"/>
                    </a:xfrm>
                    <a:prstGeom prst="rect">
                      <a:avLst/>
                    </a:prstGeom>
                  </pic:spPr>
                </pic:pic>
              </a:graphicData>
            </a:graphic>
          </wp:inline>
        </w:drawing>
      </w:r>
    </w:p>
    <w:p w14:paraId="401B748D" w14:textId="628A3209" w:rsidR="00D354FF" w:rsidRDefault="00D354FF" w:rsidP="00311580">
      <w:pPr>
        <w:pStyle w:val="1e"/>
        <w:rPr>
          <w:rFonts w:hint="eastAsia"/>
        </w:rPr>
      </w:pPr>
      <w:r>
        <w:rPr>
          <w:rFonts w:hint="eastAsia"/>
        </w:rPr>
        <w:t>这里的虚线就表示可以拖拽和放大缩小，比如我们可以调整前两张图的位置，并且把第三张图缩小：</w:t>
      </w:r>
    </w:p>
    <w:p w14:paraId="5AF313AB" w14:textId="5494BB51" w:rsidR="00D354FF" w:rsidRDefault="005643FD" w:rsidP="00050652">
      <w:pPr>
        <w:pStyle w:val="1e"/>
        <w:jc w:val="center"/>
        <w:rPr>
          <w:rFonts w:hint="eastAsia"/>
        </w:rPr>
      </w:pPr>
      <w:r>
        <w:rPr>
          <w:rFonts w:hint="eastAsia"/>
          <w:noProof/>
        </w:rPr>
        <w:drawing>
          <wp:inline distT="0" distB="0" distL="0" distR="0" wp14:anchorId="68E2F135" wp14:editId="3936570B">
            <wp:extent cx="3457009" cy="2244811"/>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EC9F41.tmp"/>
                    <pic:cNvPicPr/>
                  </pic:nvPicPr>
                  <pic:blipFill>
                    <a:blip r:embed="rId31">
                      <a:extLst>
                        <a:ext uri="{28A0092B-C50C-407E-A947-70E740481C1C}">
                          <a14:useLocalDpi xmlns:a14="http://schemas.microsoft.com/office/drawing/2010/main" val="0"/>
                        </a:ext>
                      </a:extLst>
                    </a:blip>
                    <a:stretch>
                      <a:fillRect/>
                    </a:stretch>
                  </pic:blipFill>
                  <pic:spPr>
                    <a:xfrm>
                      <a:off x="0" y="0"/>
                      <a:ext cx="3471446" cy="2254185"/>
                    </a:xfrm>
                    <a:prstGeom prst="rect">
                      <a:avLst/>
                    </a:prstGeom>
                  </pic:spPr>
                </pic:pic>
              </a:graphicData>
            </a:graphic>
          </wp:inline>
        </w:drawing>
      </w:r>
    </w:p>
    <w:p w14:paraId="7885E29E" w14:textId="406ABB7C" w:rsidR="00297D78" w:rsidRDefault="00D354FF" w:rsidP="00311580">
      <w:pPr>
        <w:pStyle w:val="1e"/>
        <w:rPr>
          <w:rFonts w:hint="eastAsia"/>
        </w:rPr>
      </w:pPr>
      <w:r>
        <w:lastRenderedPageBreak/>
        <w:t>不过这里需要注意</w:t>
      </w:r>
      <w:r>
        <w:rPr>
          <w:rFonts w:hint="eastAsia"/>
        </w:rPr>
        <w:t>，在放大缩小的时候，</w:t>
      </w:r>
      <w:r>
        <w:rPr>
          <w:rFonts w:hint="eastAsia"/>
        </w:rPr>
        <w:t>Echarts</w:t>
      </w:r>
      <w:r>
        <w:rPr>
          <w:rFonts w:hint="eastAsia"/>
        </w:rPr>
        <w:t>仅仅允许我们拖拽图片右侧和下端的虚线，左侧和上端的虚线是不可修改的；另外我们的设置不能自动保存，需要点击左上角的</w:t>
      </w:r>
      <w:r>
        <w:rPr>
          <w:rFonts w:hint="eastAsia"/>
        </w:rPr>
        <w:t>Save</w:t>
      </w:r>
      <w:r>
        <w:t xml:space="preserve"> Config</w:t>
      </w:r>
      <w:r>
        <w:t>按键</w:t>
      </w:r>
      <w:r>
        <w:rPr>
          <w:rFonts w:hint="eastAsia"/>
        </w:rPr>
        <w:t>，</w:t>
      </w:r>
      <w:r>
        <w:t>下载一个</w:t>
      </w:r>
      <w:r w:rsidRPr="00D354FF">
        <w:t>chart_config.json</w:t>
      </w:r>
      <w:r>
        <w:t xml:space="preserve"> </w:t>
      </w:r>
      <w:r>
        <w:t>文件</w:t>
      </w:r>
      <w:r>
        <w:rPr>
          <w:rFonts w:hint="eastAsia"/>
        </w:rPr>
        <w:t>，</w:t>
      </w:r>
      <w:r>
        <w:t>然后把该文件复制粘贴到</w:t>
      </w:r>
      <w:r w:rsidR="007F3356">
        <w:rPr>
          <w:rFonts w:hint="eastAsia"/>
        </w:rPr>
        <w:t>桌面</w:t>
      </w:r>
      <w:r>
        <w:rPr>
          <w:rFonts w:hint="eastAsia"/>
        </w:rPr>
        <w:t>，通过以下命令，生成新的</w:t>
      </w:r>
      <w:r>
        <w:rPr>
          <w:rFonts w:hint="eastAsia"/>
        </w:rPr>
        <w:t>HTML</w:t>
      </w:r>
      <w:r>
        <w:rPr>
          <w:rFonts w:hint="eastAsia"/>
        </w:rPr>
        <w:t>文件才行：</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297D78" w14:paraId="7D06B42E" w14:textId="77777777" w:rsidTr="00EB6A2C">
        <w:trPr>
          <w:cnfStyle w:val="100000000000" w:firstRow="1" w:lastRow="0" w:firstColumn="0" w:lastColumn="0" w:oddVBand="0" w:evenVBand="0" w:oddHBand="0" w:evenHBand="0" w:firstRowFirstColumn="0" w:firstRowLastColumn="0" w:lastRowFirstColumn="0" w:lastRowLastColumn="0"/>
        </w:trPr>
        <w:tc>
          <w:tcPr>
            <w:tcW w:w="8586" w:type="dxa"/>
          </w:tcPr>
          <w:p w14:paraId="4353B2FF" w14:textId="6B3E0222" w:rsidR="00297D78" w:rsidRPr="008D39A4" w:rsidRDefault="00D354FF" w:rsidP="007F3356">
            <w:pPr>
              <w:pStyle w:val="2f2"/>
              <w:ind w:left="0"/>
              <w:rPr>
                <w:lang w:eastAsia="zh-CN"/>
              </w:rPr>
            </w:pPr>
            <w:r w:rsidRPr="00D354FF">
              <w:rPr>
                <w:lang w:eastAsia="zh-CN"/>
              </w:rPr>
              <w:t>Page.save_resize_html(</w:t>
            </w:r>
            <w:r w:rsidR="007F3356" w:rsidRPr="005E71D0">
              <w:rPr>
                <w:lang w:eastAsia="zh-CN"/>
              </w:rPr>
              <w:t>os.path.</w:t>
            </w:r>
            <w:r w:rsidR="007F3356">
              <w:rPr>
                <w:lang w:eastAsia="zh-CN"/>
              </w:rPr>
              <w:t>join(</w:t>
            </w:r>
            <w:r w:rsidR="00426D4F" w:rsidRPr="00426D4F">
              <w:rPr>
                <w:lang w:eastAsia="zh-CN"/>
              </w:rPr>
              <w:t>os.path.expanduser('~')</w:t>
            </w:r>
            <w:r w:rsidR="007F3356">
              <w:rPr>
                <w:lang w:eastAsia="zh-CN"/>
              </w:rPr>
              <w:t>,'Desktop','</w:t>
            </w:r>
            <w:r w:rsidR="007F3356">
              <w:rPr>
                <w:rFonts w:hint="eastAsia"/>
                <w:lang w:eastAsia="zh-CN"/>
              </w:rPr>
              <w:t>page</w:t>
            </w:r>
            <w:r w:rsidR="007F3356">
              <w:rPr>
                <w:lang w:eastAsia="zh-CN"/>
              </w:rPr>
              <w:t>1.html')</w:t>
            </w:r>
            <w:r w:rsidRPr="00D354FF">
              <w:rPr>
                <w:lang w:eastAsia="zh-CN"/>
              </w:rPr>
              <w:t>, cfg_file=</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w:t>
            </w:r>
            <w:r w:rsidR="007F3356" w:rsidRPr="00D354FF">
              <w:rPr>
                <w:lang w:eastAsia="zh-CN"/>
              </w:rPr>
              <w:t>chart_config.json</w:t>
            </w:r>
            <w:r w:rsidR="007F3356">
              <w:rPr>
                <w:lang w:eastAsia="zh-CN"/>
              </w:rPr>
              <w:t>')</w:t>
            </w:r>
            <w:r w:rsidRPr="00D354FF">
              <w:rPr>
                <w:lang w:eastAsia="zh-CN"/>
              </w:rPr>
              <w:t>, dest=</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,'Desktop',‘my_visualization.html’</w:t>
            </w:r>
            <w:r w:rsidR="007F3356">
              <w:rPr>
                <w:rFonts w:hint="eastAsia"/>
                <w:lang w:eastAsia="zh-CN"/>
              </w:rPr>
              <w:t>)</w:t>
            </w:r>
            <w:r w:rsidRPr="00D354FF">
              <w:rPr>
                <w:lang w:eastAsia="zh-CN"/>
              </w:rPr>
              <w:t>)</w:t>
            </w:r>
          </w:p>
        </w:tc>
      </w:tr>
    </w:tbl>
    <w:p w14:paraId="61ABA4F4" w14:textId="5B716356" w:rsidR="00D354FF" w:rsidRDefault="006C413B" w:rsidP="00311580">
      <w:pPr>
        <w:pStyle w:val="1e"/>
        <w:rPr>
          <w:rFonts w:hint="eastAsia"/>
        </w:rPr>
      </w:pPr>
      <w:r w:rsidRPr="00D354FF">
        <w:t>page</w:t>
      </w:r>
      <w:r>
        <w:t>1</w:t>
      </w:r>
      <w:r w:rsidRPr="00D354FF">
        <w:t>.html</w:t>
      </w:r>
      <w:r>
        <w:t>就是我们原始的大屏文件</w:t>
      </w:r>
      <w:r>
        <w:rPr>
          <w:rFonts w:hint="eastAsia"/>
        </w:rPr>
        <w:t>。</w:t>
      </w:r>
    </w:p>
    <w:p w14:paraId="112A85D4" w14:textId="69FDF18C" w:rsidR="006C413B" w:rsidRPr="00050652" w:rsidRDefault="00217F6B" w:rsidP="00311580">
      <w:pPr>
        <w:pStyle w:val="1e"/>
        <w:rPr>
          <w:rFonts w:hint="eastAsia"/>
          <w:b/>
          <w:u w:val="single"/>
        </w:rPr>
      </w:pPr>
      <w:r w:rsidRPr="00050652">
        <w:rPr>
          <w:rFonts w:hint="eastAsia"/>
          <w:b/>
          <w:u w:val="single"/>
        </w:rPr>
        <w:t>不过，这一步骤中我们不推荐大家进行页面布局，因为我们的</w:t>
      </w:r>
      <w:r w:rsidRPr="00050652">
        <w:rPr>
          <w:b/>
          <w:u w:val="single"/>
        </w:rPr>
        <w:t>drill_down.html</w:t>
      </w:r>
      <w:r w:rsidRPr="00050652">
        <w:rPr>
          <w:b/>
          <w:u w:val="single"/>
        </w:rPr>
        <w:t>还没有放进来呢</w:t>
      </w:r>
      <w:r w:rsidRPr="00050652">
        <w:rPr>
          <w:rFonts w:hint="eastAsia"/>
          <w:b/>
          <w:u w:val="single"/>
        </w:rPr>
        <w:t>。</w:t>
      </w:r>
      <w:r w:rsidRPr="00050652">
        <w:rPr>
          <w:b/>
          <w:u w:val="single"/>
        </w:rPr>
        <w:t>等到完成下一步骤后</w:t>
      </w:r>
      <w:r w:rsidRPr="00050652">
        <w:rPr>
          <w:rFonts w:hint="eastAsia"/>
          <w:b/>
          <w:u w:val="single"/>
        </w:rPr>
        <w:t>，同学们</w:t>
      </w:r>
      <w:r w:rsidRPr="00050652">
        <w:rPr>
          <w:b/>
          <w:u w:val="single"/>
        </w:rPr>
        <w:t>就可以进行页面布局</w:t>
      </w:r>
      <w:r w:rsidRPr="00050652">
        <w:rPr>
          <w:rFonts w:hint="eastAsia"/>
          <w:b/>
          <w:u w:val="single"/>
        </w:rPr>
        <w:t>，最终</w:t>
      </w:r>
      <w:r w:rsidRPr="00050652">
        <w:rPr>
          <w:b/>
          <w:u w:val="single"/>
        </w:rPr>
        <w:t>输出我们的可视化大屏了</w:t>
      </w:r>
      <w:r w:rsidRPr="00050652">
        <w:rPr>
          <w:rFonts w:hint="eastAsia"/>
          <w:b/>
          <w:u w:val="single"/>
        </w:rPr>
        <w:t>。</w:t>
      </w:r>
    </w:p>
    <w:p w14:paraId="13DE1429" w14:textId="22636783" w:rsidR="00297D78" w:rsidRDefault="006C413B" w:rsidP="006C413B">
      <w:pPr>
        <w:pStyle w:val="30"/>
        <w:rPr>
          <w:rFonts w:hint="eastAsia"/>
        </w:rPr>
      </w:pPr>
      <w:r>
        <w:rPr>
          <w:rFonts w:hint="eastAsia"/>
        </w:rPr>
        <w:t>往</w:t>
      </w:r>
      <w:r w:rsidRPr="00D354FF">
        <w:t>page</w:t>
      </w:r>
      <w:r>
        <w:t>1</w:t>
      </w:r>
      <w:r w:rsidRPr="00D354FF">
        <w:t>.html</w:t>
      </w:r>
      <w:r>
        <w:t>里添加</w:t>
      </w:r>
      <w:r w:rsidRPr="006C413B">
        <w:t>drill_down.html</w:t>
      </w:r>
      <w:r>
        <w:t>配置信息</w:t>
      </w:r>
      <w:r>
        <w:rPr>
          <w:rFonts w:hint="eastAsia"/>
        </w:rPr>
        <w:t>。</w:t>
      </w:r>
    </w:p>
    <w:p w14:paraId="49B82BF5" w14:textId="1CC62172" w:rsidR="00297D78" w:rsidRDefault="006C413B" w:rsidP="00311580">
      <w:pPr>
        <w:pStyle w:val="1e"/>
        <w:rPr>
          <w:rFonts w:hint="eastAsia"/>
        </w:rPr>
      </w:pPr>
      <w:r>
        <w:t>由于</w:t>
      </w:r>
      <w:r>
        <w:t>Page</w:t>
      </w:r>
      <w:r>
        <w:t>函数只能添加未编译的图表</w:t>
      </w:r>
      <w:r>
        <w:rPr>
          <w:rFonts w:hint="eastAsia"/>
        </w:rPr>
        <w:t>，</w:t>
      </w:r>
      <w:r>
        <w:t>而</w:t>
      </w:r>
      <w:r w:rsidRPr="006C413B">
        <w:t>drill_down.html</w:t>
      </w:r>
      <w:r>
        <w:t>已经是编译后的文件了</w:t>
      </w:r>
      <w:r>
        <w:rPr>
          <w:rFonts w:hint="eastAsia"/>
        </w:rPr>
        <w:t>，</w:t>
      </w:r>
      <w:r>
        <w:t>因此我们</w:t>
      </w:r>
      <w:r w:rsidR="00217F6B">
        <w:rPr>
          <w:rFonts w:hint="eastAsia"/>
        </w:rPr>
        <w:t>又一次</w:t>
      </w:r>
      <w:r>
        <w:t>需要修改</w:t>
      </w:r>
      <w:r>
        <w:rPr>
          <w:rFonts w:hint="eastAsia"/>
        </w:rPr>
        <w:t>H</w:t>
      </w:r>
      <w:r>
        <w:t>TML</w:t>
      </w:r>
      <w:r>
        <w:t>文件的原始代码了</w:t>
      </w:r>
      <w:r>
        <w:rPr>
          <w:rFonts w:hint="eastAsia"/>
        </w:rPr>
        <w:t>。</w:t>
      </w:r>
    </w:p>
    <w:p w14:paraId="77FDC151" w14:textId="128567A6" w:rsidR="00217F6B" w:rsidRDefault="00217F6B" w:rsidP="00311580">
      <w:pPr>
        <w:pStyle w:val="1e"/>
        <w:rPr>
          <w:rFonts w:hint="eastAsia"/>
        </w:rPr>
      </w:pPr>
      <w:r>
        <w:t>用记事本打开</w:t>
      </w:r>
      <w:r>
        <w:t>page1.html</w:t>
      </w:r>
      <w:r>
        <w:t>文件</w:t>
      </w:r>
      <w:r>
        <w:rPr>
          <w:rFonts w:hint="eastAsia"/>
        </w:rPr>
        <w:t>，</w:t>
      </w:r>
      <w:r>
        <w:t>查看代码如下</w:t>
      </w:r>
      <w:r>
        <w:rPr>
          <w:rFonts w:hint="eastAsia"/>
        </w:rPr>
        <w:t>：</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9622"/>
      </w:tblGrid>
      <w:tr w:rsidR="007B57E5" w14:paraId="14CFE1CB" w14:textId="77777777" w:rsidTr="00D971E8">
        <w:trPr>
          <w:cnfStyle w:val="100000000000" w:firstRow="1" w:lastRow="0" w:firstColumn="0" w:lastColumn="0" w:oddVBand="0" w:evenVBand="0" w:oddHBand="0" w:evenHBand="0" w:firstRowFirstColumn="0" w:firstRowLastColumn="0" w:lastRowFirstColumn="0" w:lastRowLastColumn="0"/>
        </w:trPr>
        <w:tc>
          <w:tcPr>
            <w:tcW w:w="9622" w:type="dxa"/>
          </w:tcPr>
          <w:p w14:paraId="78699E3D" w14:textId="04D201B8" w:rsidR="007B57E5" w:rsidRDefault="00400217" w:rsidP="007B57E5">
            <w:pPr>
              <w:pStyle w:val="2f2"/>
              <w:ind w:left="0"/>
              <w:rPr>
                <w:lang w:eastAsia="zh-CN"/>
              </w:rPr>
            </w:pPr>
            <w:r>
              <w:rPr>
                <w:noProof/>
                <w:lang w:eastAsia="zh-CN"/>
              </w:rPr>
              <w:lastRenderedPageBreak/>
              <mc:AlternateContent>
                <mc:Choice Requires="wps">
                  <w:drawing>
                    <wp:anchor distT="45720" distB="45720" distL="114300" distR="114300" simplePos="0" relativeHeight="251676160" behindDoc="0" locked="0" layoutInCell="1" allowOverlap="1" wp14:anchorId="69AF6A20" wp14:editId="04FDBB21">
                      <wp:simplePos x="0" y="0"/>
                      <wp:positionH relativeFrom="column">
                        <wp:posOffset>3145317</wp:posOffset>
                      </wp:positionH>
                      <wp:positionV relativeFrom="paragraph">
                        <wp:posOffset>35195</wp:posOffset>
                      </wp:positionV>
                      <wp:extent cx="2360930" cy="796655"/>
                      <wp:effectExtent l="0" t="0" r="28575" b="2286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96655"/>
                              </a:xfrm>
                              <a:prstGeom prst="rect">
                                <a:avLst/>
                              </a:prstGeom>
                              <a:solidFill>
                                <a:srgbClr val="FFFFFF"/>
                              </a:solidFill>
                              <a:ln w="9525">
                                <a:solidFill>
                                  <a:srgbClr val="000000"/>
                                </a:solidFill>
                                <a:miter lim="800000"/>
                                <a:headEnd/>
                                <a:tailEnd/>
                              </a:ln>
                            </wps:spPr>
                            <wps:txbx>
                              <w:txbxContent>
                                <w:p w14:paraId="41595391" w14:textId="600FA575" w:rsidR="00B12875" w:rsidRPr="00C478F6" w:rsidRDefault="00B12875" w:rsidP="007B57E5">
                                  <w:pPr>
                                    <w:ind w:left="0"/>
                                    <w:rPr>
                                      <w:rFonts w:ascii="方正兰亭黑简体" w:eastAsia="方正兰亭黑简体"/>
                                    </w:rPr>
                                  </w:pPr>
                                  <w:r w:rsidRPr="00C478F6">
                                    <w:rPr>
                                      <w:rFonts w:ascii="方正兰亭黑简体" w:eastAsia="方正兰亭黑简体" w:hint="eastAsia"/>
                                    </w:rPr>
                                    <w:t>这一块代码是HTML声明信息，以及一些脚本的配置信息，我们无需关注太多。</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AF6A20" id="_x0000_s1031" type="#_x0000_t202" style="position:absolute;margin-left:247.65pt;margin-top:2.75pt;width:185.9pt;height:62.75pt;z-index:2516761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">
                      <v:textbox>
                        <w:txbxContent>
                          <w:p w14:paraId="41595391" w14:textId="600FA575" w:rsidR="00B12875" w:rsidRPr="00C478F6" w:rsidRDefault="00B12875" w:rsidP="007B57E5">
                            <w:pPr>
                              <w:ind w:left="0"/>
                              <w:rPr>
                                <w:rFonts w:ascii="方正兰亭黑简体" w:eastAsia="方正兰亭黑简体"/>
                              </w:rPr>
                            </w:pPr>
                            <w:r w:rsidRPr="00C478F6">
                              <w:rPr>
                                <w:rFonts w:ascii="方正兰亭黑简体" w:eastAsia="方正兰亭黑简体" w:hint="eastAsia"/>
                              </w:rPr>
                              <w:t>这一块代码是HTML声明信息，以及一些脚本的配置信息，我们无需关注太多。</w:t>
                            </w:r>
                          </w:p>
                        </w:txbxContent>
                      </v:textbox>
                    </v:shape>
                  </w:pict>
                </mc:Fallback>
              </mc:AlternateContent>
            </w:r>
            <w:r w:rsidR="007B57E5">
              <w:rPr>
                <w:noProof/>
                <w:lang w:eastAsia="zh-CN"/>
              </w:rPr>
              <mc:AlternateContent>
                <mc:Choice Requires="wps">
                  <w:drawing>
                    <wp:anchor distT="0" distB="0" distL="114300" distR="114300" simplePos="0" relativeHeight="251674112" behindDoc="0" locked="0" layoutInCell="1" allowOverlap="1" wp14:anchorId="0A1CE407" wp14:editId="63D22E33">
                      <wp:simplePos x="0" y="0"/>
                      <wp:positionH relativeFrom="column">
                        <wp:posOffset>3283</wp:posOffset>
                      </wp:positionH>
                      <wp:positionV relativeFrom="paragraph">
                        <wp:posOffset>15740</wp:posOffset>
                      </wp:positionV>
                      <wp:extent cx="5826868" cy="3171217"/>
                      <wp:effectExtent l="0" t="0" r="21590" b="10160"/>
                      <wp:wrapNone/>
                      <wp:docPr id="15" name="矩形 15"/>
                      <wp:cNvGraphicFramePr/>
                      <a:graphic xmlns:a="http://schemas.openxmlformats.org/drawingml/2006/main">
                        <a:graphicData uri="http://schemas.microsoft.com/office/word/2010/wordprocessingShape">
                          <wps:wsp>
                            <wps:cNvSpPr/>
                            <wps:spPr>
                              <a:xfrm>
                                <a:off x="0" y="0"/>
                                <a:ext cx="5826868" cy="317121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C0B00" id="矩形 15" o:spid="_x0000_s1026" style="position:absolute;left:0;text-align:left;margin-left:.25pt;margin-top:1.25pt;width:458.8pt;height:249.7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" filled="f" strokecolor="#c00000" strokeweight="2pt"/>
                  </w:pict>
                </mc:Fallback>
              </mc:AlternateContent>
            </w:r>
            <w:r w:rsidR="007B57E5">
              <w:rPr>
                <w:lang w:eastAsia="zh-CN"/>
              </w:rPr>
              <w:t>&lt;!DOCTYPE html&gt;</w:t>
            </w:r>
          </w:p>
          <w:p w14:paraId="06E88353" w14:textId="7CEB20B0" w:rsidR="007B57E5" w:rsidRDefault="007B57E5" w:rsidP="007B57E5">
            <w:pPr>
              <w:pStyle w:val="2f2"/>
              <w:ind w:left="0"/>
              <w:rPr>
                <w:lang w:eastAsia="zh-CN"/>
              </w:rPr>
            </w:pPr>
            <w:r>
              <w:rPr>
                <w:lang w:eastAsia="zh-CN"/>
              </w:rPr>
              <w:t>&lt;html&gt;</w:t>
            </w:r>
          </w:p>
          <w:p w14:paraId="2102C69E" w14:textId="4F7B5BF2" w:rsidR="007B57E5" w:rsidRDefault="007B57E5" w:rsidP="007B57E5">
            <w:pPr>
              <w:pStyle w:val="2f2"/>
              <w:ind w:left="0"/>
              <w:rPr>
                <w:lang w:eastAsia="zh-CN"/>
              </w:rPr>
            </w:pPr>
            <w:r>
              <w:rPr>
                <w:lang w:eastAsia="zh-CN"/>
              </w:rPr>
              <w:t>&lt;head&gt;</w:t>
            </w:r>
          </w:p>
          <w:p w14:paraId="028A6F79" w14:textId="20269C01" w:rsidR="007B57E5" w:rsidRDefault="007B57E5" w:rsidP="007B57E5">
            <w:pPr>
              <w:pStyle w:val="2f2"/>
              <w:ind w:left="0"/>
              <w:rPr>
                <w:lang w:eastAsia="zh-CN"/>
              </w:rPr>
            </w:pPr>
            <w:r>
              <w:rPr>
                <w:lang w:eastAsia="zh-CN"/>
              </w:rPr>
              <w:t xml:space="preserve">    &lt;meta charset="UTF-8"&gt;</w:t>
            </w:r>
          </w:p>
          <w:p w14:paraId="13E320CB" w14:textId="22F55437" w:rsidR="007B57E5" w:rsidRDefault="007B57E5" w:rsidP="007B57E5">
            <w:pPr>
              <w:pStyle w:val="2f2"/>
              <w:ind w:left="0"/>
              <w:rPr>
                <w:lang w:eastAsia="zh-CN"/>
              </w:rPr>
            </w:pPr>
            <w:r>
              <w:rPr>
                <w:lang w:eastAsia="zh-CN"/>
              </w:rPr>
              <w:t xml:space="preserve">    &lt;title&gt;Awesome-pyecharts&lt;/title&gt;</w:t>
            </w:r>
          </w:p>
          <w:p w14:paraId="0B6DC931" w14:textId="671C69F4" w:rsidR="007B57E5" w:rsidRDefault="007B57E5" w:rsidP="007B57E5">
            <w:pPr>
              <w:pStyle w:val="2f2"/>
              <w:ind w:left="0"/>
              <w:rPr>
                <w:lang w:eastAsia="zh-CN"/>
              </w:rPr>
            </w:pPr>
            <w:r>
              <w:rPr>
                <w:lang w:eastAsia="zh-CN"/>
              </w:rPr>
              <w:t xml:space="preserve">            &lt;script type="text/javascript" src="https://assets.pyecharts.org/assets/echarts.min.js"&gt;&lt;/script&gt;</w:t>
            </w:r>
          </w:p>
          <w:p w14:paraId="0DCC252F" w14:textId="665B4B1D" w:rsidR="007B57E5" w:rsidRDefault="007B57E5" w:rsidP="007B57E5">
            <w:pPr>
              <w:pStyle w:val="2f2"/>
              <w:ind w:left="0"/>
              <w:rPr>
                <w:lang w:eastAsia="zh-CN"/>
              </w:rPr>
            </w:pPr>
            <w:r>
              <w:rPr>
                <w:lang w:eastAsia="zh-CN"/>
              </w:rPr>
              <w:t xml:space="preserve">        &lt;script type="text/javascript" src="https://assets.pyecharts.org/assets/maps/china.js"&gt;&lt;/script&gt;</w:t>
            </w:r>
          </w:p>
          <w:p w14:paraId="6BBB4161" w14:textId="66B89EA2" w:rsidR="007B57E5" w:rsidRDefault="007B57E5" w:rsidP="007B57E5">
            <w:pPr>
              <w:pStyle w:val="2f2"/>
              <w:ind w:left="0"/>
              <w:rPr>
                <w:lang w:eastAsia="zh-CN"/>
              </w:rPr>
            </w:pPr>
            <w:r>
              <w:rPr>
                <w:lang w:eastAsia="zh-CN"/>
              </w:rPr>
              <w:t xml:space="preserve">        &lt;script type="text/javascript" src="https://assets.pyecharts.org/assets/jquery.min.js"&gt;&lt;/script&gt;</w:t>
            </w:r>
          </w:p>
          <w:p w14:paraId="09C8271E" w14:textId="3F5625CF" w:rsidR="007B57E5" w:rsidRDefault="007B57E5" w:rsidP="007B57E5">
            <w:pPr>
              <w:pStyle w:val="2f2"/>
              <w:ind w:left="0"/>
              <w:rPr>
                <w:lang w:eastAsia="zh-CN"/>
              </w:rPr>
            </w:pPr>
            <w:r>
              <w:rPr>
                <w:lang w:eastAsia="zh-CN"/>
              </w:rPr>
              <w:t xml:space="preserve">        &lt;script type="text/javascript" src="https://assets.pyecharts.org/assets/jquery-ui.min.js"&gt;&lt;/script&gt;</w:t>
            </w:r>
          </w:p>
          <w:p w14:paraId="5E916D8F" w14:textId="6770881C" w:rsidR="007B57E5" w:rsidRDefault="007B57E5" w:rsidP="007B57E5">
            <w:pPr>
              <w:pStyle w:val="2f2"/>
              <w:ind w:left="0"/>
              <w:rPr>
                <w:lang w:eastAsia="zh-CN"/>
              </w:rPr>
            </w:pPr>
            <w:r>
              <w:rPr>
                <w:lang w:eastAsia="zh-CN"/>
              </w:rPr>
              <w:t xml:space="preserve">        &lt;script type="text/javascript" src="https://assets.pyecharts.org/assets/ResizeSensor.js"&gt;&lt;/script&gt;</w:t>
            </w:r>
          </w:p>
          <w:p w14:paraId="0C24E19E" w14:textId="63A9EA58" w:rsidR="007B57E5" w:rsidRDefault="007B57E5" w:rsidP="007B57E5">
            <w:pPr>
              <w:pStyle w:val="2f2"/>
              <w:ind w:left="0"/>
              <w:rPr>
                <w:lang w:eastAsia="zh-CN"/>
              </w:rPr>
            </w:pPr>
          </w:p>
          <w:p w14:paraId="7DF015A1" w14:textId="2AAAA814" w:rsidR="007B57E5" w:rsidRDefault="007B57E5" w:rsidP="007B57E5">
            <w:pPr>
              <w:pStyle w:val="2f2"/>
              <w:ind w:left="0"/>
              <w:rPr>
                <w:lang w:eastAsia="zh-CN"/>
              </w:rPr>
            </w:pPr>
            <w:r>
              <w:rPr>
                <w:lang w:eastAsia="zh-CN"/>
              </w:rPr>
              <w:t xml:space="preserve">            &lt;link rel="stylesheet"  href="https://assets.pyecharts.org/assets/jquery-ui.css"&gt;</w:t>
            </w:r>
          </w:p>
          <w:p w14:paraId="7E7ABA45" w14:textId="65FD4B3E" w:rsidR="007B57E5" w:rsidRDefault="007B57E5" w:rsidP="007B57E5">
            <w:pPr>
              <w:pStyle w:val="2f2"/>
              <w:ind w:left="0"/>
              <w:rPr>
                <w:lang w:eastAsia="zh-CN"/>
              </w:rPr>
            </w:pPr>
          </w:p>
          <w:p w14:paraId="4548E1C7" w14:textId="56EE9F62" w:rsidR="007B57E5" w:rsidRDefault="007B57E5" w:rsidP="007B57E5">
            <w:pPr>
              <w:pStyle w:val="2f2"/>
              <w:ind w:left="0"/>
              <w:rPr>
                <w:lang w:eastAsia="zh-CN"/>
              </w:rPr>
            </w:pPr>
            <w:r>
              <w:rPr>
                <w:lang w:eastAsia="zh-CN"/>
              </w:rPr>
              <w:t>&lt;/head&gt;</w:t>
            </w:r>
          </w:p>
          <w:p w14:paraId="180A5AC0" w14:textId="5E83B71E" w:rsidR="007B57E5" w:rsidRDefault="007B57E5" w:rsidP="007B57E5">
            <w:pPr>
              <w:pStyle w:val="2f2"/>
              <w:ind w:left="0"/>
              <w:rPr>
                <w:lang w:eastAsia="zh-CN"/>
              </w:rPr>
            </w:pPr>
            <w:r>
              <w:rPr>
                <w:lang w:eastAsia="zh-CN"/>
              </w:rPr>
              <w:t>&lt;body&gt;</w:t>
            </w:r>
          </w:p>
          <w:p w14:paraId="604827DA" w14:textId="557D1881" w:rsidR="007B57E5" w:rsidRDefault="007B57E5" w:rsidP="007B57E5">
            <w:pPr>
              <w:pStyle w:val="2f2"/>
              <w:ind w:left="0"/>
              <w:rPr>
                <w:lang w:eastAsia="zh-CN"/>
              </w:rPr>
            </w:pPr>
            <w:r>
              <w:rPr>
                <w:lang w:eastAsia="zh-CN"/>
              </w:rPr>
              <w:t xml:space="preserve">    &lt;style&gt;.box {  }; &lt;/style&gt;</w:t>
            </w:r>
          </w:p>
          <w:p w14:paraId="4B2DC790" w14:textId="62CD5818" w:rsidR="007B57E5" w:rsidRDefault="007B57E5" w:rsidP="007B57E5">
            <w:pPr>
              <w:pStyle w:val="2f2"/>
              <w:ind w:left="0"/>
              <w:rPr>
                <w:lang w:eastAsia="zh-CN"/>
              </w:rPr>
            </w:pPr>
            <w:r>
              <w:rPr>
                <w:lang w:eastAsia="zh-CN"/>
              </w:rPr>
              <w:t xml:space="preserve">        &lt;button onclick="downloadCfg()"&gt;Save Config&lt;/button&gt;</w:t>
            </w:r>
          </w:p>
          <w:p w14:paraId="364DB255" w14:textId="528386E6" w:rsidR="007B57E5" w:rsidRDefault="00400217" w:rsidP="007B57E5">
            <w:pPr>
              <w:pStyle w:val="2f2"/>
              <w:ind w:left="0"/>
              <w:rPr>
                <w:lang w:eastAsia="zh-CN"/>
              </w:rPr>
            </w:pPr>
            <w:r>
              <w:rPr>
                <w:noProof/>
                <w:lang w:eastAsia="zh-CN"/>
              </w:rPr>
              <mc:AlternateContent>
                <mc:Choice Requires="wps">
                  <w:drawing>
                    <wp:anchor distT="0" distB="0" distL="114300" distR="114300" simplePos="0" relativeHeight="251678208" behindDoc="0" locked="0" layoutInCell="1" allowOverlap="1" wp14:anchorId="1ADAF941" wp14:editId="43AD0121">
                      <wp:simplePos x="0" y="0"/>
                      <wp:positionH relativeFrom="column">
                        <wp:posOffset>-6445</wp:posOffset>
                      </wp:positionH>
                      <wp:positionV relativeFrom="paragraph">
                        <wp:posOffset>148685</wp:posOffset>
                      </wp:positionV>
                      <wp:extent cx="5836056" cy="1760706"/>
                      <wp:effectExtent l="0" t="0" r="12700" b="11430"/>
                      <wp:wrapNone/>
                      <wp:docPr id="18" name="矩形 18"/>
                      <wp:cNvGraphicFramePr/>
                      <a:graphic xmlns:a="http://schemas.openxmlformats.org/drawingml/2006/main">
                        <a:graphicData uri="http://schemas.microsoft.com/office/word/2010/wordprocessingShape">
                          <wps:wsp>
                            <wps:cNvSpPr/>
                            <wps:spPr>
                              <a:xfrm>
                                <a:off x="0" y="0"/>
                                <a:ext cx="5836056" cy="176070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25C4A" id="矩形 18" o:spid="_x0000_s1026" style="position:absolute;left:0;text-align:left;margin-left:-.5pt;margin-top:11.7pt;width:459.55pt;height:138.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" filled="f" strokecolor="#c00000" strokeweight="2pt"/>
                  </w:pict>
                </mc:Fallback>
              </mc:AlternateContent>
            </w:r>
            <w:r w:rsidR="007B57E5">
              <w:rPr>
                <w:lang w:eastAsia="zh-CN"/>
              </w:rPr>
              <w:t xml:space="preserve">    &lt;div class="box"&gt;</w:t>
            </w:r>
          </w:p>
          <w:p w14:paraId="5DBF4A9B" w14:textId="5AD9FA2F" w:rsidR="007B57E5" w:rsidRDefault="007B57E5" w:rsidP="007B57E5">
            <w:pPr>
              <w:pStyle w:val="2f2"/>
              <w:ind w:left="0"/>
              <w:rPr>
                <w:lang w:eastAsia="zh-CN"/>
              </w:rPr>
            </w:pPr>
            <w:r>
              <w:rPr>
                <w:lang w:eastAsia="zh-CN"/>
              </w:rPr>
              <w:t xml:space="preserve">                &lt;div id="42c7719c0f6d40929f41a9c0f5dffd74" class="chart-container" style="width:900px; height:500px;"&gt;&lt;/div&gt;</w:t>
            </w:r>
          </w:p>
          <w:p w14:paraId="0E9E1373" w14:textId="6650FBF6" w:rsidR="007B57E5" w:rsidRDefault="007B57E5" w:rsidP="007B57E5">
            <w:pPr>
              <w:pStyle w:val="2f2"/>
              <w:ind w:left="0"/>
              <w:rPr>
                <w:lang w:eastAsia="zh-CN"/>
              </w:rPr>
            </w:pPr>
            <w:r>
              <w:rPr>
                <w:lang w:eastAsia="zh-CN"/>
              </w:rPr>
              <w:t xml:space="preserve">    &lt;script&gt;</w:t>
            </w:r>
          </w:p>
          <w:p w14:paraId="615CCEE9" w14:textId="4EF3FEB4" w:rsidR="007B57E5" w:rsidRDefault="007B57E5" w:rsidP="007B57E5">
            <w:pPr>
              <w:pStyle w:val="2f2"/>
              <w:ind w:left="0"/>
              <w:rPr>
                <w:lang w:eastAsia="zh-CN"/>
              </w:rPr>
            </w:pPr>
            <w:r>
              <w:rPr>
                <w:lang w:eastAsia="zh-CN"/>
              </w:rPr>
              <w:t xml:space="preserve">        var chart_42c7719c0f6d40929f41a9c0f5dffd74 = echarts.init(</w:t>
            </w:r>
          </w:p>
          <w:p w14:paraId="407A99F6" w14:textId="57F632F7" w:rsidR="007B57E5" w:rsidRDefault="00400217" w:rsidP="007B57E5">
            <w:pPr>
              <w:pStyle w:val="2f2"/>
              <w:ind w:left="0"/>
              <w:rPr>
                <w:lang w:eastAsia="zh-CN"/>
              </w:rPr>
            </w:pPr>
            <w:r>
              <w:rPr>
                <w:noProof/>
                <w:lang w:eastAsia="zh-CN"/>
              </w:rPr>
              <mc:AlternateContent>
                <mc:Choice Requires="wps">
                  <w:drawing>
                    <wp:anchor distT="0" distB="0" distL="114300" distR="114300" simplePos="0" relativeHeight="251679232" behindDoc="0" locked="0" layoutInCell="1" allowOverlap="1" wp14:anchorId="30A3A210" wp14:editId="132D6D58">
                      <wp:simplePos x="0" y="0"/>
                      <wp:positionH relativeFrom="column">
                        <wp:posOffset>3485785</wp:posOffset>
                      </wp:positionH>
                      <wp:positionV relativeFrom="paragraph">
                        <wp:posOffset>150847</wp:posOffset>
                      </wp:positionV>
                      <wp:extent cx="2714017" cy="525294"/>
                      <wp:effectExtent l="0" t="0" r="28575" b="27305"/>
                      <wp:wrapNone/>
                      <wp:docPr id="17" name="文本框 17"/>
                      <wp:cNvGraphicFramePr/>
                      <a:graphic xmlns:a="http://schemas.openxmlformats.org/drawingml/2006/main">
                        <a:graphicData uri="http://schemas.microsoft.com/office/word/2010/wordprocessingShape">
                          <wps:wsp>
                            <wps:cNvSpPr txBox="1"/>
                            <wps:spPr>
                              <a:xfrm>
                                <a:off x="0" y="0"/>
                                <a:ext cx="2714017" cy="525294"/>
                              </a:xfrm>
                              <a:prstGeom prst="rect">
                                <a:avLst/>
                              </a:prstGeom>
                              <a:solidFill>
                                <a:srgbClr val="FFFFFF"/>
                              </a:solidFill>
                              <a:ln w="9525">
                                <a:solidFill>
                                  <a:srgbClr val="000000"/>
                                </a:solidFill>
                                <a:miter lim="800000"/>
                                <a:headEnd/>
                                <a:tailEnd/>
                              </a:ln>
                            </wps:spPr>
                            <wps:txbx>
                              <w:txbxContent>
                                <w:p w14:paraId="485B63A7" w14:textId="0A1824BA" w:rsidR="00B12875" w:rsidRPr="00C478F6" w:rsidRDefault="00B12875">
                                  <w:pPr>
                                    <w:ind w:left="0"/>
                                    <w:rPr>
                                      <w:rFonts w:ascii="方正兰亭黑简体" w:eastAsia="方正兰亭黑简体"/>
                                    </w:rPr>
                                  </w:pPr>
                                  <w:r w:rsidRPr="00C478F6">
                                    <w:rPr>
                                      <w:rFonts w:ascii="方正兰亭黑简体" w:eastAsia="方正兰亭黑简体" w:hint="eastAsia"/>
                                    </w:rPr>
                                    <w:t>这是第一个图表的声明过程，我们需要插入的</w:t>
                                  </w:r>
                                  <w:proofErr w:type="gramStart"/>
                                  <w:r w:rsidRPr="00C478F6">
                                    <w:rPr>
                                      <w:rFonts w:ascii="方正兰亭黑简体" w:eastAsia="方正兰亭黑简体" w:hint="eastAsia"/>
                                    </w:rPr>
                                    <w:t>的</w:t>
                                  </w:r>
                                  <w:proofErr w:type="gramEnd"/>
                                  <w:r w:rsidRPr="00C478F6">
                                    <w:rPr>
                                      <w:rFonts w:ascii="方正兰亭黑简体" w:eastAsia="方正兰亭黑简体" w:hint="eastAsia"/>
                                    </w:rPr>
                                    <w:t>就是这样的代码。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40000</wp14:pctWidth>
                      </wp14:sizeRelH>
                      <wp14:sizeRelV relativeFrom="margin">
                        <wp14:pctHeight>0</wp14:pctHeight>
                      </wp14:sizeRelV>
                    </wp:anchor>
                  </w:drawing>
                </mc:Choice>
                <mc:Fallback>
                  <w:pict>
                    <v:shape w14:anchorId="30A3A210" id="文本框 17" o:spid="_x0000_s1032" type="#_x0000_t202" style="position:absolute;margin-left:274.45pt;margin-top:11.9pt;width:213.7pt;height:41.35pt;z-index:2516792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">
                      <v:textbox>
                        <w:txbxContent>
                          <w:p w14:paraId="485B63A7" w14:textId="0A1824BA" w:rsidR="00B12875" w:rsidRPr="00C478F6" w:rsidRDefault="00B12875">
                            <w:pPr>
                              <w:ind w:left="0"/>
                              <w:rPr>
                                <w:rFonts w:ascii="方正兰亭黑简体" w:eastAsia="方正兰亭黑简体"/>
                              </w:rPr>
                            </w:pPr>
                            <w:r w:rsidRPr="00C478F6">
                              <w:rPr>
                                <w:rFonts w:ascii="方正兰亭黑简体" w:eastAsia="方正兰亭黑简体" w:hint="eastAsia"/>
                              </w:rPr>
                              <w:t>这是第一个图表的声明过程，我们需要插入的</w:t>
                            </w:r>
                            <w:proofErr w:type="gramStart"/>
                            <w:r w:rsidRPr="00C478F6">
                              <w:rPr>
                                <w:rFonts w:ascii="方正兰亭黑简体" w:eastAsia="方正兰亭黑简体" w:hint="eastAsia"/>
                              </w:rPr>
                              <w:t>的</w:t>
                            </w:r>
                            <w:proofErr w:type="gramEnd"/>
                            <w:r w:rsidRPr="00C478F6">
                              <w:rPr>
                                <w:rFonts w:ascii="方正兰亭黑简体" w:eastAsia="方正兰亭黑简体" w:hint="eastAsia"/>
                              </w:rPr>
                              <w:t>就是这样的代码。</w:t>
                            </w:r>
                          </w:p>
                        </w:txbxContent>
                      </v:textbox>
                    </v:shape>
                  </w:pict>
                </mc:Fallback>
              </mc:AlternateContent>
            </w:r>
            <w:r w:rsidR="007B57E5">
              <w:rPr>
                <w:lang w:eastAsia="zh-CN"/>
              </w:rPr>
              <w:t xml:space="preserve">            document.getElementById('42c7719c0f6d40929f41a9c0f5dffd74'), 'white', {renderer: 'canvas'});</w:t>
            </w:r>
          </w:p>
          <w:p w14:paraId="3A7139A0" w14:textId="7A9C4454" w:rsidR="007B57E5" w:rsidRDefault="007B57E5" w:rsidP="007B57E5">
            <w:pPr>
              <w:pStyle w:val="2f2"/>
              <w:ind w:left="0"/>
              <w:rPr>
                <w:lang w:eastAsia="zh-CN"/>
              </w:rPr>
            </w:pPr>
            <w:r>
              <w:rPr>
                <w:lang w:eastAsia="zh-CN"/>
              </w:rPr>
              <w:t xml:space="preserve">        var option_42c7719c0f6d40929f41a9c0f5dffd74 = {</w:t>
            </w:r>
          </w:p>
          <w:p w14:paraId="24BC7F00" w14:textId="5FE9E3BF" w:rsidR="007B57E5" w:rsidRDefault="007B57E5" w:rsidP="007B57E5">
            <w:pPr>
              <w:pStyle w:val="2f2"/>
              <w:ind w:left="0"/>
              <w:rPr>
                <w:lang w:eastAsia="zh-CN"/>
              </w:rPr>
            </w:pPr>
            <w:r>
              <w:rPr>
                <w:lang w:eastAsia="zh-CN"/>
              </w:rPr>
              <w:t>#</w:t>
            </w:r>
            <w:r>
              <w:rPr>
                <w:lang w:eastAsia="zh-CN"/>
              </w:rPr>
              <w:t>这里省略具体数据和配置信息</w:t>
            </w:r>
          </w:p>
          <w:p w14:paraId="6E60EE9A" w14:textId="66E60EC9" w:rsidR="007B57E5" w:rsidRDefault="007B57E5" w:rsidP="007B57E5">
            <w:pPr>
              <w:pStyle w:val="2f2"/>
              <w:ind w:left="0"/>
              <w:rPr>
                <w:lang w:eastAsia="zh-CN"/>
              </w:rPr>
            </w:pPr>
            <w:r>
              <w:rPr>
                <w:lang w:eastAsia="zh-CN"/>
              </w:rPr>
              <w:t>};</w:t>
            </w:r>
          </w:p>
          <w:p w14:paraId="17AE6E5A" w14:textId="4A1C6738" w:rsidR="007B57E5" w:rsidRDefault="007B57E5" w:rsidP="007B57E5">
            <w:pPr>
              <w:pStyle w:val="2f2"/>
              <w:ind w:left="0"/>
              <w:rPr>
                <w:lang w:eastAsia="zh-CN"/>
              </w:rPr>
            </w:pPr>
            <w:r>
              <w:rPr>
                <w:lang w:eastAsia="zh-CN"/>
              </w:rPr>
              <w:t xml:space="preserve">        chart_42c7719c0f6d40929f41a9c0f5dffd74.setOption(option_42c7719c0f6d40929f41a9c0f5dffd74);</w:t>
            </w:r>
          </w:p>
          <w:p w14:paraId="19CC3576" w14:textId="4A600BF3" w:rsidR="007B57E5" w:rsidRDefault="00D971E8" w:rsidP="007B57E5">
            <w:pPr>
              <w:pStyle w:val="2f2"/>
              <w:ind w:left="0"/>
              <w:rPr>
                <w:lang w:eastAsia="zh-CN"/>
              </w:rPr>
            </w:pPr>
            <w:r>
              <w:rPr>
                <w:noProof/>
                <w:lang w:eastAsia="zh-CN"/>
              </w:rPr>
              <mc:AlternateContent>
                <mc:Choice Requires="wps">
                  <w:drawing>
                    <wp:anchor distT="0" distB="0" distL="114300" distR="114300" simplePos="0" relativeHeight="251682304" behindDoc="0" locked="0" layoutInCell="1" allowOverlap="1" wp14:anchorId="0725F8A9" wp14:editId="4EC1C5A1">
                      <wp:simplePos x="0" y="0"/>
                      <wp:positionH relativeFrom="column">
                        <wp:posOffset>-162087</wp:posOffset>
                      </wp:positionH>
                      <wp:positionV relativeFrom="paragraph">
                        <wp:posOffset>137255</wp:posOffset>
                      </wp:positionV>
                      <wp:extent cx="612842" cy="214494"/>
                      <wp:effectExtent l="0" t="0" r="15875" b="14605"/>
                      <wp:wrapNone/>
                      <wp:docPr id="21" name="矩形 21"/>
                      <wp:cNvGraphicFramePr/>
                      <a:graphic xmlns:a="http://schemas.openxmlformats.org/drawingml/2006/main">
                        <a:graphicData uri="http://schemas.microsoft.com/office/word/2010/wordprocessingShape">
                          <wps:wsp>
                            <wps:cNvSpPr/>
                            <wps:spPr>
                              <a:xfrm>
                                <a:off x="0" y="0"/>
                                <a:ext cx="612842" cy="21449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8BF1AA" id="矩形 21" o:spid="_x0000_s1026" style="position:absolute;left:0;text-align:left;margin-left:-12.75pt;margin-top:10.8pt;width:48.25pt;height:16.9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" filled="f" strokecolor="#c00000" strokeweight="2pt"/>
                  </w:pict>
                </mc:Fallback>
              </mc:AlternateContent>
            </w:r>
            <w:r>
              <w:rPr>
                <w:noProof/>
                <w:lang w:eastAsia="zh-CN"/>
              </w:rPr>
              <mc:AlternateContent>
                <mc:Choice Requires="wps">
                  <w:drawing>
                    <wp:anchor distT="0" distB="0" distL="114300" distR="114300" simplePos="0" relativeHeight="251680256" behindDoc="0" locked="0" layoutInCell="1" allowOverlap="1" wp14:anchorId="41850364" wp14:editId="05F3A08F">
                      <wp:simplePos x="0" y="0"/>
                      <wp:positionH relativeFrom="column">
                        <wp:posOffset>-6445</wp:posOffset>
                      </wp:positionH>
                      <wp:positionV relativeFrom="paragraph">
                        <wp:posOffset>147469</wp:posOffset>
                      </wp:positionV>
                      <wp:extent cx="5836488" cy="1780161"/>
                      <wp:effectExtent l="0" t="0" r="12065" b="10795"/>
                      <wp:wrapNone/>
                      <wp:docPr id="19" name="矩形 19"/>
                      <wp:cNvGraphicFramePr/>
                      <a:graphic xmlns:a="http://schemas.openxmlformats.org/drawingml/2006/main">
                        <a:graphicData uri="http://schemas.microsoft.com/office/word/2010/wordprocessingShape">
                          <wps:wsp>
                            <wps:cNvSpPr/>
                            <wps:spPr>
                              <a:xfrm>
                                <a:off x="0" y="0"/>
                                <a:ext cx="5836488" cy="178016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A5287" id="矩形 19" o:spid="_x0000_s1026" style="position:absolute;left:0;text-align:left;margin-left:-.5pt;margin-top:11.6pt;width:459.55pt;height:140.1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" filled="f" strokecolor="#c00000" strokeweight="2pt"/>
                  </w:pict>
                </mc:Fallback>
              </mc:AlternateContent>
            </w:r>
            <w:r w:rsidR="007B57E5">
              <w:rPr>
                <w:lang w:eastAsia="zh-CN"/>
              </w:rPr>
              <w:t xml:space="preserve">    &lt;/script&gt;</w:t>
            </w:r>
          </w:p>
          <w:p w14:paraId="4A2B9D46" w14:textId="2DC4A4E1" w:rsidR="007B57E5" w:rsidRDefault="007B57E5" w:rsidP="007B57E5">
            <w:pPr>
              <w:pStyle w:val="2f2"/>
              <w:ind w:left="0"/>
              <w:rPr>
                <w:lang w:eastAsia="zh-CN"/>
              </w:rPr>
            </w:pPr>
            <w:r>
              <w:rPr>
                <w:lang w:eastAsia="zh-CN"/>
              </w:rPr>
              <w:t>&lt;br/&gt;                &lt;div id="c0ec27a87bc34ac6a3af4169849d4127" class="chart-container" style="width:900px; height:500px;"&gt;&lt;/div&gt;</w:t>
            </w:r>
          </w:p>
          <w:p w14:paraId="063D631F" w14:textId="29DB2A14" w:rsidR="007B57E5" w:rsidRDefault="007B57E5" w:rsidP="007B57E5">
            <w:pPr>
              <w:pStyle w:val="2f2"/>
              <w:ind w:left="0"/>
              <w:rPr>
                <w:lang w:eastAsia="zh-CN"/>
              </w:rPr>
            </w:pPr>
            <w:r>
              <w:rPr>
                <w:lang w:eastAsia="zh-CN"/>
              </w:rPr>
              <w:t xml:space="preserve">    &lt;script&gt;</w:t>
            </w:r>
          </w:p>
          <w:p w14:paraId="7C1043D2" w14:textId="764F7D89" w:rsidR="007B57E5" w:rsidRDefault="007B57E5" w:rsidP="007B57E5">
            <w:pPr>
              <w:pStyle w:val="2f2"/>
              <w:ind w:left="0"/>
              <w:rPr>
                <w:lang w:eastAsia="zh-CN"/>
              </w:rPr>
            </w:pPr>
            <w:r>
              <w:rPr>
                <w:lang w:eastAsia="zh-CN"/>
              </w:rPr>
              <w:t xml:space="preserve">        var chart_c0ec27a87bc34ac6a3af4169849d4127 = echarts.init(</w:t>
            </w:r>
          </w:p>
          <w:p w14:paraId="1706CBE6" w14:textId="22C1456F" w:rsidR="007B57E5" w:rsidRDefault="004912C5" w:rsidP="007B57E5">
            <w:pPr>
              <w:pStyle w:val="2f2"/>
              <w:ind w:left="0"/>
              <w:rPr>
                <w:lang w:eastAsia="zh-CN"/>
              </w:rPr>
            </w:pPr>
            <w:r>
              <w:rPr>
                <w:noProof/>
                <w:lang w:eastAsia="zh-CN"/>
              </w:rPr>
              <mc:AlternateContent>
                <mc:Choice Requires="wps">
                  <w:drawing>
                    <wp:anchor distT="0" distB="0" distL="114300" distR="114300" simplePos="0" relativeHeight="251681280" behindDoc="0" locked="0" layoutInCell="1" allowOverlap="1" wp14:anchorId="7E9BFC4D" wp14:editId="61814D35">
                      <wp:simplePos x="0" y="0"/>
                      <wp:positionH relativeFrom="column">
                        <wp:posOffset>3409139</wp:posOffset>
                      </wp:positionH>
                      <wp:positionV relativeFrom="paragraph">
                        <wp:posOffset>100505</wp:posOffset>
                      </wp:positionV>
                      <wp:extent cx="2198451" cy="642026"/>
                      <wp:effectExtent l="0" t="0" r="28575" b="24765"/>
                      <wp:wrapNone/>
                      <wp:docPr id="20" name="文本框 20"/>
                      <wp:cNvGraphicFramePr/>
                      <a:graphic xmlns:a="http://schemas.openxmlformats.org/drawingml/2006/main">
                        <a:graphicData uri="http://schemas.microsoft.com/office/word/2010/wordprocessingShape">
                          <wps:wsp>
                            <wps:cNvSpPr txBox="1"/>
                            <wps:spPr>
                              <a:xfrm>
                                <a:off x="0" y="0"/>
                                <a:ext cx="2198451" cy="642026"/>
                              </a:xfrm>
                              <a:prstGeom prst="rect">
                                <a:avLst/>
                              </a:prstGeom>
                              <a:solidFill>
                                <a:srgbClr val="FFFFFF"/>
                              </a:solidFill>
                              <a:ln w="9525">
                                <a:solidFill>
                                  <a:srgbClr val="000000"/>
                                </a:solidFill>
                                <a:miter lim="800000"/>
                                <a:headEnd/>
                                <a:tailEnd/>
                              </a:ln>
                            </wps:spPr>
                            <wps:txbx>
                              <w:txbxContent>
                                <w:p w14:paraId="665E9926" w14:textId="57991092" w:rsidR="00B12875" w:rsidRPr="004912C5" w:rsidRDefault="00B12875">
                                  <w:pPr>
                                    <w:ind w:left="0"/>
                                    <w:rPr>
                                      <w:rFonts w:ascii="方正兰亭黑简体" w:eastAsia="方正兰亭黑简体"/>
                                      <w:sz w:val="18"/>
                                    </w:rPr>
                                  </w:pPr>
                                  <w:r w:rsidRPr="004912C5">
                                    <w:rPr>
                                      <w:rFonts w:ascii="方正兰亭黑简体" w:eastAsia="方正兰亭黑简体" w:hint="eastAsia"/>
                                      <w:sz w:val="18"/>
                                    </w:rPr>
                                    <w:t>这是第二个图表的声明过程。注意代码的最前面多了一个&lt;br/&gt;，表示两个图表的连接。我们最后参考的就是这样的格式。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40000</wp14:pctWidth>
                      </wp14:sizeRelH>
                      <wp14:sizeRelV relativeFrom="margin">
                        <wp14:pctHeight>0</wp14:pctHeight>
                      </wp14:sizeRelV>
                    </wp:anchor>
                  </w:drawing>
                </mc:Choice>
                <mc:Fallback>
                  <w:pict>
                    <v:shape w14:anchorId="7E9BFC4D" id="文本框 20" o:spid="_x0000_s1033" type="#_x0000_t202" style="position:absolute;margin-left:268.45pt;margin-top:7.9pt;width:173.1pt;height:50.55pt;z-index:2516812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">
                      <v:textbox>
                        <w:txbxContent>
                          <w:p w14:paraId="665E9926" w14:textId="57991092" w:rsidR="00B12875" w:rsidRPr="004912C5" w:rsidRDefault="00B12875">
                            <w:pPr>
                              <w:ind w:left="0"/>
                              <w:rPr>
                                <w:rFonts w:ascii="方正兰亭黑简体" w:eastAsia="方正兰亭黑简体"/>
                                <w:sz w:val="18"/>
                              </w:rPr>
                            </w:pPr>
                            <w:r w:rsidRPr="004912C5">
                              <w:rPr>
                                <w:rFonts w:ascii="方正兰亭黑简体" w:eastAsia="方正兰亭黑简体" w:hint="eastAsia"/>
                                <w:sz w:val="18"/>
                              </w:rPr>
                              <w:t>这是第二个图表的声明过程。注意代码的最前面多了一个&lt;br/&gt;，表示两个图表的连接。我们最后参考的就是这样的格式。</w:t>
                            </w:r>
                          </w:p>
                        </w:txbxContent>
                      </v:textbox>
                    </v:shape>
                  </w:pict>
                </mc:Fallback>
              </mc:AlternateContent>
            </w:r>
            <w:r w:rsidR="007B57E5">
              <w:rPr>
                <w:lang w:eastAsia="zh-CN"/>
              </w:rPr>
              <w:t xml:space="preserve">            document.getElementById('c0ec27a87bc34ac6a3af4169849d4127'), 'white', {renderer: 'canvas'});</w:t>
            </w:r>
          </w:p>
          <w:p w14:paraId="7AC8ECB9" w14:textId="40EB6CFF" w:rsidR="007B57E5" w:rsidRDefault="007B57E5" w:rsidP="007B57E5">
            <w:pPr>
              <w:pStyle w:val="2f2"/>
              <w:ind w:left="0"/>
              <w:rPr>
                <w:lang w:eastAsia="zh-CN"/>
              </w:rPr>
            </w:pPr>
            <w:r>
              <w:rPr>
                <w:lang w:eastAsia="zh-CN"/>
              </w:rPr>
              <w:t xml:space="preserve">        var option_c0ec27a87bc34ac6a3af4169849d4127 = {</w:t>
            </w:r>
          </w:p>
          <w:p w14:paraId="092E81ED" w14:textId="2CC25B24" w:rsidR="007B57E5" w:rsidRDefault="007B57E5" w:rsidP="007B57E5">
            <w:pPr>
              <w:pStyle w:val="2f2"/>
              <w:ind w:left="0"/>
              <w:rPr>
                <w:lang w:eastAsia="zh-CN"/>
              </w:rPr>
            </w:pPr>
            <w:r>
              <w:rPr>
                <w:lang w:eastAsia="zh-CN"/>
              </w:rPr>
              <w:t>#</w:t>
            </w:r>
            <w:r>
              <w:rPr>
                <w:lang w:eastAsia="zh-CN"/>
              </w:rPr>
              <w:t>这里省略具体数据和配置信息</w:t>
            </w:r>
          </w:p>
          <w:p w14:paraId="583B195E" w14:textId="4404108B" w:rsidR="007B57E5" w:rsidRDefault="007B57E5" w:rsidP="007B57E5">
            <w:pPr>
              <w:pStyle w:val="2f2"/>
              <w:ind w:left="0"/>
              <w:rPr>
                <w:lang w:eastAsia="zh-CN"/>
              </w:rPr>
            </w:pPr>
            <w:r>
              <w:rPr>
                <w:lang w:eastAsia="zh-CN"/>
              </w:rPr>
              <w:t>};</w:t>
            </w:r>
          </w:p>
          <w:p w14:paraId="6E4914CB" w14:textId="19003FEA" w:rsidR="007B57E5" w:rsidRDefault="007B57E5" w:rsidP="007B57E5">
            <w:pPr>
              <w:pStyle w:val="2f2"/>
              <w:ind w:left="0"/>
              <w:rPr>
                <w:lang w:eastAsia="zh-CN"/>
              </w:rPr>
            </w:pPr>
            <w:r>
              <w:rPr>
                <w:lang w:eastAsia="zh-CN"/>
              </w:rPr>
              <w:t xml:space="preserve">        chart_c0ec27a87bc34ac6a3af4169849d4127.setOption(option_c0ec27a87bc34ac6a3af4169849d4127);</w:t>
            </w:r>
          </w:p>
          <w:p w14:paraId="04AFB44C" w14:textId="5E27689B" w:rsidR="007B57E5" w:rsidRDefault="00C478F6" w:rsidP="007B57E5">
            <w:pPr>
              <w:pStyle w:val="2f2"/>
              <w:ind w:left="0"/>
              <w:rPr>
                <w:lang w:eastAsia="zh-CN"/>
              </w:rPr>
            </w:pPr>
            <w:r w:rsidRPr="00C478F6">
              <w:rPr>
                <w:rFonts w:hint="eastAsia"/>
                <w:noProof/>
                <w:color w:val="C00000"/>
                <w:lang w:eastAsia="zh-CN"/>
              </w:rPr>
              <w:drawing>
                <wp:anchor distT="0" distB="0" distL="114300" distR="114300" simplePos="0" relativeHeight="251695616" behindDoc="0" locked="0" layoutInCell="1" allowOverlap="1" wp14:anchorId="6212DDF3" wp14:editId="0177BE15">
                  <wp:simplePos x="0" y="0"/>
                  <wp:positionH relativeFrom="column">
                    <wp:posOffset>-152751</wp:posOffset>
                  </wp:positionH>
                  <wp:positionV relativeFrom="paragraph">
                    <wp:posOffset>145618</wp:posOffset>
                  </wp:positionV>
                  <wp:extent cx="641985" cy="233680"/>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985"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1E8">
              <w:rPr>
                <w:noProof/>
                <w:lang w:eastAsia="zh-CN"/>
              </w:rPr>
              <mc:AlternateContent>
                <mc:Choice Requires="wps">
                  <w:drawing>
                    <wp:anchor distT="0" distB="0" distL="114300" distR="114300" simplePos="0" relativeHeight="251683328" behindDoc="0" locked="0" layoutInCell="1" allowOverlap="1" wp14:anchorId="03EC12CB" wp14:editId="1E12337A">
                      <wp:simplePos x="0" y="0"/>
                      <wp:positionH relativeFrom="column">
                        <wp:posOffset>3283</wp:posOffset>
                      </wp:positionH>
                      <wp:positionV relativeFrom="paragraph">
                        <wp:posOffset>155980</wp:posOffset>
                      </wp:positionV>
                      <wp:extent cx="5825922" cy="1789890"/>
                      <wp:effectExtent l="0" t="0" r="22860" b="20320"/>
                      <wp:wrapNone/>
                      <wp:docPr id="22" name="矩形 22"/>
                      <wp:cNvGraphicFramePr/>
                      <a:graphic xmlns:a="http://schemas.openxmlformats.org/drawingml/2006/main">
                        <a:graphicData uri="http://schemas.microsoft.com/office/word/2010/wordprocessingShape">
                          <wps:wsp>
                            <wps:cNvSpPr/>
                            <wps:spPr>
                              <a:xfrm>
                                <a:off x="0" y="0"/>
                                <a:ext cx="5825922" cy="17898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7EF497" id="矩形 22" o:spid="_x0000_s1026" style="position:absolute;left:0;text-align:left;margin-left:.25pt;margin-top:12.3pt;width:458.75pt;height:140.9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" filled="f" strokecolor="#c00000" strokeweight="2pt"/>
                  </w:pict>
                </mc:Fallback>
              </mc:AlternateContent>
            </w:r>
            <w:r w:rsidR="007B57E5">
              <w:rPr>
                <w:lang w:eastAsia="zh-CN"/>
              </w:rPr>
              <w:t xml:space="preserve">    &lt;/script&gt;</w:t>
            </w:r>
          </w:p>
          <w:p w14:paraId="63A48785" w14:textId="3B108520" w:rsidR="007B57E5" w:rsidRDefault="007B57E5" w:rsidP="007B57E5">
            <w:pPr>
              <w:pStyle w:val="2f2"/>
              <w:ind w:left="0"/>
              <w:rPr>
                <w:lang w:eastAsia="zh-CN"/>
              </w:rPr>
            </w:pPr>
            <w:r>
              <w:rPr>
                <w:lang w:eastAsia="zh-CN"/>
              </w:rPr>
              <w:t>&lt;br/&gt;                &lt;div id="2a31f641166844b6a9bf5fce6254c13f" class="chart-container" style="width:1500px; height:600px;"&gt;&lt;/div&gt;</w:t>
            </w:r>
          </w:p>
          <w:p w14:paraId="39EFF732" w14:textId="6B09B833" w:rsidR="007B57E5" w:rsidRDefault="007B57E5" w:rsidP="007B57E5">
            <w:pPr>
              <w:pStyle w:val="2f2"/>
              <w:ind w:left="0"/>
              <w:rPr>
                <w:lang w:eastAsia="zh-CN"/>
              </w:rPr>
            </w:pPr>
            <w:r>
              <w:rPr>
                <w:lang w:eastAsia="zh-CN"/>
              </w:rPr>
              <w:t xml:space="preserve">    &lt;script&gt;</w:t>
            </w:r>
          </w:p>
          <w:p w14:paraId="45EB18FF" w14:textId="40276418" w:rsidR="007B57E5" w:rsidRDefault="007B57E5" w:rsidP="007B57E5">
            <w:pPr>
              <w:pStyle w:val="2f2"/>
              <w:ind w:left="0"/>
              <w:rPr>
                <w:lang w:eastAsia="zh-CN"/>
              </w:rPr>
            </w:pPr>
            <w:r>
              <w:rPr>
                <w:lang w:eastAsia="zh-CN"/>
              </w:rPr>
              <w:t xml:space="preserve">        var chart_2a31f641166844b6a9bf5fce6254c13f = echarts.init(</w:t>
            </w:r>
          </w:p>
          <w:p w14:paraId="672AD4B0" w14:textId="37BBDEDE" w:rsidR="007B57E5" w:rsidRDefault="004912C5" w:rsidP="007B57E5">
            <w:pPr>
              <w:pStyle w:val="2f2"/>
              <w:ind w:left="0"/>
              <w:rPr>
                <w:lang w:eastAsia="zh-CN"/>
              </w:rPr>
            </w:pPr>
            <w:r>
              <w:rPr>
                <w:noProof/>
                <w:lang w:eastAsia="zh-CN"/>
              </w:rPr>
              <mc:AlternateContent>
                <mc:Choice Requires="wps">
                  <w:drawing>
                    <wp:anchor distT="0" distB="0" distL="114300" distR="114300" simplePos="0" relativeHeight="251694592" behindDoc="0" locked="0" layoutInCell="1" allowOverlap="1" wp14:anchorId="3EBEF535" wp14:editId="02A5D01D">
                      <wp:simplePos x="0" y="0"/>
                      <wp:positionH relativeFrom="column">
                        <wp:posOffset>3319753</wp:posOffset>
                      </wp:positionH>
                      <wp:positionV relativeFrom="paragraph">
                        <wp:posOffset>157885</wp:posOffset>
                      </wp:positionV>
                      <wp:extent cx="2286000" cy="573932"/>
                      <wp:effectExtent l="0" t="0" r="28575" b="17145"/>
                      <wp:wrapNone/>
                      <wp:docPr id="34" name="文本框 34"/>
                      <wp:cNvGraphicFramePr/>
                      <a:graphic xmlns:a="http://schemas.openxmlformats.org/drawingml/2006/main">
                        <a:graphicData uri="http://schemas.microsoft.com/office/word/2010/wordprocessingShape">
                          <wps:wsp>
                            <wps:cNvSpPr txBox="1"/>
                            <wps:spPr>
                              <a:xfrm>
                                <a:off x="0" y="0"/>
                                <a:ext cx="2286000" cy="573932"/>
                              </a:xfrm>
                              <a:prstGeom prst="rect">
                                <a:avLst/>
                              </a:prstGeom>
                              <a:solidFill>
                                <a:srgbClr val="FFFFFF"/>
                              </a:solidFill>
                              <a:ln w="9525">
                                <a:solidFill>
                                  <a:srgbClr val="000000"/>
                                </a:solidFill>
                                <a:miter lim="800000"/>
                                <a:headEnd/>
                                <a:tailEnd/>
                              </a:ln>
                            </wps:spPr>
                            <wps:txbx>
                              <w:txbxContent>
                                <w:p w14:paraId="54034F5B" w14:textId="1EB3CD75" w:rsidR="00B12875" w:rsidRPr="004912C5" w:rsidRDefault="00B12875" w:rsidP="004912C5">
                                  <w:pPr>
                                    <w:spacing w:before="0" w:after="0"/>
                                    <w:ind w:left="0"/>
                                    <w:rPr>
                                      <w:rFonts w:ascii="方正兰亭黑简体" w:eastAsia="方正兰亭黑简体"/>
                                      <w:sz w:val="18"/>
                                    </w:rPr>
                                  </w:pPr>
                                  <w:r w:rsidRPr="004912C5">
                                    <w:rPr>
                                      <w:rFonts w:ascii="方正兰亭黑简体" w:eastAsia="方正兰亭黑简体" w:hint="eastAsia"/>
                                      <w:sz w:val="18"/>
                                    </w:rPr>
                                    <w:t>这是第三个图表的声明过程。</w:t>
                                  </w:r>
                                </w:p>
                                <w:p w14:paraId="56D506A1" w14:textId="48F1F859" w:rsidR="00B12875" w:rsidRPr="004912C5" w:rsidRDefault="00B12875" w:rsidP="004912C5">
                                  <w:pPr>
                                    <w:spacing w:before="0" w:after="0"/>
                                    <w:ind w:left="0"/>
                                    <w:rPr>
                                      <w:rFonts w:ascii="方正兰亭黑简体" w:eastAsia="方正兰亭黑简体"/>
                                      <w:color w:val="C00000"/>
                                      <w:sz w:val="18"/>
                                    </w:rPr>
                                  </w:pPr>
                                  <w:r w:rsidRPr="004912C5">
                                    <w:rPr>
                                      <w:rFonts w:ascii="方正兰亭黑简体" w:eastAsia="方正兰亭黑简体" w:hint="eastAsia"/>
                                      <w:color w:val="C00000"/>
                                      <w:sz w:val="18"/>
                                    </w:rPr>
                                    <w:t>在此之后，我们需要添加</w:t>
                                  </w:r>
                                  <w:r w:rsidRPr="004912C5">
                                    <w:rPr>
                                      <w:rFonts w:ascii="Huawei Sans" w:eastAsia="方正兰亭黑简体" w:hAnsi="Huawei Sans" w:cs="Huawei Sans"/>
                                      <w:color w:val="C00000"/>
                                      <w:sz w:val="18"/>
                                    </w:rPr>
                                    <w:t>drill_down.html</w:t>
                                  </w:r>
                                  <w:r w:rsidRPr="004912C5">
                                    <w:rPr>
                                      <w:rFonts w:ascii="方正兰亭黑简体" w:eastAsia="方正兰亭黑简体" w:hint="eastAsia"/>
                                      <w:color w:val="C00000"/>
                                      <w:sz w:val="18"/>
                                    </w:rPr>
                                    <w:t>里的类似的配置信息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40000</wp14:pctWidth>
                      </wp14:sizeRelH>
                      <wp14:sizeRelV relativeFrom="margin">
                        <wp14:pctHeight>0</wp14:pctHeight>
                      </wp14:sizeRelV>
                    </wp:anchor>
                  </w:drawing>
                </mc:Choice>
                <mc:Fallback>
                  <w:pict>
                    <v:shape w14:anchorId="3EBEF535" id="文本框 34" o:spid="_x0000_s1034" type="#_x0000_t202" style="position:absolute;margin-left:261.4pt;margin-top:12.45pt;width:180pt;height:45.2pt;z-index:2516945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">
                      <v:textbox>
                        <w:txbxContent>
                          <w:p w14:paraId="54034F5B" w14:textId="1EB3CD75" w:rsidR="00B12875" w:rsidRPr="004912C5" w:rsidRDefault="00B12875" w:rsidP="004912C5">
                            <w:pPr>
                              <w:spacing w:before="0" w:after="0"/>
                              <w:ind w:left="0"/>
                              <w:rPr>
                                <w:rFonts w:ascii="方正兰亭黑简体" w:eastAsia="方正兰亭黑简体"/>
                                <w:sz w:val="18"/>
                              </w:rPr>
                            </w:pPr>
                            <w:r w:rsidRPr="004912C5">
                              <w:rPr>
                                <w:rFonts w:ascii="方正兰亭黑简体" w:eastAsia="方正兰亭黑简体" w:hint="eastAsia"/>
                                <w:sz w:val="18"/>
                              </w:rPr>
                              <w:t>这是第三个图表的声明过程。</w:t>
                            </w:r>
                          </w:p>
                          <w:p w14:paraId="56D506A1" w14:textId="48F1F859" w:rsidR="00B12875" w:rsidRPr="004912C5" w:rsidRDefault="00B12875" w:rsidP="004912C5">
                            <w:pPr>
                              <w:spacing w:before="0" w:after="0"/>
                              <w:ind w:left="0"/>
                              <w:rPr>
                                <w:rFonts w:ascii="方正兰亭黑简体" w:eastAsia="方正兰亭黑简体"/>
                                <w:color w:val="C00000"/>
                                <w:sz w:val="18"/>
                              </w:rPr>
                            </w:pPr>
                            <w:r w:rsidRPr="004912C5">
                              <w:rPr>
                                <w:rFonts w:ascii="方正兰亭黑简体" w:eastAsia="方正兰亭黑简体" w:hint="eastAsia"/>
                                <w:color w:val="C00000"/>
                                <w:sz w:val="18"/>
                              </w:rPr>
                              <w:t>在此之后，我们需要添加</w:t>
                            </w:r>
                            <w:r w:rsidRPr="004912C5">
                              <w:rPr>
                                <w:rFonts w:ascii="Huawei Sans" w:eastAsia="方正兰亭黑简体" w:hAnsi="Huawei Sans" w:cs="Huawei Sans"/>
                                <w:color w:val="C00000"/>
                                <w:sz w:val="18"/>
                              </w:rPr>
                              <w:t>drill_down.html</w:t>
                            </w:r>
                            <w:r w:rsidRPr="004912C5">
                              <w:rPr>
                                <w:rFonts w:ascii="方正兰亭黑简体" w:eastAsia="方正兰亭黑简体" w:hint="eastAsia"/>
                                <w:color w:val="C00000"/>
                                <w:sz w:val="18"/>
                              </w:rPr>
                              <w:t>里的类似的配置信息</w:t>
                            </w:r>
                          </w:p>
                        </w:txbxContent>
                      </v:textbox>
                    </v:shape>
                  </w:pict>
                </mc:Fallback>
              </mc:AlternateContent>
            </w:r>
            <w:r w:rsidR="007B57E5">
              <w:rPr>
                <w:lang w:eastAsia="zh-CN"/>
              </w:rPr>
              <w:t xml:space="preserve">            document.getElementById('2a31f641166844b6a9bf5fce6254c13f'), 'white', {renderer: 'canvas'});</w:t>
            </w:r>
          </w:p>
          <w:p w14:paraId="712E4CE9" w14:textId="0C8725A5" w:rsidR="007B57E5" w:rsidRDefault="007B57E5" w:rsidP="007B57E5">
            <w:pPr>
              <w:pStyle w:val="2f2"/>
              <w:ind w:left="0"/>
              <w:rPr>
                <w:lang w:eastAsia="zh-CN"/>
              </w:rPr>
            </w:pPr>
            <w:r>
              <w:rPr>
                <w:lang w:eastAsia="zh-CN"/>
              </w:rPr>
              <w:t xml:space="preserve">        var option_2a31f641166844b6a9bf5fce6254c13f = {</w:t>
            </w:r>
          </w:p>
          <w:p w14:paraId="184972D8" w14:textId="77777777" w:rsidR="007B57E5" w:rsidRDefault="007B57E5" w:rsidP="007B57E5">
            <w:pPr>
              <w:pStyle w:val="2f2"/>
              <w:ind w:left="0"/>
              <w:rPr>
                <w:lang w:eastAsia="zh-CN"/>
              </w:rPr>
            </w:pPr>
            <w:r>
              <w:rPr>
                <w:lang w:eastAsia="zh-CN"/>
              </w:rPr>
              <w:t>#</w:t>
            </w:r>
            <w:r>
              <w:rPr>
                <w:lang w:eastAsia="zh-CN"/>
              </w:rPr>
              <w:t>这里省略具体数据和配置信息</w:t>
            </w:r>
          </w:p>
          <w:p w14:paraId="54C78708" w14:textId="77777777" w:rsidR="007B57E5" w:rsidRDefault="007B57E5" w:rsidP="007B57E5">
            <w:pPr>
              <w:pStyle w:val="2f2"/>
              <w:ind w:left="0"/>
              <w:rPr>
                <w:lang w:eastAsia="zh-CN"/>
              </w:rPr>
            </w:pPr>
            <w:r>
              <w:rPr>
                <w:lang w:eastAsia="zh-CN"/>
              </w:rPr>
              <w:t>};</w:t>
            </w:r>
          </w:p>
          <w:p w14:paraId="05943173" w14:textId="77777777" w:rsidR="007B57E5" w:rsidRDefault="007B57E5" w:rsidP="007B57E5">
            <w:pPr>
              <w:pStyle w:val="2f2"/>
              <w:ind w:left="0"/>
              <w:rPr>
                <w:lang w:eastAsia="zh-CN"/>
              </w:rPr>
            </w:pPr>
            <w:r>
              <w:rPr>
                <w:lang w:eastAsia="zh-CN"/>
              </w:rPr>
              <w:t xml:space="preserve">        chart_2a31f641166844b6a9bf5fce6254c13f.setOption(option_2a31f641166844b6a9bf5fce6254c13f);</w:t>
            </w:r>
          </w:p>
          <w:p w14:paraId="2139BFB4" w14:textId="77777777" w:rsidR="007B57E5" w:rsidRDefault="007B57E5" w:rsidP="007B57E5">
            <w:pPr>
              <w:pStyle w:val="2f2"/>
              <w:ind w:left="0"/>
              <w:rPr>
                <w:lang w:eastAsia="zh-CN"/>
              </w:rPr>
            </w:pPr>
            <w:r>
              <w:rPr>
                <w:lang w:eastAsia="zh-CN"/>
              </w:rPr>
              <w:t xml:space="preserve">    &lt;/script&gt;</w:t>
            </w:r>
          </w:p>
          <w:p w14:paraId="3F7C1556" w14:textId="7B6A3CDB" w:rsidR="007B57E5" w:rsidRDefault="004912C5" w:rsidP="007B57E5">
            <w:pPr>
              <w:pStyle w:val="2f2"/>
              <w:ind w:left="0"/>
              <w:rPr>
                <w:lang w:eastAsia="zh-CN"/>
              </w:rPr>
            </w:pPr>
            <w:r>
              <w:rPr>
                <w:rFonts w:hint="eastAsia"/>
                <w:noProof/>
                <w:lang w:eastAsia="zh-CN"/>
              </w:rPr>
              <w:lastRenderedPageBreak/>
              <mc:AlternateContent>
                <mc:Choice Requires="wps">
                  <w:drawing>
                    <wp:anchor distT="0" distB="0" distL="114300" distR="114300" simplePos="0" relativeHeight="251696640" behindDoc="0" locked="0" layoutInCell="1" allowOverlap="1" wp14:anchorId="04AC823E" wp14:editId="4892DB02">
                      <wp:simplePos x="0" y="0"/>
                      <wp:positionH relativeFrom="margin">
                        <wp:posOffset>5080635</wp:posOffset>
                      </wp:positionH>
                      <wp:positionV relativeFrom="paragraph">
                        <wp:posOffset>155292</wp:posOffset>
                      </wp:positionV>
                      <wp:extent cx="933071" cy="2568102"/>
                      <wp:effectExtent l="0" t="0" r="19685" b="22860"/>
                      <wp:wrapNone/>
                      <wp:docPr id="24" name="文本框 24"/>
                      <wp:cNvGraphicFramePr/>
                      <a:graphic xmlns:a="http://schemas.openxmlformats.org/drawingml/2006/main">
                        <a:graphicData uri="http://schemas.microsoft.com/office/word/2010/wordprocessingShape">
                          <wps:wsp>
                            <wps:cNvSpPr txBox="1"/>
                            <wps:spPr>
                              <a:xfrm>
                                <a:off x="0" y="0"/>
                                <a:ext cx="933071" cy="2568102"/>
                              </a:xfrm>
                              <a:prstGeom prst="rect">
                                <a:avLst/>
                              </a:prstGeom>
                              <a:solidFill>
                                <a:srgbClr val="FFFFFF"/>
                              </a:solidFill>
                              <a:ln w="9525">
                                <a:solidFill>
                                  <a:srgbClr val="000000"/>
                                </a:solidFill>
                                <a:miter lim="800000"/>
                                <a:headEnd/>
                                <a:tailEnd/>
                              </a:ln>
                            </wps:spPr>
                            <wps:txbx>
                              <w:txbxContent>
                                <w:p w14:paraId="5959ADD1" w14:textId="02E3533C" w:rsidR="00B12875" w:rsidRPr="00C478F6" w:rsidRDefault="00B12875" w:rsidP="004912C5">
                                  <w:pPr>
                                    <w:spacing w:before="0" w:after="0" w:line="260" w:lineRule="exact"/>
                                    <w:ind w:left="0"/>
                                    <w:rPr>
                                      <w:rFonts w:ascii="方正兰亭黑简体" w:eastAsia="方正兰亭黑简体"/>
                                    </w:rPr>
                                  </w:pPr>
                                  <w:r w:rsidRPr="00C478F6">
                                    <w:rPr>
                                      <w:rFonts w:ascii="方正兰亭黑简体" w:eastAsia="方正兰亭黑简体" w:hint="eastAsia"/>
                                    </w:rPr>
                                    <w:t>这里是定义图表拖拽以及缩放的代码。每两行对应一个图表。注意id的对应关系。</w:t>
                                  </w:r>
                                </w:p>
                                <w:p w14:paraId="0FE95235" w14:textId="004AE0A7" w:rsidR="00B12875" w:rsidRPr="00C478F6" w:rsidRDefault="00B12875" w:rsidP="004912C5">
                                  <w:pPr>
                                    <w:spacing w:before="0" w:after="0" w:line="260" w:lineRule="exact"/>
                                    <w:ind w:left="0"/>
                                    <w:rPr>
                                      <w:rFonts w:ascii="方正兰亭黑简体" w:eastAsia="方正兰亭黑简体"/>
                                      <w:color w:val="C00000"/>
                                    </w:rPr>
                                  </w:pPr>
                                  <w:r w:rsidRPr="00C478F6">
                                    <w:rPr>
                                      <w:rFonts w:ascii="方正兰亭黑简体" w:eastAsia="方正兰亭黑简体" w:hint="eastAsia"/>
                                      <w:color w:val="C00000"/>
                                    </w:rPr>
                                    <w:t>下一步要做的就是在此之后再添加两行，内容不变，只改变id就可以了。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C823E" id="文本框 24" o:spid="_x0000_s1035" type="#_x0000_t202" style="position:absolute;margin-left:400.05pt;margin-top:12.25pt;width:73.45pt;height:202.2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">
                      <v:textbox>
                        <w:txbxContent>
                          <w:p w14:paraId="5959ADD1" w14:textId="02E3533C" w:rsidR="00B12875" w:rsidRPr="00C478F6" w:rsidRDefault="00B12875" w:rsidP="004912C5">
                            <w:pPr>
                              <w:spacing w:before="0" w:after="0" w:line="260" w:lineRule="exact"/>
                              <w:ind w:left="0"/>
                              <w:rPr>
                                <w:rFonts w:ascii="方正兰亭黑简体" w:eastAsia="方正兰亭黑简体"/>
                              </w:rPr>
                            </w:pPr>
                            <w:r w:rsidRPr="00C478F6">
                              <w:rPr>
                                <w:rFonts w:ascii="方正兰亭黑简体" w:eastAsia="方正兰亭黑简体" w:hint="eastAsia"/>
                              </w:rPr>
                              <w:t>这里是定义图表拖拽以及缩放的代码。每两行对应一个图表。注意id的对应关系。</w:t>
                            </w:r>
                          </w:p>
                          <w:p w14:paraId="0FE95235" w14:textId="004AE0A7" w:rsidR="00B12875" w:rsidRPr="00C478F6" w:rsidRDefault="00B12875" w:rsidP="004912C5">
                            <w:pPr>
                              <w:spacing w:before="0" w:after="0" w:line="260" w:lineRule="exact"/>
                              <w:ind w:left="0"/>
                              <w:rPr>
                                <w:rFonts w:ascii="方正兰亭黑简体" w:eastAsia="方正兰亭黑简体"/>
                                <w:color w:val="C00000"/>
                              </w:rPr>
                            </w:pPr>
                            <w:r w:rsidRPr="00C478F6">
                              <w:rPr>
                                <w:rFonts w:ascii="方正兰亭黑简体" w:eastAsia="方正兰亭黑简体" w:hint="eastAsia"/>
                                <w:color w:val="C00000"/>
                              </w:rPr>
                              <w:t>下一步要做的就是在此之后再添加两行，内容不变，只改变id就可以了。</w:t>
                            </w:r>
                          </w:p>
                        </w:txbxContent>
                      </v:textbox>
                      <w10:wrap anchorx="margin"/>
                    </v:shape>
                  </w:pict>
                </mc:Fallback>
              </mc:AlternateContent>
            </w:r>
            <w:r w:rsidR="007B57E5">
              <w:rPr>
                <w:lang w:eastAsia="zh-CN"/>
              </w:rPr>
              <w:t>&lt;br/&gt;    &lt;/div&gt;</w:t>
            </w:r>
          </w:p>
          <w:p w14:paraId="164B5FE2" w14:textId="2145D150" w:rsidR="007B57E5" w:rsidRDefault="00D971E8" w:rsidP="007B57E5">
            <w:pPr>
              <w:pStyle w:val="2f2"/>
              <w:ind w:left="0"/>
              <w:rPr>
                <w:lang w:eastAsia="zh-CN"/>
              </w:rPr>
            </w:pPr>
            <w:r>
              <w:rPr>
                <w:noProof/>
                <w:lang w:eastAsia="zh-CN"/>
              </w:rPr>
              <mc:AlternateContent>
                <mc:Choice Requires="wps">
                  <w:drawing>
                    <wp:anchor distT="0" distB="0" distL="114300" distR="114300" simplePos="0" relativeHeight="251684352" behindDoc="0" locked="0" layoutInCell="1" allowOverlap="1" wp14:anchorId="6085448C" wp14:editId="5B3BFA99">
                      <wp:simplePos x="0" y="0"/>
                      <wp:positionH relativeFrom="column">
                        <wp:posOffset>-45355</wp:posOffset>
                      </wp:positionH>
                      <wp:positionV relativeFrom="paragraph">
                        <wp:posOffset>162506</wp:posOffset>
                      </wp:positionV>
                      <wp:extent cx="5233481" cy="797668"/>
                      <wp:effectExtent l="0" t="0" r="24765" b="21590"/>
                      <wp:wrapNone/>
                      <wp:docPr id="23" name="矩形 23"/>
                      <wp:cNvGraphicFramePr/>
                      <a:graphic xmlns:a="http://schemas.openxmlformats.org/drawingml/2006/main">
                        <a:graphicData uri="http://schemas.microsoft.com/office/word/2010/wordprocessingShape">
                          <wps:wsp>
                            <wps:cNvSpPr/>
                            <wps:spPr>
                              <a:xfrm>
                                <a:off x="0" y="0"/>
                                <a:ext cx="5233481" cy="79766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DDDD7" id="矩形 23" o:spid="_x0000_s1026" style="position:absolute;left:0;text-align:left;margin-left:-3.55pt;margin-top:12.8pt;width:412.1pt;height:62.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" filled="f" strokecolor="#c00000" strokeweight="2pt"/>
                  </w:pict>
                </mc:Fallback>
              </mc:AlternateContent>
            </w:r>
            <w:r w:rsidR="007B57E5">
              <w:rPr>
                <w:lang w:eastAsia="zh-CN"/>
              </w:rPr>
              <w:t xml:space="preserve">    &lt;script&gt;</w:t>
            </w:r>
          </w:p>
          <w:p w14:paraId="64AA1A32" w14:textId="0A6F9AC8" w:rsidR="007B57E5" w:rsidRDefault="007B57E5" w:rsidP="007B57E5">
            <w:pPr>
              <w:pStyle w:val="2f2"/>
              <w:ind w:left="0"/>
              <w:rPr>
                <w:lang w:eastAsia="zh-CN"/>
              </w:rPr>
            </w:pPr>
            <w:r>
              <w:rPr>
                <w:lang w:eastAsia="zh-CN"/>
              </w:rPr>
              <w:t xml:space="preserve">            $('#42c7719c0f6d40929f41a9c0f5dffd74').resizable().draggable().css('border-style', 'dashed').css('border-width', '1px');$("#42c7719c0f6d40929f41a9c0f5dffd74&gt;div:nth-child(1)").width("100%").height("100%");</w:t>
            </w:r>
          </w:p>
          <w:p w14:paraId="6CBBD9BC" w14:textId="085225D2" w:rsidR="007B57E5" w:rsidRDefault="00D971E8" w:rsidP="007B57E5">
            <w:pPr>
              <w:pStyle w:val="2f2"/>
              <w:ind w:left="0"/>
              <w:rPr>
                <w:lang w:eastAsia="zh-CN"/>
              </w:rPr>
            </w:pPr>
            <w:r>
              <w:rPr>
                <w:noProof/>
                <w:lang w:eastAsia="zh-CN"/>
              </w:rPr>
              <mc:AlternateContent>
                <mc:Choice Requires="wps">
                  <w:drawing>
                    <wp:anchor distT="0" distB="0" distL="114300" distR="114300" simplePos="0" relativeHeight="251687424" behindDoc="0" locked="0" layoutInCell="1" allowOverlap="1" wp14:anchorId="5E49CC8D" wp14:editId="51062145">
                      <wp:simplePos x="0" y="0"/>
                      <wp:positionH relativeFrom="column">
                        <wp:posOffset>-52502</wp:posOffset>
                      </wp:positionH>
                      <wp:positionV relativeFrom="paragraph">
                        <wp:posOffset>318770</wp:posOffset>
                      </wp:positionV>
                      <wp:extent cx="5233481" cy="797668"/>
                      <wp:effectExtent l="0" t="0" r="24765" b="21590"/>
                      <wp:wrapNone/>
                      <wp:docPr id="25" name="矩形 25"/>
                      <wp:cNvGraphicFramePr/>
                      <a:graphic xmlns:a="http://schemas.openxmlformats.org/drawingml/2006/main">
                        <a:graphicData uri="http://schemas.microsoft.com/office/word/2010/wordprocessingShape">
                          <wps:wsp>
                            <wps:cNvSpPr/>
                            <wps:spPr>
                              <a:xfrm>
                                <a:off x="0" y="0"/>
                                <a:ext cx="5233481" cy="79766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DD897" id="矩形 25" o:spid="_x0000_s1026" style="position:absolute;left:0;text-align:left;margin-left:-4.15pt;margin-top:25.1pt;width:412.1pt;height:62.8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" filled="f" strokecolor="#c00000" strokeweight="2pt"/>
                  </w:pict>
                </mc:Fallback>
              </mc:AlternateContent>
            </w:r>
            <w:r w:rsidR="007B57E5">
              <w:rPr>
                <w:lang w:eastAsia="zh-CN"/>
              </w:rPr>
              <w:t xml:space="preserve">            new ResizeSensor(jQuery('#42c7719c0f6d40929f41a9c0f5dffd74'), function() { chart_42c7719c0f6d40929f41a9c0f5dffd74.resize()});</w:t>
            </w:r>
          </w:p>
          <w:p w14:paraId="7D9CFEE0" w14:textId="384D3EA1" w:rsidR="007B57E5" w:rsidRDefault="007B57E5" w:rsidP="007B57E5">
            <w:pPr>
              <w:pStyle w:val="2f2"/>
              <w:ind w:left="0"/>
              <w:rPr>
                <w:lang w:eastAsia="zh-CN"/>
              </w:rPr>
            </w:pPr>
            <w:r>
              <w:rPr>
                <w:lang w:eastAsia="zh-CN"/>
              </w:rPr>
              <w:t xml:space="preserve">            $('#c0ec27a87bc34ac6a3af4169849d4127').resizable().draggable().css('border-style', 'dashed').css('border-width', '1px');$("#c0ec27a87bc34ac6a3af4169849d4127&gt;div:nth-child(1)").width("100%").height("100%");</w:t>
            </w:r>
          </w:p>
          <w:p w14:paraId="0AEAC1B4" w14:textId="1F8A37A2" w:rsidR="007B57E5" w:rsidRDefault="00D971E8" w:rsidP="007B57E5">
            <w:pPr>
              <w:pStyle w:val="2f2"/>
              <w:ind w:left="0"/>
              <w:rPr>
                <w:lang w:eastAsia="zh-CN"/>
              </w:rPr>
            </w:pPr>
            <w:r>
              <w:rPr>
                <w:noProof/>
                <w:lang w:eastAsia="zh-CN"/>
              </w:rPr>
              <mc:AlternateContent>
                <mc:Choice Requires="wps">
                  <w:drawing>
                    <wp:anchor distT="0" distB="0" distL="114300" distR="114300" simplePos="0" relativeHeight="251689472" behindDoc="0" locked="0" layoutInCell="1" allowOverlap="1" wp14:anchorId="3B4BC70B" wp14:editId="3EDA5B1B">
                      <wp:simplePos x="0" y="0"/>
                      <wp:positionH relativeFrom="column">
                        <wp:posOffset>-64595</wp:posOffset>
                      </wp:positionH>
                      <wp:positionV relativeFrom="paragraph">
                        <wp:posOffset>323904</wp:posOffset>
                      </wp:positionV>
                      <wp:extent cx="5233035" cy="797560"/>
                      <wp:effectExtent l="0" t="0" r="24765" b="21590"/>
                      <wp:wrapNone/>
                      <wp:docPr id="26" name="矩形 26"/>
                      <wp:cNvGraphicFramePr/>
                      <a:graphic xmlns:a="http://schemas.openxmlformats.org/drawingml/2006/main">
                        <a:graphicData uri="http://schemas.microsoft.com/office/word/2010/wordprocessingShape">
                          <wps:wsp>
                            <wps:cNvSpPr/>
                            <wps:spPr>
                              <a:xfrm>
                                <a:off x="0" y="0"/>
                                <a:ext cx="5233035" cy="7975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E6EBF" id="矩形 26" o:spid="_x0000_s1026" style="position:absolute;left:0;text-align:left;margin-left:-5.1pt;margin-top:25.5pt;width:412.05pt;height:62.8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" filled="f" strokecolor="#c00000" strokeweight="2pt"/>
                  </w:pict>
                </mc:Fallback>
              </mc:AlternateContent>
            </w:r>
            <w:r w:rsidR="007B57E5">
              <w:rPr>
                <w:lang w:eastAsia="zh-CN"/>
              </w:rPr>
              <w:t xml:space="preserve">            new ResizeSensor(jQuery('#c0ec27a87bc34ac6a3af4169849d4127'), function() { chart_c0ec27a87bc34ac6a3af4169849d4127.resize()});</w:t>
            </w:r>
          </w:p>
          <w:p w14:paraId="6B15C046" w14:textId="67180525" w:rsidR="007B57E5" w:rsidRDefault="007B57E5" w:rsidP="007B57E5">
            <w:pPr>
              <w:pStyle w:val="2f2"/>
              <w:ind w:left="0"/>
              <w:rPr>
                <w:lang w:eastAsia="zh-CN"/>
              </w:rPr>
            </w:pPr>
            <w:r>
              <w:rPr>
                <w:lang w:eastAsia="zh-CN"/>
              </w:rPr>
              <w:t xml:space="preserve">            $('#2a31f641166844b6a9bf5fce6254c13f').resizable().draggable().css('border-style', 'dashed').css('border-width', '1px');$("#2a31f641166844b6a9bf5fce6254c13f&gt;div:nth-child(1)").width("100%").height("100%");</w:t>
            </w:r>
          </w:p>
          <w:p w14:paraId="3C7E2BE0" w14:textId="472A4872" w:rsidR="007B57E5" w:rsidRDefault="007B57E5" w:rsidP="007B57E5">
            <w:pPr>
              <w:pStyle w:val="2f2"/>
              <w:ind w:left="0"/>
              <w:rPr>
                <w:lang w:eastAsia="zh-CN"/>
              </w:rPr>
            </w:pPr>
            <w:r>
              <w:rPr>
                <w:lang w:eastAsia="zh-CN"/>
              </w:rPr>
              <w:t xml:space="preserve">            new ResizeSensor(jQuery('#2a31f641166844b6a9bf5fce6254c13f'), function() { chart_2a31f641166844b6a9bf5fce6254c13f.resize()});</w:t>
            </w:r>
          </w:p>
          <w:p w14:paraId="4F660053" w14:textId="2B2E36B8" w:rsidR="007B57E5" w:rsidRDefault="00D971E8" w:rsidP="007B57E5">
            <w:pPr>
              <w:pStyle w:val="2f2"/>
              <w:ind w:left="0"/>
              <w:rPr>
                <w:lang w:eastAsia="zh-CN"/>
              </w:rPr>
            </w:pPr>
            <w:r>
              <w:rPr>
                <w:noProof/>
                <w:lang w:eastAsia="zh-CN"/>
              </w:rPr>
              <mc:AlternateContent>
                <mc:Choice Requires="wps">
                  <w:drawing>
                    <wp:anchor distT="0" distB="0" distL="114300" distR="114300" simplePos="0" relativeHeight="251691520" behindDoc="0" locked="0" layoutInCell="1" allowOverlap="1" wp14:anchorId="226E9D9A" wp14:editId="5E62D850">
                      <wp:simplePos x="0" y="0"/>
                      <wp:positionH relativeFrom="column">
                        <wp:posOffset>3923530</wp:posOffset>
                      </wp:positionH>
                      <wp:positionV relativeFrom="paragraph">
                        <wp:posOffset>367327</wp:posOffset>
                      </wp:positionV>
                      <wp:extent cx="2033081" cy="593387"/>
                      <wp:effectExtent l="0" t="0" r="24765" b="16510"/>
                      <wp:wrapNone/>
                      <wp:docPr id="28" name="文本框 28"/>
                      <wp:cNvGraphicFramePr/>
                      <a:graphic xmlns:a="http://schemas.openxmlformats.org/drawingml/2006/main">
                        <a:graphicData uri="http://schemas.microsoft.com/office/word/2010/wordprocessingShape">
                          <wps:wsp>
                            <wps:cNvSpPr txBox="1"/>
                            <wps:spPr>
                              <a:xfrm>
                                <a:off x="0" y="0"/>
                                <a:ext cx="2033081" cy="593387"/>
                              </a:xfrm>
                              <a:prstGeom prst="rect">
                                <a:avLst/>
                              </a:prstGeom>
                              <a:solidFill>
                                <a:srgbClr val="FFFFFF"/>
                              </a:solidFill>
                              <a:ln w="9525">
                                <a:solidFill>
                                  <a:srgbClr val="000000"/>
                                </a:solidFill>
                                <a:miter lim="800000"/>
                                <a:headEnd/>
                                <a:tailEnd/>
                              </a:ln>
                            </wps:spPr>
                            <wps:txbx>
                              <w:txbxContent>
                                <w:p w14:paraId="1F0519C9" w14:textId="72777E12" w:rsidR="00B12875" w:rsidRPr="00C478F6" w:rsidRDefault="00B12875">
                                  <w:pPr>
                                    <w:ind w:left="0"/>
                                    <w:rPr>
                                      <w:rFonts w:ascii="方正兰亭黑简体" w:eastAsia="方正兰亭黑简体"/>
                                    </w:rPr>
                                  </w:pPr>
                                  <w:r w:rsidRPr="00C478F6">
                                    <w:rPr>
                                      <w:rFonts w:ascii="方正兰亭黑简体" w:eastAsia="方正兰亭黑简体" w:hint="eastAsia"/>
                                      <w:color w:val="C00000"/>
                                    </w:rPr>
                                    <w:t>最后，需要把所有的图表id放进charts_id中来。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E9D9A" id="文本框 28" o:spid="_x0000_s1036" type="#_x0000_t202" style="position:absolute;margin-left:308.95pt;margin-top:28.9pt;width:160.1pt;height:46.7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">
                      <v:textbox>
                        <w:txbxContent>
                          <w:p w14:paraId="1F0519C9" w14:textId="72777E12" w:rsidR="00B12875" w:rsidRPr="00C478F6" w:rsidRDefault="00B12875">
                            <w:pPr>
                              <w:ind w:left="0"/>
                              <w:rPr>
                                <w:rFonts w:ascii="方正兰亭黑简体" w:eastAsia="方正兰亭黑简体"/>
                              </w:rPr>
                            </w:pPr>
                            <w:r w:rsidRPr="00C478F6">
                              <w:rPr>
                                <w:rFonts w:ascii="方正兰亭黑简体" w:eastAsia="方正兰亭黑简体" w:hint="eastAsia"/>
                                <w:color w:val="C00000"/>
                              </w:rPr>
                              <w:t>最后，需要把所有的图表id放进charts_id中来。</w:t>
                            </w:r>
                          </w:p>
                        </w:txbxContent>
                      </v:textbox>
                    </v:shape>
                  </w:pict>
                </mc:Fallback>
              </mc:AlternateContent>
            </w:r>
            <w:r>
              <w:rPr>
                <w:noProof/>
                <w:lang w:eastAsia="zh-CN"/>
              </w:rPr>
              <mc:AlternateContent>
                <mc:Choice Requires="wps">
                  <w:drawing>
                    <wp:anchor distT="0" distB="0" distL="114300" distR="114300" simplePos="0" relativeHeight="251690496" behindDoc="0" locked="0" layoutInCell="1" allowOverlap="1" wp14:anchorId="74C15317" wp14:editId="215FE830">
                      <wp:simplePos x="0" y="0"/>
                      <wp:positionH relativeFrom="column">
                        <wp:posOffset>-64541</wp:posOffset>
                      </wp:positionH>
                      <wp:positionV relativeFrom="paragraph">
                        <wp:posOffset>6985</wp:posOffset>
                      </wp:positionV>
                      <wp:extent cx="5992238" cy="466927"/>
                      <wp:effectExtent l="0" t="0" r="27940" b="28575"/>
                      <wp:wrapNone/>
                      <wp:docPr id="27" name="矩形 27"/>
                      <wp:cNvGraphicFramePr/>
                      <a:graphic xmlns:a="http://schemas.openxmlformats.org/drawingml/2006/main">
                        <a:graphicData uri="http://schemas.microsoft.com/office/word/2010/wordprocessingShape">
                          <wps:wsp>
                            <wps:cNvSpPr/>
                            <wps:spPr>
                              <a:xfrm>
                                <a:off x="0" y="0"/>
                                <a:ext cx="5992238" cy="46692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1175E" id="矩形 27" o:spid="_x0000_s1026" style="position:absolute;left:0;text-align:left;margin-left:-5.1pt;margin-top:.55pt;width:471.85pt;height:36.7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" filled="f" strokecolor="#c00000" strokeweight="2pt"/>
                  </w:pict>
                </mc:Fallback>
              </mc:AlternateContent>
            </w:r>
            <w:r w:rsidR="007B57E5">
              <w:rPr>
                <w:lang w:eastAsia="zh-CN"/>
              </w:rPr>
              <w:t xml:space="preserve">            var charts_id = ['42c7719c0f6d40929f41a9c0f5dffd74','c0ec27a87bc34ac6a3af4169849d4127','2a31f641166844b6a9bf5fce6254c13f'];</w:t>
            </w:r>
          </w:p>
          <w:p w14:paraId="172742BA" w14:textId="5343EF90" w:rsidR="007B57E5" w:rsidRDefault="00D971E8" w:rsidP="007B57E5">
            <w:pPr>
              <w:pStyle w:val="2f2"/>
              <w:ind w:left="0"/>
              <w:rPr>
                <w:lang w:eastAsia="zh-CN"/>
              </w:rPr>
            </w:pPr>
            <w:r>
              <w:rPr>
                <w:noProof/>
                <w:lang w:eastAsia="zh-CN"/>
              </w:rPr>
              <mc:AlternateContent>
                <mc:Choice Requires="wps">
                  <w:drawing>
                    <wp:anchor distT="0" distB="0" distL="114300" distR="114300" simplePos="0" relativeHeight="251692544" behindDoc="0" locked="0" layoutInCell="1" allowOverlap="1" wp14:anchorId="704A5767" wp14:editId="4913F3F2">
                      <wp:simplePos x="0" y="0"/>
                      <wp:positionH relativeFrom="column">
                        <wp:posOffset>-25900</wp:posOffset>
                      </wp:positionH>
                      <wp:positionV relativeFrom="paragraph">
                        <wp:posOffset>30642</wp:posOffset>
                      </wp:positionV>
                      <wp:extent cx="2616741" cy="4533089"/>
                      <wp:effectExtent l="0" t="0" r="12700" b="20320"/>
                      <wp:wrapNone/>
                      <wp:docPr id="29" name="矩形 29"/>
                      <wp:cNvGraphicFramePr/>
                      <a:graphic xmlns:a="http://schemas.openxmlformats.org/drawingml/2006/main">
                        <a:graphicData uri="http://schemas.microsoft.com/office/word/2010/wordprocessingShape">
                          <wps:wsp>
                            <wps:cNvSpPr/>
                            <wps:spPr>
                              <a:xfrm>
                                <a:off x="0" y="0"/>
                                <a:ext cx="2616741" cy="453308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CA09E" id="矩形 29" o:spid="_x0000_s1026" style="position:absolute;left:0;text-align:left;margin-left:-2.05pt;margin-top:2.4pt;width:206.05pt;height:356.95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" filled="f" strokecolor="#c00000" strokeweight="2pt"/>
                  </w:pict>
                </mc:Fallback>
              </mc:AlternateContent>
            </w:r>
            <w:r w:rsidR="007B57E5">
              <w:rPr>
                <w:lang w:eastAsia="zh-CN"/>
              </w:rPr>
              <w:t>function downloadCfg () {</w:t>
            </w:r>
          </w:p>
          <w:p w14:paraId="5837937D" w14:textId="64FE7524" w:rsidR="007B57E5" w:rsidRDefault="007B57E5" w:rsidP="007B57E5">
            <w:pPr>
              <w:pStyle w:val="2f2"/>
              <w:ind w:left="0"/>
              <w:rPr>
                <w:lang w:eastAsia="zh-CN"/>
              </w:rPr>
            </w:pPr>
            <w:r>
              <w:rPr>
                <w:lang w:eastAsia="zh-CN"/>
              </w:rPr>
              <w:t xml:space="preserve">    const fileName = 'chart_config.json'</w:t>
            </w:r>
          </w:p>
          <w:p w14:paraId="67220BE8" w14:textId="3A4700C1" w:rsidR="007B57E5" w:rsidRDefault="007B57E5" w:rsidP="007B57E5">
            <w:pPr>
              <w:pStyle w:val="2f2"/>
              <w:ind w:left="0"/>
              <w:rPr>
                <w:lang w:eastAsia="zh-CN"/>
              </w:rPr>
            </w:pPr>
            <w:r>
              <w:rPr>
                <w:lang w:eastAsia="zh-CN"/>
              </w:rPr>
              <w:t xml:space="preserve">    let downLink = document.createElement('a')</w:t>
            </w:r>
          </w:p>
          <w:p w14:paraId="202FB9E5" w14:textId="63BDBEDA" w:rsidR="007B57E5" w:rsidRDefault="007B57E5" w:rsidP="007B57E5">
            <w:pPr>
              <w:pStyle w:val="2f2"/>
              <w:ind w:left="0"/>
              <w:rPr>
                <w:lang w:eastAsia="zh-CN"/>
              </w:rPr>
            </w:pPr>
            <w:r>
              <w:rPr>
                <w:lang w:eastAsia="zh-CN"/>
              </w:rPr>
              <w:t xml:space="preserve">    downLink.download = fileName</w:t>
            </w:r>
          </w:p>
          <w:p w14:paraId="61FB4E45" w14:textId="3CAE0B5C" w:rsidR="007B57E5" w:rsidRDefault="007B57E5" w:rsidP="007B57E5">
            <w:pPr>
              <w:pStyle w:val="2f2"/>
              <w:ind w:left="0"/>
              <w:rPr>
                <w:lang w:eastAsia="zh-CN"/>
              </w:rPr>
            </w:pPr>
          </w:p>
          <w:p w14:paraId="00F6A33C" w14:textId="2229C8D2" w:rsidR="007B57E5" w:rsidRDefault="007B57E5" w:rsidP="007B57E5">
            <w:pPr>
              <w:pStyle w:val="2f2"/>
              <w:ind w:left="0"/>
              <w:rPr>
                <w:lang w:eastAsia="zh-CN"/>
              </w:rPr>
            </w:pPr>
            <w:r>
              <w:rPr>
                <w:lang w:eastAsia="zh-CN"/>
              </w:rPr>
              <w:t xml:space="preserve">    let result = []</w:t>
            </w:r>
          </w:p>
          <w:p w14:paraId="10E0D312" w14:textId="27127188" w:rsidR="007B57E5" w:rsidRDefault="007B57E5" w:rsidP="007B57E5">
            <w:pPr>
              <w:pStyle w:val="2f2"/>
              <w:ind w:left="0"/>
              <w:rPr>
                <w:lang w:eastAsia="zh-CN"/>
              </w:rPr>
            </w:pPr>
            <w:r>
              <w:rPr>
                <w:lang w:eastAsia="zh-CN"/>
              </w:rPr>
              <w:t xml:space="preserve">    for(let i=0; i&lt;charts_id.length; i++) {</w:t>
            </w:r>
          </w:p>
          <w:p w14:paraId="1C0E1BB4" w14:textId="1A8742F8" w:rsidR="007B57E5" w:rsidRDefault="00D971E8" w:rsidP="007B57E5">
            <w:pPr>
              <w:pStyle w:val="2f2"/>
              <w:ind w:left="0"/>
              <w:rPr>
                <w:lang w:eastAsia="zh-CN"/>
              </w:rPr>
            </w:pPr>
            <w:r>
              <w:rPr>
                <w:noProof/>
                <w:lang w:eastAsia="zh-CN"/>
              </w:rPr>
              <mc:AlternateContent>
                <mc:Choice Requires="wps">
                  <w:drawing>
                    <wp:anchor distT="0" distB="0" distL="114300" distR="114300" simplePos="0" relativeHeight="251693568" behindDoc="0" locked="0" layoutInCell="1" allowOverlap="1" wp14:anchorId="5220F2FE" wp14:editId="31B45080">
                      <wp:simplePos x="0" y="0"/>
                      <wp:positionH relativeFrom="column">
                        <wp:posOffset>2396287</wp:posOffset>
                      </wp:positionH>
                      <wp:positionV relativeFrom="paragraph">
                        <wp:posOffset>89549</wp:posOffset>
                      </wp:positionV>
                      <wp:extent cx="1926077" cy="369651"/>
                      <wp:effectExtent l="0" t="0" r="17145" b="11430"/>
                      <wp:wrapNone/>
                      <wp:docPr id="30" name="文本框 30"/>
                      <wp:cNvGraphicFramePr/>
                      <a:graphic xmlns:a="http://schemas.openxmlformats.org/drawingml/2006/main">
                        <a:graphicData uri="http://schemas.microsoft.com/office/word/2010/wordprocessingShape">
                          <wps:wsp>
                            <wps:cNvSpPr txBox="1"/>
                            <wps:spPr>
                              <a:xfrm>
                                <a:off x="0" y="0"/>
                                <a:ext cx="1926077" cy="369651"/>
                              </a:xfrm>
                              <a:prstGeom prst="rect">
                                <a:avLst/>
                              </a:prstGeom>
                              <a:solidFill>
                                <a:srgbClr val="FFFFFF"/>
                              </a:solidFill>
                              <a:ln w="9525">
                                <a:solidFill>
                                  <a:srgbClr val="000000"/>
                                </a:solidFill>
                                <a:miter lim="800000"/>
                                <a:headEnd/>
                                <a:tailEnd/>
                              </a:ln>
                            </wps:spPr>
                            <wps:txbx>
                              <w:txbxContent>
                                <w:p w14:paraId="55AC2BAA" w14:textId="6D80FF63" w:rsidR="00B12875" w:rsidRPr="00C478F6" w:rsidRDefault="00B12875">
                                  <w:pPr>
                                    <w:ind w:left="0"/>
                                    <w:rPr>
                                      <w:rFonts w:ascii="方正兰亭黑简体" w:eastAsia="方正兰亭黑简体"/>
                                    </w:rPr>
                                  </w:pPr>
                                  <w:r w:rsidRPr="00C478F6">
                                    <w:rPr>
                                      <w:rFonts w:ascii="方正兰亭黑简体" w:eastAsia="方正兰亭黑简体" w:hint="eastAsia"/>
                                    </w:rPr>
                                    <w:t>最后这一部分保持原样即可。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0F2FE" id="文本框 30" o:spid="_x0000_s1037" type="#_x0000_t202" style="position:absolute;margin-left:188.7pt;margin-top:7.05pt;width:151.65pt;height:29.1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">
                      <v:textbox>
                        <w:txbxContent>
                          <w:p w14:paraId="55AC2BAA" w14:textId="6D80FF63" w:rsidR="00B12875" w:rsidRPr="00C478F6" w:rsidRDefault="00B12875">
                            <w:pPr>
                              <w:ind w:left="0"/>
                              <w:rPr>
                                <w:rFonts w:ascii="方正兰亭黑简体" w:eastAsia="方正兰亭黑简体"/>
                              </w:rPr>
                            </w:pPr>
                            <w:r w:rsidRPr="00C478F6">
                              <w:rPr>
                                <w:rFonts w:ascii="方正兰亭黑简体" w:eastAsia="方正兰亭黑简体" w:hint="eastAsia"/>
                              </w:rPr>
                              <w:t>最后这一部分保持原样即可。</w:t>
                            </w:r>
                          </w:p>
                        </w:txbxContent>
                      </v:textbox>
                    </v:shape>
                  </w:pict>
                </mc:Fallback>
              </mc:AlternateContent>
            </w:r>
            <w:r w:rsidR="007B57E5">
              <w:rPr>
                <w:lang w:eastAsia="zh-CN"/>
              </w:rPr>
              <w:t xml:space="preserve">        chart = $('#'+charts_id[i])</w:t>
            </w:r>
          </w:p>
          <w:p w14:paraId="64499647" w14:textId="77777777" w:rsidR="007B57E5" w:rsidRDefault="007B57E5" w:rsidP="007B57E5">
            <w:pPr>
              <w:pStyle w:val="2f2"/>
              <w:ind w:left="0"/>
              <w:rPr>
                <w:lang w:eastAsia="zh-CN"/>
              </w:rPr>
            </w:pPr>
            <w:r>
              <w:rPr>
                <w:lang w:eastAsia="zh-CN"/>
              </w:rPr>
              <w:t xml:space="preserve">        result.push({</w:t>
            </w:r>
          </w:p>
          <w:p w14:paraId="761707BB" w14:textId="35AEB94A" w:rsidR="007B57E5" w:rsidRDefault="007B57E5" w:rsidP="007B57E5">
            <w:pPr>
              <w:pStyle w:val="2f2"/>
              <w:ind w:left="0"/>
              <w:rPr>
                <w:lang w:eastAsia="zh-CN"/>
              </w:rPr>
            </w:pPr>
            <w:r>
              <w:rPr>
                <w:lang w:eastAsia="zh-CN"/>
              </w:rPr>
              <w:t xml:space="preserve">            cid: charts_id[i],</w:t>
            </w:r>
          </w:p>
          <w:p w14:paraId="6C9082AC" w14:textId="060C3821" w:rsidR="007B57E5" w:rsidRDefault="007B57E5" w:rsidP="007B57E5">
            <w:pPr>
              <w:pStyle w:val="2f2"/>
              <w:ind w:left="0"/>
              <w:rPr>
                <w:lang w:eastAsia="zh-CN"/>
              </w:rPr>
            </w:pPr>
            <w:r>
              <w:rPr>
                <w:lang w:eastAsia="zh-CN"/>
              </w:rPr>
              <w:t xml:space="preserve">            width: chart.css("width"),</w:t>
            </w:r>
          </w:p>
          <w:p w14:paraId="7EF1F67E" w14:textId="1C6163A0" w:rsidR="007B57E5" w:rsidRDefault="007B57E5" w:rsidP="007B57E5">
            <w:pPr>
              <w:pStyle w:val="2f2"/>
              <w:ind w:left="0"/>
              <w:rPr>
                <w:lang w:eastAsia="zh-CN"/>
              </w:rPr>
            </w:pPr>
            <w:r>
              <w:rPr>
                <w:lang w:eastAsia="zh-CN"/>
              </w:rPr>
              <w:t xml:space="preserve">            height: chart.css("height"),</w:t>
            </w:r>
          </w:p>
          <w:p w14:paraId="238A4346" w14:textId="46BC97B8" w:rsidR="007B57E5" w:rsidRDefault="007B57E5" w:rsidP="007B57E5">
            <w:pPr>
              <w:pStyle w:val="2f2"/>
              <w:ind w:left="0"/>
              <w:rPr>
                <w:lang w:eastAsia="zh-CN"/>
              </w:rPr>
            </w:pPr>
            <w:r>
              <w:rPr>
                <w:lang w:eastAsia="zh-CN"/>
              </w:rPr>
              <w:t xml:space="preserve">            top: chart.offset().top + "px",</w:t>
            </w:r>
          </w:p>
          <w:p w14:paraId="0A43A5E1" w14:textId="27B1D49D" w:rsidR="007B57E5" w:rsidRDefault="007B57E5" w:rsidP="007B57E5">
            <w:pPr>
              <w:pStyle w:val="2f2"/>
              <w:ind w:left="0"/>
              <w:rPr>
                <w:lang w:eastAsia="zh-CN"/>
              </w:rPr>
            </w:pPr>
            <w:r>
              <w:rPr>
                <w:lang w:eastAsia="zh-CN"/>
              </w:rPr>
              <w:t xml:space="preserve">            left: chart.offset().left + "px"</w:t>
            </w:r>
          </w:p>
          <w:p w14:paraId="603F6D39" w14:textId="0DD70F6F" w:rsidR="007B57E5" w:rsidRDefault="007B57E5" w:rsidP="007B57E5">
            <w:pPr>
              <w:pStyle w:val="2f2"/>
              <w:ind w:left="0"/>
              <w:rPr>
                <w:lang w:eastAsia="zh-CN"/>
              </w:rPr>
            </w:pPr>
            <w:r>
              <w:rPr>
                <w:lang w:eastAsia="zh-CN"/>
              </w:rPr>
              <w:t xml:space="preserve">        })</w:t>
            </w:r>
          </w:p>
          <w:p w14:paraId="7C4DFE4B" w14:textId="5C5B2430" w:rsidR="007B57E5" w:rsidRDefault="007B57E5" w:rsidP="007B57E5">
            <w:pPr>
              <w:pStyle w:val="2f2"/>
              <w:ind w:left="0"/>
              <w:rPr>
                <w:lang w:eastAsia="zh-CN"/>
              </w:rPr>
            </w:pPr>
            <w:r>
              <w:rPr>
                <w:lang w:eastAsia="zh-CN"/>
              </w:rPr>
              <w:t xml:space="preserve">    }</w:t>
            </w:r>
          </w:p>
          <w:p w14:paraId="5721743D" w14:textId="772228A8" w:rsidR="007B57E5" w:rsidRDefault="007B57E5" w:rsidP="007B57E5">
            <w:pPr>
              <w:pStyle w:val="2f2"/>
              <w:ind w:left="0"/>
              <w:rPr>
                <w:lang w:eastAsia="zh-CN"/>
              </w:rPr>
            </w:pPr>
          </w:p>
          <w:p w14:paraId="39751EB4" w14:textId="5EBB2662" w:rsidR="007B57E5" w:rsidRDefault="007B57E5" w:rsidP="007B57E5">
            <w:pPr>
              <w:pStyle w:val="2f2"/>
              <w:ind w:left="0"/>
              <w:rPr>
                <w:lang w:eastAsia="zh-CN"/>
              </w:rPr>
            </w:pPr>
            <w:r>
              <w:rPr>
                <w:lang w:eastAsia="zh-CN"/>
              </w:rPr>
              <w:t xml:space="preserve">    let blob = new Blob([JSON.stringify(result)])</w:t>
            </w:r>
          </w:p>
          <w:p w14:paraId="5D27B15C" w14:textId="5F11DAD1" w:rsidR="007B57E5" w:rsidRDefault="007B57E5" w:rsidP="007B57E5">
            <w:pPr>
              <w:pStyle w:val="2f2"/>
              <w:ind w:left="0"/>
              <w:rPr>
                <w:lang w:eastAsia="zh-CN"/>
              </w:rPr>
            </w:pPr>
            <w:r>
              <w:rPr>
                <w:lang w:eastAsia="zh-CN"/>
              </w:rPr>
              <w:t xml:space="preserve">    downLink.href = URL.createObjectURL(blob)</w:t>
            </w:r>
          </w:p>
          <w:p w14:paraId="56CC0BAF" w14:textId="64449124" w:rsidR="007B57E5" w:rsidRDefault="007B57E5" w:rsidP="007B57E5">
            <w:pPr>
              <w:pStyle w:val="2f2"/>
              <w:ind w:left="0"/>
              <w:rPr>
                <w:lang w:eastAsia="zh-CN"/>
              </w:rPr>
            </w:pPr>
            <w:r>
              <w:rPr>
                <w:lang w:eastAsia="zh-CN"/>
              </w:rPr>
              <w:t xml:space="preserve">    document.body.appendChild(downLink)</w:t>
            </w:r>
          </w:p>
          <w:p w14:paraId="6CE91CAD" w14:textId="77777777" w:rsidR="007B57E5" w:rsidRDefault="007B57E5" w:rsidP="007B57E5">
            <w:pPr>
              <w:pStyle w:val="2f2"/>
              <w:ind w:left="0"/>
              <w:rPr>
                <w:lang w:eastAsia="zh-CN"/>
              </w:rPr>
            </w:pPr>
            <w:r>
              <w:rPr>
                <w:lang w:eastAsia="zh-CN"/>
              </w:rPr>
              <w:t xml:space="preserve">    downLink.click()</w:t>
            </w:r>
          </w:p>
          <w:p w14:paraId="45FE0C76" w14:textId="23B41B50" w:rsidR="007B57E5" w:rsidRDefault="007B57E5" w:rsidP="007B57E5">
            <w:pPr>
              <w:pStyle w:val="2f2"/>
              <w:ind w:left="0"/>
              <w:rPr>
                <w:lang w:eastAsia="zh-CN"/>
              </w:rPr>
            </w:pPr>
            <w:r>
              <w:rPr>
                <w:lang w:eastAsia="zh-CN"/>
              </w:rPr>
              <w:t xml:space="preserve">    document.body.removeChild(downLink)</w:t>
            </w:r>
          </w:p>
          <w:p w14:paraId="3E30EF32" w14:textId="77777777" w:rsidR="007B57E5" w:rsidRDefault="007B57E5" w:rsidP="007B57E5">
            <w:pPr>
              <w:pStyle w:val="2f2"/>
              <w:ind w:left="0"/>
              <w:rPr>
                <w:lang w:eastAsia="zh-CN"/>
              </w:rPr>
            </w:pPr>
            <w:r>
              <w:rPr>
                <w:lang w:eastAsia="zh-CN"/>
              </w:rPr>
              <w:t>}</w:t>
            </w:r>
          </w:p>
          <w:p w14:paraId="76553351" w14:textId="77777777" w:rsidR="007B57E5" w:rsidRDefault="007B57E5" w:rsidP="007B57E5">
            <w:pPr>
              <w:pStyle w:val="2f2"/>
              <w:ind w:left="0"/>
              <w:rPr>
                <w:lang w:eastAsia="zh-CN"/>
              </w:rPr>
            </w:pPr>
            <w:r>
              <w:rPr>
                <w:lang w:eastAsia="zh-CN"/>
              </w:rPr>
              <w:t xml:space="preserve">    &lt;/script&gt;</w:t>
            </w:r>
          </w:p>
          <w:p w14:paraId="3D9EA8AE" w14:textId="77777777" w:rsidR="007B57E5" w:rsidRDefault="007B57E5" w:rsidP="007B57E5">
            <w:pPr>
              <w:pStyle w:val="2f2"/>
              <w:ind w:left="0"/>
              <w:rPr>
                <w:lang w:eastAsia="zh-CN"/>
              </w:rPr>
            </w:pPr>
            <w:r>
              <w:rPr>
                <w:lang w:eastAsia="zh-CN"/>
              </w:rPr>
              <w:t>&lt;/body&gt;</w:t>
            </w:r>
          </w:p>
          <w:p w14:paraId="0A73BABF" w14:textId="0AB9F79A" w:rsidR="007B57E5" w:rsidRPr="008D39A4" w:rsidRDefault="007B57E5" w:rsidP="007B57E5">
            <w:pPr>
              <w:pStyle w:val="2f2"/>
              <w:ind w:left="0"/>
              <w:rPr>
                <w:lang w:eastAsia="zh-CN"/>
              </w:rPr>
            </w:pPr>
            <w:r>
              <w:rPr>
                <w:lang w:eastAsia="zh-CN"/>
              </w:rPr>
              <w:t>&lt;/html&gt;</w:t>
            </w:r>
          </w:p>
        </w:tc>
      </w:tr>
    </w:tbl>
    <w:p w14:paraId="6B238E26" w14:textId="25D870C0" w:rsidR="00C478F6" w:rsidRDefault="00C478F6" w:rsidP="00050652">
      <w:pPr>
        <w:pStyle w:val="1e"/>
        <w:ind w:left="0"/>
        <w:rPr>
          <w:rFonts w:hint="eastAsia"/>
        </w:rPr>
      </w:pPr>
    </w:p>
    <w:p w14:paraId="4E113B32" w14:textId="77777777" w:rsidR="00C478F6" w:rsidRDefault="00C478F6" w:rsidP="00050652">
      <w:pPr>
        <w:pStyle w:val="1e"/>
        <w:ind w:left="0"/>
        <w:rPr>
          <w:rFonts w:hint="eastAsia"/>
        </w:rPr>
      </w:pPr>
    </w:p>
    <w:p w14:paraId="44216157" w14:textId="1A71A0F8" w:rsidR="007B57E5" w:rsidRPr="007B57E5" w:rsidRDefault="00D971E8" w:rsidP="00311580">
      <w:pPr>
        <w:pStyle w:val="1e"/>
        <w:rPr>
          <w:rFonts w:hint="eastAsia"/>
        </w:rPr>
      </w:pPr>
      <w:r>
        <w:rPr>
          <w:rFonts w:hint="eastAsia"/>
        </w:rPr>
        <w:lastRenderedPageBreak/>
        <w:t>分析以上的</w:t>
      </w:r>
      <w:r>
        <w:rPr>
          <w:rFonts w:hint="eastAsia"/>
        </w:rPr>
        <w:t>J</w:t>
      </w:r>
      <w:r>
        <w:t>S</w:t>
      </w:r>
      <w:r>
        <w:t>代码</w:t>
      </w:r>
      <w:r>
        <w:rPr>
          <w:rFonts w:hint="eastAsia"/>
        </w:rPr>
        <w:t>，</w:t>
      </w:r>
      <w:r>
        <w:t>我们发现</w:t>
      </w:r>
      <w:r>
        <w:rPr>
          <w:rFonts w:hint="eastAsia"/>
        </w:rPr>
        <w:t>，</w:t>
      </w:r>
      <w:r>
        <w:t>所要做的工作</w:t>
      </w:r>
      <w:r w:rsidR="00C478F6">
        <w:t>还是</w:t>
      </w:r>
      <w:r>
        <w:t>比较简单</w:t>
      </w:r>
      <w:r w:rsidR="00C478F6">
        <w:t>的</w:t>
      </w:r>
      <w:r>
        <w:rPr>
          <w:rFonts w:hint="eastAsia"/>
        </w:rPr>
        <w:t>，</w:t>
      </w:r>
      <w:r>
        <w:t>只需要</w:t>
      </w:r>
      <w:r w:rsidRPr="00CD5985">
        <w:rPr>
          <w:b/>
        </w:rPr>
        <w:t>把</w:t>
      </w:r>
      <w:r w:rsidR="00EB6A2C" w:rsidRPr="00CD5985">
        <w:rPr>
          <w:b/>
        </w:rPr>
        <w:t xml:space="preserve">drill_down.html </w:t>
      </w:r>
      <w:r w:rsidR="00EB6A2C" w:rsidRPr="00CD5985">
        <w:rPr>
          <w:b/>
        </w:rPr>
        <w:t>的相关信息插入到第三个图表的声明过程之后</w:t>
      </w:r>
      <w:r w:rsidR="00EB6A2C" w:rsidRPr="00CD5985">
        <w:rPr>
          <w:rFonts w:hint="eastAsia"/>
          <w:b/>
        </w:rPr>
        <w:t>，</w:t>
      </w:r>
      <w:r w:rsidR="00EB6A2C" w:rsidRPr="00CD5985">
        <w:rPr>
          <w:b/>
        </w:rPr>
        <w:t>作为第四个图表显示</w:t>
      </w:r>
      <w:r w:rsidR="00EB6A2C">
        <w:rPr>
          <w:rFonts w:hint="eastAsia"/>
        </w:rPr>
        <w:t>；</w:t>
      </w:r>
      <w:r w:rsidR="00EB6A2C">
        <w:t>然后在</w:t>
      </w:r>
      <w:r w:rsidR="00EB6A2C" w:rsidRPr="00CD5985">
        <w:rPr>
          <w:b/>
        </w:rPr>
        <w:t>定义</w:t>
      </w:r>
      <w:r w:rsidR="00EB6A2C" w:rsidRPr="00CD5985">
        <w:rPr>
          <w:rFonts w:hint="eastAsia"/>
          <w:b/>
        </w:rPr>
        <w:t>图表</w:t>
      </w:r>
      <w:r w:rsidR="00EB6A2C" w:rsidRPr="00CD5985">
        <w:rPr>
          <w:b/>
        </w:rPr>
        <w:t>拖拽</w:t>
      </w:r>
      <w:r w:rsidR="00EB6A2C" w:rsidRPr="00CD5985">
        <w:rPr>
          <w:rFonts w:hint="eastAsia"/>
          <w:b/>
        </w:rPr>
        <w:t>以及</w:t>
      </w:r>
      <w:r w:rsidR="00EB6A2C" w:rsidRPr="00CD5985">
        <w:rPr>
          <w:b/>
        </w:rPr>
        <w:t>缩放的代码中加入</w:t>
      </w:r>
      <w:r w:rsidR="00EB6A2C" w:rsidRPr="00CD5985">
        <w:rPr>
          <w:rFonts w:hint="eastAsia"/>
          <w:b/>
        </w:rPr>
        <w:t>两行，</w:t>
      </w:r>
      <w:r w:rsidR="00C478F6" w:rsidRPr="00CD5985">
        <w:rPr>
          <w:rFonts w:hint="eastAsia"/>
          <w:b/>
        </w:rPr>
        <w:t>其中</w:t>
      </w:r>
      <w:r w:rsidR="00EB6A2C" w:rsidRPr="00CD5985">
        <w:rPr>
          <w:rFonts w:hint="eastAsia"/>
          <w:b/>
        </w:rPr>
        <w:t>所有的内容都保持不变，</w:t>
      </w:r>
      <w:r w:rsidR="00EB6A2C" w:rsidRPr="00CD5985">
        <w:rPr>
          <w:b/>
        </w:rPr>
        <w:t>只需要把</w:t>
      </w:r>
      <w:r w:rsidR="00EB6A2C" w:rsidRPr="00CD5985">
        <w:rPr>
          <w:b/>
        </w:rPr>
        <w:t>chart_id</w:t>
      </w:r>
      <w:r w:rsidR="00EB6A2C" w:rsidRPr="00CD5985">
        <w:rPr>
          <w:b/>
        </w:rPr>
        <w:t>修改成</w:t>
      </w:r>
      <w:r w:rsidR="00EB6A2C" w:rsidRPr="00CD5985">
        <w:rPr>
          <w:b/>
        </w:rPr>
        <w:t>drill_down.html</w:t>
      </w:r>
      <w:r w:rsidR="00EB6A2C" w:rsidRPr="00CD5985">
        <w:rPr>
          <w:b/>
        </w:rPr>
        <w:t>画布对应的</w:t>
      </w:r>
      <w:r w:rsidR="00EB6A2C" w:rsidRPr="00CD5985">
        <w:rPr>
          <w:b/>
        </w:rPr>
        <w:t>id</w:t>
      </w:r>
      <w:r w:rsidR="00EB6A2C" w:rsidRPr="00CD5985">
        <w:rPr>
          <w:b/>
        </w:rPr>
        <w:t>即可</w:t>
      </w:r>
      <w:r w:rsidR="00EB6A2C">
        <w:rPr>
          <w:rFonts w:hint="eastAsia"/>
        </w:rPr>
        <w:t>；最后再</w:t>
      </w:r>
      <w:r w:rsidR="00EB6A2C" w:rsidRPr="00CD5985">
        <w:rPr>
          <w:rFonts w:hint="eastAsia"/>
          <w:b/>
        </w:rPr>
        <w:t>往</w:t>
      </w:r>
      <w:r w:rsidR="00EB6A2C" w:rsidRPr="00CD5985">
        <w:rPr>
          <w:b/>
        </w:rPr>
        <w:t>图表</w:t>
      </w:r>
      <w:r w:rsidR="00EB6A2C" w:rsidRPr="00CD5985">
        <w:rPr>
          <w:b/>
        </w:rPr>
        <w:t>id</w:t>
      </w:r>
      <w:r w:rsidR="00EB6A2C" w:rsidRPr="00CD5985">
        <w:rPr>
          <w:b/>
        </w:rPr>
        <w:t>里添加新的</w:t>
      </w:r>
      <w:r w:rsidR="00EB6A2C" w:rsidRPr="00CD5985">
        <w:rPr>
          <w:b/>
        </w:rPr>
        <w:t>id</w:t>
      </w:r>
      <w:r w:rsidR="00EB6A2C">
        <w:rPr>
          <w:rFonts w:hint="eastAsia"/>
        </w:rPr>
        <w:t>，</w:t>
      </w:r>
      <w:r w:rsidR="00EB6A2C">
        <w:t>就完成了所有的操作</w:t>
      </w:r>
      <w:r w:rsidR="00EB6A2C">
        <w:rPr>
          <w:rFonts w:hint="eastAsia"/>
        </w:rPr>
        <w:t>。同样，我们可以用基本的读写操作来完成这一项任务：</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297D78" w14:paraId="25B00E67" w14:textId="77777777" w:rsidTr="00EB6A2C">
        <w:trPr>
          <w:cnfStyle w:val="100000000000" w:firstRow="1" w:lastRow="0" w:firstColumn="0" w:lastColumn="0" w:oddVBand="0" w:evenVBand="0" w:oddHBand="0" w:evenHBand="0" w:firstRowFirstColumn="0" w:firstRowLastColumn="0" w:lastRowFirstColumn="0" w:lastRowLastColumn="0"/>
        </w:trPr>
        <w:tc>
          <w:tcPr>
            <w:tcW w:w="8586" w:type="dxa"/>
          </w:tcPr>
          <w:p w14:paraId="26948C99" w14:textId="4137D460" w:rsidR="002009C4" w:rsidRDefault="002009C4" w:rsidP="002009C4">
            <w:pPr>
              <w:pStyle w:val="2f2"/>
              <w:ind w:left="0"/>
              <w:rPr>
                <w:lang w:eastAsia="zh-CN"/>
              </w:rPr>
            </w:pPr>
            <w:r>
              <w:rPr>
                <w:lang w:eastAsia="zh-CN"/>
              </w:rPr>
              <w:t>import re</w:t>
            </w:r>
            <w:r w:rsidR="00C478F6">
              <w:rPr>
                <w:lang w:eastAsia="zh-CN"/>
              </w:rPr>
              <w:t xml:space="preserve"> </w:t>
            </w:r>
            <w:r w:rsidR="00C478F6" w:rsidRPr="00217F6B">
              <w:rPr>
                <w:rFonts w:hint="eastAsia"/>
                <w:color w:val="365F91" w:themeColor="accent1" w:themeShade="BF"/>
                <w:lang w:eastAsia="zh-CN"/>
              </w:rPr>
              <w:t>#</w:t>
            </w:r>
            <w:r w:rsidR="00C478F6" w:rsidRPr="00217F6B">
              <w:rPr>
                <w:color w:val="365F91" w:themeColor="accent1" w:themeShade="BF"/>
                <w:lang w:eastAsia="zh-CN"/>
              </w:rPr>
              <w:t>用于正则表达式</w:t>
            </w:r>
          </w:p>
          <w:p w14:paraId="2BE29ACE" w14:textId="77777777" w:rsidR="002009C4" w:rsidRDefault="002009C4" w:rsidP="002009C4">
            <w:pPr>
              <w:pStyle w:val="2f2"/>
              <w:ind w:left="0"/>
              <w:rPr>
                <w:lang w:eastAsia="zh-CN"/>
              </w:rPr>
            </w:pPr>
          </w:p>
          <w:p w14:paraId="2F59A6C8" w14:textId="499026D6" w:rsidR="002009C4" w:rsidRDefault="00135BE9" w:rsidP="002009C4">
            <w:pPr>
              <w:pStyle w:val="2f2"/>
              <w:ind w:left="0"/>
              <w:rPr>
                <w:lang w:eastAsia="zh-CN"/>
              </w:rPr>
            </w:pPr>
            <w:r>
              <w:rPr>
                <w:lang w:eastAsia="zh-CN"/>
              </w:rPr>
              <w:t>with open(</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w:t>
            </w:r>
            <w:r w:rsidR="007F3356">
              <w:rPr>
                <w:rFonts w:hint="eastAsia"/>
                <w:lang w:eastAsia="zh-CN"/>
              </w:rPr>
              <w:t>p</w:t>
            </w:r>
            <w:r w:rsidR="002009C4">
              <w:rPr>
                <w:lang w:eastAsia="zh-CN"/>
              </w:rPr>
              <w:t>age1.html"</w:t>
            </w:r>
            <w:r w:rsidR="007F3356">
              <w:rPr>
                <w:lang w:eastAsia="zh-CN"/>
              </w:rPr>
              <w:t>)</w:t>
            </w:r>
            <w:r w:rsidR="002009C4">
              <w:rPr>
                <w:lang w:eastAsia="zh-CN"/>
              </w:rPr>
              <w:t>,'r',encoding="utf-8-sig") as html1:</w:t>
            </w:r>
          </w:p>
          <w:p w14:paraId="1D60073F" w14:textId="0E490E05" w:rsidR="002009C4" w:rsidRDefault="00135BE9" w:rsidP="002009C4">
            <w:pPr>
              <w:pStyle w:val="2f2"/>
              <w:ind w:left="0"/>
              <w:rPr>
                <w:lang w:eastAsia="zh-CN"/>
              </w:rPr>
            </w:pPr>
            <w:r>
              <w:rPr>
                <w:lang w:eastAsia="zh-CN"/>
              </w:rPr>
              <w:t xml:space="preserve">    with open(</w:t>
            </w:r>
            <w:r w:rsidR="007F3356" w:rsidRPr="005E71D0">
              <w:rPr>
                <w:lang w:eastAsia="zh-CN"/>
              </w:rPr>
              <w:t xml:space="preserve"> os.path.</w:t>
            </w:r>
            <w:r w:rsidR="007F3356">
              <w:rPr>
                <w:lang w:eastAsia="zh-CN"/>
              </w:rPr>
              <w:t>join(</w:t>
            </w:r>
            <w:r w:rsidR="00426D4F" w:rsidRPr="00426D4F">
              <w:rPr>
                <w:lang w:eastAsia="zh-CN"/>
              </w:rPr>
              <w:t>os.path.expanduser('~')</w:t>
            </w:r>
            <w:r w:rsidR="007F3356">
              <w:rPr>
                <w:lang w:eastAsia="zh-CN"/>
              </w:rPr>
              <w:t>,'Desktop',</w:t>
            </w:r>
            <w:r>
              <w:rPr>
                <w:lang w:eastAsia="zh-CN"/>
              </w:rPr>
              <w:t>"</w:t>
            </w:r>
            <w:r w:rsidR="002009C4">
              <w:rPr>
                <w:lang w:eastAsia="zh-CN"/>
              </w:rPr>
              <w:t>drill_down.html"</w:t>
            </w:r>
            <w:r w:rsidR="007F3356">
              <w:rPr>
                <w:lang w:eastAsia="zh-CN"/>
              </w:rPr>
              <w:t>)</w:t>
            </w:r>
            <w:r w:rsidR="002009C4">
              <w:rPr>
                <w:lang w:eastAsia="zh-CN"/>
              </w:rPr>
              <w:t>,'r',encoding="utf-8-sig") as html2:</w:t>
            </w:r>
          </w:p>
          <w:p w14:paraId="0802C565" w14:textId="77777777" w:rsidR="002009C4" w:rsidRDefault="002009C4" w:rsidP="002009C4">
            <w:pPr>
              <w:pStyle w:val="2f2"/>
              <w:ind w:left="0"/>
              <w:rPr>
                <w:lang w:eastAsia="zh-CN"/>
              </w:rPr>
            </w:pPr>
            <w:r>
              <w:rPr>
                <w:lang w:eastAsia="zh-CN"/>
              </w:rPr>
              <w:t xml:space="preserve">        content1 = html1.readlines() </w:t>
            </w:r>
            <w:r w:rsidRPr="00C478F6">
              <w:rPr>
                <w:color w:val="365F91" w:themeColor="accent1" w:themeShade="BF"/>
                <w:lang w:eastAsia="zh-CN"/>
              </w:rPr>
              <w:t>#</w:t>
            </w:r>
            <w:r w:rsidRPr="00C478F6">
              <w:rPr>
                <w:color w:val="365F91" w:themeColor="accent1" w:themeShade="BF"/>
                <w:lang w:eastAsia="zh-CN"/>
              </w:rPr>
              <w:t>读取</w:t>
            </w:r>
            <w:r w:rsidRPr="00C478F6">
              <w:rPr>
                <w:color w:val="365F91" w:themeColor="accent1" w:themeShade="BF"/>
                <w:lang w:eastAsia="zh-CN"/>
              </w:rPr>
              <w:t>page1.html</w:t>
            </w:r>
            <w:r w:rsidRPr="00C478F6">
              <w:rPr>
                <w:color w:val="365F91" w:themeColor="accent1" w:themeShade="BF"/>
                <w:lang w:eastAsia="zh-CN"/>
              </w:rPr>
              <w:t>的信息</w:t>
            </w:r>
          </w:p>
          <w:p w14:paraId="6D5B6E6F" w14:textId="77777777" w:rsidR="002009C4" w:rsidRDefault="002009C4" w:rsidP="002009C4">
            <w:pPr>
              <w:pStyle w:val="2f2"/>
              <w:ind w:left="0"/>
              <w:rPr>
                <w:lang w:eastAsia="zh-CN"/>
              </w:rPr>
            </w:pPr>
            <w:r>
              <w:rPr>
                <w:lang w:eastAsia="zh-CN"/>
              </w:rPr>
              <w:t xml:space="preserve">        content2 = html2.readlines() </w:t>
            </w:r>
            <w:r w:rsidRPr="00C478F6">
              <w:rPr>
                <w:color w:val="365F91" w:themeColor="accent1" w:themeShade="BF"/>
                <w:lang w:eastAsia="zh-CN"/>
              </w:rPr>
              <w:t>#</w:t>
            </w:r>
            <w:r w:rsidRPr="00C478F6">
              <w:rPr>
                <w:color w:val="365F91" w:themeColor="accent1" w:themeShade="BF"/>
                <w:lang w:eastAsia="zh-CN"/>
              </w:rPr>
              <w:t>读取</w:t>
            </w:r>
            <w:r w:rsidRPr="00C478F6">
              <w:rPr>
                <w:color w:val="365F91" w:themeColor="accent1" w:themeShade="BF"/>
                <w:lang w:eastAsia="zh-CN"/>
              </w:rPr>
              <w:t>drill_down.html</w:t>
            </w:r>
            <w:r w:rsidRPr="00C478F6">
              <w:rPr>
                <w:color w:val="365F91" w:themeColor="accent1" w:themeShade="BF"/>
                <w:lang w:eastAsia="zh-CN"/>
              </w:rPr>
              <w:t>的信息</w:t>
            </w:r>
          </w:p>
          <w:p w14:paraId="67A881BF" w14:textId="77777777" w:rsidR="002009C4" w:rsidRDefault="002009C4" w:rsidP="002009C4">
            <w:pPr>
              <w:pStyle w:val="2f2"/>
              <w:ind w:left="0"/>
              <w:rPr>
                <w:lang w:eastAsia="zh-CN"/>
              </w:rPr>
            </w:pPr>
            <w:r>
              <w:rPr>
                <w:lang w:eastAsia="zh-CN"/>
              </w:rPr>
              <w:t xml:space="preserve">        </w:t>
            </w:r>
            <w:r w:rsidRPr="00C478F6">
              <w:rPr>
                <w:color w:val="365F91" w:themeColor="accent1" w:themeShade="BF"/>
                <w:lang w:eastAsia="zh-CN"/>
              </w:rPr>
              <w:t>#</w:t>
            </w:r>
            <w:r w:rsidRPr="00C478F6">
              <w:rPr>
                <w:color w:val="365F91" w:themeColor="accent1" w:themeShade="BF"/>
                <w:lang w:eastAsia="zh-CN"/>
              </w:rPr>
              <w:t>下面用了一个正则表达式，搜索</w:t>
            </w:r>
            <w:r w:rsidRPr="00C478F6">
              <w:rPr>
                <w:color w:val="365F91" w:themeColor="accent1" w:themeShade="BF"/>
                <w:lang w:eastAsia="zh-CN"/>
              </w:rPr>
              <w:t>drill_down.html</w:t>
            </w:r>
            <w:r w:rsidRPr="00C478F6">
              <w:rPr>
                <w:color w:val="365F91" w:themeColor="accent1" w:themeShade="BF"/>
                <w:lang w:eastAsia="zh-CN"/>
              </w:rPr>
              <w:t>里对应的画布</w:t>
            </w:r>
            <w:r w:rsidRPr="00C478F6">
              <w:rPr>
                <w:color w:val="365F91" w:themeColor="accent1" w:themeShade="BF"/>
                <w:lang w:eastAsia="zh-CN"/>
              </w:rPr>
              <w:t>id</w:t>
            </w:r>
            <w:r w:rsidRPr="00C478F6">
              <w:rPr>
                <w:color w:val="365F91" w:themeColor="accent1" w:themeShade="BF"/>
                <w:lang w:eastAsia="zh-CN"/>
              </w:rPr>
              <w:t>信息</w:t>
            </w:r>
            <w:r>
              <w:rPr>
                <w:lang w:eastAsia="zh-CN"/>
              </w:rPr>
              <w:t>：</w:t>
            </w:r>
          </w:p>
          <w:p w14:paraId="46866C1B" w14:textId="77777777" w:rsidR="002009C4" w:rsidRDefault="002009C4" w:rsidP="002009C4">
            <w:pPr>
              <w:pStyle w:val="2f2"/>
              <w:ind w:left="0"/>
              <w:rPr>
                <w:lang w:eastAsia="zh-CN"/>
              </w:rPr>
            </w:pPr>
            <w:r>
              <w:rPr>
                <w:lang w:eastAsia="zh-CN"/>
              </w:rPr>
              <w:t xml:space="preserve">        drill_down_id = re.search('_[\w\d]* =',content2[11]).group().replace('_','').replace(' =','') </w:t>
            </w:r>
          </w:p>
          <w:p w14:paraId="2DEE1AFB" w14:textId="77777777" w:rsidR="002009C4" w:rsidRDefault="002009C4" w:rsidP="002009C4">
            <w:pPr>
              <w:pStyle w:val="2f2"/>
              <w:ind w:left="0"/>
              <w:rPr>
                <w:lang w:eastAsia="zh-CN"/>
              </w:rPr>
            </w:pPr>
            <w:r>
              <w:rPr>
                <w:lang w:eastAsia="zh-CN"/>
              </w:rPr>
              <w:t xml:space="preserve">        </w:t>
            </w:r>
            <w:r w:rsidRPr="00C478F6">
              <w:rPr>
                <w:color w:val="365F91" w:themeColor="accent1" w:themeShade="BF"/>
                <w:lang w:eastAsia="zh-CN"/>
              </w:rPr>
              <w:t>#</w:t>
            </w:r>
            <w:r w:rsidRPr="00C478F6">
              <w:rPr>
                <w:color w:val="365F91" w:themeColor="accent1" w:themeShade="BF"/>
                <w:lang w:eastAsia="zh-CN"/>
              </w:rPr>
              <w:t>把画布</w:t>
            </w:r>
            <w:r w:rsidRPr="00C478F6">
              <w:rPr>
                <w:color w:val="365F91" w:themeColor="accent1" w:themeShade="BF"/>
                <w:lang w:eastAsia="zh-CN"/>
              </w:rPr>
              <w:t>id</w:t>
            </w:r>
            <w:r w:rsidRPr="00C478F6">
              <w:rPr>
                <w:color w:val="365F91" w:themeColor="accent1" w:themeShade="BF"/>
                <w:lang w:eastAsia="zh-CN"/>
              </w:rPr>
              <w:t>信息添加到</w:t>
            </w:r>
            <w:r w:rsidRPr="00C478F6">
              <w:rPr>
                <w:color w:val="365F91" w:themeColor="accent1" w:themeShade="BF"/>
                <w:lang w:eastAsia="zh-CN"/>
              </w:rPr>
              <w:t>chart_id</w:t>
            </w:r>
            <w:r w:rsidRPr="00C478F6">
              <w:rPr>
                <w:color w:val="365F91" w:themeColor="accent1" w:themeShade="BF"/>
                <w:lang w:eastAsia="zh-CN"/>
              </w:rPr>
              <w:t>的最后一个位置</w:t>
            </w:r>
            <w:r>
              <w:rPr>
                <w:lang w:eastAsia="zh-CN"/>
              </w:rPr>
              <w:t>：</w:t>
            </w:r>
          </w:p>
          <w:p w14:paraId="228DDA7D" w14:textId="77777777" w:rsidR="002009C4" w:rsidRDefault="002009C4" w:rsidP="002009C4">
            <w:pPr>
              <w:pStyle w:val="2f2"/>
              <w:ind w:left="0"/>
              <w:rPr>
                <w:lang w:eastAsia="zh-CN"/>
              </w:rPr>
            </w:pPr>
            <w:r>
              <w:rPr>
                <w:lang w:eastAsia="zh-CN"/>
              </w:rPr>
              <w:t xml:space="preserve">        content1[-27] = content1[-27][:-3]+",'"+drill_down_id+"'"+content1[-27][-3:]</w:t>
            </w:r>
          </w:p>
          <w:p w14:paraId="3703B5F1" w14:textId="258B46B0" w:rsidR="002009C4" w:rsidRDefault="002009C4" w:rsidP="002009C4">
            <w:pPr>
              <w:pStyle w:val="2f2"/>
              <w:ind w:left="0"/>
              <w:rPr>
                <w:lang w:eastAsia="zh-CN"/>
              </w:rPr>
            </w:pPr>
            <w:r>
              <w:rPr>
                <w:lang w:eastAsia="zh-CN"/>
              </w:rPr>
              <w:t xml:space="preserve">        </w:t>
            </w:r>
            <w:r w:rsidRPr="00C478F6">
              <w:rPr>
                <w:color w:val="365F91" w:themeColor="accent1" w:themeShade="BF"/>
                <w:lang w:eastAsia="zh-CN"/>
              </w:rPr>
              <w:t>#</w:t>
            </w:r>
            <w:r w:rsidR="00C478F6">
              <w:rPr>
                <w:color w:val="365F91" w:themeColor="accent1" w:themeShade="BF"/>
                <w:lang w:eastAsia="zh-CN"/>
              </w:rPr>
              <w:t>下面用了</w:t>
            </w:r>
            <w:r w:rsidRPr="00C478F6">
              <w:rPr>
                <w:color w:val="365F91" w:themeColor="accent1" w:themeShade="BF"/>
                <w:lang w:eastAsia="zh-CN"/>
              </w:rPr>
              <w:t>正则表达式，把定义图表拖拽以及缩放代码中有关图表</w:t>
            </w:r>
            <w:r w:rsidRPr="00C478F6">
              <w:rPr>
                <w:color w:val="365F91" w:themeColor="accent1" w:themeShade="BF"/>
                <w:lang w:eastAsia="zh-CN"/>
              </w:rPr>
              <w:t>id</w:t>
            </w:r>
            <w:r w:rsidRPr="00C478F6">
              <w:rPr>
                <w:color w:val="365F91" w:themeColor="accent1" w:themeShade="BF"/>
                <w:lang w:eastAsia="zh-CN"/>
              </w:rPr>
              <w:t>的部分替换成了</w:t>
            </w:r>
            <w:r w:rsidRPr="00C478F6">
              <w:rPr>
                <w:color w:val="365F91" w:themeColor="accent1" w:themeShade="BF"/>
                <w:lang w:eastAsia="zh-CN"/>
              </w:rPr>
              <w:t>drill_down.html</w:t>
            </w:r>
            <w:r w:rsidRPr="00C478F6">
              <w:rPr>
                <w:color w:val="365F91" w:themeColor="accent1" w:themeShade="BF"/>
                <w:lang w:eastAsia="zh-CN"/>
              </w:rPr>
              <w:t>对应的画布</w:t>
            </w:r>
            <w:r w:rsidRPr="00C478F6">
              <w:rPr>
                <w:color w:val="365F91" w:themeColor="accent1" w:themeShade="BF"/>
                <w:lang w:eastAsia="zh-CN"/>
              </w:rPr>
              <w:t>id</w:t>
            </w:r>
            <w:r>
              <w:rPr>
                <w:lang w:eastAsia="zh-CN"/>
              </w:rPr>
              <w:t>：</w:t>
            </w:r>
          </w:p>
          <w:p w14:paraId="2467B1CC" w14:textId="77777777" w:rsidR="002009C4" w:rsidRDefault="002009C4" w:rsidP="002009C4">
            <w:pPr>
              <w:pStyle w:val="2f2"/>
              <w:ind w:left="0"/>
              <w:rPr>
                <w:lang w:eastAsia="zh-CN"/>
              </w:rPr>
            </w:pPr>
            <w:r>
              <w:rPr>
                <w:lang w:eastAsia="zh-CN"/>
              </w:rPr>
              <w:t xml:space="preserve">        s1 = re.sub("#[\w\d]*","#"+drill_down_id,content1[-29],count=2)</w:t>
            </w:r>
          </w:p>
          <w:p w14:paraId="391CB162" w14:textId="77777777" w:rsidR="002009C4" w:rsidRDefault="002009C4" w:rsidP="002009C4">
            <w:pPr>
              <w:pStyle w:val="2f2"/>
              <w:ind w:left="0"/>
              <w:rPr>
                <w:lang w:eastAsia="zh-CN"/>
              </w:rPr>
            </w:pPr>
            <w:r>
              <w:rPr>
                <w:lang w:eastAsia="zh-CN"/>
              </w:rPr>
              <w:t xml:space="preserve">        s2 = re.sub("#[\w\d]*","#"+drill_down_id,content1[-28])  </w:t>
            </w:r>
          </w:p>
          <w:p w14:paraId="1CCDC103" w14:textId="77777777" w:rsidR="002009C4" w:rsidRDefault="002009C4" w:rsidP="002009C4">
            <w:pPr>
              <w:pStyle w:val="2f2"/>
              <w:ind w:left="0"/>
              <w:rPr>
                <w:lang w:eastAsia="zh-CN"/>
              </w:rPr>
            </w:pPr>
            <w:r>
              <w:rPr>
                <w:lang w:eastAsia="zh-CN"/>
              </w:rPr>
              <w:t xml:space="preserve">        s2 = re.sub("_[\w\d]*","_"+drill_down_id,s2)  </w:t>
            </w:r>
          </w:p>
          <w:p w14:paraId="1C7263B6" w14:textId="77777777" w:rsidR="002009C4" w:rsidRDefault="002009C4" w:rsidP="002009C4">
            <w:pPr>
              <w:pStyle w:val="2f2"/>
              <w:ind w:left="0"/>
              <w:rPr>
                <w:lang w:eastAsia="zh-CN"/>
              </w:rPr>
            </w:pPr>
            <w:r>
              <w:rPr>
                <w:lang w:eastAsia="zh-CN"/>
              </w:rPr>
              <w:t xml:space="preserve">        </w:t>
            </w:r>
            <w:r w:rsidRPr="00C478F6">
              <w:rPr>
                <w:color w:val="365F91" w:themeColor="accent1" w:themeShade="BF"/>
                <w:lang w:eastAsia="zh-CN"/>
              </w:rPr>
              <w:t>#</w:t>
            </w:r>
            <w:r w:rsidRPr="00C478F6">
              <w:rPr>
                <w:color w:val="365F91" w:themeColor="accent1" w:themeShade="BF"/>
                <w:lang w:eastAsia="zh-CN"/>
              </w:rPr>
              <w:t>把新语句插入到前三条代码的后面</w:t>
            </w:r>
            <w:r>
              <w:rPr>
                <w:lang w:eastAsia="zh-CN"/>
              </w:rPr>
              <w:t>：</w:t>
            </w:r>
          </w:p>
          <w:p w14:paraId="6B680BDD" w14:textId="77777777" w:rsidR="002009C4" w:rsidRDefault="002009C4" w:rsidP="002009C4">
            <w:pPr>
              <w:pStyle w:val="2f2"/>
              <w:ind w:left="0"/>
              <w:rPr>
                <w:lang w:eastAsia="zh-CN"/>
              </w:rPr>
            </w:pPr>
            <w:r>
              <w:rPr>
                <w:lang w:eastAsia="zh-CN"/>
              </w:rPr>
              <w:t xml:space="preserve">        content1_new = content1[:-27]+[s1]+[s2]+content1[-27:]</w:t>
            </w:r>
          </w:p>
          <w:p w14:paraId="119C19D2" w14:textId="77777777" w:rsidR="002009C4" w:rsidRDefault="002009C4" w:rsidP="002009C4">
            <w:pPr>
              <w:pStyle w:val="2f2"/>
              <w:ind w:left="0"/>
              <w:rPr>
                <w:lang w:eastAsia="zh-CN"/>
              </w:rPr>
            </w:pPr>
            <w:r>
              <w:rPr>
                <w:lang w:eastAsia="zh-CN"/>
              </w:rPr>
              <w:t xml:space="preserve">        </w:t>
            </w:r>
            <w:r w:rsidRPr="00C478F6">
              <w:rPr>
                <w:color w:val="365F91" w:themeColor="accent1" w:themeShade="BF"/>
                <w:lang w:eastAsia="zh-CN"/>
              </w:rPr>
              <w:t>#</w:t>
            </w:r>
            <w:r w:rsidRPr="00C478F6">
              <w:rPr>
                <w:color w:val="365F91" w:themeColor="accent1" w:themeShade="BF"/>
                <w:lang w:eastAsia="zh-CN"/>
              </w:rPr>
              <w:t>以下是</w:t>
            </w:r>
            <w:r w:rsidRPr="00C478F6">
              <w:rPr>
                <w:color w:val="365F91" w:themeColor="accent1" w:themeShade="BF"/>
                <w:lang w:eastAsia="zh-CN"/>
              </w:rPr>
              <w:t>drill_down.html</w:t>
            </w:r>
            <w:r w:rsidRPr="00C478F6">
              <w:rPr>
                <w:color w:val="365F91" w:themeColor="accent1" w:themeShade="BF"/>
                <w:lang w:eastAsia="zh-CN"/>
              </w:rPr>
              <w:t>这张图表的声明过程，也就是我们需要插入作为第四张图表的声明信息</w:t>
            </w:r>
          </w:p>
          <w:p w14:paraId="2C973C92" w14:textId="77777777" w:rsidR="002009C4" w:rsidRDefault="002009C4" w:rsidP="002009C4">
            <w:pPr>
              <w:pStyle w:val="2f2"/>
              <w:ind w:left="0"/>
              <w:rPr>
                <w:lang w:eastAsia="zh-CN"/>
              </w:rPr>
            </w:pPr>
            <w:r>
              <w:rPr>
                <w:lang w:eastAsia="zh-CN"/>
              </w:rPr>
              <w:t xml:space="preserve">        add_info = content2[9:-2]</w:t>
            </w:r>
          </w:p>
          <w:p w14:paraId="40FB781E" w14:textId="77777777" w:rsidR="002009C4" w:rsidRDefault="002009C4" w:rsidP="002009C4">
            <w:pPr>
              <w:pStyle w:val="2f2"/>
              <w:ind w:left="0"/>
              <w:rPr>
                <w:lang w:eastAsia="zh-CN"/>
              </w:rPr>
            </w:pPr>
            <w:r>
              <w:rPr>
                <w:lang w:eastAsia="zh-CN"/>
              </w:rPr>
              <w:t xml:space="preserve">        </w:t>
            </w:r>
            <w:r w:rsidRPr="00C478F6">
              <w:rPr>
                <w:color w:val="365F91" w:themeColor="accent1" w:themeShade="BF"/>
                <w:lang w:eastAsia="zh-CN"/>
              </w:rPr>
              <w:t>#</w:t>
            </w:r>
            <w:r w:rsidRPr="00C478F6">
              <w:rPr>
                <w:color w:val="365F91" w:themeColor="accent1" w:themeShade="BF"/>
                <w:lang w:eastAsia="zh-CN"/>
              </w:rPr>
              <w:t>别忘了在声明信息的最前端添加</w:t>
            </w:r>
            <w:r w:rsidRPr="00C478F6">
              <w:rPr>
                <w:color w:val="365F91" w:themeColor="accent1" w:themeShade="BF"/>
                <w:lang w:eastAsia="zh-CN"/>
              </w:rPr>
              <w:t>&lt;br/&gt;</w:t>
            </w:r>
            <w:r w:rsidRPr="00C478F6">
              <w:rPr>
                <w:color w:val="365F91" w:themeColor="accent1" w:themeShade="BF"/>
                <w:lang w:eastAsia="zh-CN"/>
              </w:rPr>
              <w:t>：</w:t>
            </w:r>
          </w:p>
          <w:p w14:paraId="0A3BF0E4" w14:textId="77777777" w:rsidR="002009C4" w:rsidRDefault="002009C4" w:rsidP="002009C4">
            <w:pPr>
              <w:pStyle w:val="2f2"/>
              <w:ind w:left="0"/>
              <w:rPr>
                <w:lang w:eastAsia="zh-CN"/>
              </w:rPr>
            </w:pPr>
            <w:r>
              <w:rPr>
                <w:lang w:eastAsia="zh-CN"/>
              </w:rPr>
              <w:t xml:space="preserve">        add_info[0] = '&lt;br/&gt;'+add_info[0] </w:t>
            </w:r>
          </w:p>
          <w:p w14:paraId="38951413" w14:textId="11D491A8" w:rsidR="002009C4" w:rsidRPr="00A42E4D" w:rsidRDefault="002009C4" w:rsidP="002009C4">
            <w:pPr>
              <w:pStyle w:val="2f2"/>
              <w:ind w:left="0"/>
              <w:rPr>
                <w:color w:val="365F91" w:themeColor="accent1" w:themeShade="BF"/>
                <w:lang w:eastAsia="zh-CN"/>
              </w:rPr>
            </w:pPr>
            <w:r>
              <w:rPr>
                <w:lang w:eastAsia="zh-CN"/>
              </w:rPr>
              <w:t xml:space="preserve">        </w:t>
            </w:r>
            <w:r w:rsidRPr="00C478F6">
              <w:rPr>
                <w:color w:val="365F91" w:themeColor="accent1" w:themeShade="BF"/>
                <w:lang w:eastAsia="zh-CN"/>
              </w:rPr>
              <w:t>#</w:t>
            </w:r>
            <w:r w:rsidRPr="00C478F6">
              <w:rPr>
                <w:color w:val="365F91" w:themeColor="accent1" w:themeShade="BF"/>
                <w:lang w:eastAsia="zh-CN"/>
              </w:rPr>
              <w:t>注意，由于我们之前只放了三张图表，所以第四张图表被插在倒数第</w:t>
            </w:r>
            <w:r w:rsidRPr="00C478F6">
              <w:rPr>
                <w:color w:val="365F91" w:themeColor="accent1" w:themeShade="BF"/>
                <w:lang w:eastAsia="zh-CN"/>
              </w:rPr>
              <w:t>37</w:t>
            </w:r>
            <w:r w:rsidRPr="00C478F6">
              <w:rPr>
                <w:color w:val="365F91" w:themeColor="accent1" w:themeShade="BF"/>
                <w:lang w:eastAsia="zh-CN"/>
              </w:rPr>
              <w:t>行的位置。如果图表数量变多，这里的</w:t>
            </w:r>
            <w:r w:rsidR="00A42E4D">
              <w:rPr>
                <w:rFonts w:hint="eastAsia"/>
                <w:color w:val="365F91" w:themeColor="accent1" w:themeShade="BF"/>
                <w:lang w:eastAsia="zh-CN"/>
              </w:rPr>
              <w:t>3</w:t>
            </w:r>
            <w:r w:rsidR="00A42E4D">
              <w:rPr>
                <w:color w:val="365F91" w:themeColor="accent1" w:themeShade="BF"/>
                <w:lang w:eastAsia="zh-CN"/>
              </w:rPr>
              <w:t>7</w:t>
            </w:r>
            <w:r w:rsidRPr="00C478F6">
              <w:rPr>
                <w:color w:val="365F91" w:themeColor="accent1" w:themeShade="BF"/>
                <w:lang w:eastAsia="zh-CN"/>
              </w:rPr>
              <w:t>是需要按实际情况调整的</w:t>
            </w:r>
            <w:r w:rsidR="00A42E4D" w:rsidRPr="00A42E4D">
              <w:rPr>
                <w:rFonts w:hint="eastAsia"/>
                <w:color w:val="365F91" w:themeColor="accent1" w:themeShade="BF"/>
                <w:lang w:eastAsia="zh-CN"/>
              </w:rPr>
              <w:t>。具体可以打开</w:t>
            </w:r>
            <w:r w:rsidR="00A42E4D" w:rsidRPr="00A42E4D">
              <w:rPr>
                <w:rFonts w:hint="eastAsia"/>
                <w:color w:val="365F91" w:themeColor="accent1" w:themeShade="BF"/>
                <w:lang w:eastAsia="zh-CN"/>
              </w:rPr>
              <w:t>H</w:t>
            </w:r>
            <w:r w:rsidR="00A42E4D" w:rsidRPr="00A42E4D">
              <w:rPr>
                <w:color w:val="365F91" w:themeColor="accent1" w:themeShade="BF"/>
                <w:lang w:eastAsia="zh-CN"/>
              </w:rPr>
              <w:t>TML</w:t>
            </w:r>
            <w:r w:rsidR="00A42E4D" w:rsidRPr="00A42E4D">
              <w:rPr>
                <w:color w:val="365F91" w:themeColor="accent1" w:themeShade="BF"/>
                <w:lang w:eastAsia="zh-CN"/>
              </w:rPr>
              <w:t>源文件</w:t>
            </w:r>
            <w:r w:rsidR="00A42E4D" w:rsidRPr="00A42E4D">
              <w:rPr>
                <w:rFonts w:hint="eastAsia"/>
                <w:color w:val="365F91" w:themeColor="accent1" w:themeShade="BF"/>
                <w:lang w:eastAsia="zh-CN"/>
              </w:rPr>
              <w:t>，</w:t>
            </w:r>
            <w:r w:rsidR="00A42E4D" w:rsidRPr="00A42E4D">
              <w:rPr>
                <w:color w:val="365F91" w:themeColor="accent1" w:themeShade="BF"/>
                <w:lang w:eastAsia="zh-CN"/>
              </w:rPr>
              <w:t>看一下新的图片应该放在</w:t>
            </w:r>
            <w:r w:rsidR="00A42E4D" w:rsidRPr="00A42E4D">
              <w:rPr>
                <w:rFonts w:hint="eastAsia"/>
                <w:color w:val="365F91" w:themeColor="accent1" w:themeShade="BF"/>
                <w:lang w:eastAsia="zh-CN"/>
              </w:rPr>
              <w:t>当前</w:t>
            </w:r>
            <w:r w:rsidR="00A42E4D" w:rsidRPr="00A42E4D">
              <w:rPr>
                <w:color w:val="365F91" w:themeColor="accent1" w:themeShade="BF"/>
                <w:lang w:eastAsia="zh-CN"/>
              </w:rPr>
              <w:t>最后一个图表声明过程的后面</w:t>
            </w:r>
            <w:r w:rsidR="00A42E4D">
              <w:rPr>
                <w:rFonts w:hint="eastAsia"/>
                <w:color w:val="365F91" w:themeColor="accent1" w:themeShade="BF"/>
                <w:lang w:eastAsia="zh-CN"/>
              </w:rPr>
              <w:t>，</w:t>
            </w:r>
            <w:r w:rsidR="00A42E4D" w:rsidRPr="00A42E4D">
              <w:rPr>
                <w:rFonts w:hint="eastAsia"/>
                <w:color w:val="365F91" w:themeColor="accent1" w:themeShade="BF"/>
                <w:lang w:eastAsia="zh-CN"/>
              </w:rPr>
              <w:t>定义图表拖拽以及缩放的代码的前面。</w:t>
            </w:r>
          </w:p>
          <w:p w14:paraId="4A2FEE0D" w14:textId="77777777" w:rsidR="002009C4" w:rsidRDefault="002009C4" w:rsidP="002009C4">
            <w:pPr>
              <w:pStyle w:val="2f2"/>
              <w:ind w:left="0"/>
              <w:rPr>
                <w:lang w:eastAsia="zh-CN"/>
              </w:rPr>
            </w:pPr>
            <w:r>
              <w:rPr>
                <w:lang w:eastAsia="zh-CN"/>
              </w:rPr>
              <w:t xml:space="preserve">        content1_new = content1_new[:-37]+add_info+content1_new[-37:] </w:t>
            </w:r>
          </w:p>
          <w:p w14:paraId="2BCC37B3" w14:textId="77777777" w:rsidR="002009C4" w:rsidRDefault="002009C4" w:rsidP="002009C4">
            <w:pPr>
              <w:pStyle w:val="2f2"/>
              <w:ind w:left="0"/>
              <w:rPr>
                <w:lang w:eastAsia="zh-CN"/>
              </w:rPr>
            </w:pPr>
            <w:r>
              <w:rPr>
                <w:lang w:eastAsia="zh-CN"/>
              </w:rPr>
              <w:t xml:space="preserve">        </w:t>
            </w:r>
          </w:p>
          <w:p w14:paraId="548192BC" w14:textId="31D6792E" w:rsidR="002009C4" w:rsidRDefault="00135BE9" w:rsidP="002009C4">
            <w:pPr>
              <w:pStyle w:val="2f2"/>
              <w:ind w:left="0"/>
              <w:rPr>
                <w:lang w:eastAsia="zh-CN"/>
              </w:rPr>
            </w:pPr>
            <w:r>
              <w:rPr>
                <w:lang w:eastAsia="zh-CN"/>
              </w:rPr>
              <w:t>with open(</w:t>
            </w:r>
            <w:r w:rsidR="007F3356" w:rsidRPr="005E71D0">
              <w:rPr>
                <w:lang w:eastAsia="zh-CN"/>
              </w:rPr>
              <w:t>os.path.</w:t>
            </w:r>
            <w:r w:rsidR="007F3356">
              <w:rPr>
                <w:lang w:eastAsia="zh-CN"/>
              </w:rPr>
              <w:t>join(</w:t>
            </w:r>
            <w:r w:rsidR="00426D4F" w:rsidRPr="00426D4F">
              <w:rPr>
                <w:lang w:eastAsia="zh-CN"/>
              </w:rPr>
              <w:t>os.path.expanduser('~')</w:t>
            </w:r>
            <w:r w:rsidR="007F3356">
              <w:rPr>
                <w:lang w:eastAsia="zh-CN"/>
              </w:rPr>
              <w:t>,'Desktop',"</w:t>
            </w:r>
            <w:r w:rsidR="002009C4">
              <w:rPr>
                <w:lang w:eastAsia="zh-CN"/>
              </w:rPr>
              <w:t>page_new.html"</w:t>
            </w:r>
            <w:r w:rsidR="000E2548">
              <w:rPr>
                <w:lang w:eastAsia="zh-CN"/>
              </w:rPr>
              <w:t>)</w:t>
            </w:r>
            <w:r w:rsidR="002009C4">
              <w:rPr>
                <w:lang w:eastAsia="zh-CN"/>
              </w:rPr>
              <w:t>,'w',encoding="utf-8-sig") as html_new:</w:t>
            </w:r>
          </w:p>
          <w:p w14:paraId="09E725CB" w14:textId="77777777" w:rsidR="002009C4" w:rsidRDefault="002009C4" w:rsidP="002009C4">
            <w:pPr>
              <w:pStyle w:val="2f2"/>
              <w:ind w:left="0"/>
              <w:rPr>
                <w:lang w:eastAsia="zh-CN"/>
              </w:rPr>
            </w:pPr>
            <w:r>
              <w:rPr>
                <w:lang w:eastAsia="zh-CN"/>
              </w:rPr>
              <w:t xml:space="preserve">    </w:t>
            </w:r>
            <w:r w:rsidRPr="00C478F6">
              <w:rPr>
                <w:color w:val="365F91" w:themeColor="accent1" w:themeShade="BF"/>
                <w:lang w:eastAsia="zh-CN"/>
              </w:rPr>
              <w:t>#</w:t>
            </w:r>
            <w:r w:rsidRPr="00C478F6">
              <w:rPr>
                <w:color w:val="365F91" w:themeColor="accent1" w:themeShade="BF"/>
                <w:lang w:eastAsia="zh-CN"/>
              </w:rPr>
              <w:t>写入文件即可</w:t>
            </w:r>
          </w:p>
          <w:p w14:paraId="3BBB90D5" w14:textId="03A19B04" w:rsidR="00297D78" w:rsidRPr="008D39A4" w:rsidRDefault="002009C4" w:rsidP="002009C4">
            <w:pPr>
              <w:pStyle w:val="2f2"/>
              <w:ind w:left="0"/>
              <w:rPr>
                <w:lang w:eastAsia="zh-CN"/>
              </w:rPr>
            </w:pPr>
            <w:r>
              <w:rPr>
                <w:lang w:eastAsia="zh-CN"/>
              </w:rPr>
              <w:t xml:space="preserve">    html_new.writelines(content1_new)</w:t>
            </w:r>
          </w:p>
        </w:tc>
      </w:tr>
    </w:tbl>
    <w:p w14:paraId="6E2542C8" w14:textId="77777777" w:rsidR="00297D78" w:rsidRDefault="00297D78" w:rsidP="00050652">
      <w:pPr>
        <w:pStyle w:val="1e"/>
        <w:ind w:left="0"/>
        <w:rPr>
          <w:rFonts w:hint="eastAsia"/>
        </w:rPr>
      </w:pPr>
    </w:p>
    <w:p w14:paraId="267FE9CB" w14:textId="36BFF9E0" w:rsidR="00297D78" w:rsidRDefault="00217F6B" w:rsidP="00311580">
      <w:pPr>
        <w:pStyle w:val="1e"/>
        <w:rPr>
          <w:rFonts w:hint="eastAsia"/>
        </w:rPr>
      </w:pPr>
      <w:r>
        <w:rPr>
          <w:rFonts w:hint="eastAsia"/>
        </w:rPr>
        <w:t>执行</w:t>
      </w:r>
      <w:r>
        <w:t>完以上的代码</w:t>
      </w:r>
      <w:r>
        <w:rPr>
          <w:rFonts w:hint="eastAsia"/>
        </w:rPr>
        <w:t>，</w:t>
      </w:r>
      <w:r>
        <w:t>我们就完成了可视化大屏的基本绘制</w:t>
      </w:r>
      <w:r w:rsidR="00297D78">
        <w:rPr>
          <w:rFonts w:hint="eastAsia"/>
        </w:rPr>
        <w:t>。</w:t>
      </w:r>
      <w:r w:rsidR="00135BE9">
        <w:rPr>
          <w:rFonts w:hint="eastAsia"/>
        </w:rPr>
        <w:t>在</w:t>
      </w:r>
      <w:r w:rsidR="007F3356">
        <w:rPr>
          <w:rFonts w:hint="eastAsia"/>
        </w:rPr>
        <w:t>桌面</w:t>
      </w:r>
      <w:r>
        <w:rPr>
          <w:rFonts w:hint="eastAsia"/>
        </w:rPr>
        <w:t>打开</w:t>
      </w:r>
      <w:r>
        <w:t>page_new.html</w:t>
      </w:r>
      <w:r>
        <w:rPr>
          <w:rFonts w:hint="eastAsia"/>
        </w:rPr>
        <w:t>，</w:t>
      </w:r>
      <w:r>
        <w:t>可以看到</w:t>
      </w:r>
      <w:r>
        <w:rPr>
          <w:rFonts w:hint="eastAsia"/>
        </w:rPr>
        <w:t>，我们</w:t>
      </w:r>
      <w:r>
        <w:t>的可视化大屏就如下图所示</w:t>
      </w:r>
      <w:r>
        <w:rPr>
          <w:rFonts w:hint="eastAsia"/>
        </w:rPr>
        <w:t>：</w:t>
      </w:r>
    </w:p>
    <w:p w14:paraId="72EFF86F" w14:textId="6F21EA60" w:rsidR="00217F6B" w:rsidRDefault="005643FD" w:rsidP="006533D2">
      <w:pPr>
        <w:pStyle w:val="1e"/>
        <w:jc w:val="center"/>
        <w:rPr>
          <w:rFonts w:hint="eastAsia"/>
        </w:rPr>
      </w:pPr>
      <w:r>
        <w:rPr>
          <w:rFonts w:hint="eastAsia"/>
          <w:noProof/>
        </w:rPr>
        <w:lastRenderedPageBreak/>
        <w:drawing>
          <wp:inline distT="0" distB="0" distL="0" distR="0" wp14:anchorId="03295F03" wp14:editId="73CBBD35">
            <wp:extent cx="2292620" cy="320451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ECF349.tmp"/>
                    <pic:cNvPicPr/>
                  </pic:nvPicPr>
                  <pic:blipFill>
                    <a:blip r:embed="rId33">
                      <a:extLst>
                        <a:ext uri="{28A0092B-C50C-407E-A947-70E740481C1C}">
                          <a14:useLocalDpi xmlns:a14="http://schemas.microsoft.com/office/drawing/2010/main" val="0"/>
                        </a:ext>
                      </a:extLst>
                    </a:blip>
                    <a:stretch>
                      <a:fillRect/>
                    </a:stretch>
                  </pic:blipFill>
                  <pic:spPr>
                    <a:xfrm>
                      <a:off x="0" y="0"/>
                      <a:ext cx="2306186" cy="3223480"/>
                    </a:xfrm>
                    <a:prstGeom prst="rect">
                      <a:avLst/>
                    </a:prstGeom>
                  </pic:spPr>
                </pic:pic>
              </a:graphicData>
            </a:graphic>
          </wp:inline>
        </w:drawing>
      </w:r>
    </w:p>
    <w:p w14:paraId="0F4AEB85" w14:textId="77777777" w:rsidR="00217F6B" w:rsidRDefault="00217F6B" w:rsidP="00311580">
      <w:pPr>
        <w:pStyle w:val="1e"/>
        <w:rPr>
          <w:rFonts w:hint="eastAsia"/>
        </w:rPr>
      </w:pPr>
      <w:r>
        <w:t>同样的，</w:t>
      </w:r>
      <w:r>
        <w:rPr>
          <w:rFonts w:hint="eastAsia"/>
        </w:rPr>
        <w:t>这时我们可以自由拖拽以及放大缩小，来完成我们的页面布局。</w:t>
      </w:r>
    </w:p>
    <w:p w14:paraId="536B6426" w14:textId="1B3C947A" w:rsidR="00217F6B" w:rsidRDefault="00217F6B" w:rsidP="00311580">
      <w:pPr>
        <w:pStyle w:val="1e"/>
        <w:rPr>
          <w:rFonts w:hint="eastAsia"/>
        </w:rPr>
      </w:pPr>
      <w:r>
        <w:rPr>
          <w:rFonts w:hint="eastAsia"/>
        </w:rPr>
        <w:t>调整好之后，记得点击</w:t>
      </w:r>
      <w:r w:rsidRPr="00135BE9">
        <w:rPr>
          <w:rFonts w:hint="eastAsia"/>
          <w:b/>
        </w:rPr>
        <w:t>Save</w:t>
      </w:r>
      <w:r w:rsidRPr="00135BE9">
        <w:rPr>
          <w:b/>
        </w:rPr>
        <w:t xml:space="preserve"> Config</w:t>
      </w:r>
      <w:r w:rsidRPr="00135BE9">
        <w:rPr>
          <w:b/>
        </w:rPr>
        <w:t>按键</w:t>
      </w:r>
      <w:r w:rsidR="00212F9B" w:rsidRPr="00212F9B">
        <w:rPr>
          <w:rFonts w:hint="eastAsia"/>
        </w:rPr>
        <w:t>（这里需要注意，用</w:t>
      </w:r>
      <w:r w:rsidR="00212F9B" w:rsidRPr="00212F9B">
        <w:rPr>
          <w:rFonts w:hint="eastAsia"/>
        </w:rPr>
        <w:t>I</w:t>
      </w:r>
      <w:r w:rsidR="00212F9B" w:rsidRPr="00212F9B">
        <w:t>E</w:t>
      </w:r>
      <w:r w:rsidR="00212F9B" w:rsidRPr="00212F9B">
        <w:rPr>
          <w:rFonts w:hint="eastAsia"/>
        </w:rPr>
        <w:t>打开</w:t>
      </w:r>
      <w:r w:rsidR="00212F9B" w:rsidRPr="00212F9B">
        <w:rPr>
          <w:rFonts w:hint="eastAsia"/>
        </w:rPr>
        <w:t>H</w:t>
      </w:r>
      <w:r w:rsidR="00212F9B" w:rsidRPr="00212F9B">
        <w:t>TML</w:t>
      </w:r>
      <w:r w:rsidR="00212F9B" w:rsidRPr="00212F9B">
        <w:rPr>
          <w:rFonts w:hint="eastAsia"/>
        </w:rPr>
        <w:t>文件时可能会出现无法下载的问题，建议</w:t>
      </w:r>
      <w:proofErr w:type="gramStart"/>
      <w:r w:rsidR="00212F9B" w:rsidRPr="00212F9B">
        <w:rPr>
          <w:rFonts w:hint="eastAsia"/>
        </w:rPr>
        <w:t>用谷歌浏览器</w:t>
      </w:r>
      <w:proofErr w:type="gramEnd"/>
      <w:r w:rsidR="00212F9B" w:rsidRPr="00212F9B">
        <w:rPr>
          <w:rFonts w:hint="eastAsia"/>
        </w:rPr>
        <w:t>完成）</w:t>
      </w:r>
      <w:r>
        <w:rPr>
          <w:rFonts w:hint="eastAsia"/>
        </w:rPr>
        <w:t>，</w:t>
      </w:r>
      <w:r>
        <w:t>下载</w:t>
      </w:r>
      <w:r w:rsidRPr="00D354FF">
        <w:t>chart_config.json</w:t>
      </w:r>
      <w:r>
        <w:t xml:space="preserve"> </w:t>
      </w:r>
      <w:r>
        <w:t>文件</w:t>
      </w:r>
      <w:r>
        <w:rPr>
          <w:rFonts w:hint="eastAsia"/>
        </w:rPr>
        <w:t>，</w:t>
      </w:r>
      <w:r>
        <w:t>然后把该文件复制粘贴到</w:t>
      </w:r>
      <w:r w:rsidR="007F3356">
        <w:rPr>
          <w:rFonts w:hint="eastAsia"/>
        </w:rPr>
        <w:t>桌面</w:t>
      </w:r>
      <w:r>
        <w:rPr>
          <w:rFonts w:hint="eastAsia"/>
        </w:rPr>
        <w:t>，通过以下命令，生成新的</w:t>
      </w:r>
      <w:r w:rsidRPr="00D354FF">
        <w:t>my_visualization.html</w:t>
      </w:r>
      <w:r>
        <w:rPr>
          <w:rFonts w:hint="eastAsia"/>
        </w:rPr>
        <w:t>文件：</w:t>
      </w:r>
    </w:p>
    <w:tbl>
      <w:tblPr>
        <w:tblStyle w:val="Table"/>
        <w:tblpPr w:leftFromText="180" w:rightFromText="180" w:vertAnchor="text" w:horzAnchor="margin" w:tblpXSpec="right" w:tblpY="-71"/>
        <w:tblW w:w="0" w:type="auto"/>
        <w:tblInd w:w="0" w:type="dxa"/>
        <w:tblLook w:val="04A0" w:firstRow="1" w:lastRow="0" w:firstColumn="1" w:lastColumn="0" w:noHBand="0" w:noVBand="1"/>
      </w:tblPr>
      <w:tblGrid>
        <w:gridCol w:w="8586"/>
      </w:tblGrid>
      <w:tr w:rsidR="00217F6B" w14:paraId="15B22E3A" w14:textId="77777777" w:rsidTr="00311580">
        <w:trPr>
          <w:cnfStyle w:val="100000000000" w:firstRow="1" w:lastRow="0" w:firstColumn="0" w:lastColumn="0" w:oddVBand="0" w:evenVBand="0" w:oddHBand="0" w:evenHBand="0" w:firstRowFirstColumn="0" w:firstRowLastColumn="0" w:lastRowFirstColumn="0" w:lastRowLastColumn="0"/>
        </w:trPr>
        <w:tc>
          <w:tcPr>
            <w:tcW w:w="8586" w:type="dxa"/>
          </w:tcPr>
          <w:p w14:paraId="59EDDFDE" w14:textId="4ACD40BA" w:rsidR="00217F6B" w:rsidRPr="008D39A4" w:rsidRDefault="007F3356" w:rsidP="00E80134">
            <w:pPr>
              <w:pStyle w:val="2f2"/>
              <w:ind w:left="0"/>
              <w:rPr>
                <w:lang w:eastAsia="zh-CN"/>
              </w:rPr>
            </w:pPr>
            <w:r w:rsidRPr="00D354FF">
              <w:rPr>
                <w:lang w:eastAsia="zh-CN"/>
              </w:rPr>
              <w:t>Page.save_resize_html(</w:t>
            </w:r>
            <w:r w:rsidRPr="005E71D0">
              <w:rPr>
                <w:lang w:eastAsia="zh-CN"/>
              </w:rPr>
              <w:t>os.path.</w:t>
            </w:r>
            <w:r>
              <w:rPr>
                <w:lang w:eastAsia="zh-CN"/>
              </w:rPr>
              <w:t>join(</w:t>
            </w:r>
            <w:r w:rsidR="00426D4F" w:rsidRPr="00426D4F">
              <w:rPr>
                <w:lang w:eastAsia="zh-CN"/>
              </w:rPr>
              <w:t xml:space="preserve"> os.path.expanduser('~')</w:t>
            </w:r>
            <w:r>
              <w:rPr>
                <w:lang w:eastAsia="zh-CN"/>
              </w:rPr>
              <w:t>,'Desktop','</w:t>
            </w:r>
            <w:r w:rsidR="00E80134" w:rsidRPr="00E80134">
              <w:rPr>
                <w:lang w:eastAsia="zh-CN"/>
              </w:rPr>
              <w:t>page_new</w:t>
            </w:r>
            <w:r>
              <w:rPr>
                <w:lang w:eastAsia="zh-CN"/>
              </w:rPr>
              <w:t>.html')</w:t>
            </w:r>
            <w:r w:rsidRPr="00D354FF">
              <w:rPr>
                <w:lang w:eastAsia="zh-CN"/>
              </w:rPr>
              <w:t>, cfg_file=</w:t>
            </w:r>
            <w:r w:rsidRPr="005E71D0">
              <w:rPr>
                <w:lang w:eastAsia="zh-CN"/>
              </w:rPr>
              <w:t xml:space="preserve"> os.path.</w:t>
            </w:r>
            <w:r>
              <w:rPr>
                <w:lang w:eastAsia="zh-CN"/>
              </w:rPr>
              <w:t>join(</w:t>
            </w:r>
            <w:r w:rsidR="00426D4F" w:rsidRPr="00426D4F">
              <w:rPr>
                <w:lang w:eastAsia="zh-CN"/>
              </w:rPr>
              <w:t xml:space="preserve"> os.path.expanduser('~')</w:t>
            </w:r>
            <w:r>
              <w:rPr>
                <w:lang w:eastAsia="zh-CN"/>
              </w:rPr>
              <w:t>,'Desktop','</w:t>
            </w:r>
            <w:r w:rsidRPr="00D354FF">
              <w:rPr>
                <w:lang w:eastAsia="zh-CN"/>
              </w:rPr>
              <w:t>chart_config.json</w:t>
            </w:r>
            <w:r>
              <w:rPr>
                <w:lang w:eastAsia="zh-CN"/>
              </w:rPr>
              <w:t>')</w:t>
            </w:r>
            <w:r w:rsidRPr="00D354FF">
              <w:rPr>
                <w:lang w:eastAsia="zh-CN"/>
              </w:rPr>
              <w:t>, dest=</w:t>
            </w:r>
            <w:r w:rsidRPr="005E71D0">
              <w:rPr>
                <w:lang w:eastAsia="zh-CN"/>
              </w:rPr>
              <w:t xml:space="preserve"> </w:t>
            </w:r>
            <w:r w:rsidR="000E2548">
              <w:t xml:space="preserve"> </w:t>
            </w:r>
            <w:r w:rsidR="000E2548" w:rsidRPr="000E2548">
              <w:rPr>
                <w:lang w:eastAsia="zh-CN"/>
              </w:rPr>
              <w:t>os.path.join( os.path.expanduser('~'),'Desktop','my_visualization.html'))</w:t>
            </w:r>
            <w:bookmarkStart w:id="36" w:name="_GoBack"/>
            <w:bookmarkEnd w:id="36"/>
          </w:p>
        </w:tc>
      </w:tr>
    </w:tbl>
    <w:p w14:paraId="1438E365" w14:textId="2917F480" w:rsidR="00297D78" w:rsidRDefault="00217F6B" w:rsidP="00311580">
      <w:pPr>
        <w:pStyle w:val="1e"/>
        <w:rPr>
          <w:rFonts w:hint="eastAsia"/>
        </w:rPr>
      </w:pPr>
      <w:r>
        <w:rPr>
          <w:rFonts w:hint="eastAsia"/>
        </w:rPr>
        <w:t>执行以上代码后，我们打开</w:t>
      </w:r>
      <w:r w:rsidRPr="00D354FF">
        <w:t>my_visualization.html</w:t>
      </w:r>
      <w:r>
        <w:t>文件</w:t>
      </w:r>
      <w:r w:rsidR="00750A28">
        <w:rPr>
          <w:rFonts w:hint="eastAsia"/>
        </w:rPr>
        <w:t>，</w:t>
      </w:r>
      <w:r w:rsidR="00750A28">
        <w:t>看到的就是已经布置好的可视化大屏了</w:t>
      </w:r>
      <w:r w:rsidR="00750A28">
        <w:rPr>
          <w:rFonts w:hint="eastAsia"/>
        </w:rPr>
        <w:t>：</w:t>
      </w:r>
    </w:p>
    <w:p w14:paraId="58FEC696" w14:textId="16852D7B" w:rsidR="00750A28" w:rsidRDefault="005643FD" w:rsidP="006533D2">
      <w:pPr>
        <w:pStyle w:val="1e"/>
        <w:jc w:val="center"/>
        <w:rPr>
          <w:rFonts w:hint="eastAsia"/>
        </w:rPr>
      </w:pPr>
      <w:r>
        <w:rPr>
          <w:rFonts w:hint="eastAsia"/>
          <w:noProof/>
        </w:rPr>
        <w:drawing>
          <wp:inline distT="0" distB="0" distL="0" distR="0" wp14:anchorId="0E2E84C1" wp14:editId="5CAAAE87">
            <wp:extent cx="3229408" cy="3328087"/>
            <wp:effectExtent l="0" t="0" r="952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EC1743.tmp"/>
                    <pic:cNvPicPr/>
                  </pic:nvPicPr>
                  <pic:blipFill>
                    <a:blip r:embed="rId34">
                      <a:extLst>
                        <a:ext uri="{28A0092B-C50C-407E-A947-70E740481C1C}">
                          <a14:useLocalDpi xmlns:a14="http://schemas.microsoft.com/office/drawing/2010/main" val="0"/>
                        </a:ext>
                      </a:extLst>
                    </a:blip>
                    <a:stretch>
                      <a:fillRect/>
                    </a:stretch>
                  </pic:blipFill>
                  <pic:spPr>
                    <a:xfrm>
                      <a:off x="0" y="0"/>
                      <a:ext cx="3234378" cy="3333209"/>
                    </a:xfrm>
                    <a:prstGeom prst="rect">
                      <a:avLst/>
                    </a:prstGeom>
                  </pic:spPr>
                </pic:pic>
              </a:graphicData>
            </a:graphic>
          </wp:inline>
        </w:drawing>
      </w:r>
    </w:p>
    <w:p w14:paraId="26E7049F" w14:textId="6E2751B9" w:rsidR="00750A28" w:rsidRDefault="00750A28" w:rsidP="00311580">
      <w:pPr>
        <w:pStyle w:val="1e"/>
        <w:rPr>
          <w:rFonts w:hint="eastAsia"/>
        </w:rPr>
      </w:pPr>
      <w:r>
        <w:rPr>
          <w:rFonts w:hint="eastAsia"/>
        </w:rPr>
        <w:lastRenderedPageBreak/>
        <w:t>当然，咱们每一名学员最后的</w:t>
      </w:r>
      <w:r>
        <w:rPr>
          <w:rFonts w:hint="eastAsia"/>
        </w:rPr>
        <w:t>H</w:t>
      </w:r>
      <w:r>
        <w:t>TML</w:t>
      </w:r>
      <w:r>
        <w:rPr>
          <w:rFonts w:hint="eastAsia"/>
        </w:rPr>
        <w:t>文件需要改个名，统一改成</w:t>
      </w:r>
      <w:r w:rsidRPr="00D354FF">
        <w:t>my_visualization</w:t>
      </w:r>
      <w:r>
        <w:t>_</w:t>
      </w:r>
      <w:r>
        <w:t>姓名</w:t>
      </w:r>
      <w:r w:rsidRPr="00D354FF">
        <w:t>.html</w:t>
      </w:r>
      <w:r>
        <w:rPr>
          <w:rFonts w:hint="eastAsia"/>
        </w:rPr>
        <w:t>，比如</w:t>
      </w:r>
      <w:r w:rsidRPr="00D354FF">
        <w:t>my_visualization</w:t>
      </w:r>
      <w:r>
        <w:t>_</w:t>
      </w:r>
      <w:r>
        <w:t>张三</w:t>
      </w:r>
      <w:r w:rsidRPr="00D354FF">
        <w:t>.html</w:t>
      </w:r>
      <w:r>
        <w:rPr>
          <w:rFonts w:hint="eastAsia"/>
        </w:rPr>
        <w:t>，方便老师为大家打分。</w:t>
      </w:r>
    </w:p>
    <w:p w14:paraId="6EDD9036" w14:textId="6198EC9B" w:rsidR="00750A28" w:rsidRDefault="00750A28" w:rsidP="00311580">
      <w:pPr>
        <w:pStyle w:val="1e"/>
        <w:rPr>
          <w:rFonts w:hint="eastAsia"/>
        </w:rPr>
      </w:pPr>
      <w:r>
        <w:t>至此</w:t>
      </w:r>
      <w:r>
        <w:rPr>
          <w:rFonts w:hint="eastAsia"/>
        </w:rPr>
        <w:t>，</w:t>
      </w:r>
      <w:r>
        <w:t>我们所有的实验内容都已完结</w:t>
      </w:r>
      <w:r>
        <w:rPr>
          <w:rFonts w:hint="eastAsia"/>
        </w:rPr>
        <w:t>。</w:t>
      </w:r>
      <w:r>
        <w:t>大家上传作业的时候</w:t>
      </w:r>
      <w:r>
        <w:rPr>
          <w:rFonts w:hint="eastAsia"/>
        </w:rPr>
        <w:t>，</w:t>
      </w:r>
      <w:r>
        <w:t>把可视化部分的代码</w:t>
      </w:r>
      <w:r>
        <w:rPr>
          <w:rFonts w:hint="eastAsia"/>
        </w:rPr>
        <w:t>（最好能在自主创新的部分加上批注，批注里写上自己创新时的想法。在</w:t>
      </w:r>
      <w:r>
        <w:rPr>
          <w:rFonts w:hint="eastAsia"/>
        </w:rPr>
        <w:t>Python</w:t>
      </w:r>
      <w:r>
        <w:rPr>
          <w:rFonts w:hint="eastAsia"/>
        </w:rPr>
        <w:t>中，批注用</w:t>
      </w:r>
      <w:r>
        <w:rPr>
          <w:rFonts w:hint="eastAsia"/>
        </w:rPr>
        <w:t>#</w:t>
      </w:r>
      <w:r>
        <w:rPr>
          <w:rFonts w:hint="eastAsia"/>
        </w:rPr>
        <w:t>键表示）复制粘贴到</w:t>
      </w:r>
      <w:r w:rsidR="00A053FF">
        <w:rPr>
          <w:rFonts w:hint="eastAsia"/>
        </w:rPr>
        <w:t>作业模板中</w:t>
      </w:r>
      <w:r>
        <w:rPr>
          <w:rFonts w:hint="eastAsia"/>
        </w:rPr>
        <w:t>，</w:t>
      </w:r>
      <w:r w:rsidR="00A42E4D">
        <w:rPr>
          <w:rFonts w:hint="eastAsia"/>
        </w:rPr>
        <w:t>再</w:t>
      </w:r>
      <w:r>
        <w:rPr>
          <w:rFonts w:hint="eastAsia"/>
        </w:rPr>
        <w:t>将最后生成</w:t>
      </w:r>
      <w:r>
        <w:t>的</w:t>
      </w:r>
      <w:r>
        <w:rPr>
          <w:rFonts w:hint="eastAsia"/>
        </w:rPr>
        <w:t>H</w:t>
      </w:r>
      <w:r>
        <w:t>TML</w:t>
      </w:r>
      <w:r>
        <w:rPr>
          <w:rFonts w:hint="eastAsia"/>
        </w:rPr>
        <w:t>文件</w:t>
      </w:r>
      <w:r w:rsidR="00137A76">
        <w:rPr>
          <w:rFonts w:hint="eastAsia"/>
        </w:rPr>
        <w:t>作为文件对象插入到该</w:t>
      </w:r>
      <w:r w:rsidR="00A42E4D">
        <w:rPr>
          <w:rFonts w:hint="eastAsia"/>
        </w:rPr>
        <w:t>word</w:t>
      </w:r>
      <w:r w:rsidR="00A42E4D">
        <w:rPr>
          <w:rFonts w:hint="eastAsia"/>
        </w:rPr>
        <w:t>文档</w:t>
      </w:r>
      <w:r w:rsidR="00137A76">
        <w:rPr>
          <w:rFonts w:hint="eastAsia"/>
        </w:rPr>
        <w:t>中，然后</w:t>
      </w:r>
      <w:r w:rsidR="00A42E4D">
        <w:rPr>
          <w:rFonts w:hint="eastAsia"/>
        </w:rPr>
        <w:t>将</w:t>
      </w:r>
      <w:r w:rsidR="00A42E4D">
        <w:rPr>
          <w:rFonts w:hint="eastAsia"/>
        </w:rPr>
        <w:t>word</w:t>
      </w:r>
      <w:r w:rsidR="00A42E4D">
        <w:rPr>
          <w:rFonts w:hint="eastAsia"/>
        </w:rPr>
        <w:t>文档</w:t>
      </w:r>
      <w:r>
        <w:rPr>
          <w:rFonts w:hint="eastAsia"/>
        </w:rPr>
        <w:t>上传到</w:t>
      </w:r>
      <w:r>
        <w:t>指定位置即可</w:t>
      </w:r>
      <w:r>
        <w:rPr>
          <w:rFonts w:hint="eastAsia"/>
        </w:rPr>
        <w:t>。</w:t>
      </w:r>
    </w:p>
    <w:p w14:paraId="006CA753" w14:textId="77777777" w:rsidR="00FA5ACB" w:rsidRDefault="00FA5ACB" w:rsidP="00FA5ACB">
      <w:pPr>
        <w:pStyle w:val="2"/>
        <w:numPr>
          <w:ilvl w:val="1"/>
          <w:numId w:val="4"/>
        </w:numPr>
        <w:rPr>
          <w:rFonts w:hint="eastAsia"/>
          <w:lang w:eastAsia="zh-CN"/>
        </w:rPr>
      </w:pPr>
      <w:bookmarkStart w:id="37" w:name="_Toc51603004"/>
      <w:bookmarkStart w:id="38" w:name="_Toc25184314"/>
      <w:r>
        <w:rPr>
          <w:rFonts w:hint="eastAsia"/>
          <w:lang w:eastAsia="zh-CN"/>
        </w:rPr>
        <w:t>创新指导</w:t>
      </w:r>
      <w:bookmarkEnd w:id="37"/>
    </w:p>
    <w:p w14:paraId="635BBB12" w14:textId="77777777" w:rsidR="00FA5ACB" w:rsidRDefault="00FA5ACB" w:rsidP="00FA5ACB">
      <w:pPr>
        <w:pStyle w:val="1e"/>
        <w:rPr>
          <w:rFonts w:hint="eastAsia"/>
        </w:rPr>
      </w:pPr>
      <w:r>
        <w:rPr>
          <w:rFonts w:hint="eastAsia"/>
        </w:rPr>
        <w:t>本手册只是简单介绍了如何利用</w:t>
      </w:r>
      <w:r>
        <w:rPr>
          <w:rFonts w:hint="eastAsia"/>
        </w:rPr>
        <w:t>Pyecharts</w:t>
      </w:r>
      <w:r>
        <w:rPr>
          <w:rFonts w:hint="eastAsia"/>
        </w:rPr>
        <w:t>搭建可视化大屏的基本操作，其中最有挑战性的部分就是下钻上卷的内容。但是各位同学在自主创新的时候，可以有非常非常多的突破点。比如页面的布局并不一定要和手册中所呈现的完全相同，而每位学员都可以多多加入一些定制化的内容。以下是几个显而易见的突破口：</w:t>
      </w:r>
    </w:p>
    <w:p w14:paraId="512489EA" w14:textId="77777777" w:rsidR="00FA5ACB" w:rsidRDefault="00FA5ACB" w:rsidP="00FA5ACB">
      <w:pPr>
        <w:pStyle w:val="1e"/>
        <w:ind w:leftChars="710" w:left="1420"/>
        <w:rPr>
          <w:rFonts w:hint="eastAsia"/>
        </w:rPr>
      </w:pPr>
      <w:r>
        <w:rPr>
          <w:rFonts w:hint="eastAsia"/>
        </w:rPr>
        <w:t>1</w:t>
      </w:r>
      <w:r>
        <w:t xml:space="preserve">. </w:t>
      </w:r>
      <w:r>
        <w:rPr>
          <w:rFonts w:hint="eastAsia"/>
        </w:rPr>
        <w:t>每张图表不一定非的是白底的，可以在一开始初始化每张图表的时候就修改对应的主题，比如指定</w:t>
      </w:r>
      <w:r w:rsidRPr="00892578">
        <w:t xml:space="preserve">bar = Bar( </w:t>
      </w:r>
      <w:r>
        <w:t>init_opts = opts.InitOpts(</w:t>
      </w:r>
      <w:r w:rsidRPr="00892578">
        <w:t>theme='dark') )</w:t>
      </w:r>
      <w:r>
        <w:rPr>
          <w:rFonts w:hint="eastAsia"/>
        </w:rPr>
        <w:t>，</w:t>
      </w:r>
      <w:r>
        <w:t>就可以把背景修改成黑色了</w:t>
      </w:r>
      <w:r>
        <w:rPr>
          <w:rFonts w:hint="eastAsia"/>
        </w:rPr>
        <w:t>。</w:t>
      </w:r>
    </w:p>
    <w:p w14:paraId="01CBBC4A" w14:textId="77777777" w:rsidR="00FA5ACB" w:rsidRDefault="00FA5ACB" w:rsidP="00FA5ACB">
      <w:pPr>
        <w:pStyle w:val="1e"/>
        <w:ind w:leftChars="710" w:left="1420"/>
        <w:rPr>
          <w:rFonts w:hint="eastAsia"/>
        </w:rPr>
      </w:pPr>
      <w:r>
        <w:rPr>
          <w:rFonts w:hint="eastAsia"/>
        </w:rPr>
        <w:t>2</w:t>
      </w:r>
      <w:r>
        <w:t xml:space="preserve">. </w:t>
      </w:r>
      <w:r>
        <w:rPr>
          <w:rFonts w:hint="eastAsia"/>
        </w:rPr>
        <w:t>两张</w:t>
      </w:r>
      <w:r>
        <w:t>柱状图的颜色都比较单一</w:t>
      </w:r>
      <w:r>
        <w:rPr>
          <w:rFonts w:hint="eastAsia"/>
        </w:rPr>
        <w:t>，</w:t>
      </w:r>
      <w:r>
        <w:t>是否可以尝试修改一下柱子的颜色</w:t>
      </w:r>
      <w:r>
        <w:rPr>
          <w:rFonts w:hint="eastAsia"/>
        </w:rPr>
        <w:t>？</w:t>
      </w:r>
    </w:p>
    <w:p w14:paraId="4F5DF084" w14:textId="75261E7A" w:rsidR="00CD5985" w:rsidRDefault="00CD5985" w:rsidP="00FA5ACB">
      <w:pPr>
        <w:pStyle w:val="1e"/>
        <w:ind w:leftChars="710" w:left="1420"/>
        <w:rPr>
          <w:rFonts w:hint="eastAsia"/>
        </w:rPr>
      </w:pPr>
      <w:r>
        <w:rPr>
          <w:rFonts w:hint="eastAsia"/>
        </w:rPr>
        <w:t>3</w:t>
      </w:r>
      <w:r>
        <w:t xml:space="preserve">. </w:t>
      </w:r>
      <w:r>
        <w:t>最后的下钻上卷过程中</w:t>
      </w:r>
      <w:r>
        <w:rPr>
          <w:rFonts w:hint="eastAsia"/>
        </w:rPr>
        <w:t>，</w:t>
      </w:r>
      <w:r>
        <w:t>省份排列</w:t>
      </w:r>
      <w:proofErr w:type="gramStart"/>
      <w:r>
        <w:t>是乱序的</w:t>
      </w:r>
      <w:proofErr w:type="gramEnd"/>
      <w:r>
        <w:rPr>
          <w:rFonts w:hint="eastAsia"/>
        </w:rPr>
        <w:t>，</w:t>
      </w:r>
      <w:r>
        <w:t>大家可以尝试一下</w:t>
      </w:r>
      <w:r>
        <w:rPr>
          <w:rFonts w:hint="eastAsia"/>
        </w:rPr>
        <w:t>，</w:t>
      </w:r>
      <w:r>
        <w:t>能否按照一定的顺序将省份进行排列呢</w:t>
      </w:r>
      <w:r>
        <w:rPr>
          <w:rFonts w:hint="eastAsia"/>
        </w:rPr>
        <w:t>？</w:t>
      </w:r>
    </w:p>
    <w:p w14:paraId="0003140A" w14:textId="77777777" w:rsidR="00FA5ACB" w:rsidRDefault="00FA5ACB" w:rsidP="00FA5ACB">
      <w:pPr>
        <w:pStyle w:val="1e"/>
        <w:ind w:leftChars="710" w:left="1420"/>
        <w:rPr>
          <w:rFonts w:hint="eastAsia"/>
        </w:rPr>
      </w:pPr>
      <w:r>
        <w:rPr>
          <w:rFonts w:hint="eastAsia"/>
        </w:rPr>
        <w:t>3</w:t>
      </w:r>
      <w:r>
        <w:t xml:space="preserve">. </w:t>
      </w:r>
      <w:r>
        <w:t>我们只呈现了四种图表类型</w:t>
      </w:r>
      <w:r>
        <w:rPr>
          <w:rFonts w:hint="eastAsia"/>
        </w:rPr>
        <w:t>，</w:t>
      </w:r>
      <w:r>
        <w:t>但是</w:t>
      </w:r>
      <w:r>
        <w:rPr>
          <w:rFonts w:hint="eastAsia"/>
        </w:rPr>
        <w:t>Pyecharts</w:t>
      </w:r>
      <w:r>
        <w:rPr>
          <w:rFonts w:hint="eastAsia"/>
        </w:rPr>
        <w:t>里有非常多不同种类的图表，比如</w:t>
      </w:r>
      <w:r>
        <w:rPr>
          <w:rFonts w:hint="eastAsia"/>
        </w:rPr>
        <w:t>B</w:t>
      </w:r>
      <w:r>
        <w:t>I</w:t>
      </w:r>
      <w:r>
        <w:t>里非常常用的漏斗图</w:t>
      </w:r>
      <w:r>
        <w:rPr>
          <w:rFonts w:hint="eastAsia"/>
        </w:rPr>
        <w:t>，</w:t>
      </w:r>
      <w:r>
        <w:t>大家都可以加入自己的定制化大屏搭建之中</w:t>
      </w:r>
      <w:r>
        <w:rPr>
          <w:rFonts w:hint="eastAsia"/>
        </w:rPr>
        <w:t>。</w:t>
      </w:r>
    </w:p>
    <w:p w14:paraId="11247D1C" w14:textId="77777777" w:rsidR="00FA5ACB" w:rsidRDefault="00FA5ACB" w:rsidP="00FA5ACB">
      <w:pPr>
        <w:pStyle w:val="1e"/>
        <w:ind w:leftChars="710" w:left="1420"/>
        <w:rPr>
          <w:rFonts w:hint="eastAsia"/>
        </w:rPr>
      </w:pPr>
      <w:r>
        <w:rPr>
          <w:rFonts w:hint="eastAsia"/>
        </w:rPr>
        <w:t>4</w:t>
      </w:r>
      <w:r>
        <w:t xml:space="preserve">. </w:t>
      </w:r>
      <w:r>
        <w:t>我们</w:t>
      </w:r>
      <w:r>
        <w:rPr>
          <w:rFonts w:hint="eastAsia"/>
        </w:rPr>
        <w:t>进行的数据分析其实比较简单，有兴趣的同学可以深入挖掘一下其他相关的经营数据，方便指导后续的经营决策，这才是</w:t>
      </w:r>
      <w:r>
        <w:rPr>
          <w:rFonts w:hint="eastAsia"/>
        </w:rPr>
        <w:t>B</w:t>
      </w:r>
      <w:r>
        <w:t>I</w:t>
      </w:r>
      <w:r>
        <w:t>的作用所在</w:t>
      </w:r>
      <w:r>
        <w:rPr>
          <w:rFonts w:hint="eastAsia"/>
        </w:rPr>
        <w:t>。</w:t>
      </w:r>
    </w:p>
    <w:p w14:paraId="3FE04B7F" w14:textId="77777777" w:rsidR="00FA5ACB" w:rsidRPr="00892578" w:rsidRDefault="00FA5ACB" w:rsidP="00FA5ACB">
      <w:pPr>
        <w:pStyle w:val="1e"/>
        <w:rPr>
          <w:rFonts w:hint="eastAsia"/>
        </w:rPr>
      </w:pPr>
      <w:r>
        <w:rPr>
          <w:rFonts w:hint="eastAsia"/>
        </w:rPr>
        <w:t>最后，本小节以及前面几个小节内所有的“创新指导小</w:t>
      </w:r>
      <w:r>
        <w:rPr>
          <w:rFonts w:hint="eastAsia"/>
        </w:rPr>
        <w:t>Tips</w:t>
      </w:r>
      <w:r>
        <w:rPr>
          <w:rFonts w:hint="eastAsia"/>
        </w:rPr>
        <w:t>”都只是抛砖引玉。</w:t>
      </w:r>
      <w:r>
        <w:t>期待能在最后看见同学们提出更多更有意思的创新点</w:t>
      </w:r>
      <w:r>
        <w:rPr>
          <w:rFonts w:hint="eastAsia"/>
        </w:rPr>
        <w:t>！</w:t>
      </w:r>
    </w:p>
    <w:p w14:paraId="5CA1A866" w14:textId="064C6462" w:rsidR="00C264F6" w:rsidRDefault="00C264F6" w:rsidP="00C264F6">
      <w:pPr>
        <w:pStyle w:val="2"/>
        <w:numPr>
          <w:ilvl w:val="1"/>
          <w:numId w:val="4"/>
        </w:numPr>
        <w:rPr>
          <w:rFonts w:hint="eastAsia"/>
        </w:rPr>
      </w:pPr>
      <w:bookmarkStart w:id="39" w:name="_Toc51603005"/>
      <w:r>
        <w:rPr>
          <w:rFonts w:hint="eastAsia"/>
        </w:rPr>
        <w:t>本章</w:t>
      </w:r>
      <w:r>
        <w:t>小结</w:t>
      </w:r>
      <w:bookmarkEnd w:id="38"/>
      <w:bookmarkEnd w:id="39"/>
    </w:p>
    <w:p w14:paraId="257F600A" w14:textId="6DA0EAB8" w:rsidR="00C264F6" w:rsidRDefault="00C264F6" w:rsidP="00C264F6">
      <w:pPr>
        <w:pStyle w:val="1e"/>
        <w:rPr>
          <w:rStyle w:val="1f"/>
          <w:rFonts w:ascii="FrutigerNext LT Light" w:hAnsi="FrutigerNext LT Light"/>
        </w:rPr>
      </w:pPr>
      <w:r>
        <w:rPr>
          <w:rFonts w:hint="eastAsia"/>
        </w:rPr>
        <w:t>本实验</w:t>
      </w:r>
      <w:r w:rsidR="00FA5ACB">
        <w:rPr>
          <w:rFonts w:hint="eastAsia"/>
        </w:rPr>
        <w:t>在前</w:t>
      </w:r>
      <w:r>
        <w:rPr>
          <w:rFonts w:hint="eastAsia"/>
        </w:rPr>
        <w:t>几个关卡</w:t>
      </w:r>
      <w:r w:rsidR="005E71D0">
        <w:rPr>
          <w:rFonts w:hint="eastAsia"/>
        </w:rPr>
        <w:t>的基础上，</w:t>
      </w:r>
      <w:r w:rsidR="00FA5ACB">
        <w:t>利用开源的</w:t>
      </w:r>
      <w:r w:rsidR="00FA5ACB">
        <w:rPr>
          <w:rFonts w:hint="eastAsia"/>
        </w:rPr>
        <w:t>Pyecharts</w:t>
      </w:r>
      <w:r w:rsidR="00FA5ACB">
        <w:rPr>
          <w:rFonts w:hint="eastAsia"/>
        </w:rPr>
        <w:t>工具包，实现了从数据分析到数据可视化的全部过程</w:t>
      </w:r>
      <w:r w:rsidRPr="009F1FC5">
        <w:rPr>
          <w:rStyle w:val="1f"/>
          <w:rFonts w:ascii="FrutigerNext LT Light" w:hAnsi="FrutigerNext LT Light"/>
        </w:rPr>
        <w:t>。</w:t>
      </w:r>
      <w:r w:rsidR="00FA5ACB">
        <w:rPr>
          <w:rStyle w:val="1f"/>
          <w:rFonts w:ascii="FrutigerNext LT Light" w:hAnsi="FrutigerNext LT Light"/>
        </w:rPr>
        <w:t>其中最富有挑战性的内容在于如何实现图表的下钻上卷</w:t>
      </w:r>
      <w:r w:rsidR="00FA5ACB">
        <w:rPr>
          <w:rStyle w:val="1f"/>
          <w:rFonts w:ascii="FrutigerNext LT Light" w:hAnsi="FrutigerNext LT Light" w:hint="eastAsia"/>
        </w:rPr>
        <w:t>。</w:t>
      </w:r>
      <w:r w:rsidR="00FA5ACB">
        <w:rPr>
          <w:rStyle w:val="1f"/>
          <w:rFonts w:ascii="FrutigerNext LT Light" w:hAnsi="FrutigerNext LT Light"/>
        </w:rPr>
        <w:t>但这一部分内容对于有</w:t>
      </w:r>
      <w:r w:rsidR="00FA5ACB">
        <w:rPr>
          <w:rStyle w:val="1f"/>
          <w:rFonts w:ascii="FrutigerNext LT Light" w:hAnsi="FrutigerNext LT Light" w:hint="eastAsia"/>
        </w:rPr>
        <w:t>J</w:t>
      </w:r>
      <w:r w:rsidR="00FA5ACB">
        <w:rPr>
          <w:rStyle w:val="1f"/>
          <w:rFonts w:ascii="FrutigerNext LT Light" w:hAnsi="FrutigerNext LT Light"/>
        </w:rPr>
        <w:t>S</w:t>
      </w:r>
      <w:r w:rsidR="00FA5ACB">
        <w:rPr>
          <w:rStyle w:val="1f"/>
          <w:rFonts w:ascii="FrutigerNext LT Light" w:hAnsi="FrutigerNext LT Light"/>
        </w:rPr>
        <w:t>编程基础的学员而言</w:t>
      </w:r>
      <w:r w:rsidR="00FA5ACB">
        <w:rPr>
          <w:rStyle w:val="1f"/>
          <w:rFonts w:ascii="FrutigerNext LT Light" w:hAnsi="FrutigerNext LT Light" w:hint="eastAsia"/>
        </w:rPr>
        <w:t>也</w:t>
      </w:r>
      <w:r w:rsidR="00FA5ACB">
        <w:rPr>
          <w:rStyle w:val="1f"/>
          <w:rFonts w:ascii="FrutigerNext LT Light" w:hAnsi="FrutigerNext LT Light"/>
        </w:rPr>
        <w:t>不算太难</w:t>
      </w:r>
      <w:r w:rsidR="00FA5ACB">
        <w:rPr>
          <w:rStyle w:val="1f"/>
          <w:rFonts w:ascii="FrutigerNext LT Light" w:hAnsi="FrutigerNext LT Light" w:hint="eastAsia"/>
        </w:rPr>
        <w:t>，</w:t>
      </w:r>
      <w:r w:rsidR="00FA5ACB">
        <w:rPr>
          <w:rStyle w:val="1f"/>
          <w:rFonts w:ascii="FrutigerNext LT Light" w:hAnsi="FrutigerNext LT Light"/>
        </w:rPr>
        <w:t>因此推荐学有余力的同学进一步深入探索</w:t>
      </w:r>
      <w:r w:rsidR="00FA5ACB">
        <w:rPr>
          <w:rStyle w:val="1f"/>
          <w:rFonts w:ascii="FrutigerNext LT Light" w:hAnsi="FrutigerNext LT Light" w:hint="eastAsia"/>
        </w:rPr>
        <w:t>，毕竟对于一名数据分析师而言，对数据可视化的钻研永远没有尽头。</w:t>
      </w:r>
    </w:p>
    <w:p w14:paraId="3778CE3D" w14:textId="0CC88E27" w:rsidR="00FB2C20" w:rsidRPr="00D71224" w:rsidRDefault="00FB2C20" w:rsidP="00311580">
      <w:pPr>
        <w:pStyle w:val="1e"/>
        <w:rPr>
          <w:rFonts w:hint="eastAsia"/>
        </w:rPr>
      </w:pPr>
    </w:p>
    <w:sectPr w:rsidR="00FB2C20" w:rsidRPr="00D71224" w:rsidSect="00033B54">
      <w:head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rgValue="AgA1AC4AaIg8aAdomJg="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1AC4AaIg8aA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1AC4AaIg8aAdomJg=" wne:acdName="acd13" wne:fciIndexBasedOn="0065"/>
    <wne:acd wne:argValue="AgA1AC4AaIg8aAdomJg=" wne:acdName="acd14" wne:fciIndexBasedOn="0065"/>
    <wne:acd wne:argValue="AgA1AC4AaIg8aAdomJg=" wne:acdName="acd15" wne:fciIndexBasedOn="0065"/>
    <wne:acd wne:argValue="AgA1AC4AaIg8aAdomJg=" wne:acdName="acd16" wne:fciIndexBasedOn="0065"/>
    <wne:acd wne:argValue="AgA1AC4AaIg8aAdomJg=" wne:acdName="acd17" wne:fciIndexBasedOn="0065"/>
    <wne:acd wne:argValue="AgA1AC4AaIg8aAdomJg=" wne:acdName="acd18" wne:fciIndexBasedOn="0065"/>
    <wne:acd wne:argValue="AgA1AC4AaIg8aAdomJg=" wne:acdName="acd19" wne:fciIndexBasedOn="0065"/>
    <wne:acd wne:argValue="AgA1AC4AaIg8aAdomJg=" wne:acdName="acd20" wne:fciIndexBasedOn="0065"/>
    <wne:acd wne:argValue="AgA1AC4AaIg8aAdomJg="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7DE01" w14:textId="77777777" w:rsidR="00AA717C" w:rsidRDefault="00AA717C" w:rsidP="00940D2A">
      <w:pPr>
        <w:spacing w:before="0" w:after="0" w:line="240" w:lineRule="auto"/>
      </w:pPr>
      <w:r>
        <w:separator/>
      </w:r>
    </w:p>
  </w:endnote>
  <w:endnote w:type="continuationSeparator" w:id="0">
    <w:p w14:paraId="3197E987" w14:textId="77777777" w:rsidR="00AA717C" w:rsidRDefault="00AA717C"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FrutigerNext LT Light">
    <w:altName w:val="Corbel"/>
    <w:charset w:val="00"/>
    <w:family w:val="swiss"/>
    <w:pitch w:val="variable"/>
    <w:sig w:usb0="00000001" w:usb1="4000204A" w:usb2="00000000" w:usb3="00000000" w:csb0="0000011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1DC08" w14:textId="77777777" w:rsidR="00AA717C" w:rsidRDefault="00AA717C" w:rsidP="00940D2A">
      <w:pPr>
        <w:spacing w:before="0" w:after="0" w:line="240" w:lineRule="auto"/>
      </w:pPr>
      <w:r>
        <w:separator/>
      </w:r>
    </w:p>
  </w:footnote>
  <w:footnote w:type="continuationSeparator" w:id="0">
    <w:p w14:paraId="3868D6E2" w14:textId="77777777" w:rsidR="00AA717C" w:rsidRDefault="00AA717C"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B12875" w:rsidRPr="00B3672F" w:rsidRDefault="00B12875" w:rsidP="00033B54">
    <w:pPr>
      <w:pStyle w:val="a6"/>
      <w:rPr>
        <w:rFonts w:ascii="HuaweiSans-Regular" w:eastAsia="方正兰亭黑简体" w:hAnsi="HuaweiSans-Regular" w:hint="eastAsia"/>
      </w:rPr>
    </w:pPr>
  </w:p>
  <w:p w14:paraId="6619D47F" w14:textId="77777777" w:rsidR="00B12875" w:rsidRPr="00B3672F" w:rsidRDefault="00B12875"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B12875" w:rsidRPr="00B3672F" w14:paraId="2FAC5D03" w14:textId="77777777" w:rsidTr="00854769">
      <w:trPr>
        <w:cantSplit/>
        <w:trHeight w:hRule="exact" w:val="738"/>
      </w:trPr>
      <w:tc>
        <w:tcPr>
          <w:tcW w:w="1134" w:type="dxa"/>
        </w:tcPr>
        <w:p w14:paraId="07F9ECB9" w14:textId="0621B518" w:rsidR="00B12875" w:rsidRPr="00B3672F" w:rsidRDefault="00B12875"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B12875" w:rsidRPr="00B3672F" w:rsidRDefault="00B12875" w:rsidP="00033B54">
          <w:pPr>
            <w:spacing w:before="120"/>
            <w:rPr>
              <w:rFonts w:ascii="HuaweiSans-Regular" w:eastAsia="方正兰亭黑简体" w:hAnsi="HuaweiSans-Regular" w:hint="eastAsia"/>
            </w:rPr>
          </w:pPr>
        </w:p>
      </w:tc>
      <w:tc>
        <w:tcPr>
          <w:tcW w:w="7371" w:type="dxa"/>
          <w:vAlign w:val="bottom"/>
        </w:tcPr>
        <w:p w14:paraId="541AEA52" w14:textId="2F9585A9" w:rsidR="00B12875" w:rsidRPr="00B3672F" w:rsidRDefault="00B12875" w:rsidP="00033B54">
          <w:pPr>
            <w:pStyle w:val="TableNote"/>
            <w:ind w:left="0"/>
            <w:jc w:val="center"/>
            <w:rPr>
              <w:rFonts w:ascii="HuaweiSans-Regular" w:eastAsia="方正兰亭黑简体" w:hAnsi="HuaweiSans-Regular" w:hint="eastAsia"/>
              <w:noProof/>
            </w:rPr>
          </w:pPr>
          <w:r w:rsidRPr="006533D2">
            <w:rPr>
              <w:rFonts w:ascii="HuaweiSans-Regular" w:eastAsia="方正兰亭黑简体" w:hAnsi="HuaweiSans-Regular" w:hint="eastAsia"/>
              <w:noProof/>
            </w:rPr>
            <w:t>基于</w:t>
          </w:r>
          <w:r w:rsidRPr="006533D2">
            <w:rPr>
              <w:rFonts w:ascii="HuaweiSans-Regular" w:eastAsia="方正兰亭黑简体" w:hAnsi="HuaweiSans-Regular"/>
              <w:noProof/>
            </w:rPr>
            <w:t>litemall</w:t>
          </w:r>
          <w:r w:rsidRPr="006533D2">
            <w:rPr>
              <w:rFonts w:ascii="HuaweiSans-Regular" w:eastAsia="方正兰亭黑简体" w:hAnsi="HuaweiSans-Regular"/>
              <w:noProof/>
            </w:rPr>
            <w:t>的经营决策分析可视化体现</w:t>
          </w:r>
        </w:p>
      </w:tc>
      <w:tc>
        <w:tcPr>
          <w:tcW w:w="1134" w:type="dxa"/>
          <w:vAlign w:val="bottom"/>
        </w:tcPr>
        <w:p w14:paraId="279C3BBC" w14:textId="1A924E70" w:rsidR="00B12875" w:rsidRPr="00B3672F" w:rsidRDefault="00B12875"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E80134">
            <w:rPr>
              <w:rFonts w:ascii="HuaweiSans-Regular" w:eastAsia="方正兰亭黑简体" w:hAnsi="HuaweiSans-Regular" w:hint="eastAsia"/>
              <w:noProof/>
            </w:rPr>
            <w:t>38</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B12875" w:rsidRPr="00B3672F" w:rsidRDefault="00B12875" w:rsidP="00033B54">
    <w:pPr>
      <w:pStyle w:val="a6"/>
      <w:rPr>
        <w:rFonts w:ascii="HuaweiSans-Regular" w:eastAsia="方正兰亭黑简体" w:hAnsi="HuaweiSans-Regular" w:hint="eastAsia"/>
      </w:rPr>
    </w:pPr>
  </w:p>
  <w:p w14:paraId="76432B8F" w14:textId="77777777" w:rsidR="00B12875" w:rsidRPr="00B3672F" w:rsidRDefault="00B12875" w:rsidP="00033B54">
    <w:pPr>
      <w:pStyle w:val="a6"/>
      <w:rPr>
        <w:rFonts w:ascii="HuaweiSans-Regular" w:eastAsia="方正兰亭黑简体" w:hAnsi="HuaweiSans-Regular" w:hint="eastAsia"/>
      </w:rPr>
    </w:pPr>
  </w:p>
  <w:p w14:paraId="2CCE42D9" w14:textId="77777777" w:rsidR="00B12875" w:rsidRPr="00B3672F" w:rsidRDefault="00B12875">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CFCA27BC"/>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8DD3846"/>
    <w:multiLevelType w:val="hybridMultilevel"/>
    <w:tmpl w:val="DA30DD30"/>
    <w:lvl w:ilvl="0" w:tplc="BFFCBD68">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9D93C46"/>
    <w:multiLevelType w:val="hybridMultilevel"/>
    <w:tmpl w:val="83F4CF9A"/>
    <w:lvl w:ilvl="0" w:tplc="8F0AE98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BE93E00"/>
    <w:multiLevelType w:val="hybridMultilevel"/>
    <w:tmpl w:val="823A73C0"/>
    <w:lvl w:ilvl="0" w:tplc="9C5874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ED93052"/>
    <w:multiLevelType w:val="hybridMultilevel"/>
    <w:tmpl w:val="E54891E0"/>
    <w:lvl w:ilvl="0" w:tplc="290AF0AE">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7"/>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2"/>
  </w:num>
  <w:num w:numId="14">
    <w:abstractNumId w:val="3"/>
  </w:num>
  <w:num w:numId="15">
    <w:abstractNumId w:val="16"/>
  </w:num>
  <w:num w:numId="16">
    <w:abstractNumId w:val="15"/>
  </w:num>
  <w:num w:numId="17">
    <w:abstractNumId w:val="6"/>
  </w:num>
  <w:num w:numId="18">
    <w:abstractNumId w:val="13"/>
  </w:num>
  <w:num w:numId="19">
    <w:abstractNumId w:val="10"/>
  </w:num>
  <w:num w:numId="20">
    <w:abstractNumId w:val="18"/>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2EB"/>
    <w:rsid w:val="00017C40"/>
    <w:rsid w:val="000210D2"/>
    <w:rsid w:val="0002214D"/>
    <w:rsid w:val="0002276F"/>
    <w:rsid w:val="00024836"/>
    <w:rsid w:val="0002558E"/>
    <w:rsid w:val="00027F46"/>
    <w:rsid w:val="00030293"/>
    <w:rsid w:val="000321CB"/>
    <w:rsid w:val="00033243"/>
    <w:rsid w:val="00033B54"/>
    <w:rsid w:val="00033F84"/>
    <w:rsid w:val="00035E70"/>
    <w:rsid w:val="000375E9"/>
    <w:rsid w:val="00041545"/>
    <w:rsid w:val="00041907"/>
    <w:rsid w:val="00043B1A"/>
    <w:rsid w:val="000502C1"/>
    <w:rsid w:val="00050311"/>
    <w:rsid w:val="000504DB"/>
    <w:rsid w:val="00050652"/>
    <w:rsid w:val="0005157D"/>
    <w:rsid w:val="00051A7C"/>
    <w:rsid w:val="00051CA2"/>
    <w:rsid w:val="00052608"/>
    <w:rsid w:val="0005287F"/>
    <w:rsid w:val="000535E5"/>
    <w:rsid w:val="00054DE4"/>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2FE"/>
    <w:rsid w:val="000E16AA"/>
    <w:rsid w:val="000E2548"/>
    <w:rsid w:val="000E3396"/>
    <w:rsid w:val="000E3FA8"/>
    <w:rsid w:val="000E48ED"/>
    <w:rsid w:val="000E5B3B"/>
    <w:rsid w:val="000F21A1"/>
    <w:rsid w:val="000F269A"/>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5C8E"/>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BE9"/>
    <w:rsid w:val="00135C53"/>
    <w:rsid w:val="00137A76"/>
    <w:rsid w:val="00141351"/>
    <w:rsid w:val="0014145E"/>
    <w:rsid w:val="0014154F"/>
    <w:rsid w:val="00142926"/>
    <w:rsid w:val="00142F34"/>
    <w:rsid w:val="0014332B"/>
    <w:rsid w:val="0014385B"/>
    <w:rsid w:val="0014498F"/>
    <w:rsid w:val="001453BD"/>
    <w:rsid w:val="001454CD"/>
    <w:rsid w:val="001454D1"/>
    <w:rsid w:val="00145A38"/>
    <w:rsid w:val="00150660"/>
    <w:rsid w:val="00150967"/>
    <w:rsid w:val="001544F1"/>
    <w:rsid w:val="00154ACF"/>
    <w:rsid w:val="00156F51"/>
    <w:rsid w:val="00160729"/>
    <w:rsid w:val="00161BC3"/>
    <w:rsid w:val="00163D02"/>
    <w:rsid w:val="001656F8"/>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EF"/>
    <w:rsid w:val="00190A41"/>
    <w:rsid w:val="00191323"/>
    <w:rsid w:val="00191D15"/>
    <w:rsid w:val="001921A9"/>
    <w:rsid w:val="001964B5"/>
    <w:rsid w:val="00196C9F"/>
    <w:rsid w:val="001971E6"/>
    <w:rsid w:val="00197385"/>
    <w:rsid w:val="001A14C4"/>
    <w:rsid w:val="001A24AF"/>
    <w:rsid w:val="001A3936"/>
    <w:rsid w:val="001A42A4"/>
    <w:rsid w:val="001A7817"/>
    <w:rsid w:val="001B0FF2"/>
    <w:rsid w:val="001B18BF"/>
    <w:rsid w:val="001B20C3"/>
    <w:rsid w:val="001B38FF"/>
    <w:rsid w:val="001B3964"/>
    <w:rsid w:val="001B3B2E"/>
    <w:rsid w:val="001B4094"/>
    <w:rsid w:val="001B453C"/>
    <w:rsid w:val="001B4737"/>
    <w:rsid w:val="001B5D02"/>
    <w:rsid w:val="001B6FAC"/>
    <w:rsid w:val="001B70B6"/>
    <w:rsid w:val="001C0851"/>
    <w:rsid w:val="001C09C2"/>
    <w:rsid w:val="001C0E12"/>
    <w:rsid w:val="001C0F7A"/>
    <w:rsid w:val="001C3D41"/>
    <w:rsid w:val="001C3F12"/>
    <w:rsid w:val="001C4487"/>
    <w:rsid w:val="001C55EA"/>
    <w:rsid w:val="001D001D"/>
    <w:rsid w:val="001D0149"/>
    <w:rsid w:val="001D0278"/>
    <w:rsid w:val="001D18DC"/>
    <w:rsid w:val="001D669F"/>
    <w:rsid w:val="001D6842"/>
    <w:rsid w:val="001D7530"/>
    <w:rsid w:val="001D7DDA"/>
    <w:rsid w:val="001E30B9"/>
    <w:rsid w:val="001E382D"/>
    <w:rsid w:val="001E426A"/>
    <w:rsid w:val="001E5B72"/>
    <w:rsid w:val="001E6211"/>
    <w:rsid w:val="001E6ABB"/>
    <w:rsid w:val="001E71BD"/>
    <w:rsid w:val="001F1D00"/>
    <w:rsid w:val="001F3661"/>
    <w:rsid w:val="001F54BE"/>
    <w:rsid w:val="002004D8"/>
    <w:rsid w:val="00200836"/>
    <w:rsid w:val="002009C4"/>
    <w:rsid w:val="0020153C"/>
    <w:rsid w:val="00203E5B"/>
    <w:rsid w:val="002044DD"/>
    <w:rsid w:val="002067BE"/>
    <w:rsid w:val="00210AA0"/>
    <w:rsid w:val="002116A0"/>
    <w:rsid w:val="0021235C"/>
    <w:rsid w:val="00212F9B"/>
    <w:rsid w:val="002134C0"/>
    <w:rsid w:val="0021362D"/>
    <w:rsid w:val="00213E96"/>
    <w:rsid w:val="002148FC"/>
    <w:rsid w:val="00215F94"/>
    <w:rsid w:val="0021623B"/>
    <w:rsid w:val="00216D88"/>
    <w:rsid w:val="00217D84"/>
    <w:rsid w:val="00217F6B"/>
    <w:rsid w:val="00220C70"/>
    <w:rsid w:val="002213B8"/>
    <w:rsid w:val="002226E2"/>
    <w:rsid w:val="002245F2"/>
    <w:rsid w:val="002247BC"/>
    <w:rsid w:val="00225DA0"/>
    <w:rsid w:val="00231021"/>
    <w:rsid w:val="002315E3"/>
    <w:rsid w:val="0023220D"/>
    <w:rsid w:val="00232D1D"/>
    <w:rsid w:val="00234CC4"/>
    <w:rsid w:val="002352DE"/>
    <w:rsid w:val="00236A73"/>
    <w:rsid w:val="0023737E"/>
    <w:rsid w:val="002375BA"/>
    <w:rsid w:val="002376A5"/>
    <w:rsid w:val="00242D9E"/>
    <w:rsid w:val="00244EA6"/>
    <w:rsid w:val="002457D8"/>
    <w:rsid w:val="002461C9"/>
    <w:rsid w:val="00246E3D"/>
    <w:rsid w:val="002512A2"/>
    <w:rsid w:val="00251FCE"/>
    <w:rsid w:val="00252BA2"/>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C8"/>
    <w:rsid w:val="002819BC"/>
    <w:rsid w:val="00282C8C"/>
    <w:rsid w:val="00284CBB"/>
    <w:rsid w:val="002867B5"/>
    <w:rsid w:val="002867C1"/>
    <w:rsid w:val="002872DC"/>
    <w:rsid w:val="00287854"/>
    <w:rsid w:val="00287B6B"/>
    <w:rsid w:val="00287E2E"/>
    <w:rsid w:val="0029076F"/>
    <w:rsid w:val="002907EC"/>
    <w:rsid w:val="00292365"/>
    <w:rsid w:val="002935E0"/>
    <w:rsid w:val="00294C23"/>
    <w:rsid w:val="00296E4D"/>
    <w:rsid w:val="002978F8"/>
    <w:rsid w:val="00297AEF"/>
    <w:rsid w:val="00297D78"/>
    <w:rsid w:val="002A09D3"/>
    <w:rsid w:val="002A1B3F"/>
    <w:rsid w:val="002A2995"/>
    <w:rsid w:val="002A2E79"/>
    <w:rsid w:val="002A2F8F"/>
    <w:rsid w:val="002A33AF"/>
    <w:rsid w:val="002A39A2"/>
    <w:rsid w:val="002A3B1A"/>
    <w:rsid w:val="002A3DA0"/>
    <w:rsid w:val="002A486C"/>
    <w:rsid w:val="002A571E"/>
    <w:rsid w:val="002A5DEE"/>
    <w:rsid w:val="002A7E08"/>
    <w:rsid w:val="002B0014"/>
    <w:rsid w:val="002B12E7"/>
    <w:rsid w:val="002B3A45"/>
    <w:rsid w:val="002B479B"/>
    <w:rsid w:val="002B5115"/>
    <w:rsid w:val="002B5643"/>
    <w:rsid w:val="002B6481"/>
    <w:rsid w:val="002B6979"/>
    <w:rsid w:val="002C0294"/>
    <w:rsid w:val="002C0543"/>
    <w:rsid w:val="002C13CF"/>
    <w:rsid w:val="002C189D"/>
    <w:rsid w:val="002C1DB5"/>
    <w:rsid w:val="002C22D4"/>
    <w:rsid w:val="002C2318"/>
    <w:rsid w:val="002C2323"/>
    <w:rsid w:val="002C2A15"/>
    <w:rsid w:val="002C3278"/>
    <w:rsid w:val="002C3365"/>
    <w:rsid w:val="002C48D7"/>
    <w:rsid w:val="002C5BEE"/>
    <w:rsid w:val="002C5EE9"/>
    <w:rsid w:val="002C6505"/>
    <w:rsid w:val="002D10F5"/>
    <w:rsid w:val="002D152D"/>
    <w:rsid w:val="002D1728"/>
    <w:rsid w:val="002D489E"/>
    <w:rsid w:val="002D5BF8"/>
    <w:rsid w:val="002D6C54"/>
    <w:rsid w:val="002E0191"/>
    <w:rsid w:val="002E263C"/>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1580"/>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4B9E"/>
    <w:rsid w:val="003372EA"/>
    <w:rsid w:val="00337A16"/>
    <w:rsid w:val="00337B1D"/>
    <w:rsid w:val="00340C4B"/>
    <w:rsid w:val="00342110"/>
    <w:rsid w:val="003449B6"/>
    <w:rsid w:val="00345758"/>
    <w:rsid w:val="00345CA8"/>
    <w:rsid w:val="003460BF"/>
    <w:rsid w:val="003461B0"/>
    <w:rsid w:val="0034741F"/>
    <w:rsid w:val="00350893"/>
    <w:rsid w:val="00350A7D"/>
    <w:rsid w:val="0035171E"/>
    <w:rsid w:val="0035228E"/>
    <w:rsid w:val="00352F23"/>
    <w:rsid w:val="003539B9"/>
    <w:rsid w:val="00354F26"/>
    <w:rsid w:val="00355556"/>
    <w:rsid w:val="00355E15"/>
    <w:rsid w:val="003579F6"/>
    <w:rsid w:val="00360713"/>
    <w:rsid w:val="003610EF"/>
    <w:rsid w:val="00361792"/>
    <w:rsid w:val="00361F14"/>
    <w:rsid w:val="00362546"/>
    <w:rsid w:val="003629CB"/>
    <w:rsid w:val="00362BAD"/>
    <w:rsid w:val="00362ECF"/>
    <w:rsid w:val="0036631D"/>
    <w:rsid w:val="00366E4B"/>
    <w:rsid w:val="00370DC3"/>
    <w:rsid w:val="00371812"/>
    <w:rsid w:val="00373B2C"/>
    <w:rsid w:val="00375EAD"/>
    <w:rsid w:val="00382427"/>
    <w:rsid w:val="00382B8B"/>
    <w:rsid w:val="00382C74"/>
    <w:rsid w:val="00383C67"/>
    <w:rsid w:val="00384F48"/>
    <w:rsid w:val="003860AA"/>
    <w:rsid w:val="0038612C"/>
    <w:rsid w:val="00386230"/>
    <w:rsid w:val="0038624B"/>
    <w:rsid w:val="00390D3B"/>
    <w:rsid w:val="00391A56"/>
    <w:rsid w:val="003925C2"/>
    <w:rsid w:val="00392E57"/>
    <w:rsid w:val="003938C4"/>
    <w:rsid w:val="003944FC"/>
    <w:rsid w:val="003959B9"/>
    <w:rsid w:val="00395E30"/>
    <w:rsid w:val="0039711D"/>
    <w:rsid w:val="003A104F"/>
    <w:rsid w:val="003A1581"/>
    <w:rsid w:val="003A27F5"/>
    <w:rsid w:val="003A3E26"/>
    <w:rsid w:val="003A3E7D"/>
    <w:rsid w:val="003A49B8"/>
    <w:rsid w:val="003A539B"/>
    <w:rsid w:val="003A5BE8"/>
    <w:rsid w:val="003A5FE1"/>
    <w:rsid w:val="003A7260"/>
    <w:rsid w:val="003A7C9C"/>
    <w:rsid w:val="003B0C21"/>
    <w:rsid w:val="003B1CDC"/>
    <w:rsid w:val="003B2089"/>
    <w:rsid w:val="003B22E9"/>
    <w:rsid w:val="003B2CEF"/>
    <w:rsid w:val="003B49A7"/>
    <w:rsid w:val="003B6F29"/>
    <w:rsid w:val="003B7D0B"/>
    <w:rsid w:val="003C08CB"/>
    <w:rsid w:val="003C1978"/>
    <w:rsid w:val="003C1E9E"/>
    <w:rsid w:val="003C2E2D"/>
    <w:rsid w:val="003C30C3"/>
    <w:rsid w:val="003C39E6"/>
    <w:rsid w:val="003C5BE1"/>
    <w:rsid w:val="003D1CF3"/>
    <w:rsid w:val="003D2573"/>
    <w:rsid w:val="003D2786"/>
    <w:rsid w:val="003E06CC"/>
    <w:rsid w:val="003E08CC"/>
    <w:rsid w:val="003E094E"/>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217"/>
    <w:rsid w:val="00400F61"/>
    <w:rsid w:val="00403032"/>
    <w:rsid w:val="0040332D"/>
    <w:rsid w:val="004040EF"/>
    <w:rsid w:val="004053CB"/>
    <w:rsid w:val="004067F6"/>
    <w:rsid w:val="0041039A"/>
    <w:rsid w:val="00411791"/>
    <w:rsid w:val="00413400"/>
    <w:rsid w:val="004136A5"/>
    <w:rsid w:val="0041409F"/>
    <w:rsid w:val="00416E2E"/>
    <w:rsid w:val="00417DC1"/>
    <w:rsid w:val="00420086"/>
    <w:rsid w:val="00420B72"/>
    <w:rsid w:val="00422748"/>
    <w:rsid w:val="00426D4F"/>
    <w:rsid w:val="0042759D"/>
    <w:rsid w:val="004278B5"/>
    <w:rsid w:val="004300F4"/>
    <w:rsid w:val="004314CE"/>
    <w:rsid w:val="004346AD"/>
    <w:rsid w:val="004356EB"/>
    <w:rsid w:val="00435FAE"/>
    <w:rsid w:val="0043602D"/>
    <w:rsid w:val="0043675F"/>
    <w:rsid w:val="00436804"/>
    <w:rsid w:val="00436B92"/>
    <w:rsid w:val="00440AA8"/>
    <w:rsid w:val="00440BDC"/>
    <w:rsid w:val="00441D72"/>
    <w:rsid w:val="00443CF4"/>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821F6"/>
    <w:rsid w:val="00482BE2"/>
    <w:rsid w:val="004832FC"/>
    <w:rsid w:val="0048347D"/>
    <w:rsid w:val="00483F9A"/>
    <w:rsid w:val="004844D0"/>
    <w:rsid w:val="00486E75"/>
    <w:rsid w:val="00487A1C"/>
    <w:rsid w:val="00487E35"/>
    <w:rsid w:val="00490EDD"/>
    <w:rsid w:val="004912C5"/>
    <w:rsid w:val="00491A2E"/>
    <w:rsid w:val="004933CE"/>
    <w:rsid w:val="004957AB"/>
    <w:rsid w:val="00496A84"/>
    <w:rsid w:val="00496E4C"/>
    <w:rsid w:val="00497F73"/>
    <w:rsid w:val="004A1B4E"/>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2A89"/>
    <w:rsid w:val="004C41B3"/>
    <w:rsid w:val="004C5049"/>
    <w:rsid w:val="004C7563"/>
    <w:rsid w:val="004D2AC9"/>
    <w:rsid w:val="004D2AE8"/>
    <w:rsid w:val="004D2C13"/>
    <w:rsid w:val="004D3794"/>
    <w:rsid w:val="004D3939"/>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5A3"/>
    <w:rsid w:val="004F697C"/>
    <w:rsid w:val="004F6CED"/>
    <w:rsid w:val="005016A8"/>
    <w:rsid w:val="00501B07"/>
    <w:rsid w:val="00501EA8"/>
    <w:rsid w:val="00503848"/>
    <w:rsid w:val="00503D14"/>
    <w:rsid w:val="00504B55"/>
    <w:rsid w:val="0050614A"/>
    <w:rsid w:val="00507E2A"/>
    <w:rsid w:val="005135D9"/>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2748"/>
    <w:rsid w:val="00542C1F"/>
    <w:rsid w:val="00543953"/>
    <w:rsid w:val="00543A76"/>
    <w:rsid w:val="00543FDE"/>
    <w:rsid w:val="00545A3D"/>
    <w:rsid w:val="005476F7"/>
    <w:rsid w:val="00547873"/>
    <w:rsid w:val="0055520C"/>
    <w:rsid w:val="0055595D"/>
    <w:rsid w:val="00556DB2"/>
    <w:rsid w:val="005578B6"/>
    <w:rsid w:val="005607FC"/>
    <w:rsid w:val="00562E3E"/>
    <w:rsid w:val="00563999"/>
    <w:rsid w:val="005643FD"/>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53EE"/>
    <w:rsid w:val="005E71D0"/>
    <w:rsid w:val="005F10B1"/>
    <w:rsid w:val="005F26D0"/>
    <w:rsid w:val="005F2A85"/>
    <w:rsid w:val="005F4D89"/>
    <w:rsid w:val="005F5536"/>
    <w:rsid w:val="00600FA3"/>
    <w:rsid w:val="0060106F"/>
    <w:rsid w:val="006014A4"/>
    <w:rsid w:val="00602B73"/>
    <w:rsid w:val="00606353"/>
    <w:rsid w:val="006072A9"/>
    <w:rsid w:val="00607A81"/>
    <w:rsid w:val="00610C3F"/>
    <w:rsid w:val="006120E1"/>
    <w:rsid w:val="006137CA"/>
    <w:rsid w:val="00613D31"/>
    <w:rsid w:val="00614715"/>
    <w:rsid w:val="006163DF"/>
    <w:rsid w:val="006174FF"/>
    <w:rsid w:val="0061787C"/>
    <w:rsid w:val="00620B4A"/>
    <w:rsid w:val="00621B0C"/>
    <w:rsid w:val="00621FE8"/>
    <w:rsid w:val="00622AD7"/>
    <w:rsid w:val="00622F7B"/>
    <w:rsid w:val="00623396"/>
    <w:rsid w:val="00624977"/>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521BE"/>
    <w:rsid w:val="00652A23"/>
    <w:rsid w:val="00652FDB"/>
    <w:rsid w:val="006533D2"/>
    <w:rsid w:val="006548B2"/>
    <w:rsid w:val="00655365"/>
    <w:rsid w:val="00656D35"/>
    <w:rsid w:val="00656DFB"/>
    <w:rsid w:val="006611CD"/>
    <w:rsid w:val="00661235"/>
    <w:rsid w:val="00662E2B"/>
    <w:rsid w:val="006646A8"/>
    <w:rsid w:val="00664A00"/>
    <w:rsid w:val="006651F6"/>
    <w:rsid w:val="00665B0E"/>
    <w:rsid w:val="00672951"/>
    <w:rsid w:val="00674A4C"/>
    <w:rsid w:val="006765F5"/>
    <w:rsid w:val="00676C2A"/>
    <w:rsid w:val="00680302"/>
    <w:rsid w:val="00680585"/>
    <w:rsid w:val="00680B76"/>
    <w:rsid w:val="00681061"/>
    <w:rsid w:val="006810B6"/>
    <w:rsid w:val="006815E9"/>
    <w:rsid w:val="00683953"/>
    <w:rsid w:val="0068422F"/>
    <w:rsid w:val="00691C48"/>
    <w:rsid w:val="00691CA6"/>
    <w:rsid w:val="00693453"/>
    <w:rsid w:val="0069554C"/>
    <w:rsid w:val="00695D19"/>
    <w:rsid w:val="00697D2C"/>
    <w:rsid w:val="006A144A"/>
    <w:rsid w:val="006A22A1"/>
    <w:rsid w:val="006A25D7"/>
    <w:rsid w:val="006A39FD"/>
    <w:rsid w:val="006A458E"/>
    <w:rsid w:val="006A685E"/>
    <w:rsid w:val="006A7AB4"/>
    <w:rsid w:val="006B1296"/>
    <w:rsid w:val="006B58EE"/>
    <w:rsid w:val="006B5E98"/>
    <w:rsid w:val="006B6A79"/>
    <w:rsid w:val="006C1E0B"/>
    <w:rsid w:val="006C413B"/>
    <w:rsid w:val="006C425F"/>
    <w:rsid w:val="006C4329"/>
    <w:rsid w:val="006C559F"/>
    <w:rsid w:val="006C65AA"/>
    <w:rsid w:val="006C756C"/>
    <w:rsid w:val="006D0B05"/>
    <w:rsid w:val="006D46A5"/>
    <w:rsid w:val="006D622A"/>
    <w:rsid w:val="006E0824"/>
    <w:rsid w:val="006E17E3"/>
    <w:rsid w:val="006E2DF2"/>
    <w:rsid w:val="006E2F9F"/>
    <w:rsid w:val="006E6A42"/>
    <w:rsid w:val="006E70B8"/>
    <w:rsid w:val="006F206B"/>
    <w:rsid w:val="006F23AF"/>
    <w:rsid w:val="006F2A6C"/>
    <w:rsid w:val="006F3081"/>
    <w:rsid w:val="006F30BD"/>
    <w:rsid w:val="006F4046"/>
    <w:rsid w:val="006F58F0"/>
    <w:rsid w:val="006F6B63"/>
    <w:rsid w:val="00700E62"/>
    <w:rsid w:val="007029D0"/>
    <w:rsid w:val="0070345E"/>
    <w:rsid w:val="0070376F"/>
    <w:rsid w:val="007042AA"/>
    <w:rsid w:val="007043C1"/>
    <w:rsid w:val="00704870"/>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9CF"/>
    <w:rsid w:val="00725F76"/>
    <w:rsid w:val="0072774E"/>
    <w:rsid w:val="00727A1A"/>
    <w:rsid w:val="0073084B"/>
    <w:rsid w:val="007308D9"/>
    <w:rsid w:val="007317BB"/>
    <w:rsid w:val="00731863"/>
    <w:rsid w:val="00731ADC"/>
    <w:rsid w:val="0073326B"/>
    <w:rsid w:val="00733628"/>
    <w:rsid w:val="00733BDB"/>
    <w:rsid w:val="0073530A"/>
    <w:rsid w:val="007362AB"/>
    <w:rsid w:val="007369BD"/>
    <w:rsid w:val="00737D63"/>
    <w:rsid w:val="00737E11"/>
    <w:rsid w:val="00737EF0"/>
    <w:rsid w:val="00742A75"/>
    <w:rsid w:val="00742D5E"/>
    <w:rsid w:val="0074365E"/>
    <w:rsid w:val="007455B8"/>
    <w:rsid w:val="0074627D"/>
    <w:rsid w:val="0074648A"/>
    <w:rsid w:val="007476D8"/>
    <w:rsid w:val="00750A28"/>
    <w:rsid w:val="007511FB"/>
    <w:rsid w:val="007513EB"/>
    <w:rsid w:val="00752B9C"/>
    <w:rsid w:val="0075561F"/>
    <w:rsid w:val="0075691C"/>
    <w:rsid w:val="00756FCA"/>
    <w:rsid w:val="00757266"/>
    <w:rsid w:val="007578B3"/>
    <w:rsid w:val="00757C47"/>
    <w:rsid w:val="00760AD1"/>
    <w:rsid w:val="00762127"/>
    <w:rsid w:val="007638B2"/>
    <w:rsid w:val="00765F00"/>
    <w:rsid w:val="0076735B"/>
    <w:rsid w:val="007673B1"/>
    <w:rsid w:val="00771F53"/>
    <w:rsid w:val="00774DDB"/>
    <w:rsid w:val="007750B2"/>
    <w:rsid w:val="00775422"/>
    <w:rsid w:val="0077589D"/>
    <w:rsid w:val="00780864"/>
    <w:rsid w:val="00781B39"/>
    <w:rsid w:val="0078266A"/>
    <w:rsid w:val="0078422C"/>
    <w:rsid w:val="00785ECF"/>
    <w:rsid w:val="00787543"/>
    <w:rsid w:val="00790918"/>
    <w:rsid w:val="00790CE5"/>
    <w:rsid w:val="00791CC2"/>
    <w:rsid w:val="0079255E"/>
    <w:rsid w:val="00792F48"/>
    <w:rsid w:val="007946B0"/>
    <w:rsid w:val="00796312"/>
    <w:rsid w:val="007A0830"/>
    <w:rsid w:val="007A0C9B"/>
    <w:rsid w:val="007A1649"/>
    <w:rsid w:val="007A2E34"/>
    <w:rsid w:val="007A40F2"/>
    <w:rsid w:val="007A4B89"/>
    <w:rsid w:val="007B0128"/>
    <w:rsid w:val="007B1662"/>
    <w:rsid w:val="007B1E9D"/>
    <w:rsid w:val="007B3E18"/>
    <w:rsid w:val="007B43DA"/>
    <w:rsid w:val="007B570C"/>
    <w:rsid w:val="007B57E5"/>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356"/>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246"/>
    <w:rsid w:val="0081257B"/>
    <w:rsid w:val="00813D2E"/>
    <w:rsid w:val="00814B59"/>
    <w:rsid w:val="0081556A"/>
    <w:rsid w:val="008170F5"/>
    <w:rsid w:val="00817623"/>
    <w:rsid w:val="008178E2"/>
    <w:rsid w:val="0082028F"/>
    <w:rsid w:val="00820D56"/>
    <w:rsid w:val="008222C3"/>
    <w:rsid w:val="008226AF"/>
    <w:rsid w:val="00823835"/>
    <w:rsid w:val="008251CB"/>
    <w:rsid w:val="00825757"/>
    <w:rsid w:val="00826AC1"/>
    <w:rsid w:val="0083028A"/>
    <w:rsid w:val="0083092E"/>
    <w:rsid w:val="00832F4E"/>
    <w:rsid w:val="008330FA"/>
    <w:rsid w:val="008354A3"/>
    <w:rsid w:val="0084058A"/>
    <w:rsid w:val="00841556"/>
    <w:rsid w:val="00842A43"/>
    <w:rsid w:val="00843274"/>
    <w:rsid w:val="0084363F"/>
    <w:rsid w:val="00843817"/>
    <w:rsid w:val="0084475E"/>
    <w:rsid w:val="0084655B"/>
    <w:rsid w:val="00846891"/>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21B4"/>
    <w:rsid w:val="008725EA"/>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2578"/>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85E"/>
    <w:rsid w:val="008C09F3"/>
    <w:rsid w:val="008C2E4D"/>
    <w:rsid w:val="008C30F4"/>
    <w:rsid w:val="008C5037"/>
    <w:rsid w:val="008C5D0D"/>
    <w:rsid w:val="008C7F85"/>
    <w:rsid w:val="008D2C22"/>
    <w:rsid w:val="008D39A4"/>
    <w:rsid w:val="008D76B5"/>
    <w:rsid w:val="008E0285"/>
    <w:rsid w:val="008E322E"/>
    <w:rsid w:val="008E6235"/>
    <w:rsid w:val="008E68BA"/>
    <w:rsid w:val="008E72B4"/>
    <w:rsid w:val="008F193C"/>
    <w:rsid w:val="008F2081"/>
    <w:rsid w:val="008F7FF9"/>
    <w:rsid w:val="00900AEF"/>
    <w:rsid w:val="00902B2B"/>
    <w:rsid w:val="00903192"/>
    <w:rsid w:val="00903F93"/>
    <w:rsid w:val="009058A8"/>
    <w:rsid w:val="00907A51"/>
    <w:rsid w:val="00907F52"/>
    <w:rsid w:val="00912A6C"/>
    <w:rsid w:val="00914937"/>
    <w:rsid w:val="0091628A"/>
    <w:rsid w:val="009171BC"/>
    <w:rsid w:val="0092083F"/>
    <w:rsid w:val="009227DD"/>
    <w:rsid w:val="00923F55"/>
    <w:rsid w:val="0092482D"/>
    <w:rsid w:val="00924D95"/>
    <w:rsid w:val="00925318"/>
    <w:rsid w:val="00925EA4"/>
    <w:rsid w:val="009263AD"/>
    <w:rsid w:val="009301F6"/>
    <w:rsid w:val="00931412"/>
    <w:rsid w:val="009319E8"/>
    <w:rsid w:val="00933550"/>
    <w:rsid w:val="00934483"/>
    <w:rsid w:val="00937764"/>
    <w:rsid w:val="009379C2"/>
    <w:rsid w:val="00940D2A"/>
    <w:rsid w:val="00941295"/>
    <w:rsid w:val="00941C50"/>
    <w:rsid w:val="00941CE0"/>
    <w:rsid w:val="00943F7A"/>
    <w:rsid w:val="00947A35"/>
    <w:rsid w:val="00950A31"/>
    <w:rsid w:val="00951F14"/>
    <w:rsid w:val="009540D2"/>
    <w:rsid w:val="00957481"/>
    <w:rsid w:val="009574FE"/>
    <w:rsid w:val="00963BC9"/>
    <w:rsid w:val="00963C38"/>
    <w:rsid w:val="009642C5"/>
    <w:rsid w:val="00964E90"/>
    <w:rsid w:val="00965B42"/>
    <w:rsid w:val="00967013"/>
    <w:rsid w:val="00967337"/>
    <w:rsid w:val="00967407"/>
    <w:rsid w:val="00967511"/>
    <w:rsid w:val="0096779F"/>
    <w:rsid w:val="00970D02"/>
    <w:rsid w:val="0097211B"/>
    <w:rsid w:val="00972BB4"/>
    <w:rsid w:val="009761C5"/>
    <w:rsid w:val="0097664E"/>
    <w:rsid w:val="00977DD6"/>
    <w:rsid w:val="00980F37"/>
    <w:rsid w:val="00981777"/>
    <w:rsid w:val="00982BE1"/>
    <w:rsid w:val="00983660"/>
    <w:rsid w:val="0098420D"/>
    <w:rsid w:val="00984F4D"/>
    <w:rsid w:val="00986B3A"/>
    <w:rsid w:val="0098700B"/>
    <w:rsid w:val="00987F76"/>
    <w:rsid w:val="00987FA4"/>
    <w:rsid w:val="0099118D"/>
    <w:rsid w:val="009913AE"/>
    <w:rsid w:val="00991782"/>
    <w:rsid w:val="00993624"/>
    <w:rsid w:val="00993FF6"/>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6D0C"/>
    <w:rsid w:val="009B7234"/>
    <w:rsid w:val="009B7760"/>
    <w:rsid w:val="009C1BE8"/>
    <w:rsid w:val="009C3747"/>
    <w:rsid w:val="009C3DB8"/>
    <w:rsid w:val="009C4F82"/>
    <w:rsid w:val="009C6EF4"/>
    <w:rsid w:val="009C730E"/>
    <w:rsid w:val="009D0212"/>
    <w:rsid w:val="009D0D2A"/>
    <w:rsid w:val="009D19D5"/>
    <w:rsid w:val="009D2C7C"/>
    <w:rsid w:val="009D5639"/>
    <w:rsid w:val="009D586E"/>
    <w:rsid w:val="009D744F"/>
    <w:rsid w:val="009D7B26"/>
    <w:rsid w:val="009E1B18"/>
    <w:rsid w:val="009E1F10"/>
    <w:rsid w:val="009E2157"/>
    <w:rsid w:val="009E2C46"/>
    <w:rsid w:val="009E4137"/>
    <w:rsid w:val="009E58E3"/>
    <w:rsid w:val="009E6D66"/>
    <w:rsid w:val="009E730B"/>
    <w:rsid w:val="009E7B91"/>
    <w:rsid w:val="009F3595"/>
    <w:rsid w:val="009F4AF8"/>
    <w:rsid w:val="009F5451"/>
    <w:rsid w:val="009F5D6B"/>
    <w:rsid w:val="009F6686"/>
    <w:rsid w:val="009F675F"/>
    <w:rsid w:val="009F6F31"/>
    <w:rsid w:val="009F72A5"/>
    <w:rsid w:val="00A002BA"/>
    <w:rsid w:val="00A00541"/>
    <w:rsid w:val="00A01367"/>
    <w:rsid w:val="00A01EBD"/>
    <w:rsid w:val="00A02096"/>
    <w:rsid w:val="00A0237C"/>
    <w:rsid w:val="00A02EF3"/>
    <w:rsid w:val="00A03BF9"/>
    <w:rsid w:val="00A053FF"/>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15D1"/>
    <w:rsid w:val="00A32195"/>
    <w:rsid w:val="00A3398E"/>
    <w:rsid w:val="00A35E4E"/>
    <w:rsid w:val="00A37BAA"/>
    <w:rsid w:val="00A40B3C"/>
    <w:rsid w:val="00A42333"/>
    <w:rsid w:val="00A42E4D"/>
    <w:rsid w:val="00A47302"/>
    <w:rsid w:val="00A47728"/>
    <w:rsid w:val="00A51A89"/>
    <w:rsid w:val="00A5245A"/>
    <w:rsid w:val="00A531D2"/>
    <w:rsid w:val="00A53288"/>
    <w:rsid w:val="00A539FD"/>
    <w:rsid w:val="00A5523D"/>
    <w:rsid w:val="00A55F0C"/>
    <w:rsid w:val="00A572D1"/>
    <w:rsid w:val="00A57961"/>
    <w:rsid w:val="00A61F42"/>
    <w:rsid w:val="00A621E5"/>
    <w:rsid w:val="00A64FA7"/>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1900"/>
    <w:rsid w:val="00A92AB8"/>
    <w:rsid w:val="00A93AC4"/>
    <w:rsid w:val="00A93FAC"/>
    <w:rsid w:val="00A965B7"/>
    <w:rsid w:val="00A976CE"/>
    <w:rsid w:val="00A97E4A"/>
    <w:rsid w:val="00AA0054"/>
    <w:rsid w:val="00AA16B2"/>
    <w:rsid w:val="00AA1C68"/>
    <w:rsid w:val="00AA21B1"/>
    <w:rsid w:val="00AA2952"/>
    <w:rsid w:val="00AA31C3"/>
    <w:rsid w:val="00AA35BF"/>
    <w:rsid w:val="00AA3B07"/>
    <w:rsid w:val="00AA5866"/>
    <w:rsid w:val="00AA5CD8"/>
    <w:rsid w:val="00AA66AA"/>
    <w:rsid w:val="00AA695C"/>
    <w:rsid w:val="00AA717C"/>
    <w:rsid w:val="00AA76F9"/>
    <w:rsid w:val="00AB0B93"/>
    <w:rsid w:val="00AB3B4E"/>
    <w:rsid w:val="00AB3DED"/>
    <w:rsid w:val="00AB4692"/>
    <w:rsid w:val="00AB4E49"/>
    <w:rsid w:val="00AB7277"/>
    <w:rsid w:val="00AB7A9B"/>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9D8"/>
    <w:rsid w:val="00AD6D29"/>
    <w:rsid w:val="00AD7A12"/>
    <w:rsid w:val="00AD7D83"/>
    <w:rsid w:val="00AE38D9"/>
    <w:rsid w:val="00AE504C"/>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02B"/>
    <w:rsid w:val="00B0626D"/>
    <w:rsid w:val="00B062AB"/>
    <w:rsid w:val="00B10FF9"/>
    <w:rsid w:val="00B121F3"/>
    <w:rsid w:val="00B122B9"/>
    <w:rsid w:val="00B12767"/>
    <w:rsid w:val="00B12875"/>
    <w:rsid w:val="00B1346D"/>
    <w:rsid w:val="00B13EB0"/>
    <w:rsid w:val="00B1747E"/>
    <w:rsid w:val="00B201C9"/>
    <w:rsid w:val="00B2047C"/>
    <w:rsid w:val="00B22966"/>
    <w:rsid w:val="00B22BAC"/>
    <w:rsid w:val="00B23A0F"/>
    <w:rsid w:val="00B23E35"/>
    <w:rsid w:val="00B27534"/>
    <w:rsid w:val="00B3026B"/>
    <w:rsid w:val="00B3254B"/>
    <w:rsid w:val="00B32B98"/>
    <w:rsid w:val="00B32C83"/>
    <w:rsid w:val="00B337F7"/>
    <w:rsid w:val="00B3672F"/>
    <w:rsid w:val="00B36F4B"/>
    <w:rsid w:val="00B37A3E"/>
    <w:rsid w:val="00B40687"/>
    <w:rsid w:val="00B40D7A"/>
    <w:rsid w:val="00B4225D"/>
    <w:rsid w:val="00B434B0"/>
    <w:rsid w:val="00B46A11"/>
    <w:rsid w:val="00B476CD"/>
    <w:rsid w:val="00B51FE4"/>
    <w:rsid w:val="00B52D8B"/>
    <w:rsid w:val="00B53096"/>
    <w:rsid w:val="00B546C4"/>
    <w:rsid w:val="00B55F9B"/>
    <w:rsid w:val="00B56EBF"/>
    <w:rsid w:val="00B602CD"/>
    <w:rsid w:val="00B60EC4"/>
    <w:rsid w:val="00B617D6"/>
    <w:rsid w:val="00B62F16"/>
    <w:rsid w:val="00B6476C"/>
    <w:rsid w:val="00B64E91"/>
    <w:rsid w:val="00B66DA1"/>
    <w:rsid w:val="00B6735C"/>
    <w:rsid w:val="00B703C4"/>
    <w:rsid w:val="00B7110B"/>
    <w:rsid w:val="00B72ACC"/>
    <w:rsid w:val="00B736C2"/>
    <w:rsid w:val="00B74B42"/>
    <w:rsid w:val="00B75A84"/>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14C"/>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3BD4"/>
    <w:rsid w:val="00BB7A7C"/>
    <w:rsid w:val="00BC0B94"/>
    <w:rsid w:val="00BC128B"/>
    <w:rsid w:val="00BC19DC"/>
    <w:rsid w:val="00BC365E"/>
    <w:rsid w:val="00BC50B6"/>
    <w:rsid w:val="00BC5C02"/>
    <w:rsid w:val="00BC7C8F"/>
    <w:rsid w:val="00BD0135"/>
    <w:rsid w:val="00BD0B27"/>
    <w:rsid w:val="00BD38BD"/>
    <w:rsid w:val="00BD64DA"/>
    <w:rsid w:val="00BE05AF"/>
    <w:rsid w:val="00BE174A"/>
    <w:rsid w:val="00BE194F"/>
    <w:rsid w:val="00BE1DA9"/>
    <w:rsid w:val="00BE348C"/>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44E2"/>
    <w:rsid w:val="00C05792"/>
    <w:rsid w:val="00C06010"/>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4F6"/>
    <w:rsid w:val="00C266F5"/>
    <w:rsid w:val="00C26A17"/>
    <w:rsid w:val="00C26CFE"/>
    <w:rsid w:val="00C315D5"/>
    <w:rsid w:val="00C32D87"/>
    <w:rsid w:val="00C330D6"/>
    <w:rsid w:val="00C36EDB"/>
    <w:rsid w:val="00C40614"/>
    <w:rsid w:val="00C41742"/>
    <w:rsid w:val="00C41B58"/>
    <w:rsid w:val="00C445BE"/>
    <w:rsid w:val="00C44E38"/>
    <w:rsid w:val="00C460DE"/>
    <w:rsid w:val="00C46510"/>
    <w:rsid w:val="00C478F6"/>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75D5E"/>
    <w:rsid w:val="00C82BCB"/>
    <w:rsid w:val="00C82FB3"/>
    <w:rsid w:val="00C836D5"/>
    <w:rsid w:val="00C84622"/>
    <w:rsid w:val="00C84841"/>
    <w:rsid w:val="00C85E9D"/>
    <w:rsid w:val="00C87587"/>
    <w:rsid w:val="00C9043E"/>
    <w:rsid w:val="00C919E6"/>
    <w:rsid w:val="00C91D8E"/>
    <w:rsid w:val="00C92BC4"/>
    <w:rsid w:val="00C95961"/>
    <w:rsid w:val="00CA29F8"/>
    <w:rsid w:val="00CA332F"/>
    <w:rsid w:val="00CA3DD7"/>
    <w:rsid w:val="00CA563B"/>
    <w:rsid w:val="00CA5672"/>
    <w:rsid w:val="00CA5B38"/>
    <w:rsid w:val="00CA64E4"/>
    <w:rsid w:val="00CB00A4"/>
    <w:rsid w:val="00CB043F"/>
    <w:rsid w:val="00CB0DD5"/>
    <w:rsid w:val="00CB12B5"/>
    <w:rsid w:val="00CB2035"/>
    <w:rsid w:val="00CB32ED"/>
    <w:rsid w:val="00CB4400"/>
    <w:rsid w:val="00CB472C"/>
    <w:rsid w:val="00CB5640"/>
    <w:rsid w:val="00CB76A4"/>
    <w:rsid w:val="00CB7B42"/>
    <w:rsid w:val="00CC0FB5"/>
    <w:rsid w:val="00CC5335"/>
    <w:rsid w:val="00CC7F17"/>
    <w:rsid w:val="00CD1F3E"/>
    <w:rsid w:val="00CD510E"/>
    <w:rsid w:val="00CD5637"/>
    <w:rsid w:val="00CD5985"/>
    <w:rsid w:val="00CD5FCA"/>
    <w:rsid w:val="00CD7055"/>
    <w:rsid w:val="00CE31C9"/>
    <w:rsid w:val="00CE4471"/>
    <w:rsid w:val="00CE4D13"/>
    <w:rsid w:val="00CE5DF7"/>
    <w:rsid w:val="00CE7CCC"/>
    <w:rsid w:val="00CF0A83"/>
    <w:rsid w:val="00CF12BE"/>
    <w:rsid w:val="00CF1D76"/>
    <w:rsid w:val="00CF29BC"/>
    <w:rsid w:val="00CF2BE3"/>
    <w:rsid w:val="00CF59CE"/>
    <w:rsid w:val="00CF60E2"/>
    <w:rsid w:val="00D00B2D"/>
    <w:rsid w:val="00D0104C"/>
    <w:rsid w:val="00D01EA7"/>
    <w:rsid w:val="00D02D23"/>
    <w:rsid w:val="00D03557"/>
    <w:rsid w:val="00D04E75"/>
    <w:rsid w:val="00D063A8"/>
    <w:rsid w:val="00D064FF"/>
    <w:rsid w:val="00D065EA"/>
    <w:rsid w:val="00D069B3"/>
    <w:rsid w:val="00D07622"/>
    <w:rsid w:val="00D07E88"/>
    <w:rsid w:val="00D100E0"/>
    <w:rsid w:val="00D11BC7"/>
    <w:rsid w:val="00D12A88"/>
    <w:rsid w:val="00D13439"/>
    <w:rsid w:val="00D14B03"/>
    <w:rsid w:val="00D157DD"/>
    <w:rsid w:val="00D173F3"/>
    <w:rsid w:val="00D17629"/>
    <w:rsid w:val="00D2174E"/>
    <w:rsid w:val="00D22B29"/>
    <w:rsid w:val="00D23189"/>
    <w:rsid w:val="00D256C4"/>
    <w:rsid w:val="00D26DAA"/>
    <w:rsid w:val="00D26F70"/>
    <w:rsid w:val="00D27659"/>
    <w:rsid w:val="00D277C9"/>
    <w:rsid w:val="00D31358"/>
    <w:rsid w:val="00D32D89"/>
    <w:rsid w:val="00D34627"/>
    <w:rsid w:val="00D354FF"/>
    <w:rsid w:val="00D3574A"/>
    <w:rsid w:val="00D36AE0"/>
    <w:rsid w:val="00D372D9"/>
    <w:rsid w:val="00D40CEF"/>
    <w:rsid w:val="00D41398"/>
    <w:rsid w:val="00D41603"/>
    <w:rsid w:val="00D416D7"/>
    <w:rsid w:val="00D43650"/>
    <w:rsid w:val="00D44FDB"/>
    <w:rsid w:val="00D46064"/>
    <w:rsid w:val="00D47E4C"/>
    <w:rsid w:val="00D507E6"/>
    <w:rsid w:val="00D511D3"/>
    <w:rsid w:val="00D546F0"/>
    <w:rsid w:val="00D54DA0"/>
    <w:rsid w:val="00D5597A"/>
    <w:rsid w:val="00D55A0F"/>
    <w:rsid w:val="00D56881"/>
    <w:rsid w:val="00D56A0D"/>
    <w:rsid w:val="00D56ABF"/>
    <w:rsid w:val="00D570F3"/>
    <w:rsid w:val="00D57460"/>
    <w:rsid w:val="00D576E4"/>
    <w:rsid w:val="00D60062"/>
    <w:rsid w:val="00D61762"/>
    <w:rsid w:val="00D6190E"/>
    <w:rsid w:val="00D63AF2"/>
    <w:rsid w:val="00D65514"/>
    <w:rsid w:val="00D65689"/>
    <w:rsid w:val="00D65C31"/>
    <w:rsid w:val="00D661A8"/>
    <w:rsid w:val="00D66D85"/>
    <w:rsid w:val="00D6796B"/>
    <w:rsid w:val="00D67D46"/>
    <w:rsid w:val="00D705F1"/>
    <w:rsid w:val="00D711C3"/>
    <w:rsid w:val="00D71224"/>
    <w:rsid w:val="00D72DB1"/>
    <w:rsid w:val="00D7434C"/>
    <w:rsid w:val="00D747A4"/>
    <w:rsid w:val="00D7687D"/>
    <w:rsid w:val="00D76A65"/>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971E8"/>
    <w:rsid w:val="00DA23CF"/>
    <w:rsid w:val="00DA37A8"/>
    <w:rsid w:val="00DA3CE9"/>
    <w:rsid w:val="00DA5055"/>
    <w:rsid w:val="00DA58B2"/>
    <w:rsid w:val="00DA58E1"/>
    <w:rsid w:val="00DA649B"/>
    <w:rsid w:val="00DA7B74"/>
    <w:rsid w:val="00DB2748"/>
    <w:rsid w:val="00DB4BD3"/>
    <w:rsid w:val="00DB53C2"/>
    <w:rsid w:val="00DB54EA"/>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09A"/>
    <w:rsid w:val="00DF0619"/>
    <w:rsid w:val="00DF273E"/>
    <w:rsid w:val="00DF588F"/>
    <w:rsid w:val="00DF6479"/>
    <w:rsid w:val="00DF7819"/>
    <w:rsid w:val="00E00406"/>
    <w:rsid w:val="00E00FE7"/>
    <w:rsid w:val="00E01D44"/>
    <w:rsid w:val="00E01F77"/>
    <w:rsid w:val="00E02ED6"/>
    <w:rsid w:val="00E04EEA"/>
    <w:rsid w:val="00E059F3"/>
    <w:rsid w:val="00E05F59"/>
    <w:rsid w:val="00E06389"/>
    <w:rsid w:val="00E07ACA"/>
    <w:rsid w:val="00E10490"/>
    <w:rsid w:val="00E107EC"/>
    <w:rsid w:val="00E11ECD"/>
    <w:rsid w:val="00E132AD"/>
    <w:rsid w:val="00E134B9"/>
    <w:rsid w:val="00E1373D"/>
    <w:rsid w:val="00E13A8D"/>
    <w:rsid w:val="00E13B3C"/>
    <w:rsid w:val="00E13F7D"/>
    <w:rsid w:val="00E14227"/>
    <w:rsid w:val="00E148D3"/>
    <w:rsid w:val="00E165B0"/>
    <w:rsid w:val="00E17315"/>
    <w:rsid w:val="00E219D5"/>
    <w:rsid w:val="00E226DE"/>
    <w:rsid w:val="00E2309E"/>
    <w:rsid w:val="00E260FB"/>
    <w:rsid w:val="00E263D0"/>
    <w:rsid w:val="00E3083B"/>
    <w:rsid w:val="00E31ED1"/>
    <w:rsid w:val="00E31F8F"/>
    <w:rsid w:val="00E32B18"/>
    <w:rsid w:val="00E330A8"/>
    <w:rsid w:val="00E3459F"/>
    <w:rsid w:val="00E36635"/>
    <w:rsid w:val="00E36B48"/>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6F1B"/>
    <w:rsid w:val="00E670C2"/>
    <w:rsid w:val="00E70255"/>
    <w:rsid w:val="00E74316"/>
    <w:rsid w:val="00E7444B"/>
    <w:rsid w:val="00E75636"/>
    <w:rsid w:val="00E75EA5"/>
    <w:rsid w:val="00E80134"/>
    <w:rsid w:val="00E8074C"/>
    <w:rsid w:val="00E8157D"/>
    <w:rsid w:val="00E825B6"/>
    <w:rsid w:val="00E84541"/>
    <w:rsid w:val="00E8559C"/>
    <w:rsid w:val="00E857B6"/>
    <w:rsid w:val="00E85A93"/>
    <w:rsid w:val="00E906A0"/>
    <w:rsid w:val="00E9111D"/>
    <w:rsid w:val="00E91CFC"/>
    <w:rsid w:val="00E933B5"/>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47CB"/>
    <w:rsid w:val="00EA585B"/>
    <w:rsid w:val="00EA6654"/>
    <w:rsid w:val="00EA73FF"/>
    <w:rsid w:val="00EB12DC"/>
    <w:rsid w:val="00EB1D56"/>
    <w:rsid w:val="00EB35E7"/>
    <w:rsid w:val="00EB4AF4"/>
    <w:rsid w:val="00EB6A2C"/>
    <w:rsid w:val="00EB74F9"/>
    <w:rsid w:val="00EC077F"/>
    <w:rsid w:val="00EC2199"/>
    <w:rsid w:val="00EC2807"/>
    <w:rsid w:val="00EC2C02"/>
    <w:rsid w:val="00EC3C72"/>
    <w:rsid w:val="00EC4C4B"/>
    <w:rsid w:val="00EC4EA2"/>
    <w:rsid w:val="00ED06E3"/>
    <w:rsid w:val="00ED23AD"/>
    <w:rsid w:val="00ED330C"/>
    <w:rsid w:val="00ED487E"/>
    <w:rsid w:val="00ED5A32"/>
    <w:rsid w:val="00ED6254"/>
    <w:rsid w:val="00ED68EE"/>
    <w:rsid w:val="00ED6C19"/>
    <w:rsid w:val="00EE2196"/>
    <w:rsid w:val="00EE2404"/>
    <w:rsid w:val="00EE2DF2"/>
    <w:rsid w:val="00EE51F2"/>
    <w:rsid w:val="00EE73CE"/>
    <w:rsid w:val="00EE7C55"/>
    <w:rsid w:val="00EF0B3B"/>
    <w:rsid w:val="00EF6554"/>
    <w:rsid w:val="00EF67DA"/>
    <w:rsid w:val="00F01558"/>
    <w:rsid w:val="00F03FF8"/>
    <w:rsid w:val="00F04233"/>
    <w:rsid w:val="00F04521"/>
    <w:rsid w:val="00F04810"/>
    <w:rsid w:val="00F04A3F"/>
    <w:rsid w:val="00F064EA"/>
    <w:rsid w:val="00F06E9C"/>
    <w:rsid w:val="00F073BE"/>
    <w:rsid w:val="00F1087F"/>
    <w:rsid w:val="00F11616"/>
    <w:rsid w:val="00F11A16"/>
    <w:rsid w:val="00F1237A"/>
    <w:rsid w:val="00F12554"/>
    <w:rsid w:val="00F14DEA"/>
    <w:rsid w:val="00F157CF"/>
    <w:rsid w:val="00F15E32"/>
    <w:rsid w:val="00F20933"/>
    <w:rsid w:val="00F211EE"/>
    <w:rsid w:val="00F21A7A"/>
    <w:rsid w:val="00F22DAE"/>
    <w:rsid w:val="00F22E0F"/>
    <w:rsid w:val="00F239B6"/>
    <w:rsid w:val="00F2439C"/>
    <w:rsid w:val="00F30A7E"/>
    <w:rsid w:val="00F320DF"/>
    <w:rsid w:val="00F33F84"/>
    <w:rsid w:val="00F3414D"/>
    <w:rsid w:val="00F34D8C"/>
    <w:rsid w:val="00F350F0"/>
    <w:rsid w:val="00F35791"/>
    <w:rsid w:val="00F36970"/>
    <w:rsid w:val="00F37818"/>
    <w:rsid w:val="00F4079D"/>
    <w:rsid w:val="00F41950"/>
    <w:rsid w:val="00F41C79"/>
    <w:rsid w:val="00F42053"/>
    <w:rsid w:val="00F43E0A"/>
    <w:rsid w:val="00F443B2"/>
    <w:rsid w:val="00F448F4"/>
    <w:rsid w:val="00F45242"/>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258E"/>
    <w:rsid w:val="00F8338E"/>
    <w:rsid w:val="00F84EFB"/>
    <w:rsid w:val="00F85AF1"/>
    <w:rsid w:val="00F87660"/>
    <w:rsid w:val="00F90862"/>
    <w:rsid w:val="00F90BA4"/>
    <w:rsid w:val="00F91B51"/>
    <w:rsid w:val="00F936A3"/>
    <w:rsid w:val="00F959A4"/>
    <w:rsid w:val="00F959FD"/>
    <w:rsid w:val="00F95E42"/>
    <w:rsid w:val="00F96BA0"/>
    <w:rsid w:val="00F970AA"/>
    <w:rsid w:val="00F9754F"/>
    <w:rsid w:val="00F97B9A"/>
    <w:rsid w:val="00FA0676"/>
    <w:rsid w:val="00FA0954"/>
    <w:rsid w:val="00FA1991"/>
    <w:rsid w:val="00FA264A"/>
    <w:rsid w:val="00FA5ACB"/>
    <w:rsid w:val="00FA5CD5"/>
    <w:rsid w:val="00FA7295"/>
    <w:rsid w:val="00FB0DA4"/>
    <w:rsid w:val="00FB1848"/>
    <w:rsid w:val="00FB2C20"/>
    <w:rsid w:val="00FB3A49"/>
    <w:rsid w:val="00FB4062"/>
    <w:rsid w:val="00FB494A"/>
    <w:rsid w:val="00FB5073"/>
    <w:rsid w:val="00FC188E"/>
    <w:rsid w:val="00FC2E70"/>
    <w:rsid w:val="00FC3250"/>
    <w:rsid w:val="00FC3AAC"/>
    <w:rsid w:val="00FC41DA"/>
    <w:rsid w:val="00FC5E37"/>
    <w:rsid w:val="00FC7574"/>
    <w:rsid w:val="00FC77D7"/>
    <w:rsid w:val="00FC7B31"/>
    <w:rsid w:val="00FC7B61"/>
    <w:rsid w:val="00FD0ED5"/>
    <w:rsid w:val="00FD15DD"/>
    <w:rsid w:val="00FD3373"/>
    <w:rsid w:val="00FD450C"/>
    <w:rsid w:val="00FD6CD0"/>
    <w:rsid w:val="00FD733D"/>
    <w:rsid w:val="00FD73EA"/>
    <w:rsid w:val="00FD7A39"/>
    <w:rsid w:val="00FE5DFE"/>
    <w:rsid w:val="00FE5E15"/>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A331D460-E603-4E6A-BBF4-C6766B41E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CB5640"/>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heading 1,Qc1,h:1,h:1app,level 1,Level 1 Head,H1,h1,Huvudrubrik,Title1,l1,1st level,Section Head,Sec1,h11,1st level1,h12,1st level2,h13,1st level3,h14,1st level4,h15,1st level5,h16,1st level6,h17,1st level7,h18,1st level8,h111,1st level11"/>
    <w:basedOn w:val="a2"/>
    <w:next w:val="2"/>
    <w:link w:val="1Char"/>
    <w:autoRedefine/>
    <w:qFormat/>
    <w:rsid w:val="00382C74"/>
    <w:pPr>
      <w:keepNext/>
      <w:numPr>
        <w:numId w:val="13"/>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F2,heading 2,H2,h2,UNDERRUBRIK 1-2,2,h 2,2nd level,l2,heading 2 Char,标题 2 Char Char Char Char Char Char,PIM2,Heading 2 Hidden,Heading 2 CCBS,Titre3,HD2,sect 1.2,H21,sect 1.21,H22,sect 1.22,H211,sect 1.211,H23,sect 1.23,H212,D,±êÌâ 2 Cha"/>
    <w:basedOn w:val="a2"/>
    <w:next w:val="3"/>
    <w:link w:val="2Char"/>
    <w:autoRedefine/>
    <w:qFormat/>
    <w:rsid w:val="00382C74"/>
    <w:pPr>
      <w:keepNext/>
      <w:keepLines/>
      <w:numPr>
        <w:ilvl w:val="1"/>
        <w:numId w:val="13"/>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3.1安装客户端,三级目录"/>
    <w:basedOn w:val="a2"/>
    <w:link w:val="3Char"/>
    <w:autoRedefine/>
    <w:qFormat/>
    <w:rsid w:val="00382C74"/>
    <w:pPr>
      <w:keepNext/>
      <w:keepLines/>
      <w:numPr>
        <w:ilvl w:val="2"/>
        <w:numId w:val="13"/>
      </w:numPr>
      <w:spacing w:before="200"/>
      <w:outlineLvl w:val="2"/>
    </w:pPr>
    <w:rPr>
      <w:rFonts w:ascii="HuaweiSans-Regular" w:eastAsia="方正兰亭黑简体" w:hAnsi="HuaweiSans-Regular"/>
      <w:noProof/>
      <w:sz w:val="32"/>
      <w:szCs w:val="32"/>
    </w:rPr>
  </w:style>
  <w:style w:type="paragraph" w:styleId="4">
    <w:name w:val="heading 4"/>
    <w:aliases w:val="ALT+4,heading 4,--F4,五号,标题 4 Char1,标题 4 Char Char Char,标题 4 Char Char,--F4 Char,标题 4 Char1 Char Char,heading 5,标题 51,标题 511,标题 5111,标题 51111,标题 511111,标题 5111111,标题 51111111,标题 511111111,标题 5111111111,标题 51111111111,标题 511111111111,4,五,PIM 4,Char1"/>
    <w:basedOn w:val="a2"/>
    <w:next w:val="5"/>
    <w:autoRedefine/>
    <w:qFormat/>
    <w:rsid w:val="00DB53C2"/>
    <w:pPr>
      <w:keepNext/>
      <w:keepLines/>
      <w:numPr>
        <w:ilvl w:val="3"/>
        <w:numId w:val="13"/>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DB53C2"/>
    <w:pPr>
      <w:keepNext/>
      <w:keepLines/>
      <w:numPr>
        <w:ilvl w:val="4"/>
        <w:numId w:val="13"/>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1">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link w:val="Char2"/>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3"/>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3">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4"/>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4">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heading 1 Char,Qc1 Char,h:1 Char,h:1app Char,level 1 Char,Level 1 Head Char,H1 Char,h1 Char,Huvudrubrik Char,Title1 Char,l1 Char,1st level Char,Section Head Char,Sec1 Char,h11 Char,1st level1 Char,h12 Char,1st level2 Char,h13 Char"/>
    <w:basedOn w:val="a3"/>
    <w:link w:val="1"/>
    <w:uiPriority w:val="9"/>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5">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311580"/>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311580"/>
    <w:rPr>
      <w:rFonts w:ascii="HuaweiSans-Regular" w:eastAsia="方正兰亭黑简体" w:hAnsi="HuaweiSans-Regular" w:cs="微软雅黑"/>
      <w:sz w:val="21"/>
    </w:rPr>
  </w:style>
  <w:style w:type="paragraph" w:customStyle="1" w:styleId="2f2">
    <w:name w:val="2.命令"/>
    <w:basedOn w:val="a2"/>
    <w:link w:val="2f3"/>
    <w:autoRedefine/>
    <w:qFormat/>
    <w:rsid w:val="00F91B51"/>
    <w:pPr>
      <w:spacing w:before="40" w:after="40"/>
      <w:ind w:left="1021"/>
    </w:pPr>
    <w:rPr>
      <w:rFonts w:ascii="Huawei Sans" w:eastAsia="方正兰亭黑简体" w:hAnsi="Huawei Sans" w:cs="Huawei Sans"/>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F91B51"/>
    <w:rPr>
      <w:rFonts w:ascii="Huawei Sans" w:eastAsia="方正兰亭黑简体" w:hAnsi="Huawei Sans" w:cs="Huawei Sans"/>
      <w:sz w:val="18"/>
      <w:szCs w:val="18"/>
      <w:lang w:eastAsia="en-US"/>
    </w:rPr>
  </w:style>
  <w:style w:type="paragraph" w:customStyle="1" w:styleId="30">
    <w:name w:val="3.步骤"/>
    <w:basedOn w:val="a2"/>
    <w:link w:val="3f1"/>
    <w:autoRedefine/>
    <w:qFormat/>
    <w:rsid w:val="00967013"/>
    <w:pPr>
      <w:numPr>
        <w:ilvl w:val="5"/>
        <w:numId w:val="4"/>
      </w:numPr>
      <w:tabs>
        <w:tab w:val="clear" w:pos="1701"/>
        <w:tab w:val="num" w:pos="1418"/>
      </w:tabs>
      <w:spacing w:before="160" w:after="160"/>
      <w:ind w:left="1559" w:hanging="425"/>
      <w:outlineLvl w:val="3"/>
    </w:pPr>
    <w:rPr>
      <w:rFonts w:ascii="HuaweiSans-Regular" w:eastAsia="方正兰亭黑简体" w:hAnsi="HuaweiSans-Regular"/>
      <w:sz w:val="21"/>
    </w:rPr>
  </w:style>
  <w:style w:type="paragraph" w:customStyle="1" w:styleId="4a">
    <w:name w:val="4.任务"/>
    <w:basedOn w:val="ItemList"/>
    <w:link w:val="4b"/>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F2 Char,heading 2 Char1,H2 Char,h2 Char,UNDERRUBRIK 1-2 Char,2 Char,h 2 Char,2nd level Char,l2 Char,heading 2 Char Char,标题 2 Char Char Char Char Char Char Char,PIM2 Char,Heading 2 Hidden Char,Heading 2 CCBS Char,Titre3 Char,D Char"/>
    <w:basedOn w:val="a3"/>
    <w:link w:val="2"/>
    <w:uiPriority w:val="9"/>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3.1安装客户端 Char,三级目录 Char"/>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967013"/>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6"/>
    <w:uiPriority w:val="29"/>
    <w:rsid w:val="004A31D9"/>
    <w:pPr>
      <w:spacing w:before="200" w:after="160"/>
      <w:ind w:left="864" w:right="864"/>
      <w:jc w:val="center"/>
    </w:pPr>
    <w:rPr>
      <w:i/>
      <w:iCs/>
      <w:color w:val="404040" w:themeColor="text1" w:themeTint="BF"/>
    </w:rPr>
  </w:style>
  <w:style w:type="character" w:customStyle="1" w:styleId="Char6">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7"/>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7">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character" w:customStyle="1" w:styleId="apple-converted-space">
    <w:name w:val="apple-converted-space"/>
    <w:basedOn w:val="a3"/>
    <w:rsid w:val="00941C50"/>
  </w:style>
  <w:style w:type="character" w:customStyle="1" w:styleId="pl-k">
    <w:name w:val="pl-k"/>
    <w:basedOn w:val="a3"/>
    <w:rsid w:val="006815E9"/>
  </w:style>
  <w:style w:type="character" w:customStyle="1" w:styleId="pl-s1">
    <w:name w:val="pl-s1"/>
    <w:basedOn w:val="a3"/>
    <w:rsid w:val="006815E9"/>
  </w:style>
  <w:style w:type="character" w:customStyle="1" w:styleId="pl-v">
    <w:name w:val="pl-v"/>
    <w:basedOn w:val="a3"/>
    <w:rsid w:val="006815E9"/>
  </w:style>
  <w:style w:type="character" w:customStyle="1" w:styleId="Char2">
    <w:name w:val="批注文字 Char"/>
    <w:basedOn w:val="a3"/>
    <w:link w:val="af2"/>
    <w:rsid w:val="0035228E"/>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6174570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37445218">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4006">
      <w:bodyDiv w:val="1"/>
      <w:marLeft w:val="0"/>
      <w:marRight w:val="0"/>
      <w:marTop w:val="0"/>
      <w:marBottom w:val="0"/>
      <w:divBdr>
        <w:top w:val="none" w:sz="0" w:space="0" w:color="auto"/>
        <w:left w:val="none" w:sz="0" w:space="0" w:color="auto"/>
        <w:bottom w:val="none" w:sz="0" w:space="0" w:color="auto"/>
        <w:right w:val="none" w:sz="0" w:space="0" w:color="auto"/>
      </w:divBdr>
      <w:divsChild>
        <w:div w:id="1830634738">
          <w:marLeft w:val="0"/>
          <w:marRight w:val="0"/>
          <w:marTop w:val="0"/>
          <w:marBottom w:val="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5606307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841142">
      <w:bodyDiv w:val="1"/>
      <w:marLeft w:val="0"/>
      <w:marRight w:val="0"/>
      <w:marTop w:val="0"/>
      <w:marBottom w:val="0"/>
      <w:divBdr>
        <w:top w:val="none" w:sz="0" w:space="0" w:color="auto"/>
        <w:left w:val="none" w:sz="0" w:space="0" w:color="auto"/>
        <w:bottom w:val="none" w:sz="0" w:space="0" w:color="auto"/>
        <w:right w:val="none" w:sz="0" w:space="0" w:color="auto"/>
      </w:divBdr>
    </w:div>
    <w:div w:id="1042557657">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79783569">
      <w:bodyDiv w:val="1"/>
      <w:marLeft w:val="0"/>
      <w:marRight w:val="0"/>
      <w:marTop w:val="0"/>
      <w:marBottom w:val="0"/>
      <w:divBdr>
        <w:top w:val="none" w:sz="0" w:space="0" w:color="auto"/>
        <w:left w:val="none" w:sz="0" w:space="0" w:color="auto"/>
        <w:bottom w:val="none" w:sz="0" w:space="0" w:color="auto"/>
        <w:right w:val="none" w:sz="0" w:space="0" w:color="auto"/>
      </w:divBdr>
      <w:divsChild>
        <w:div w:id="1622809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21" Type="http://schemas.openxmlformats.org/officeDocument/2006/relationships/image" Target="media/image10.png"/><Relationship Id="rId34" Type="http://schemas.openxmlformats.org/officeDocument/2006/relationships/image" Target="media/image23.tmp"/><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2" Type="http://schemas.openxmlformats.org/officeDocument/2006/relationships/customXml" Target="../customXml/item1.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tmp"/><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tmp"/><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tmp"/><Relationship Id="rId31" Type="http://schemas.openxmlformats.org/officeDocument/2006/relationships/image" Target="media/image20.tmp"/><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tmp"/><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656EC87-118E-4F8D-82D5-9AF620F0F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223</TotalTime>
  <Pages>40</Pages>
  <Words>6054</Words>
  <Characters>34509</Characters>
  <Application>Microsoft Office Word</Application>
  <DocSecurity>0</DocSecurity>
  <Lines>287</Lines>
  <Paragraphs>80</Paragraphs>
  <ScaleCrop>false</ScaleCrop>
  <Company>Huawei Technologies Co.,Ltd.</Company>
  <LinksUpToDate>false</LinksUpToDate>
  <CharactersWithSpaces>40483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11</cp:revision>
  <cp:lastPrinted>2016-11-21T02:33:00Z</cp:lastPrinted>
  <dcterms:created xsi:type="dcterms:W3CDTF">2021-01-05T02:30:00Z</dcterms:created>
  <dcterms:modified xsi:type="dcterms:W3CDTF">2021-08-12T03:18:00Z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(3)fUM1uIXCPvRBVGUYmgR6knqLF5u+aGJIAr8ZqiRrwNPE1wLZGgGg6sasZQQTmZxRB1faKfxp
jt+TjkqeQCrVb5gWssqD2xp+Smn1Dy2+8n4XxDA2LS5YmTkpz24BgNxHGW8xrccn3PdnHwwW
/4NvBgbrkiBJ8H4686YAwI3dIph6KFwWNuYnNY+UyD1HjrMR3I8y7L8wv19LhaQcwpmN2SGO
B2nnSCpQRZf8AdGud7</vt:lpwstr>
  </property>
  <property fmtid="{D5CDD505-2E9C-101B-9397-08002B2CF9AE}" pid="15" name="_2015_ms_pID_7253431">
    <vt:lpwstr>Z+NgwkAh3s7P+N4m5xm95xu/PvAJDPrdXzysHpg2vb8bqAfTUuWIpz
hczyzwhb4fIwfOmuyXv98r9Kvlhk0/BT3OaZ/uCPucJCQ+DJvkv9BsBoD+CyKDiu1ANBiATP
tZIfdgF62gv1+7yKhIeZwmj0tVtg/FLrsYb/5IKkl1lOenM6Ah9fImuwCuzXRLmCx68bz1XH
grqSyNvJ7y/6dFbsnm/WDT3I78zFl6JQai3K</vt:lpwstr>
  </property>
  <property fmtid="{D5CDD505-2E9C-101B-9397-08002B2CF9AE}" pid="16" name="ContentTypeId">
    <vt:lpwstr>0x010100CC226774B8D87F4D92D9D1F6859ED44E</vt:lpwstr>
  </property>
  <property fmtid="{D5CDD505-2E9C-101B-9397-08002B2CF9AE}" pid="17" name="_2015_ms_pID_7253432">
    <vt:lpwstr>ZyRQk7uC1kkBG4qV2f8y2Wg=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1628733246</vt:lpwstr>
  </property>
</Properties>
</file>