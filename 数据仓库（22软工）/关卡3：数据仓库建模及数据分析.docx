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794573" w14:textId="6E809E85" w:rsidR="0020153C" w:rsidRPr="006651F6" w:rsidRDefault="00896E8D" w:rsidP="0020153C">
      <w:pPr>
        <w:ind w:left="0"/>
        <w:rPr>
          <w:rFonts w:ascii="HuaweiSans-Regular" w:eastAsia="方正兰亭黑简体" w:hAnsi="HuaweiSans-Regular" w:hint="eastAsia"/>
        </w:rPr>
      </w:pPr>
      <w:r w:rsidRPr="006651F6">
        <w:rPr>
          <w:rFonts w:ascii="HuaweiSans-Regular" w:eastAsia="方正兰亭黑简体" w:hAnsi="HuaweiSans-Regular"/>
          <w:noProof/>
        </w:rPr>
        <mc:AlternateContent>
          <mc:Choice Requires="wps">
            <w:drawing>
              <wp:anchor distT="0" distB="0" distL="114300" distR="114300" simplePos="0" relativeHeight="251658752" behindDoc="0" locked="0" layoutInCell="1" allowOverlap="1" wp14:anchorId="5F5E55BF" wp14:editId="684404E3">
                <wp:simplePos x="0" y="0"/>
                <wp:positionH relativeFrom="column">
                  <wp:posOffset>-1093750</wp:posOffset>
                </wp:positionH>
                <wp:positionV relativeFrom="paragraph">
                  <wp:posOffset>-594996</wp:posOffset>
                </wp:positionV>
                <wp:extent cx="3787872" cy="1050859"/>
                <wp:effectExtent l="0" t="1009650" r="0" b="1026160"/>
                <wp:wrapNone/>
                <wp:docPr id="1" name="文本框 1"/>
                <wp:cNvGraphicFramePr/>
                <a:graphic xmlns:a="http://schemas.openxmlformats.org/drawingml/2006/main">
                  <a:graphicData uri="http://schemas.microsoft.com/office/word/2010/wordprocessingShape">
                    <wps:wsp>
                      <wps:cNvSpPr txBox="1"/>
                      <wps:spPr>
                        <a:xfrm rot="19265316">
                          <a:off x="0" y="0"/>
                          <a:ext cx="3787872" cy="1050859"/>
                        </a:xfrm>
                        <a:prstGeom prst="rect">
                          <a:avLst/>
                        </a:prstGeom>
                        <a:noFill/>
                        <a:ln w="6350">
                          <a:noFill/>
                        </a:ln>
                      </wps:spPr>
                      <wps:txbx>
                        <w:txbxContent>
                          <w:p w14:paraId="6627FF5C" w14:textId="7BEFB4A2" w:rsidR="0010253F" w:rsidRPr="00CD5FCA" w:rsidRDefault="0010253F">
                            <w:pPr>
                              <w:ind w:left="0"/>
                              <w:rPr>
                                <w:rFonts w:ascii="方正兰亭黑简体" w:eastAsia="方正兰亭黑简体"/>
                                <w:color w:val="BFBFBF" w:themeColor="background1" w:themeShade="BF"/>
                                <w:sz w:val="96"/>
                              </w:rPr>
                            </w:pPr>
                            <w:r w:rsidRPr="00CD5FCA">
                              <w:rPr>
                                <w:rFonts w:ascii="方正兰亭黑简体" w:eastAsia="方正兰亭黑简体" w:hint="eastAsia"/>
                                <w:color w:val="BFBFBF" w:themeColor="background1" w:themeShade="BF"/>
                                <w:sz w:val="96"/>
                              </w:rPr>
                              <w:t>本页不打印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5E55BF" id="_x0000_t202" coordsize="21600,21600" o:spt="202" path="m,l,21600r21600,l21600,xe">
                <v:stroke joinstyle="miter"/>
                <v:path gradientshapeok="t" o:connecttype="rect"/>
              </v:shapetype>
              <v:shape id="文本框 1" o:spid="_x0000_s1026" type="#_x0000_t202" style="position:absolute;margin-left:-86.1pt;margin-top:-46.85pt;width:298.25pt;height:82.75pt;rotation:-2550098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" filled="f" stroked="f" strokeweight=".5pt">
                <v:textbox>
                  <w:txbxContent>
                    <w:p w14:paraId="6627FF5C" w14:textId="7BEFB4A2" w:rsidR="0010253F" w:rsidRPr="00CD5FCA" w:rsidRDefault="0010253F">
                      <w:pPr>
                        <w:ind w:left="0"/>
                        <w:rPr>
                          <w:rFonts w:ascii="方正兰亭黑简体" w:eastAsia="方正兰亭黑简体"/>
                          <w:color w:val="BFBFBF" w:themeColor="background1" w:themeShade="BF"/>
                          <w:sz w:val="96"/>
                        </w:rPr>
                      </w:pPr>
                      <w:r w:rsidRPr="00CD5FCA">
                        <w:rPr>
                          <w:rFonts w:ascii="方正兰亭黑简体" w:eastAsia="方正兰亭黑简体" w:hint="eastAsia"/>
                          <w:color w:val="BFBFBF" w:themeColor="background1" w:themeShade="BF"/>
                          <w:sz w:val="96"/>
                        </w:rPr>
                        <w:t>本页不打印</w:t>
                      </w:r>
                    </w:p>
                  </w:txbxContent>
                </v:textbox>
              </v:shape>
            </w:pict>
          </mc:Fallback>
        </mc:AlternateContent>
      </w:r>
    </w:p>
    <w:tbl>
      <w:tblPr>
        <w:tblStyle w:val="V30"/>
        <w:tblpPr w:leftFromText="180" w:rightFromText="180" w:vertAnchor="text" w:horzAnchor="margin" w:tblpY="5183"/>
        <w:tblW w:w="9639" w:type="dxa"/>
        <w:tblInd w:w="0" w:type="dxa"/>
        <w:tblLook w:val="01E0" w:firstRow="1" w:lastRow="1" w:firstColumn="1" w:lastColumn="1" w:noHBand="0" w:noVBand="0"/>
      </w:tblPr>
      <w:tblGrid>
        <w:gridCol w:w="1403"/>
        <w:gridCol w:w="1276"/>
        <w:gridCol w:w="1275"/>
        <w:gridCol w:w="2694"/>
        <w:gridCol w:w="2991"/>
      </w:tblGrid>
      <w:tr w:rsidR="00806744" w:rsidRPr="006651F6" w14:paraId="7CD62D7F" w14:textId="4DE9004C" w:rsidTr="00896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7C013E9D" w14:textId="77777777" w:rsidR="00806744" w:rsidRPr="006651F6" w:rsidRDefault="00806744" w:rsidP="003C1B12">
            <w:pPr>
              <w:pStyle w:val="5a"/>
              <w:framePr w:hSpace="0" w:wrap="auto" w:vAnchor="margin" w:hAnchor="text" w:yAlign="inline"/>
              <w:rPr>
                <w:rFonts w:hint="eastAsia"/>
                <w:b w:val="0"/>
              </w:rPr>
            </w:pPr>
            <w:r w:rsidRPr="006651F6">
              <w:t>开发</w:t>
            </w:r>
            <w:r w:rsidRPr="006651F6">
              <w:t>/</w:t>
            </w:r>
            <w:r w:rsidRPr="006651F6">
              <w:t>优化者</w:t>
            </w:r>
          </w:p>
        </w:tc>
        <w:tc>
          <w:tcPr>
            <w:tcW w:w="1276" w:type="dxa"/>
          </w:tcPr>
          <w:p w14:paraId="56CC139C" w14:textId="77777777" w:rsidR="00806744" w:rsidRPr="006651F6" w:rsidRDefault="00806744" w:rsidP="003C1B12">
            <w:pPr>
              <w:pStyle w:val="5a"/>
              <w:framePr w:hSpace="0" w:wrap="auto" w:vAnchor="margin" w:hAnchor="text" w:yAlign="inline"/>
              <w:cnfStyle w:val="100000000000" w:firstRow="1" w:lastRow="0" w:firstColumn="0" w:lastColumn="0" w:oddVBand="0" w:evenVBand="0" w:oddHBand="0" w:evenHBand="0" w:firstRowFirstColumn="0" w:firstRowLastColumn="0" w:lastRowFirstColumn="0" w:lastRowLastColumn="0"/>
              <w:rPr>
                <w:rFonts w:hint="eastAsia"/>
                <w:b w:val="0"/>
              </w:rPr>
            </w:pPr>
            <w:r w:rsidRPr="006651F6">
              <w:t>时间</w:t>
            </w:r>
          </w:p>
        </w:tc>
        <w:tc>
          <w:tcPr>
            <w:tcW w:w="1275" w:type="dxa"/>
          </w:tcPr>
          <w:p w14:paraId="6E191AEA" w14:textId="3951BDBB" w:rsidR="00806744" w:rsidRPr="006651F6" w:rsidRDefault="00806744" w:rsidP="003C1B12">
            <w:pPr>
              <w:pStyle w:val="5a"/>
              <w:framePr w:hSpace="0" w:wrap="auto" w:vAnchor="margin" w:hAnchor="text" w:yAlign="inline"/>
              <w:cnfStyle w:val="100000000000" w:firstRow="1" w:lastRow="0" w:firstColumn="0" w:lastColumn="0" w:oddVBand="0" w:evenVBand="0" w:oddHBand="0" w:evenHBand="0" w:firstRowFirstColumn="0" w:firstRowLastColumn="0" w:lastRowFirstColumn="0" w:lastRowLastColumn="0"/>
              <w:rPr>
                <w:rFonts w:hint="eastAsia"/>
                <w:b w:val="0"/>
              </w:rPr>
            </w:pPr>
            <w:r w:rsidRPr="006651F6">
              <w:t>审核人</w:t>
            </w:r>
          </w:p>
        </w:tc>
        <w:tc>
          <w:tcPr>
            <w:tcW w:w="2694" w:type="dxa"/>
          </w:tcPr>
          <w:p w14:paraId="542A7BA4" w14:textId="19851606" w:rsidR="00806744" w:rsidRPr="006651F6" w:rsidRDefault="00806744" w:rsidP="003C1B12">
            <w:pPr>
              <w:pStyle w:val="5a"/>
              <w:framePr w:hSpace="0" w:wrap="auto" w:vAnchor="margin" w:hAnchor="text" w:yAlign="inline"/>
              <w:cnfStyle w:val="100000000000" w:firstRow="1" w:lastRow="0" w:firstColumn="0" w:lastColumn="0" w:oddVBand="0" w:evenVBand="0" w:oddHBand="0" w:evenHBand="0" w:firstRowFirstColumn="0" w:firstRowLastColumn="0" w:lastRowFirstColumn="0" w:lastRowLastColumn="0"/>
              <w:rPr>
                <w:rFonts w:hint="eastAsia"/>
                <w:b w:val="0"/>
              </w:rPr>
            </w:pPr>
            <w:r w:rsidRPr="006651F6">
              <w:t>开发类型（新开发</w:t>
            </w:r>
            <w:r w:rsidRPr="006651F6">
              <w:t>/</w:t>
            </w:r>
            <w:r w:rsidRPr="006651F6">
              <w:t>优化）</w:t>
            </w:r>
          </w:p>
        </w:tc>
        <w:tc>
          <w:tcPr>
            <w:tcW w:w="2991" w:type="dxa"/>
          </w:tcPr>
          <w:p w14:paraId="7EBD519A" w14:textId="7F67A412" w:rsidR="00806744" w:rsidRPr="006651F6" w:rsidRDefault="00806744" w:rsidP="003C1B12">
            <w:pPr>
              <w:pStyle w:val="5a"/>
              <w:framePr w:hSpace="0" w:wrap="auto" w:vAnchor="margin" w:hAnchor="text" w:yAlign="inline"/>
              <w:cnfStyle w:val="100000000000" w:firstRow="1" w:lastRow="0" w:firstColumn="0" w:lastColumn="0" w:oddVBand="0" w:evenVBand="0" w:oddHBand="0" w:evenHBand="0" w:firstRowFirstColumn="0" w:firstRowLastColumn="0" w:lastRowFirstColumn="0" w:lastRowLastColumn="0"/>
              <w:rPr>
                <w:rFonts w:hint="eastAsia"/>
              </w:rPr>
            </w:pPr>
            <w:r w:rsidRPr="006651F6">
              <w:t>更新说明</w:t>
            </w:r>
          </w:p>
        </w:tc>
      </w:tr>
      <w:tr w:rsidR="00806744" w:rsidRPr="006651F6" w14:paraId="29DECEF5" w14:textId="3FF073A9" w:rsidTr="00896E8D">
        <w:tc>
          <w:tcPr>
            <w:cnfStyle w:val="001000000000" w:firstRow="0" w:lastRow="0" w:firstColumn="1" w:lastColumn="0" w:oddVBand="0" w:evenVBand="0" w:oddHBand="0" w:evenHBand="0" w:firstRowFirstColumn="0" w:firstRowLastColumn="0" w:lastRowFirstColumn="0" w:lastRowLastColumn="0"/>
            <w:tcW w:w="1403" w:type="dxa"/>
          </w:tcPr>
          <w:p w14:paraId="3F9C690F" w14:textId="5FF84280" w:rsidR="00806744" w:rsidRPr="006651F6" w:rsidRDefault="003C1B12" w:rsidP="003C1B12">
            <w:pPr>
              <w:pStyle w:val="5a"/>
              <w:framePr w:hSpace="0" w:wrap="auto" w:vAnchor="margin" w:hAnchor="text" w:yAlign="inline"/>
              <w:rPr>
                <w:rFonts w:hint="eastAsia"/>
              </w:rPr>
            </w:pPr>
            <w:r>
              <w:rPr>
                <w:rFonts w:hint="eastAsia"/>
              </w:rPr>
              <w:t>黄巧玲</w:t>
            </w:r>
          </w:p>
        </w:tc>
        <w:tc>
          <w:tcPr>
            <w:tcW w:w="1276" w:type="dxa"/>
          </w:tcPr>
          <w:p w14:paraId="6E772B1B" w14:textId="7D1D07AD" w:rsidR="00806744" w:rsidRPr="006651F6" w:rsidRDefault="00B22580"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r>
              <w:t>2020.07.0</w:t>
            </w:r>
            <w:r w:rsidR="00806744" w:rsidRPr="006651F6">
              <w:t>1</w:t>
            </w:r>
          </w:p>
        </w:tc>
        <w:tc>
          <w:tcPr>
            <w:tcW w:w="1275" w:type="dxa"/>
          </w:tcPr>
          <w:p w14:paraId="6CBD8FA9" w14:textId="5DC75482"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2694" w:type="dxa"/>
          </w:tcPr>
          <w:p w14:paraId="3F3D331E" w14:textId="77777777"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r w:rsidRPr="006651F6">
              <w:t>新开发</w:t>
            </w:r>
          </w:p>
        </w:tc>
        <w:tc>
          <w:tcPr>
            <w:tcW w:w="2991" w:type="dxa"/>
          </w:tcPr>
          <w:p w14:paraId="0691F7D5" w14:textId="77777777"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r>
      <w:tr w:rsidR="00806744" w:rsidRPr="006651F6" w14:paraId="02FB57F0" w14:textId="28DD6D43" w:rsidTr="00896E8D">
        <w:tc>
          <w:tcPr>
            <w:cnfStyle w:val="001000000000" w:firstRow="0" w:lastRow="0" w:firstColumn="1" w:lastColumn="0" w:oddVBand="0" w:evenVBand="0" w:oddHBand="0" w:evenHBand="0" w:firstRowFirstColumn="0" w:firstRowLastColumn="0" w:lastRowFirstColumn="0" w:lastRowLastColumn="0"/>
            <w:tcW w:w="1403" w:type="dxa"/>
          </w:tcPr>
          <w:p w14:paraId="63B6444D" w14:textId="3EA617A3" w:rsidR="00806744" w:rsidRPr="006651F6" w:rsidRDefault="00806744" w:rsidP="003C1B12">
            <w:pPr>
              <w:pStyle w:val="5a"/>
              <w:framePr w:hSpace="0" w:wrap="auto" w:vAnchor="margin" w:hAnchor="text" w:yAlign="inline"/>
              <w:rPr>
                <w:rFonts w:hint="eastAsia"/>
              </w:rPr>
            </w:pPr>
          </w:p>
        </w:tc>
        <w:tc>
          <w:tcPr>
            <w:tcW w:w="1276" w:type="dxa"/>
          </w:tcPr>
          <w:p w14:paraId="626719C2" w14:textId="193FC646"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1275" w:type="dxa"/>
          </w:tcPr>
          <w:p w14:paraId="285414E0" w14:textId="4301DCAA"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2694" w:type="dxa"/>
          </w:tcPr>
          <w:p w14:paraId="3CB19058" w14:textId="597C8679"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2991" w:type="dxa"/>
          </w:tcPr>
          <w:p w14:paraId="51B576BC" w14:textId="77777777"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r>
      <w:tr w:rsidR="00806744" w:rsidRPr="006651F6" w14:paraId="6A6EFB4D" w14:textId="3998EA81" w:rsidTr="00896E8D">
        <w:tc>
          <w:tcPr>
            <w:cnfStyle w:val="001000000000" w:firstRow="0" w:lastRow="0" w:firstColumn="1" w:lastColumn="0" w:oddVBand="0" w:evenVBand="0" w:oddHBand="0" w:evenHBand="0" w:firstRowFirstColumn="0" w:firstRowLastColumn="0" w:lastRowFirstColumn="0" w:lastRowLastColumn="0"/>
            <w:tcW w:w="1403" w:type="dxa"/>
          </w:tcPr>
          <w:p w14:paraId="7F694F1A" w14:textId="77777777" w:rsidR="00806744" w:rsidRPr="006651F6" w:rsidRDefault="00806744" w:rsidP="003C1B12">
            <w:pPr>
              <w:pStyle w:val="5a"/>
              <w:framePr w:hSpace="0" w:wrap="auto" w:vAnchor="margin" w:hAnchor="text" w:yAlign="inline"/>
              <w:rPr>
                <w:rFonts w:hint="eastAsia"/>
              </w:rPr>
            </w:pPr>
          </w:p>
        </w:tc>
        <w:tc>
          <w:tcPr>
            <w:tcW w:w="1276" w:type="dxa"/>
          </w:tcPr>
          <w:p w14:paraId="060C8C24" w14:textId="77777777"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1275" w:type="dxa"/>
          </w:tcPr>
          <w:p w14:paraId="2A68F6A7" w14:textId="7DBC1B9D"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2694" w:type="dxa"/>
          </w:tcPr>
          <w:p w14:paraId="17CB39A4" w14:textId="3B88B3ED"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2991" w:type="dxa"/>
          </w:tcPr>
          <w:p w14:paraId="3A693965" w14:textId="77777777"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r>
      <w:tr w:rsidR="00806744" w:rsidRPr="006651F6" w14:paraId="72BAF8E6" w14:textId="71CBAC0F" w:rsidTr="00896E8D">
        <w:tc>
          <w:tcPr>
            <w:cnfStyle w:val="001000000000" w:firstRow="0" w:lastRow="0" w:firstColumn="1" w:lastColumn="0" w:oddVBand="0" w:evenVBand="0" w:oddHBand="0" w:evenHBand="0" w:firstRowFirstColumn="0" w:firstRowLastColumn="0" w:lastRowFirstColumn="0" w:lastRowLastColumn="0"/>
            <w:tcW w:w="1403" w:type="dxa"/>
          </w:tcPr>
          <w:p w14:paraId="3EABB80D" w14:textId="77777777" w:rsidR="00806744" w:rsidRPr="006651F6" w:rsidRDefault="00806744" w:rsidP="003C1B12">
            <w:pPr>
              <w:pStyle w:val="5a"/>
              <w:framePr w:hSpace="0" w:wrap="auto" w:vAnchor="margin" w:hAnchor="text" w:yAlign="inline"/>
              <w:rPr>
                <w:rFonts w:hint="eastAsia"/>
              </w:rPr>
            </w:pPr>
          </w:p>
        </w:tc>
        <w:tc>
          <w:tcPr>
            <w:tcW w:w="1276" w:type="dxa"/>
          </w:tcPr>
          <w:p w14:paraId="5CC0A6F5" w14:textId="77777777"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1275" w:type="dxa"/>
          </w:tcPr>
          <w:p w14:paraId="65D1F5D8" w14:textId="5A87AD71"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2694" w:type="dxa"/>
          </w:tcPr>
          <w:p w14:paraId="42D14E70" w14:textId="77777777"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2991" w:type="dxa"/>
          </w:tcPr>
          <w:p w14:paraId="2D94A985" w14:textId="77777777"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r>
      <w:tr w:rsidR="00806744" w:rsidRPr="006651F6" w14:paraId="0304CCB9" w14:textId="3B3826B6" w:rsidTr="00896E8D">
        <w:tc>
          <w:tcPr>
            <w:cnfStyle w:val="001000000000" w:firstRow="0" w:lastRow="0" w:firstColumn="1" w:lastColumn="0" w:oddVBand="0" w:evenVBand="0" w:oddHBand="0" w:evenHBand="0" w:firstRowFirstColumn="0" w:firstRowLastColumn="0" w:lastRowFirstColumn="0" w:lastRowLastColumn="0"/>
            <w:tcW w:w="1403" w:type="dxa"/>
          </w:tcPr>
          <w:p w14:paraId="09EB8412" w14:textId="77777777" w:rsidR="00806744" w:rsidRPr="006651F6" w:rsidRDefault="00806744" w:rsidP="003C1B12">
            <w:pPr>
              <w:pStyle w:val="5a"/>
              <w:framePr w:hSpace="0" w:wrap="auto" w:vAnchor="margin" w:hAnchor="text" w:yAlign="inline"/>
              <w:rPr>
                <w:rFonts w:hint="eastAsia"/>
              </w:rPr>
            </w:pPr>
          </w:p>
        </w:tc>
        <w:tc>
          <w:tcPr>
            <w:tcW w:w="1276" w:type="dxa"/>
          </w:tcPr>
          <w:p w14:paraId="2B366B66" w14:textId="77777777"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1275" w:type="dxa"/>
          </w:tcPr>
          <w:p w14:paraId="61C2FF1F" w14:textId="7C6FEFDD"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2694" w:type="dxa"/>
          </w:tcPr>
          <w:p w14:paraId="10C224A7" w14:textId="581379DB"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2991" w:type="dxa"/>
          </w:tcPr>
          <w:p w14:paraId="7431F452" w14:textId="77777777"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r>
      <w:tr w:rsidR="00806744" w:rsidRPr="006651F6" w14:paraId="1131FE79" w14:textId="3B76F6AF" w:rsidTr="00896E8D">
        <w:tc>
          <w:tcPr>
            <w:cnfStyle w:val="001000000000" w:firstRow="0" w:lastRow="0" w:firstColumn="1" w:lastColumn="0" w:oddVBand="0" w:evenVBand="0" w:oddHBand="0" w:evenHBand="0" w:firstRowFirstColumn="0" w:firstRowLastColumn="0" w:lastRowFirstColumn="0" w:lastRowLastColumn="0"/>
            <w:tcW w:w="1403" w:type="dxa"/>
          </w:tcPr>
          <w:p w14:paraId="6A2E9591" w14:textId="77777777" w:rsidR="00806744" w:rsidRPr="006651F6" w:rsidRDefault="00806744" w:rsidP="003C1B12">
            <w:pPr>
              <w:pStyle w:val="5a"/>
              <w:framePr w:hSpace="0" w:wrap="auto" w:vAnchor="margin" w:hAnchor="text" w:yAlign="inline"/>
              <w:rPr>
                <w:rFonts w:hint="eastAsia"/>
              </w:rPr>
            </w:pPr>
          </w:p>
        </w:tc>
        <w:tc>
          <w:tcPr>
            <w:tcW w:w="1276" w:type="dxa"/>
          </w:tcPr>
          <w:p w14:paraId="182CDD02" w14:textId="77777777"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1275" w:type="dxa"/>
          </w:tcPr>
          <w:p w14:paraId="0C274D7A" w14:textId="03E8723B"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2694" w:type="dxa"/>
          </w:tcPr>
          <w:p w14:paraId="5AD3FA31" w14:textId="77777777"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2991" w:type="dxa"/>
          </w:tcPr>
          <w:p w14:paraId="5DE26C04" w14:textId="77777777"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r>
      <w:tr w:rsidR="00806744" w:rsidRPr="006651F6" w14:paraId="1D409B29" w14:textId="5256CA7E" w:rsidTr="00896E8D">
        <w:tc>
          <w:tcPr>
            <w:cnfStyle w:val="001000000000" w:firstRow="0" w:lastRow="0" w:firstColumn="1" w:lastColumn="0" w:oddVBand="0" w:evenVBand="0" w:oddHBand="0" w:evenHBand="0" w:firstRowFirstColumn="0" w:firstRowLastColumn="0" w:lastRowFirstColumn="0" w:lastRowLastColumn="0"/>
            <w:tcW w:w="1403" w:type="dxa"/>
          </w:tcPr>
          <w:p w14:paraId="45FC252C" w14:textId="10A5755E" w:rsidR="00806744" w:rsidRPr="006651F6" w:rsidRDefault="00806744" w:rsidP="003C1B12">
            <w:pPr>
              <w:pStyle w:val="5a"/>
              <w:framePr w:hSpace="0" w:wrap="auto" w:vAnchor="margin" w:hAnchor="text" w:yAlign="inline"/>
              <w:rPr>
                <w:rFonts w:hint="eastAsia"/>
              </w:rPr>
            </w:pPr>
          </w:p>
        </w:tc>
        <w:tc>
          <w:tcPr>
            <w:tcW w:w="1276" w:type="dxa"/>
          </w:tcPr>
          <w:p w14:paraId="752AF22E" w14:textId="77777777"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1275" w:type="dxa"/>
          </w:tcPr>
          <w:p w14:paraId="0B99CFD1" w14:textId="77777777"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2694" w:type="dxa"/>
          </w:tcPr>
          <w:p w14:paraId="26C63734" w14:textId="4DCCCB21"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2991" w:type="dxa"/>
          </w:tcPr>
          <w:p w14:paraId="66A312F8" w14:textId="77777777" w:rsidR="00806744" w:rsidRPr="006651F6" w:rsidRDefault="00806744"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r>
    </w:tbl>
    <w:p w14:paraId="45AE7AEB" w14:textId="77777777" w:rsidR="00896E8D" w:rsidRPr="006651F6" w:rsidRDefault="00896E8D" w:rsidP="00E75EA5">
      <w:pPr>
        <w:pStyle w:val="cover--"/>
        <w:rPr>
          <w:rFonts w:ascii="HuaweiSans-Regular" w:eastAsia="方正兰亭黑简体" w:hAnsi="HuaweiSans-Regular" w:hint="eastAsia"/>
        </w:rPr>
      </w:pPr>
    </w:p>
    <w:tbl>
      <w:tblPr>
        <w:tblStyle w:val="V30"/>
        <w:tblpPr w:leftFromText="180" w:rightFromText="180" w:vertAnchor="text" w:horzAnchor="margin" w:tblpY="1692"/>
        <w:tblW w:w="9640" w:type="dxa"/>
        <w:tblInd w:w="0" w:type="dxa"/>
        <w:tblLook w:val="01E0" w:firstRow="1" w:lastRow="1" w:firstColumn="1" w:lastColumn="1" w:noHBand="0" w:noVBand="0"/>
      </w:tblPr>
      <w:tblGrid>
        <w:gridCol w:w="2410"/>
        <w:gridCol w:w="2410"/>
        <w:gridCol w:w="2410"/>
        <w:gridCol w:w="2410"/>
      </w:tblGrid>
      <w:tr w:rsidR="00896E8D" w:rsidRPr="006651F6" w14:paraId="31F65D51" w14:textId="77777777" w:rsidTr="00896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26DB578" w14:textId="77777777" w:rsidR="00896E8D" w:rsidRPr="006651F6" w:rsidRDefault="00896E8D" w:rsidP="003C1B12">
            <w:pPr>
              <w:pStyle w:val="5a"/>
              <w:framePr w:hSpace="0" w:wrap="auto" w:vAnchor="margin" w:hAnchor="text" w:yAlign="inline"/>
              <w:rPr>
                <w:rFonts w:hint="eastAsia"/>
                <w:b w:val="0"/>
              </w:rPr>
            </w:pPr>
            <w:r w:rsidRPr="006651F6">
              <w:t>课程编码</w:t>
            </w:r>
          </w:p>
        </w:tc>
        <w:tc>
          <w:tcPr>
            <w:tcW w:w="2410" w:type="dxa"/>
          </w:tcPr>
          <w:p w14:paraId="05D79FE1" w14:textId="77777777" w:rsidR="00896E8D" w:rsidRPr="006651F6" w:rsidRDefault="00896E8D" w:rsidP="003C1B12">
            <w:pPr>
              <w:pStyle w:val="5a"/>
              <w:framePr w:hSpace="0" w:wrap="auto" w:vAnchor="margin" w:hAnchor="text" w:yAlign="inline"/>
              <w:cnfStyle w:val="100000000000" w:firstRow="1" w:lastRow="0" w:firstColumn="0" w:lastColumn="0" w:oddVBand="0" w:evenVBand="0" w:oddHBand="0" w:evenHBand="0" w:firstRowFirstColumn="0" w:firstRowLastColumn="0" w:lastRowFirstColumn="0" w:lastRowLastColumn="0"/>
              <w:rPr>
                <w:rFonts w:hint="eastAsia"/>
                <w:b w:val="0"/>
              </w:rPr>
            </w:pPr>
            <w:r w:rsidRPr="006651F6">
              <w:t>适用产品</w:t>
            </w:r>
          </w:p>
        </w:tc>
        <w:tc>
          <w:tcPr>
            <w:tcW w:w="2410" w:type="dxa"/>
          </w:tcPr>
          <w:p w14:paraId="3C1D21B4" w14:textId="77777777" w:rsidR="00896E8D" w:rsidRPr="006651F6" w:rsidRDefault="00896E8D" w:rsidP="003C1B12">
            <w:pPr>
              <w:pStyle w:val="5a"/>
              <w:framePr w:hSpace="0" w:wrap="auto" w:vAnchor="margin" w:hAnchor="text" w:yAlign="inline"/>
              <w:cnfStyle w:val="100000000000" w:firstRow="1" w:lastRow="0" w:firstColumn="0" w:lastColumn="0" w:oddVBand="0" w:evenVBand="0" w:oddHBand="0" w:evenHBand="0" w:firstRowFirstColumn="0" w:firstRowLastColumn="0" w:lastRowFirstColumn="0" w:lastRowLastColumn="0"/>
              <w:rPr>
                <w:rFonts w:hint="eastAsia"/>
                <w:b w:val="0"/>
              </w:rPr>
            </w:pPr>
            <w:r w:rsidRPr="006651F6">
              <w:t>产品版本</w:t>
            </w:r>
          </w:p>
        </w:tc>
        <w:tc>
          <w:tcPr>
            <w:tcW w:w="2410" w:type="dxa"/>
          </w:tcPr>
          <w:p w14:paraId="44A2BB40" w14:textId="77777777" w:rsidR="00896E8D" w:rsidRPr="006651F6" w:rsidRDefault="00896E8D" w:rsidP="003C1B12">
            <w:pPr>
              <w:pStyle w:val="5a"/>
              <w:framePr w:hSpace="0" w:wrap="auto" w:vAnchor="margin" w:hAnchor="text" w:yAlign="inline"/>
              <w:cnfStyle w:val="100000000000" w:firstRow="1" w:lastRow="0" w:firstColumn="0" w:lastColumn="0" w:oddVBand="0" w:evenVBand="0" w:oddHBand="0" w:evenHBand="0" w:firstRowFirstColumn="0" w:firstRowLastColumn="0" w:lastRowFirstColumn="0" w:lastRowLastColumn="0"/>
              <w:rPr>
                <w:rFonts w:hint="eastAsia"/>
                <w:b w:val="0"/>
              </w:rPr>
            </w:pPr>
            <w:r w:rsidRPr="006651F6">
              <w:t>课程版本</w:t>
            </w:r>
            <w:r w:rsidRPr="006651F6">
              <w:t>ISSUE</w:t>
            </w:r>
          </w:p>
        </w:tc>
      </w:tr>
      <w:tr w:rsidR="00896E8D" w:rsidRPr="006651F6" w14:paraId="3CDE22C3" w14:textId="77777777" w:rsidTr="00896E8D">
        <w:tc>
          <w:tcPr>
            <w:cnfStyle w:val="001000000000" w:firstRow="0" w:lastRow="0" w:firstColumn="1" w:lastColumn="0" w:oddVBand="0" w:evenVBand="0" w:oddHBand="0" w:evenHBand="0" w:firstRowFirstColumn="0" w:firstRowLastColumn="0" w:lastRowFirstColumn="0" w:lastRowLastColumn="0"/>
            <w:tcW w:w="2410" w:type="dxa"/>
          </w:tcPr>
          <w:p w14:paraId="5366C8D0" w14:textId="09E2D388" w:rsidR="00896E8D" w:rsidRPr="006651F6" w:rsidRDefault="00896E8D" w:rsidP="003C1B12">
            <w:pPr>
              <w:pStyle w:val="5a"/>
              <w:framePr w:hSpace="0" w:wrap="auto" w:vAnchor="margin" w:hAnchor="text" w:yAlign="inline"/>
              <w:rPr>
                <w:rFonts w:hint="eastAsia"/>
              </w:rPr>
            </w:pPr>
          </w:p>
        </w:tc>
        <w:tc>
          <w:tcPr>
            <w:tcW w:w="2410" w:type="dxa"/>
          </w:tcPr>
          <w:p w14:paraId="2932ABFB" w14:textId="522C55F1" w:rsidR="00896E8D" w:rsidRPr="006651F6" w:rsidRDefault="00D954B7"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r>
              <w:t>DWS</w:t>
            </w:r>
          </w:p>
        </w:tc>
        <w:tc>
          <w:tcPr>
            <w:tcW w:w="2410" w:type="dxa"/>
          </w:tcPr>
          <w:p w14:paraId="17FC7C8D" w14:textId="28D61402" w:rsidR="00896E8D" w:rsidRPr="006651F6" w:rsidRDefault="00896E8D"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p>
        </w:tc>
        <w:tc>
          <w:tcPr>
            <w:tcW w:w="2410" w:type="dxa"/>
          </w:tcPr>
          <w:p w14:paraId="4C42E1D2" w14:textId="68CF0C38" w:rsidR="00896E8D" w:rsidRPr="006651F6" w:rsidRDefault="00D954B7" w:rsidP="003C1B12">
            <w:pPr>
              <w:pStyle w:val="5a"/>
              <w:framePr w:hSpace="0" w:wrap="auto" w:vAnchor="margin" w:hAnchor="text" w:yAlign="inline"/>
              <w:cnfStyle w:val="000000000000" w:firstRow="0" w:lastRow="0" w:firstColumn="0" w:lastColumn="0" w:oddVBand="0" w:evenVBand="0" w:oddHBand="0" w:evenHBand="0" w:firstRowFirstColumn="0" w:firstRowLastColumn="0" w:lastRowFirstColumn="0" w:lastRowLastColumn="0"/>
              <w:rPr>
                <w:rFonts w:hint="eastAsia"/>
              </w:rPr>
            </w:pPr>
            <w:r>
              <w:t>1.</w:t>
            </w:r>
            <w:r w:rsidR="00896E8D" w:rsidRPr="006651F6">
              <w:t>0</w:t>
            </w:r>
          </w:p>
        </w:tc>
      </w:tr>
    </w:tbl>
    <w:p w14:paraId="455AD87C" w14:textId="53C4F316" w:rsidR="00E75EA5" w:rsidRPr="006651F6" w:rsidRDefault="00E75EA5" w:rsidP="00E75EA5">
      <w:pPr>
        <w:pStyle w:val="cover--"/>
        <w:rPr>
          <w:rFonts w:ascii="HuaweiSans-Regular" w:eastAsia="方正兰亭黑简体" w:hAnsi="HuaweiSans-Regular" w:hint="eastAsia"/>
        </w:rPr>
      </w:pPr>
      <w:r w:rsidRPr="006651F6">
        <w:rPr>
          <w:rFonts w:ascii="HuaweiSans-Regular" w:eastAsia="方正兰亭黑简体" w:hAnsi="HuaweiSans-Regular"/>
        </w:rPr>
        <w:t>修订记录</w:t>
      </w:r>
    </w:p>
    <w:p w14:paraId="55088759" w14:textId="5E474075" w:rsidR="00E75EA5" w:rsidRPr="006651F6" w:rsidRDefault="00E75EA5">
      <w:pPr>
        <w:topLinePunct w:val="0"/>
        <w:adjustRightInd/>
        <w:snapToGrid/>
        <w:spacing w:before="0" w:after="0" w:line="240" w:lineRule="auto"/>
        <w:ind w:left="0"/>
        <w:rPr>
          <w:rFonts w:ascii="HuaweiSans-Regular" w:eastAsia="方正兰亭黑简体" w:hAnsi="HuaweiSans-Regular" w:hint="eastAsia"/>
          <w:snapToGrid w:val="0"/>
        </w:rPr>
      </w:pPr>
      <w:r w:rsidRPr="006651F6">
        <w:rPr>
          <w:rFonts w:ascii="HuaweiSans-Regular" w:eastAsia="方正兰亭黑简体" w:hAnsi="HuaweiSans-Regular"/>
        </w:rPr>
        <w:br w:type="page"/>
      </w:r>
    </w:p>
    <w:p w14:paraId="76F115D5" w14:textId="77777777" w:rsidR="00E75EA5" w:rsidRPr="006651F6" w:rsidRDefault="00E75EA5" w:rsidP="003C1B12">
      <w:pPr>
        <w:pStyle w:val="5a"/>
        <w:framePr w:wrap="around"/>
        <w:rPr>
          <w:rFonts w:hint="eastAsia"/>
        </w:rPr>
      </w:pPr>
    </w:p>
    <w:p w14:paraId="1250B36E" w14:textId="77777777" w:rsidR="00E75EA5" w:rsidRPr="006651F6" w:rsidRDefault="00E75EA5" w:rsidP="00E75EA5">
      <w:pPr>
        <w:rPr>
          <w:rFonts w:ascii="HuaweiSans-Regular" w:eastAsia="方正兰亭黑简体" w:hAnsi="HuaweiSans-Regular" w:hint="eastAsia"/>
        </w:rPr>
      </w:pPr>
    </w:p>
    <w:p w14:paraId="196A4D35" w14:textId="17E4ED32" w:rsidR="00E75EA5" w:rsidRPr="006651F6" w:rsidRDefault="00E75EA5">
      <w:pPr>
        <w:topLinePunct w:val="0"/>
        <w:adjustRightInd/>
        <w:snapToGrid/>
        <w:spacing w:before="0" w:after="0" w:line="240" w:lineRule="auto"/>
        <w:ind w:left="0"/>
        <w:rPr>
          <w:rFonts w:ascii="HuaweiSans-Regular" w:eastAsia="方正兰亭黑简体" w:hAnsi="HuaweiSans-Regular" w:hint="eastAsia"/>
        </w:rPr>
      </w:pPr>
    </w:p>
    <w:p w14:paraId="5D450DE1" w14:textId="5308AE08" w:rsidR="00E75EA5" w:rsidRPr="006651F6" w:rsidRDefault="00E75EA5">
      <w:pPr>
        <w:topLinePunct w:val="0"/>
        <w:adjustRightInd/>
        <w:snapToGrid/>
        <w:spacing w:before="0" w:after="0" w:line="240" w:lineRule="auto"/>
        <w:ind w:left="0"/>
        <w:rPr>
          <w:rFonts w:ascii="HuaweiSans-Regular" w:eastAsia="方正兰亭黑简体" w:hAnsi="HuaweiSans-Regular" w:hint="eastAsia"/>
        </w:rPr>
      </w:pPr>
    </w:p>
    <w:p w14:paraId="0F0948E5" w14:textId="409E85B5" w:rsidR="00E75EA5" w:rsidRPr="006651F6" w:rsidRDefault="00E75EA5">
      <w:pPr>
        <w:topLinePunct w:val="0"/>
        <w:adjustRightInd/>
        <w:snapToGrid/>
        <w:spacing w:before="0" w:after="0" w:line="240" w:lineRule="auto"/>
        <w:ind w:left="0"/>
        <w:rPr>
          <w:rFonts w:ascii="HuaweiSans-Regular" w:eastAsia="方正兰亭黑简体" w:hAnsi="HuaweiSans-Regular" w:hint="eastAsia"/>
        </w:rPr>
      </w:pPr>
    </w:p>
    <w:p w14:paraId="1C7C3611" w14:textId="77777777" w:rsidR="00E75EA5" w:rsidRPr="006651F6" w:rsidRDefault="00E75EA5">
      <w:pPr>
        <w:topLinePunct w:val="0"/>
        <w:adjustRightInd/>
        <w:snapToGrid/>
        <w:spacing w:before="0" w:after="0" w:line="240" w:lineRule="auto"/>
        <w:ind w:left="0"/>
        <w:rPr>
          <w:rFonts w:ascii="HuaweiSans-Regular" w:eastAsia="方正兰亭黑简体" w:hAnsi="HuaweiSans-Regular" w:hint="eastAsia"/>
        </w:rPr>
      </w:pPr>
    </w:p>
    <w:p w14:paraId="2B63D2A6" w14:textId="77777777" w:rsidR="0020153C" w:rsidRPr="006651F6" w:rsidRDefault="0020153C" w:rsidP="0020153C">
      <w:pPr>
        <w:ind w:left="0"/>
        <w:rPr>
          <w:rFonts w:ascii="HuaweiSans-Regular" w:eastAsia="方正兰亭黑简体" w:hAnsi="HuaweiSans-Regular" w:hint="eastAsia"/>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79723884" w14:textId="77777777" w:rsidR="00CB037B" w:rsidRDefault="007C0C25" w:rsidP="0020153C">
      <w:pPr>
        <w:pStyle w:val="Cover2"/>
        <w:rPr>
          <w:rFonts w:ascii="HuaweiSans-Regular" w:eastAsia="方正兰亭黑简体" w:hAnsi="HuaweiSans-Regular" w:hint="eastAsia"/>
          <w:sz w:val="72"/>
          <w:szCs w:val="72"/>
          <w:lang w:eastAsia="zh-CN"/>
        </w:rPr>
      </w:pPr>
      <w:r>
        <w:rPr>
          <w:rFonts w:ascii="HuaweiSans-Regular" w:eastAsia="方正兰亭黑简体" w:hAnsi="HuaweiSans-Regular"/>
          <w:sz w:val="72"/>
          <w:szCs w:val="72"/>
          <w:lang w:eastAsia="zh-CN"/>
        </w:rPr>
        <w:t>数据仓库建模</w:t>
      </w:r>
      <w:r w:rsidR="00CB037B">
        <w:rPr>
          <w:rFonts w:ascii="HuaweiSans-Regular" w:eastAsia="方正兰亭黑简体" w:hAnsi="HuaweiSans-Regular"/>
          <w:sz w:val="72"/>
          <w:szCs w:val="72"/>
          <w:lang w:eastAsia="zh-CN"/>
        </w:rPr>
        <w:t>与数据分析</w:t>
      </w:r>
    </w:p>
    <w:p w14:paraId="45427A13" w14:textId="2DEF227B" w:rsidR="0020153C" w:rsidRPr="006651F6" w:rsidRDefault="00E75EA5" w:rsidP="0020153C">
      <w:pPr>
        <w:pStyle w:val="Cover2"/>
        <w:rPr>
          <w:rFonts w:ascii="HuaweiSans-Regular" w:eastAsia="方正兰亭黑简体" w:hAnsi="HuaweiSans-Regular" w:hint="eastAsia"/>
          <w:sz w:val="72"/>
          <w:szCs w:val="72"/>
          <w:lang w:eastAsia="zh-CN"/>
        </w:rPr>
      </w:pPr>
      <w:r w:rsidRPr="006651F6">
        <w:rPr>
          <w:rFonts w:ascii="HuaweiSans-Regular" w:eastAsia="方正兰亭黑简体" w:hAnsi="HuaweiSans-Regular"/>
          <w:sz w:val="72"/>
          <w:szCs w:val="72"/>
          <w:lang w:eastAsia="zh-CN"/>
        </w:rPr>
        <w:t>实验手册</w:t>
      </w:r>
    </w:p>
    <w:p w14:paraId="22520186"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77777777" w:rsidR="0020153C" w:rsidRPr="006651F6" w:rsidRDefault="0020153C" w:rsidP="0020153C">
      <w:pPr>
        <w:pStyle w:val="Cover2"/>
        <w:rPr>
          <w:rFonts w:ascii="HuaweiSans-Regular" w:eastAsia="方正兰亭黑简体" w:hAnsi="HuaweiSans-Regular" w:hint="eastAsia"/>
          <w:lang w:eastAsia="zh-CN"/>
        </w:rPr>
      </w:pP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CB96A1D" w14:textId="77777777" w:rsidR="00213E96" w:rsidRPr="006651F6" w:rsidRDefault="00213E96" w:rsidP="00213E96">
      <w:pPr>
        <w:pStyle w:val="Cover2"/>
        <w:jc w:val="left"/>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213E96">
      <w:pPr>
        <w:rPr>
          <w:rFonts w:ascii="HuaweiSans-Regular" w:eastAsia="方正兰亭黑简体" w:hAnsi="HuaweiSans-Regular" w:hint="eastAsia"/>
        </w:rPr>
      </w:pPr>
      <w:r w:rsidRPr="006651F6">
        <w:rPr>
          <w:rFonts w:ascii="HuaweiSans-Regular" w:eastAsia="方正兰亭黑简体" w:hAnsi="HuaweiSans-Regular"/>
          <w:caps/>
        </w:rPr>
        <w:fldChar w:fldCharType="begin"/>
      </w:r>
      <w:r w:rsidRPr="006651F6">
        <w:rPr>
          <w:rFonts w:ascii="HuaweiSans-Regular" w:eastAsia="方正兰亭黑简体" w:hAnsi="HuaweiSans-Regular"/>
          <w:caps/>
        </w:rPr>
        <w:instrText xml:space="preserve"> DOCPROPERTY  Confidential </w:instrText>
      </w:r>
      <w:r w:rsidRPr="006651F6">
        <w:rPr>
          <w:rFonts w:ascii="HuaweiSans-Regular" w:eastAsia="方正兰亭黑简体" w:hAnsi="HuaweiSans-Regular"/>
          <w:caps/>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微软雅黑" w:eastAsia="微软雅黑" w:hAnsi="微软雅黑" w:cs="Arial"/>
          <w:b w:val="0"/>
          <w:bCs w:val="0"/>
          <w:sz w:val="21"/>
          <w:szCs w:val="21"/>
          <w:lang w:val="zh-CN"/>
        </w:rPr>
        <w:id w:val="-1966112858"/>
        <w:docPartObj>
          <w:docPartGallery w:val="Table of Contents"/>
          <w:docPartUnique/>
        </w:docPartObj>
      </w:sdtPr>
      <w:sdtEndPr>
        <w:rPr>
          <w:rFonts w:cs="微软雅黑"/>
          <w:sz w:val="20"/>
          <w:szCs w:val="20"/>
        </w:rPr>
      </w:sdtEndPr>
      <w:sdtContent>
        <w:p w14:paraId="5B902EF0" w14:textId="5CE9B1BA" w:rsidR="0020153C" w:rsidRPr="006651F6" w:rsidRDefault="0020153C" w:rsidP="00FD6CD0">
          <w:pPr>
            <w:pStyle w:val="Contents"/>
            <w:rPr>
              <w:rFonts w:hint="eastAsia"/>
            </w:rPr>
          </w:pPr>
          <w:r w:rsidRPr="006651F6">
            <w:rPr>
              <w:lang w:val="zh-CN"/>
            </w:rPr>
            <w:t>目录</w:t>
          </w:r>
        </w:p>
        <w:p w14:paraId="2E057F7C" w14:textId="77777777" w:rsidR="00B22580" w:rsidRDefault="001B3964">
          <w:pPr>
            <w:pStyle w:val="12"/>
            <w:tabs>
              <w:tab w:val="right" w:leader="dot" w:pos="9628"/>
            </w:tabs>
            <w:rPr>
              <w:rFonts w:asciiTheme="minorHAnsi" w:eastAsiaTheme="minorEastAsia" w:hAnsiTheme="minorHAnsi" w:cstheme="minorBidi"/>
              <w:b w:val="0"/>
              <w:bCs w:val="0"/>
              <w:noProof/>
              <w:kern w:val="2"/>
              <w:sz w:val="21"/>
              <w:szCs w:val="22"/>
            </w:rPr>
          </w:pPr>
          <w:r>
            <w:rPr>
              <w:rFonts w:hint="eastAsia"/>
              <w:noProof/>
            </w:rPr>
            <w:fldChar w:fldCharType="begin"/>
          </w:r>
          <w:r>
            <w:rPr>
              <w:rFonts w:hint="eastAsia"/>
              <w:noProof/>
            </w:rPr>
            <w:instrText xml:space="preserve"> </w:instrText>
          </w:r>
          <w:r>
            <w:rPr>
              <w:noProof/>
            </w:rPr>
            <w:instrText>TOC \o "1-3" \h \z \u</w:instrText>
          </w:r>
          <w:r>
            <w:rPr>
              <w:rFonts w:hint="eastAsia"/>
              <w:noProof/>
            </w:rPr>
            <w:instrText xml:space="preserve"> </w:instrText>
          </w:r>
          <w:r>
            <w:rPr>
              <w:rFonts w:hint="eastAsia"/>
              <w:noProof/>
            </w:rPr>
            <w:fldChar w:fldCharType="separate"/>
          </w:r>
          <w:hyperlink w:anchor="_Toc44517965" w:history="1">
            <w:r w:rsidR="00B22580" w:rsidRPr="003D1AF4">
              <w:rPr>
                <w:rStyle w:val="ad"/>
                <w:rFonts w:cs="Huawei Sans"/>
                <w:noProof/>
              </w:rPr>
              <w:t>1</w:t>
            </w:r>
            <w:r w:rsidR="00B22580" w:rsidRPr="003D1AF4">
              <w:rPr>
                <w:rStyle w:val="ad"/>
                <w:rFonts w:hint="eastAsia"/>
                <w:noProof/>
              </w:rPr>
              <w:t xml:space="preserve"> </w:t>
            </w:r>
            <w:r w:rsidR="00B22580" w:rsidRPr="003D1AF4">
              <w:rPr>
                <w:rStyle w:val="ad"/>
                <w:rFonts w:hint="eastAsia"/>
                <w:noProof/>
              </w:rPr>
              <w:t>数据仓库建模与数据分析</w:t>
            </w:r>
            <w:r w:rsidR="00B22580">
              <w:rPr>
                <w:noProof/>
                <w:webHidden/>
              </w:rPr>
              <w:tab/>
            </w:r>
            <w:r w:rsidR="00B22580">
              <w:rPr>
                <w:noProof/>
                <w:webHidden/>
              </w:rPr>
              <w:fldChar w:fldCharType="begin"/>
            </w:r>
            <w:r w:rsidR="00B22580">
              <w:rPr>
                <w:noProof/>
                <w:webHidden/>
              </w:rPr>
              <w:instrText xml:space="preserve"> PAGEREF _Toc44517965 \h </w:instrText>
            </w:r>
            <w:r w:rsidR="00B22580">
              <w:rPr>
                <w:noProof/>
                <w:webHidden/>
              </w:rPr>
            </w:r>
            <w:r w:rsidR="00B22580">
              <w:rPr>
                <w:noProof/>
                <w:webHidden/>
              </w:rPr>
              <w:fldChar w:fldCharType="separate"/>
            </w:r>
            <w:r w:rsidR="00B22580">
              <w:rPr>
                <w:rFonts w:hint="eastAsia"/>
                <w:noProof/>
                <w:webHidden/>
              </w:rPr>
              <w:t>2</w:t>
            </w:r>
            <w:r w:rsidR="00B22580">
              <w:rPr>
                <w:noProof/>
                <w:webHidden/>
              </w:rPr>
              <w:fldChar w:fldCharType="end"/>
            </w:r>
          </w:hyperlink>
        </w:p>
        <w:p w14:paraId="23F8811B" w14:textId="77777777" w:rsidR="00B22580" w:rsidRDefault="00907345">
          <w:pPr>
            <w:pStyle w:val="20"/>
            <w:tabs>
              <w:tab w:val="right" w:leader="dot" w:pos="9628"/>
            </w:tabs>
            <w:rPr>
              <w:rFonts w:asciiTheme="minorHAnsi" w:eastAsiaTheme="minorEastAsia" w:hAnsiTheme="minorHAnsi" w:cstheme="minorBidi"/>
              <w:kern w:val="2"/>
              <w:sz w:val="21"/>
              <w:szCs w:val="22"/>
            </w:rPr>
          </w:pPr>
          <w:hyperlink w:anchor="_Toc44517966" w:history="1">
            <w:r w:rsidR="00B22580" w:rsidRPr="003D1AF4">
              <w:rPr>
                <w:rStyle w:val="ad"/>
                <w:rFonts w:cs="Huawei Sans"/>
                <w:snapToGrid w:val="0"/>
              </w:rPr>
              <w:t>1.1</w:t>
            </w:r>
            <w:r w:rsidR="00B22580" w:rsidRPr="003D1AF4">
              <w:rPr>
                <w:rStyle w:val="ad"/>
                <w:rFonts w:hint="eastAsia"/>
              </w:rPr>
              <w:t xml:space="preserve"> </w:t>
            </w:r>
            <w:r w:rsidR="00B22580" w:rsidRPr="003D1AF4">
              <w:rPr>
                <w:rStyle w:val="ad"/>
                <w:rFonts w:hint="eastAsia"/>
              </w:rPr>
              <w:t>实验介绍</w:t>
            </w:r>
            <w:r w:rsidR="00B22580">
              <w:rPr>
                <w:webHidden/>
              </w:rPr>
              <w:tab/>
            </w:r>
            <w:r w:rsidR="00B22580">
              <w:rPr>
                <w:webHidden/>
              </w:rPr>
              <w:fldChar w:fldCharType="begin"/>
            </w:r>
            <w:r w:rsidR="00B22580">
              <w:rPr>
                <w:webHidden/>
              </w:rPr>
              <w:instrText xml:space="preserve"> PAGEREF _Toc44517966 \h </w:instrText>
            </w:r>
            <w:r w:rsidR="00B22580">
              <w:rPr>
                <w:webHidden/>
              </w:rPr>
            </w:r>
            <w:r w:rsidR="00B22580">
              <w:rPr>
                <w:webHidden/>
              </w:rPr>
              <w:fldChar w:fldCharType="separate"/>
            </w:r>
            <w:r w:rsidR="00B22580">
              <w:rPr>
                <w:rFonts w:hint="eastAsia"/>
                <w:webHidden/>
              </w:rPr>
              <w:t>2</w:t>
            </w:r>
            <w:r w:rsidR="00B22580">
              <w:rPr>
                <w:webHidden/>
              </w:rPr>
              <w:fldChar w:fldCharType="end"/>
            </w:r>
          </w:hyperlink>
        </w:p>
        <w:p w14:paraId="0F7DA01C" w14:textId="77777777" w:rsidR="00B22580" w:rsidRDefault="00907345">
          <w:pPr>
            <w:pStyle w:val="31"/>
            <w:tabs>
              <w:tab w:val="right" w:leader="dot" w:pos="9628"/>
            </w:tabs>
            <w:rPr>
              <w:rFonts w:asciiTheme="minorHAnsi" w:eastAsiaTheme="minorEastAsia" w:hAnsiTheme="minorHAnsi" w:cstheme="minorBidi"/>
              <w:kern w:val="2"/>
              <w:sz w:val="21"/>
              <w:szCs w:val="22"/>
            </w:rPr>
          </w:pPr>
          <w:hyperlink w:anchor="_Toc44517967" w:history="1">
            <w:r w:rsidR="00B22580" w:rsidRPr="003D1AF4">
              <w:rPr>
                <w:rStyle w:val="ad"/>
                <w:rFonts w:cs="Huawei Sans"/>
                <w:bCs/>
                <w:snapToGrid w:val="0"/>
              </w:rPr>
              <w:t>1.1.1</w:t>
            </w:r>
            <w:r w:rsidR="00B22580" w:rsidRPr="003D1AF4">
              <w:rPr>
                <w:rStyle w:val="ad"/>
                <w:rFonts w:hint="eastAsia"/>
              </w:rPr>
              <w:t xml:space="preserve"> </w:t>
            </w:r>
            <w:r w:rsidR="00B22580" w:rsidRPr="003D1AF4">
              <w:rPr>
                <w:rStyle w:val="ad"/>
                <w:rFonts w:hint="eastAsia"/>
              </w:rPr>
              <w:t>关于本实验</w:t>
            </w:r>
            <w:r w:rsidR="00B22580">
              <w:rPr>
                <w:webHidden/>
              </w:rPr>
              <w:tab/>
            </w:r>
            <w:r w:rsidR="00B22580">
              <w:rPr>
                <w:webHidden/>
              </w:rPr>
              <w:fldChar w:fldCharType="begin"/>
            </w:r>
            <w:r w:rsidR="00B22580">
              <w:rPr>
                <w:webHidden/>
              </w:rPr>
              <w:instrText xml:space="preserve"> PAGEREF _Toc44517967 \h </w:instrText>
            </w:r>
            <w:r w:rsidR="00B22580">
              <w:rPr>
                <w:webHidden/>
              </w:rPr>
            </w:r>
            <w:r w:rsidR="00B22580">
              <w:rPr>
                <w:webHidden/>
              </w:rPr>
              <w:fldChar w:fldCharType="separate"/>
            </w:r>
            <w:r w:rsidR="00B22580">
              <w:rPr>
                <w:rFonts w:hint="eastAsia"/>
                <w:webHidden/>
              </w:rPr>
              <w:t>2</w:t>
            </w:r>
            <w:r w:rsidR="00B22580">
              <w:rPr>
                <w:webHidden/>
              </w:rPr>
              <w:fldChar w:fldCharType="end"/>
            </w:r>
          </w:hyperlink>
        </w:p>
        <w:p w14:paraId="61740798" w14:textId="77777777" w:rsidR="00B22580" w:rsidRDefault="00907345">
          <w:pPr>
            <w:pStyle w:val="31"/>
            <w:tabs>
              <w:tab w:val="right" w:leader="dot" w:pos="9628"/>
            </w:tabs>
            <w:rPr>
              <w:rFonts w:asciiTheme="minorHAnsi" w:eastAsiaTheme="minorEastAsia" w:hAnsiTheme="minorHAnsi" w:cstheme="minorBidi"/>
              <w:kern w:val="2"/>
              <w:sz w:val="21"/>
              <w:szCs w:val="22"/>
            </w:rPr>
          </w:pPr>
          <w:hyperlink w:anchor="_Toc44517968" w:history="1">
            <w:r w:rsidR="00B22580" w:rsidRPr="003D1AF4">
              <w:rPr>
                <w:rStyle w:val="ad"/>
                <w:rFonts w:cs="Huawei Sans"/>
                <w:bCs/>
                <w:snapToGrid w:val="0"/>
              </w:rPr>
              <w:t>1.1.2</w:t>
            </w:r>
            <w:r w:rsidR="00B22580" w:rsidRPr="003D1AF4">
              <w:rPr>
                <w:rStyle w:val="ad"/>
                <w:rFonts w:hint="eastAsia"/>
              </w:rPr>
              <w:t xml:space="preserve"> </w:t>
            </w:r>
            <w:r w:rsidR="00B22580" w:rsidRPr="003D1AF4">
              <w:rPr>
                <w:rStyle w:val="ad"/>
                <w:rFonts w:hint="eastAsia"/>
              </w:rPr>
              <w:t>实验目的</w:t>
            </w:r>
            <w:r w:rsidR="00B22580">
              <w:rPr>
                <w:webHidden/>
              </w:rPr>
              <w:tab/>
            </w:r>
            <w:r w:rsidR="00B22580">
              <w:rPr>
                <w:webHidden/>
              </w:rPr>
              <w:fldChar w:fldCharType="begin"/>
            </w:r>
            <w:r w:rsidR="00B22580">
              <w:rPr>
                <w:webHidden/>
              </w:rPr>
              <w:instrText xml:space="preserve"> PAGEREF _Toc44517968 \h </w:instrText>
            </w:r>
            <w:r w:rsidR="00B22580">
              <w:rPr>
                <w:webHidden/>
              </w:rPr>
            </w:r>
            <w:r w:rsidR="00B22580">
              <w:rPr>
                <w:webHidden/>
              </w:rPr>
              <w:fldChar w:fldCharType="separate"/>
            </w:r>
            <w:r w:rsidR="00B22580">
              <w:rPr>
                <w:rFonts w:hint="eastAsia"/>
                <w:webHidden/>
              </w:rPr>
              <w:t>2</w:t>
            </w:r>
            <w:r w:rsidR="00B22580">
              <w:rPr>
                <w:webHidden/>
              </w:rPr>
              <w:fldChar w:fldCharType="end"/>
            </w:r>
          </w:hyperlink>
        </w:p>
        <w:p w14:paraId="3B543F9D" w14:textId="77777777" w:rsidR="00B22580" w:rsidRDefault="00907345">
          <w:pPr>
            <w:pStyle w:val="31"/>
            <w:tabs>
              <w:tab w:val="right" w:leader="dot" w:pos="9628"/>
            </w:tabs>
            <w:rPr>
              <w:rFonts w:asciiTheme="minorHAnsi" w:eastAsiaTheme="minorEastAsia" w:hAnsiTheme="minorHAnsi" w:cstheme="minorBidi"/>
              <w:kern w:val="2"/>
              <w:sz w:val="21"/>
              <w:szCs w:val="22"/>
            </w:rPr>
          </w:pPr>
          <w:hyperlink w:anchor="_Toc44517969" w:history="1">
            <w:r w:rsidR="00B22580" w:rsidRPr="003D1AF4">
              <w:rPr>
                <w:rStyle w:val="ad"/>
                <w:rFonts w:cs="Huawei Sans"/>
                <w:bCs/>
                <w:snapToGrid w:val="0"/>
              </w:rPr>
              <w:t>1.1.3</w:t>
            </w:r>
            <w:r w:rsidR="00B22580" w:rsidRPr="003D1AF4">
              <w:rPr>
                <w:rStyle w:val="ad"/>
                <w:rFonts w:hint="eastAsia"/>
              </w:rPr>
              <w:t xml:space="preserve"> </w:t>
            </w:r>
            <w:r w:rsidR="00B22580" w:rsidRPr="003D1AF4">
              <w:rPr>
                <w:rStyle w:val="ad"/>
                <w:rFonts w:hint="eastAsia"/>
              </w:rPr>
              <w:t>实验背景</w:t>
            </w:r>
            <w:r w:rsidR="00B22580">
              <w:rPr>
                <w:webHidden/>
              </w:rPr>
              <w:tab/>
            </w:r>
            <w:r w:rsidR="00B22580">
              <w:rPr>
                <w:webHidden/>
              </w:rPr>
              <w:fldChar w:fldCharType="begin"/>
            </w:r>
            <w:r w:rsidR="00B22580">
              <w:rPr>
                <w:webHidden/>
              </w:rPr>
              <w:instrText xml:space="preserve"> PAGEREF _Toc44517969 \h </w:instrText>
            </w:r>
            <w:r w:rsidR="00B22580">
              <w:rPr>
                <w:webHidden/>
              </w:rPr>
            </w:r>
            <w:r w:rsidR="00B22580">
              <w:rPr>
                <w:webHidden/>
              </w:rPr>
              <w:fldChar w:fldCharType="separate"/>
            </w:r>
            <w:r w:rsidR="00B22580">
              <w:rPr>
                <w:rFonts w:hint="eastAsia"/>
                <w:webHidden/>
              </w:rPr>
              <w:t>2</w:t>
            </w:r>
            <w:r w:rsidR="00B22580">
              <w:rPr>
                <w:webHidden/>
              </w:rPr>
              <w:fldChar w:fldCharType="end"/>
            </w:r>
          </w:hyperlink>
        </w:p>
        <w:p w14:paraId="2A194B5E" w14:textId="77777777" w:rsidR="00B22580" w:rsidRDefault="00907345">
          <w:pPr>
            <w:pStyle w:val="31"/>
            <w:tabs>
              <w:tab w:val="right" w:leader="dot" w:pos="9628"/>
            </w:tabs>
            <w:rPr>
              <w:rFonts w:asciiTheme="minorHAnsi" w:eastAsiaTheme="minorEastAsia" w:hAnsiTheme="minorHAnsi" w:cstheme="minorBidi"/>
              <w:kern w:val="2"/>
              <w:sz w:val="21"/>
              <w:szCs w:val="22"/>
            </w:rPr>
          </w:pPr>
          <w:hyperlink w:anchor="_Toc44517970" w:history="1">
            <w:r w:rsidR="00B22580" w:rsidRPr="003D1AF4">
              <w:rPr>
                <w:rStyle w:val="ad"/>
                <w:rFonts w:cs="Huawei Sans"/>
                <w:bCs/>
                <w:snapToGrid w:val="0"/>
              </w:rPr>
              <w:t>1.1.4</w:t>
            </w:r>
            <w:r w:rsidR="00B22580" w:rsidRPr="003D1AF4">
              <w:rPr>
                <w:rStyle w:val="ad"/>
                <w:rFonts w:hint="eastAsia"/>
              </w:rPr>
              <w:t xml:space="preserve"> </w:t>
            </w:r>
            <w:r w:rsidR="00B22580" w:rsidRPr="003D1AF4">
              <w:rPr>
                <w:rStyle w:val="ad"/>
                <w:rFonts w:hint="eastAsia"/>
              </w:rPr>
              <w:t>实验环境说明</w:t>
            </w:r>
            <w:r w:rsidR="00B22580">
              <w:rPr>
                <w:webHidden/>
              </w:rPr>
              <w:tab/>
            </w:r>
            <w:r w:rsidR="00B22580">
              <w:rPr>
                <w:webHidden/>
              </w:rPr>
              <w:fldChar w:fldCharType="begin"/>
            </w:r>
            <w:r w:rsidR="00B22580">
              <w:rPr>
                <w:webHidden/>
              </w:rPr>
              <w:instrText xml:space="preserve"> PAGEREF _Toc44517970 \h </w:instrText>
            </w:r>
            <w:r w:rsidR="00B22580">
              <w:rPr>
                <w:webHidden/>
              </w:rPr>
            </w:r>
            <w:r w:rsidR="00B22580">
              <w:rPr>
                <w:webHidden/>
              </w:rPr>
              <w:fldChar w:fldCharType="separate"/>
            </w:r>
            <w:r w:rsidR="00B22580">
              <w:rPr>
                <w:rFonts w:hint="eastAsia"/>
                <w:webHidden/>
              </w:rPr>
              <w:t>2</w:t>
            </w:r>
            <w:r w:rsidR="00B22580">
              <w:rPr>
                <w:webHidden/>
              </w:rPr>
              <w:fldChar w:fldCharType="end"/>
            </w:r>
          </w:hyperlink>
        </w:p>
        <w:p w14:paraId="276D2D1E" w14:textId="77777777" w:rsidR="00B22580" w:rsidRDefault="00907345">
          <w:pPr>
            <w:pStyle w:val="20"/>
            <w:tabs>
              <w:tab w:val="right" w:leader="dot" w:pos="9628"/>
            </w:tabs>
            <w:rPr>
              <w:rFonts w:asciiTheme="minorHAnsi" w:eastAsiaTheme="minorEastAsia" w:hAnsiTheme="minorHAnsi" w:cstheme="minorBidi"/>
              <w:kern w:val="2"/>
              <w:sz w:val="21"/>
              <w:szCs w:val="22"/>
            </w:rPr>
          </w:pPr>
          <w:hyperlink w:anchor="_Toc44517971" w:history="1">
            <w:r w:rsidR="00B22580" w:rsidRPr="003D1AF4">
              <w:rPr>
                <w:rStyle w:val="ad"/>
                <w:rFonts w:cs="Huawei Sans"/>
                <w:snapToGrid w:val="0"/>
              </w:rPr>
              <w:t>1.2</w:t>
            </w:r>
            <w:r w:rsidR="00B22580" w:rsidRPr="003D1AF4">
              <w:rPr>
                <w:rStyle w:val="ad"/>
                <w:rFonts w:hint="eastAsia"/>
              </w:rPr>
              <w:t xml:space="preserve"> </w:t>
            </w:r>
            <w:r w:rsidR="00B22580" w:rsidRPr="003D1AF4">
              <w:rPr>
                <w:rStyle w:val="ad"/>
                <w:rFonts w:hint="eastAsia"/>
              </w:rPr>
              <w:t>实验任务配置</w:t>
            </w:r>
            <w:r w:rsidR="00B22580">
              <w:rPr>
                <w:webHidden/>
              </w:rPr>
              <w:tab/>
            </w:r>
            <w:r w:rsidR="00B22580">
              <w:rPr>
                <w:webHidden/>
              </w:rPr>
              <w:fldChar w:fldCharType="begin"/>
            </w:r>
            <w:r w:rsidR="00B22580">
              <w:rPr>
                <w:webHidden/>
              </w:rPr>
              <w:instrText xml:space="preserve"> PAGEREF _Toc44517971 \h </w:instrText>
            </w:r>
            <w:r w:rsidR="00B22580">
              <w:rPr>
                <w:webHidden/>
              </w:rPr>
            </w:r>
            <w:r w:rsidR="00B22580">
              <w:rPr>
                <w:webHidden/>
              </w:rPr>
              <w:fldChar w:fldCharType="separate"/>
            </w:r>
            <w:r w:rsidR="00B22580">
              <w:rPr>
                <w:rFonts w:hint="eastAsia"/>
                <w:webHidden/>
              </w:rPr>
              <w:t>3</w:t>
            </w:r>
            <w:r w:rsidR="00B22580">
              <w:rPr>
                <w:webHidden/>
              </w:rPr>
              <w:fldChar w:fldCharType="end"/>
            </w:r>
          </w:hyperlink>
        </w:p>
        <w:p w14:paraId="226894D1" w14:textId="77777777" w:rsidR="00B22580" w:rsidRDefault="00907345">
          <w:pPr>
            <w:pStyle w:val="31"/>
            <w:tabs>
              <w:tab w:val="right" w:leader="dot" w:pos="9628"/>
            </w:tabs>
            <w:rPr>
              <w:rFonts w:asciiTheme="minorHAnsi" w:eastAsiaTheme="minorEastAsia" w:hAnsiTheme="minorHAnsi" w:cstheme="minorBidi"/>
              <w:kern w:val="2"/>
              <w:sz w:val="21"/>
              <w:szCs w:val="22"/>
            </w:rPr>
          </w:pPr>
          <w:hyperlink w:anchor="_Toc44517972" w:history="1">
            <w:r w:rsidR="00B22580" w:rsidRPr="003D1AF4">
              <w:rPr>
                <w:rStyle w:val="ad"/>
                <w:rFonts w:cs="Huawei Sans"/>
                <w:bCs/>
                <w:snapToGrid w:val="0"/>
              </w:rPr>
              <w:t>1.2.1</w:t>
            </w:r>
            <w:r w:rsidR="00B22580" w:rsidRPr="003D1AF4">
              <w:rPr>
                <w:rStyle w:val="ad"/>
                <w:rFonts w:hint="eastAsia"/>
              </w:rPr>
              <w:t xml:space="preserve"> </w:t>
            </w:r>
            <w:r w:rsidR="00B22580" w:rsidRPr="003D1AF4">
              <w:rPr>
                <w:rStyle w:val="ad"/>
                <w:rFonts w:hint="eastAsia"/>
              </w:rPr>
              <w:t>数据仓库建模</w:t>
            </w:r>
            <w:r w:rsidR="00B22580">
              <w:rPr>
                <w:webHidden/>
              </w:rPr>
              <w:tab/>
            </w:r>
            <w:r w:rsidR="00B22580">
              <w:rPr>
                <w:webHidden/>
              </w:rPr>
              <w:fldChar w:fldCharType="begin"/>
            </w:r>
            <w:r w:rsidR="00B22580">
              <w:rPr>
                <w:webHidden/>
              </w:rPr>
              <w:instrText xml:space="preserve"> PAGEREF _Toc44517972 \h </w:instrText>
            </w:r>
            <w:r w:rsidR="00B22580">
              <w:rPr>
                <w:webHidden/>
              </w:rPr>
            </w:r>
            <w:r w:rsidR="00B22580">
              <w:rPr>
                <w:webHidden/>
              </w:rPr>
              <w:fldChar w:fldCharType="separate"/>
            </w:r>
            <w:r w:rsidR="00B22580">
              <w:rPr>
                <w:rFonts w:hint="eastAsia"/>
                <w:webHidden/>
              </w:rPr>
              <w:t>3</w:t>
            </w:r>
            <w:r w:rsidR="00B22580">
              <w:rPr>
                <w:webHidden/>
              </w:rPr>
              <w:fldChar w:fldCharType="end"/>
            </w:r>
          </w:hyperlink>
        </w:p>
        <w:p w14:paraId="2121E341" w14:textId="77777777" w:rsidR="00B22580" w:rsidRDefault="00907345">
          <w:pPr>
            <w:pStyle w:val="31"/>
            <w:tabs>
              <w:tab w:val="right" w:leader="dot" w:pos="9628"/>
            </w:tabs>
            <w:rPr>
              <w:rFonts w:asciiTheme="minorHAnsi" w:eastAsiaTheme="minorEastAsia" w:hAnsiTheme="minorHAnsi" w:cstheme="minorBidi"/>
              <w:kern w:val="2"/>
              <w:sz w:val="21"/>
              <w:szCs w:val="22"/>
            </w:rPr>
          </w:pPr>
          <w:hyperlink w:anchor="_Toc44517973" w:history="1">
            <w:r w:rsidR="00B22580" w:rsidRPr="003D1AF4">
              <w:rPr>
                <w:rStyle w:val="ad"/>
                <w:rFonts w:cs="Huawei Sans"/>
                <w:bCs/>
                <w:snapToGrid w:val="0"/>
              </w:rPr>
              <w:t>1.2.2</w:t>
            </w:r>
            <w:r w:rsidR="00B22580" w:rsidRPr="003D1AF4">
              <w:rPr>
                <w:rStyle w:val="ad"/>
                <w:rFonts w:hint="eastAsia"/>
              </w:rPr>
              <w:t xml:space="preserve"> </w:t>
            </w:r>
            <w:r w:rsidR="00B22580" w:rsidRPr="003D1AF4">
              <w:rPr>
                <w:rStyle w:val="ad"/>
                <w:rFonts w:hint="eastAsia"/>
              </w:rPr>
              <w:t>数据库对象创建</w:t>
            </w:r>
            <w:r w:rsidR="00B22580">
              <w:rPr>
                <w:webHidden/>
              </w:rPr>
              <w:tab/>
            </w:r>
            <w:r w:rsidR="00B22580">
              <w:rPr>
                <w:webHidden/>
              </w:rPr>
              <w:fldChar w:fldCharType="begin"/>
            </w:r>
            <w:r w:rsidR="00B22580">
              <w:rPr>
                <w:webHidden/>
              </w:rPr>
              <w:instrText xml:space="preserve"> PAGEREF _Toc44517973 \h </w:instrText>
            </w:r>
            <w:r w:rsidR="00B22580">
              <w:rPr>
                <w:webHidden/>
              </w:rPr>
            </w:r>
            <w:r w:rsidR="00B22580">
              <w:rPr>
                <w:webHidden/>
              </w:rPr>
              <w:fldChar w:fldCharType="separate"/>
            </w:r>
            <w:r w:rsidR="00B22580">
              <w:rPr>
                <w:rFonts w:hint="eastAsia"/>
                <w:webHidden/>
              </w:rPr>
              <w:t>13</w:t>
            </w:r>
            <w:r w:rsidR="00B22580">
              <w:rPr>
                <w:webHidden/>
              </w:rPr>
              <w:fldChar w:fldCharType="end"/>
            </w:r>
          </w:hyperlink>
        </w:p>
        <w:p w14:paraId="2C17F979" w14:textId="77777777" w:rsidR="00B22580" w:rsidRDefault="00907345">
          <w:pPr>
            <w:pStyle w:val="31"/>
            <w:tabs>
              <w:tab w:val="right" w:leader="dot" w:pos="9628"/>
            </w:tabs>
            <w:rPr>
              <w:rFonts w:asciiTheme="minorHAnsi" w:eastAsiaTheme="minorEastAsia" w:hAnsiTheme="minorHAnsi" w:cstheme="minorBidi"/>
              <w:kern w:val="2"/>
              <w:sz w:val="21"/>
              <w:szCs w:val="22"/>
            </w:rPr>
          </w:pPr>
          <w:hyperlink w:anchor="_Toc44517974" w:history="1">
            <w:r w:rsidR="00B22580" w:rsidRPr="003D1AF4">
              <w:rPr>
                <w:rStyle w:val="ad"/>
                <w:rFonts w:cs="Huawei Sans"/>
                <w:bCs/>
                <w:snapToGrid w:val="0"/>
              </w:rPr>
              <w:t>1.2.3</w:t>
            </w:r>
            <w:r w:rsidR="00B22580" w:rsidRPr="003D1AF4">
              <w:rPr>
                <w:rStyle w:val="ad"/>
                <w:rFonts w:hint="eastAsia"/>
              </w:rPr>
              <w:t xml:space="preserve"> </w:t>
            </w:r>
            <w:r w:rsidR="00B22580" w:rsidRPr="003D1AF4">
              <w:rPr>
                <w:rStyle w:val="ad"/>
                <w:rFonts w:hint="eastAsia"/>
              </w:rPr>
              <w:t>数据转换</w:t>
            </w:r>
            <w:r w:rsidR="00B22580">
              <w:rPr>
                <w:webHidden/>
              </w:rPr>
              <w:tab/>
            </w:r>
            <w:r w:rsidR="00B22580">
              <w:rPr>
                <w:webHidden/>
              </w:rPr>
              <w:fldChar w:fldCharType="begin"/>
            </w:r>
            <w:r w:rsidR="00B22580">
              <w:rPr>
                <w:webHidden/>
              </w:rPr>
              <w:instrText xml:space="preserve"> PAGEREF _Toc44517974 \h </w:instrText>
            </w:r>
            <w:r w:rsidR="00B22580">
              <w:rPr>
                <w:webHidden/>
              </w:rPr>
            </w:r>
            <w:r w:rsidR="00B22580">
              <w:rPr>
                <w:webHidden/>
              </w:rPr>
              <w:fldChar w:fldCharType="separate"/>
            </w:r>
            <w:r w:rsidR="00B22580">
              <w:rPr>
                <w:rFonts w:hint="eastAsia"/>
                <w:webHidden/>
              </w:rPr>
              <w:t>26</w:t>
            </w:r>
            <w:r w:rsidR="00B22580">
              <w:rPr>
                <w:webHidden/>
              </w:rPr>
              <w:fldChar w:fldCharType="end"/>
            </w:r>
          </w:hyperlink>
        </w:p>
        <w:p w14:paraId="2ECA6E06" w14:textId="77777777" w:rsidR="00B22580" w:rsidRDefault="00907345">
          <w:pPr>
            <w:pStyle w:val="31"/>
            <w:tabs>
              <w:tab w:val="right" w:leader="dot" w:pos="9628"/>
            </w:tabs>
            <w:rPr>
              <w:rFonts w:asciiTheme="minorHAnsi" w:eastAsiaTheme="minorEastAsia" w:hAnsiTheme="minorHAnsi" w:cstheme="minorBidi"/>
              <w:kern w:val="2"/>
              <w:sz w:val="21"/>
              <w:szCs w:val="22"/>
            </w:rPr>
          </w:pPr>
          <w:hyperlink w:anchor="_Toc44517975" w:history="1">
            <w:r w:rsidR="00B22580" w:rsidRPr="003D1AF4">
              <w:rPr>
                <w:rStyle w:val="ad"/>
                <w:rFonts w:cs="Huawei Sans"/>
                <w:bCs/>
                <w:snapToGrid w:val="0"/>
              </w:rPr>
              <w:t>1.2.4</w:t>
            </w:r>
            <w:r w:rsidR="00B22580" w:rsidRPr="003D1AF4">
              <w:rPr>
                <w:rStyle w:val="ad"/>
                <w:rFonts w:hint="eastAsia"/>
              </w:rPr>
              <w:t xml:space="preserve"> </w:t>
            </w:r>
            <w:r w:rsidR="00B22580" w:rsidRPr="003D1AF4">
              <w:rPr>
                <w:rStyle w:val="ad"/>
                <w:rFonts w:hint="eastAsia"/>
              </w:rPr>
              <w:t>数据分析</w:t>
            </w:r>
            <w:r w:rsidR="00B22580">
              <w:rPr>
                <w:webHidden/>
              </w:rPr>
              <w:tab/>
            </w:r>
            <w:r w:rsidR="00B22580">
              <w:rPr>
                <w:webHidden/>
              </w:rPr>
              <w:fldChar w:fldCharType="begin"/>
            </w:r>
            <w:r w:rsidR="00B22580">
              <w:rPr>
                <w:webHidden/>
              </w:rPr>
              <w:instrText xml:space="preserve"> PAGEREF _Toc44517975 \h </w:instrText>
            </w:r>
            <w:r w:rsidR="00B22580">
              <w:rPr>
                <w:webHidden/>
              </w:rPr>
            </w:r>
            <w:r w:rsidR="00B22580">
              <w:rPr>
                <w:webHidden/>
              </w:rPr>
              <w:fldChar w:fldCharType="separate"/>
            </w:r>
            <w:r w:rsidR="00B22580">
              <w:rPr>
                <w:rFonts w:hint="eastAsia"/>
                <w:webHidden/>
              </w:rPr>
              <w:t>49</w:t>
            </w:r>
            <w:r w:rsidR="00B22580">
              <w:rPr>
                <w:webHidden/>
              </w:rPr>
              <w:fldChar w:fldCharType="end"/>
            </w:r>
          </w:hyperlink>
        </w:p>
        <w:p w14:paraId="26EBB891" w14:textId="77777777" w:rsidR="00B22580" w:rsidRDefault="00907345">
          <w:pPr>
            <w:pStyle w:val="20"/>
            <w:tabs>
              <w:tab w:val="right" w:leader="dot" w:pos="9628"/>
            </w:tabs>
            <w:rPr>
              <w:rFonts w:asciiTheme="minorHAnsi" w:eastAsiaTheme="minorEastAsia" w:hAnsiTheme="minorHAnsi" w:cstheme="minorBidi"/>
              <w:kern w:val="2"/>
              <w:sz w:val="21"/>
              <w:szCs w:val="22"/>
            </w:rPr>
          </w:pPr>
          <w:hyperlink w:anchor="_Toc44517976" w:history="1">
            <w:r w:rsidR="00B22580" w:rsidRPr="003D1AF4">
              <w:rPr>
                <w:rStyle w:val="ad"/>
                <w:rFonts w:cs="Huawei Sans"/>
                <w:snapToGrid w:val="0"/>
              </w:rPr>
              <w:t>1.3</w:t>
            </w:r>
            <w:r w:rsidR="00B22580" w:rsidRPr="003D1AF4">
              <w:rPr>
                <w:rStyle w:val="ad"/>
                <w:rFonts w:hint="eastAsia"/>
              </w:rPr>
              <w:t xml:space="preserve"> </w:t>
            </w:r>
            <w:r w:rsidR="00B22580" w:rsidRPr="003D1AF4">
              <w:rPr>
                <w:rStyle w:val="ad"/>
                <w:rFonts w:hint="eastAsia"/>
              </w:rPr>
              <w:t>实验小结</w:t>
            </w:r>
            <w:r w:rsidR="00B22580">
              <w:rPr>
                <w:webHidden/>
              </w:rPr>
              <w:tab/>
            </w:r>
            <w:r w:rsidR="00B22580">
              <w:rPr>
                <w:webHidden/>
              </w:rPr>
              <w:fldChar w:fldCharType="begin"/>
            </w:r>
            <w:r w:rsidR="00B22580">
              <w:rPr>
                <w:webHidden/>
              </w:rPr>
              <w:instrText xml:space="preserve"> PAGEREF _Toc44517976 \h </w:instrText>
            </w:r>
            <w:r w:rsidR="00B22580">
              <w:rPr>
                <w:webHidden/>
              </w:rPr>
            </w:r>
            <w:r w:rsidR="00B22580">
              <w:rPr>
                <w:webHidden/>
              </w:rPr>
              <w:fldChar w:fldCharType="separate"/>
            </w:r>
            <w:r w:rsidR="00B22580">
              <w:rPr>
                <w:rFonts w:hint="eastAsia"/>
                <w:webHidden/>
              </w:rPr>
              <w:t>54</w:t>
            </w:r>
            <w:r w:rsidR="00B22580">
              <w:rPr>
                <w:webHidden/>
              </w:rPr>
              <w:fldChar w:fldCharType="end"/>
            </w:r>
          </w:hyperlink>
        </w:p>
        <w:p w14:paraId="1A1B1C95" w14:textId="68C8FC11" w:rsidR="00B81DEF" w:rsidRPr="006651F6" w:rsidRDefault="001B3964" w:rsidP="0020153C">
          <w:pPr>
            <w:rPr>
              <w:rFonts w:ascii="HuaweiSans-Regular" w:eastAsia="方正兰亭黑简体" w:hAnsi="HuaweiSans-Regular" w:hint="eastAsia"/>
              <w:lang w:val="zh-CN"/>
            </w:rPr>
          </w:pPr>
          <w:r>
            <w:rPr>
              <w:rFonts w:ascii="HuaweiSans-Regular" w:eastAsia="方正兰亭黑简体" w:hAnsi="HuaweiSans-Regular" w:cs="Book Antiqua" w:hint="eastAsia"/>
              <w:noProof/>
            </w:rPr>
            <w:fldChar w:fldCharType="end"/>
          </w:r>
        </w:p>
      </w:sdtContent>
    </w:sdt>
    <w:p w14:paraId="623D6870" w14:textId="734B4FF3" w:rsidR="0007553D" w:rsidRPr="007B43DA" w:rsidRDefault="00002614" w:rsidP="009D21CD">
      <w:pPr>
        <w:topLinePunct w:val="0"/>
        <w:adjustRightInd/>
        <w:snapToGrid/>
        <w:spacing w:before="0" w:after="0" w:line="240" w:lineRule="auto"/>
        <w:ind w:left="0"/>
      </w:pPr>
      <w:r w:rsidRPr="006651F6">
        <w:rPr>
          <w:rFonts w:ascii="HuaweiSans-Regular" w:eastAsia="方正兰亭黑简体" w:hAnsi="HuaweiSans-Regular"/>
          <w:lang w:val="zh-CN"/>
        </w:rPr>
        <w:br w:type="page"/>
      </w:r>
      <w:bookmarkStart w:id="10" w:name="_Toc466755571"/>
      <w:bookmarkEnd w:id="9"/>
      <w:bookmarkEnd w:id="8"/>
      <w:bookmarkEnd w:id="7"/>
      <w:bookmarkEnd w:id="6"/>
      <w:bookmarkEnd w:id="5"/>
      <w:bookmarkEnd w:id="4"/>
      <w:bookmarkEnd w:id="3"/>
      <w:bookmarkEnd w:id="2"/>
      <w:bookmarkEnd w:id="1"/>
      <w:bookmarkEnd w:id="0"/>
    </w:p>
    <w:p w14:paraId="30A53B4A" w14:textId="7D79065F" w:rsidR="00DC6966" w:rsidRPr="006651F6" w:rsidRDefault="00077BC2" w:rsidP="00D65C31">
      <w:pPr>
        <w:pStyle w:val="1"/>
        <w:rPr>
          <w:rFonts w:hint="eastAsia"/>
        </w:rPr>
      </w:pPr>
      <w:bookmarkStart w:id="11" w:name="_Toc44517965"/>
      <w:bookmarkEnd w:id="10"/>
      <w:r>
        <w:rPr>
          <w:rFonts w:hint="eastAsia"/>
        </w:rPr>
        <w:lastRenderedPageBreak/>
        <w:t>数据仓库建模</w:t>
      </w:r>
      <w:r w:rsidR="00CB037B">
        <w:rPr>
          <w:rFonts w:hint="eastAsia"/>
        </w:rPr>
        <w:t>与数据分析</w:t>
      </w:r>
      <w:bookmarkEnd w:id="11"/>
    </w:p>
    <w:p w14:paraId="4DE04C2A" w14:textId="598CC1CF" w:rsidR="00DC6966" w:rsidRPr="006651F6" w:rsidRDefault="00DC6966" w:rsidP="00382C74">
      <w:pPr>
        <w:pStyle w:val="2"/>
        <w:rPr>
          <w:rFonts w:hint="eastAsia"/>
        </w:rPr>
      </w:pPr>
      <w:bookmarkStart w:id="12" w:name="_Toc466755572"/>
      <w:bookmarkStart w:id="13" w:name="_Toc44517966"/>
      <w:r w:rsidRPr="006651F6">
        <w:t>实验介绍</w:t>
      </w:r>
      <w:bookmarkEnd w:id="12"/>
      <w:bookmarkEnd w:id="13"/>
    </w:p>
    <w:p w14:paraId="30D6CFA2" w14:textId="715289A3" w:rsidR="00DC6966" w:rsidRPr="006651F6" w:rsidRDefault="00DC6966" w:rsidP="00382C74">
      <w:pPr>
        <w:pStyle w:val="3"/>
        <w:rPr>
          <w:rFonts w:hint="eastAsia"/>
          <w:bCs/>
          <w:i/>
          <w:iCs/>
          <w:color w:val="0000FF"/>
          <w:kern w:val="2"/>
          <w:sz w:val="21"/>
        </w:rPr>
      </w:pPr>
      <w:bookmarkStart w:id="14" w:name="_Toc466755573"/>
      <w:bookmarkStart w:id="15" w:name="_Toc44517967"/>
      <w:r w:rsidRPr="006651F6">
        <w:t>关于本实验</w:t>
      </w:r>
      <w:bookmarkEnd w:id="14"/>
      <w:bookmarkEnd w:id="15"/>
    </w:p>
    <w:p w14:paraId="4C25E508" w14:textId="77777777" w:rsidR="00547FAA" w:rsidRPr="00547FAA" w:rsidRDefault="00547FAA" w:rsidP="00547FAA">
      <w:pPr>
        <w:pStyle w:val="1e"/>
        <w:rPr>
          <w:rFonts w:hint="eastAsia"/>
        </w:rPr>
      </w:pPr>
      <w:bookmarkStart w:id="16" w:name="_Toc466755574"/>
      <w:r w:rsidRPr="00547FAA">
        <w:rPr>
          <w:rFonts w:hint="eastAsia"/>
        </w:rPr>
        <w:t>数据仓库是为了便于多维分析和多角度展现而将数据按特定的模式进行存储所建立起来的关系型数据库，它的数据基于</w:t>
      </w:r>
      <w:r w:rsidRPr="00547FAA">
        <w:t>OLTP</w:t>
      </w:r>
      <w:r w:rsidRPr="00547FAA">
        <w:t>源系统。</w:t>
      </w:r>
    </w:p>
    <w:p w14:paraId="6BD8FFF2" w14:textId="337C9F21" w:rsidR="00547FAA" w:rsidRDefault="00547FAA" w:rsidP="00547FAA">
      <w:pPr>
        <w:pStyle w:val="1e"/>
        <w:rPr>
          <w:rFonts w:hint="eastAsia"/>
        </w:rPr>
      </w:pPr>
      <w:r w:rsidRPr="00547FAA">
        <w:rPr>
          <w:rFonts w:hint="eastAsia"/>
        </w:rPr>
        <w:t>数据仓库能够对多个异构的数据源进行有效集成，集成后按照主题进行重组，存放大量历史数据，用于支持决策，面向分析型数据处理，它不同于企业现有的</w:t>
      </w:r>
      <w:r w:rsidR="00971E51">
        <w:rPr>
          <w:rFonts w:hint="eastAsia"/>
        </w:rPr>
        <w:t>面向事务型</w:t>
      </w:r>
      <w:r w:rsidRPr="00547FAA">
        <w:rPr>
          <w:rFonts w:hint="eastAsia"/>
        </w:rPr>
        <w:t>数据库。</w:t>
      </w:r>
    </w:p>
    <w:p w14:paraId="3C8AE5CA" w14:textId="3CD65A85" w:rsidR="00015BD1" w:rsidRPr="006149B1" w:rsidRDefault="004278BE" w:rsidP="00810923">
      <w:pPr>
        <w:pStyle w:val="1e"/>
        <w:rPr>
          <w:rFonts w:hint="eastAsia"/>
        </w:rPr>
      </w:pPr>
      <w:r>
        <w:rPr>
          <w:rFonts w:hint="eastAsia"/>
        </w:rPr>
        <w:t>对于数据仓库建模，不同的架构会有不同的建模流程和方式，但都会涉及到维度建模，维度建模以商业用户可理解的方式发布数据，并能够提供更高效的</w:t>
      </w:r>
      <w:r w:rsidR="004638E2">
        <w:rPr>
          <w:rFonts w:hint="eastAsia"/>
        </w:rPr>
        <w:t>查询</w:t>
      </w:r>
      <w:r>
        <w:rPr>
          <w:rFonts w:hint="eastAsia"/>
        </w:rPr>
        <w:t>性能。</w:t>
      </w:r>
    </w:p>
    <w:p w14:paraId="5B04DD4A" w14:textId="6037FD68" w:rsidR="00DC6966" w:rsidRPr="006651F6" w:rsidRDefault="00DC6966" w:rsidP="00382C74">
      <w:pPr>
        <w:pStyle w:val="3"/>
        <w:rPr>
          <w:rFonts w:hint="eastAsia"/>
        </w:rPr>
      </w:pPr>
      <w:bookmarkStart w:id="17" w:name="_Toc44517968"/>
      <w:r w:rsidRPr="006651F6">
        <w:t>实验目的</w:t>
      </w:r>
      <w:bookmarkEnd w:id="16"/>
      <w:bookmarkEnd w:id="17"/>
    </w:p>
    <w:p w14:paraId="64AA506C" w14:textId="4B1DB26B" w:rsidR="00DC6966" w:rsidRPr="006651F6" w:rsidRDefault="00DC6966" w:rsidP="00F73F7D">
      <w:pPr>
        <w:pStyle w:val="4a"/>
        <w:rPr>
          <w:rFonts w:hint="eastAsia"/>
        </w:rPr>
      </w:pPr>
      <w:r w:rsidRPr="006651F6">
        <w:t>理解</w:t>
      </w:r>
      <w:r w:rsidR="009A50D3">
        <w:rPr>
          <w:rFonts w:hint="eastAsia"/>
        </w:rPr>
        <w:t>数据仓库建模的步骤</w:t>
      </w:r>
      <w:r w:rsidRPr="006651F6">
        <w:t>。</w:t>
      </w:r>
    </w:p>
    <w:p w14:paraId="74DC38B1" w14:textId="61486E39" w:rsidR="00DC6966" w:rsidRPr="006651F6" w:rsidRDefault="00DC6966" w:rsidP="00F73F7D">
      <w:pPr>
        <w:pStyle w:val="4a"/>
        <w:rPr>
          <w:rFonts w:hint="eastAsia"/>
        </w:rPr>
      </w:pPr>
      <w:r w:rsidRPr="006651F6">
        <w:t>理解</w:t>
      </w:r>
      <w:r w:rsidR="00163AA2">
        <w:t>数据从源事务系统到目标系统的转换过程</w:t>
      </w:r>
      <w:r w:rsidRPr="006651F6">
        <w:t>。</w:t>
      </w:r>
    </w:p>
    <w:p w14:paraId="3F77C900" w14:textId="06D30798" w:rsidR="00DC6966" w:rsidRPr="006651F6" w:rsidRDefault="00DC6966" w:rsidP="00F73F7D">
      <w:pPr>
        <w:pStyle w:val="4a"/>
        <w:rPr>
          <w:rFonts w:hint="eastAsia"/>
        </w:rPr>
      </w:pPr>
      <w:r w:rsidRPr="006651F6">
        <w:t>掌握</w:t>
      </w:r>
      <w:r w:rsidR="00163AA2">
        <w:t>复杂查询的基本能力</w:t>
      </w:r>
      <w:r w:rsidRPr="006651F6">
        <w:t>。</w:t>
      </w:r>
    </w:p>
    <w:p w14:paraId="55518036" w14:textId="5C93CA55" w:rsidR="00DC6966" w:rsidRDefault="009D21CD" w:rsidP="009D21CD">
      <w:pPr>
        <w:pStyle w:val="3"/>
        <w:rPr>
          <w:rFonts w:hint="eastAsia"/>
        </w:rPr>
      </w:pPr>
      <w:bookmarkStart w:id="18" w:name="_Toc44517969"/>
      <w:r>
        <w:rPr>
          <w:rFonts w:hint="eastAsia"/>
        </w:rPr>
        <w:t>实验背景</w:t>
      </w:r>
      <w:bookmarkEnd w:id="18"/>
    </w:p>
    <w:p w14:paraId="1547B962" w14:textId="4AAB6578" w:rsidR="00810923" w:rsidRPr="006149B1" w:rsidRDefault="00810923" w:rsidP="00E747A3">
      <w:pPr>
        <w:pStyle w:val="1e"/>
        <w:rPr>
          <w:rFonts w:hint="eastAsia"/>
        </w:rPr>
      </w:pPr>
      <w:r>
        <w:rPr>
          <w:rFonts w:hint="eastAsia"/>
        </w:rPr>
        <w:t>在本次</w:t>
      </w:r>
      <w:r>
        <w:rPr>
          <w:rFonts w:hint="eastAsia"/>
        </w:rPr>
        <w:t>litemall</w:t>
      </w:r>
      <w:r>
        <w:rPr>
          <w:rFonts w:hint="eastAsia"/>
        </w:rPr>
        <w:t>项目中，用户的交易数据短期内存放在</w:t>
      </w:r>
      <w:r w:rsidR="00B4457E">
        <w:rPr>
          <w:rFonts w:hint="eastAsia"/>
        </w:rPr>
        <w:t>华为云数据库</w:t>
      </w:r>
      <w:r>
        <w:rPr>
          <w:rFonts w:hint="eastAsia"/>
        </w:rPr>
        <w:t>R</w:t>
      </w:r>
      <w:r>
        <w:t>DS</w:t>
      </w:r>
      <w:r>
        <w:rPr>
          <w:rFonts w:hint="eastAsia"/>
        </w:rPr>
        <w:t>中</w:t>
      </w:r>
      <w:r>
        <w:t>，</w:t>
      </w:r>
      <w:r>
        <w:rPr>
          <w:rFonts w:hint="eastAsia"/>
        </w:rPr>
        <w:t>再定期导入到</w:t>
      </w:r>
      <w:r w:rsidR="00167448">
        <w:t>GaussDB(</w:t>
      </w:r>
      <w:r>
        <w:rPr>
          <w:rFonts w:hint="eastAsia"/>
        </w:rPr>
        <w:t>D</w:t>
      </w:r>
      <w:r>
        <w:t>WS</w:t>
      </w:r>
      <w:r w:rsidR="00167448">
        <w:t>)</w:t>
      </w:r>
      <w:r>
        <w:rPr>
          <w:rFonts w:hint="eastAsia"/>
        </w:rPr>
        <w:t>数据仓库集群中。通过维度建模来构建数据仓库数据模型，利用</w:t>
      </w:r>
      <w:r w:rsidR="0090504B">
        <w:rPr>
          <w:rFonts w:hint="eastAsia"/>
        </w:rPr>
        <w:t>Kettle</w:t>
      </w:r>
      <w:r w:rsidR="00B22580">
        <w:rPr>
          <w:rFonts w:hint="eastAsia"/>
        </w:rPr>
        <w:t>工具实现数据的迁移并在</w:t>
      </w:r>
      <w:r w:rsidR="00167448">
        <w:t>GaussDB(</w:t>
      </w:r>
      <w:r w:rsidR="00167448">
        <w:rPr>
          <w:rFonts w:hint="eastAsia"/>
        </w:rPr>
        <w:t>D</w:t>
      </w:r>
      <w:r w:rsidR="00167448">
        <w:t>WS)</w:t>
      </w:r>
      <w:r w:rsidR="00B22580">
        <w:rPr>
          <w:rFonts w:hint="eastAsia"/>
        </w:rPr>
        <w:t>中完成转换</w:t>
      </w:r>
      <w:r>
        <w:rPr>
          <w:rFonts w:hint="eastAsia"/>
        </w:rPr>
        <w:t>，最后利用历史数据构建复杂查询来对</w:t>
      </w:r>
      <w:r>
        <w:rPr>
          <w:rFonts w:hint="eastAsia"/>
        </w:rPr>
        <w:t>litemall</w:t>
      </w:r>
      <w:r>
        <w:rPr>
          <w:rFonts w:hint="eastAsia"/>
        </w:rPr>
        <w:t>商城进行分析。</w:t>
      </w:r>
    </w:p>
    <w:p w14:paraId="32B086A9" w14:textId="1729DC17" w:rsidR="00DC6966" w:rsidRPr="006651F6" w:rsidRDefault="00DC6966" w:rsidP="00382C74">
      <w:pPr>
        <w:pStyle w:val="3"/>
        <w:rPr>
          <w:rStyle w:val="afffd"/>
          <w:rFonts w:hint="eastAsia"/>
          <w:i w:val="0"/>
          <w:iCs w:val="0"/>
          <w:color w:val="auto"/>
        </w:rPr>
      </w:pPr>
      <w:bookmarkStart w:id="19" w:name="_Toc466755576"/>
      <w:bookmarkStart w:id="20" w:name="_Toc44517970"/>
      <w:r w:rsidRPr="006651F6">
        <w:t>实验</w:t>
      </w:r>
      <w:bookmarkEnd w:id="19"/>
      <w:r w:rsidR="009D21CD">
        <w:t>环境说明</w:t>
      </w:r>
      <w:bookmarkEnd w:id="20"/>
    </w:p>
    <w:p w14:paraId="408D13DA" w14:textId="77777777" w:rsidR="009D21CD" w:rsidRDefault="009D21CD" w:rsidP="009D21CD">
      <w:pPr>
        <w:pStyle w:val="1e"/>
        <w:rPr>
          <w:rFonts w:hint="eastAsia"/>
        </w:rPr>
      </w:pPr>
      <w:r>
        <w:rPr>
          <w:rFonts w:hint="eastAsia"/>
        </w:rPr>
        <w:t>本实验基于华为云</w:t>
      </w:r>
      <w:r>
        <w:rPr>
          <w:rFonts w:hint="eastAsia"/>
        </w:rPr>
        <w:t>D</w:t>
      </w:r>
      <w:r>
        <w:t>WS</w:t>
      </w:r>
      <w:r>
        <w:t>开展</w:t>
      </w:r>
      <w:r>
        <w:rPr>
          <w:rFonts w:hint="eastAsia"/>
        </w:rPr>
        <w:t>。数据仓库服务（</w:t>
      </w:r>
      <w:r>
        <w:t>Data Warehouse Service</w:t>
      </w:r>
      <w:r>
        <w:t>，简称</w:t>
      </w:r>
      <w:r>
        <w:t>DWS</w:t>
      </w:r>
      <w:r>
        <w:t>）是一种基于公有云基础架构和平台的在线数据处理数据库，提供即开即用、可扩展且完全托管的分析型数据库服务。</w:t>
      </w:r>
      <w:r>
        <w:t>DWS</w:t>
      </w:r>
      <w:r>
        <w:t>兼容标准</w:t>
      </w:r>
      <w:r>
        <w:t>ANSI SQL 99</w:t>
      </w:r>
      <w:r>
        <w:t>和</w:t>
      </w:r>
      <w:r>
        <w:t>SQL 2003</w:t>
      </w:r>
      <w:r>
        <w:t>，同时兼容</w:t>
      </w:r>
      <w:r>
        <w:t>PostgreSQL/Oracle</w:t>
      </w:r>
      <w:r>
        <w:t>数据库生态，为各行业</w:t>
      </w:r>
      <w:r>
        <w:t>PB</w:t>
      </w:r>
      <w:r>
        <w:t>级海量大数据分析提供有竞争力的解决方案。</w:t>
      </w:r>
      <w:r>
        <w:t>DWS</w:t>
      </w:r>
      <w:r>
        <w:t>可广泛应用于金融、车联网、政企、电商、能源、电信等多个领域，已连续两年入选</w:t>
      </w:r>
      <w:r>
        <w:t>Gartner</w:t>
      </w:r>
      <w:r>
        <w:t>发布的数据管理解决方案魔力象限，相比传统数据仓库，性价比提升数倍，具备大规模扩展能力和企业级可靠性。</w:t>
      </w:r>
    </w:p>
    <w:p w14:paraId="7F3F6A88" w14:textId="60ECB8BE" w:rsidR="009D21CD" w:rsidRDefault="009D21CD" w:rsidP="009D21CD">
      <w:pPr>
        <w:pStyle w:val="1e"/>
        <w:rPr>
          <w:rFonts w:hint="eastAsia"/>
        </w:rPr>
      </w:pPr>
      <w:r>
        <w:t>关于本关卡</w:t>
      </w:r>
      <w:r>
        <w:rPr>
          <w:rFonts w:hint="eastAsia"/>
        </w:rPr>
        <w:t>，实验环境</w:t>
      </w:r>
      <w:r>
        <w:t>说明如下</w:t>
      </w:r>
      <w:r>
        <w:rPr>
          <w:rFonts w:hint="eastAsia"/>
        </w:rPr>
        <w:t>：</w:t>
      </w:r>
    </w:p>
    <w:p w14:paraId="038C3EA4" w14:textId="10DBEF23" w:rsidR="009D21CD" w:rsidRPr="009D21CD" w:rsidRDefault="009D21CD" w:rsidP="00935DA5">
      <w:pPr>
        <w:pStyle w:val="1e"/>
        <w:rPr>
          <w:rFonts w:hint="eastAsia"/>
        </w:rPr>
      </w:pPr>
      <w:r>
        <w:rPr>
          <w:rFonts w:hint="eastAsia"/>
        </w:rPr>
        <w:lastRenderedPageBreak/>
        <w:t>1</w:t>
      </w:r>
      <w:r>
        <w:t xml:space="preserve">. </w:t>
      </w:r>
      <w:r w:rsidR="000E66FB">
        <w:rPr>
          <w:rFonts w:hint="eastAsia"/>
        </w:rPr>
        <w:t>分组情况下，</w:t>
      </w:r>
      <w:r>
        <w:t>一组公用一套</w:t>
      </w:r>
      <w:r>
        <w:rPr>
          <w:rFonts w:hint="eastAsia"/>
        </w:rPr>
        <w:t>D</w:t>
      </w:r>
      <w:r>
        <w:t>WS</w:t>
      </w:r>
      <w:r>
        <w:t>集群</w:t>
      </w:r>
      <w:r>
        <w:rPr>
          <w:rFonts w:hint="eastAsia"/>
        </w:rPr>
        <w:t>，</w:t>
      </w:r>
      <w:r>
        <w:t>因此需要由其中一位学员</w:t>
      </w:r>
      <w:r>
        <w:rPr>
          <w:rFonts w:hint="eastAsia"/>
        </w:rPr>
        <w:t>（例如组长）</w:t>
      </w:r>
      <w:r>
        <w:t>完成集群的创建工作</w:t>
      </w:r>
      <w:r w:rsidR="009767A8">
        <w:rPr>
          <w:rFonts w:hint="eastAsia"/>
        </w:rPr>
        <w:t>，</w:t>
      </w:r>
      <w:r w:rsidR="009767A8">
        <w:t>具体创建过程可以参考</w:t>
      </w:r>
      <w:r w:rsidR="009767A8">
        <w:rPr>
          <w:rFonts w:hint="eastAsia"/>
        </w:rPr>
        <w:t>《</w:t>
      </w:r>
      <w:r w:rsidR="00935DA5" w:rsidRPr="00935DA5">
        <w:rPr>
          <w:rFonts w:hint="eastAsia"/>
        </w:rPr>
        <w:t>鲲鹏应用数据分析与管理实战</w:t>
      </w:r>
      <w:r w:rsidR="00935DA5" w:rsidRPr="00935DA5">
        <w:t xml:space="preserve"> - </w:t>
      </w:r>
      <w:r w:rsidR="00935DA5" w:rsidRPr="00935DA5">
        <w:t>随堂练习手册</w:t>
      </w:r>
      <w:r w:rsidR="009767A8">
        <w:rPr>
          <w:rFonts w:hint="eastAsia"/>
        </w:rPr>
        <w:t>》</w:t>
      </w:r>
      <w:r w:rsidR="00935DA5">
        <w:rPr>
          <w:rFonts w:hint="eastAsia"/>
        </w:rPr>
        <w:t>-</w:t>
      </w:r>
      <w:r w:rsidR="00935DA5">
        <w:rPr>
          <w:rFonts w:hint="eastAsia"/>
        </w:rPr>
        <w:t>创建</w:t>
      </w:r>
      <w:r w:rsidR="00935DA5">
        <w:rPr>
          <w:rFonts w:hint="eastAsia"/>
        </w:rPr>
        <w:t>D</w:t>
      </w:r>
      <w:r w:rsidR="00935DA5">
        <w:t>WS</w:t>
      </w:r>
      <w:r w:rsidR="00935DA5">
        <w:rPr>
          <w:rFonts w:hint="eastAsia"/>
        </w:rPr>
        <w:t>集群部分</w:t>
      </w:r>
      <w:r>
        <w:rPr>
          <w:rFonts w:hint="eastAsia"/>
        </w:rPr>
        <w:t>；</w:t>
      </w:r>
    </w:p>
    <w:p w14:paraId="510E8444" w14:textId="0B2A71FF" w:rsidR="00DC6966" w:rsidRPr="006651F6" w:rsidRDefault="00935DA5" w:rsidP="009D21CD">
      <w:pPr>
        <w:pStyle w:val="1e"/>
        <w:rPr>
          <w:rFonts w:hint="eastAsia"/>
        </w:rPr>
      </w:pPr>
      <w:r>
        <w:t>2</w:t>
      </w:r>
      <w:r w:rsidR="009D21CD">
        <w:t xml:space="preserve">. </w:t>
      </w:r>
      <w:r w:rsidR="009D21CD">
        <w:t>使用</w:t>
      </w:r>
      <w:r w:rsidR="009D21CD">
        <w:rPr>
          <w:rFonts w:hint="eastAsia"/>
        </w:rPr>
        <w:t>Data</w:t>
      </w:r>
      <w:r w:rsidR="009D21CD">
        <w:t xml:space="preserve"> Studio</w:t>
      </w:r>
      <w:r w:rsidR="009D21CD">
        <w:t>连接数据库时</w:t>
      </w:r>
      <w:r w:rsidR="009D21CD">
        <w:rPr>
          <w:rFonts w:hint="eastAsia"/>
        </w:rPr>
        <w:t>，</w:t>
      </w:r>
      <w:r w:rsidR="009D21CD">
        <w:t>首次请先以系统管理员的身份连接</w:t>
      </w:r>
      <w:r w:rsidR="009D21CD">
        <w:t>postgres</w:t>
      </w:r>
      <w:r w:rsidR="009D21CD">
        <w:t>数据库</w:t>
      </w:r>
      <w:r w:rsidR="009D21CD">
        <w:rPr>
          <w:rFonts w:hint="eastAsia"/>
        </w:rPr>
        <w:t>，</w:t>
      </w:r>
      <w:r w:rsidR="009D21CD">
        <w:t>然后创建新的数据库</w:t>
      </w:r>
      <w:r w:rsidR="009D21CD">
        <w:rPr>
          <w:rFonts w:hint="eastAsia"/>
        </w:rPr>
        <w:t>，</w:t>
      </w:r>
      <w:r w:rsidR="009D21CD">
        <w:t>新的数据库名建议设置为个人</w:t>
      </w:r>
      <w:r w:rsidR="009D21CD">
        <w:rPr>
          <w:rFonts w:hint="eastAsia"/>
        </w:rPr>
        <w:t>姓名简称</w:t>
      </w:r>
      <w:r w:rsidR="009D21CD">
        <w:rPr>
          <w:rFonts w:hint="eastAsia"/>
        </w:rPr>
        <w:t>-demo</w:t>
      </w:r>
      <w:r w:rsidR="009D21CD">
        <w:rPr>
          <w:rFonts w:hint="eastAsia"/>
        </w:rPr>
        <w:t>，例如：</w:t>
      </w:r>
      <w:r w:rsidR="009D21CD">
        <w:t xml:space="preserve">create database hql_demo; </w:t>
      </w:r>
      <w:r w:rsidR="009D21CD">
        <w:t>后续连接时</w:t>
      </w:r>
      <w:r w:rsidR="009D21CD">
        <w:rPr>
          <w:rFonts w:hint="eastAsia"/>
        </w:rPr>
        <w:t>，请连接个人创建的数据库，即</w:t>
      </w:r>
      <w:r w:rsidR="009D21CD">
        <w:rPr>
          <w:rFonts w:hint="eastAsia"/>
        </w:rPr>
        <w:t>D</w:t>
      </w:r>
      <w:r w:rsidR="009D21CD">
        <w:t>ata Studio</w:t>
      </w:r>
      <w:r w:rsidR="009D21CD">
        <w:t>连接界面</w:t>
      </w:r>
      <w:r w:rsidR="009D21CD" w:rsidRPr="009D21CD">
        <w:rPr>
          <w:i/>
        </w:rPr>
        <w:t>数据库</w:t>
      </w:r>
      <w:r w:rsidR="009D21CD">
        <w:t>处填写此处创建的库名</w:t>
      </w:r>
      <w:r w:rsidR="009D21CD">
        <w:rPr>
          <w:rFonts w:hint="eastAsia"/>
        </w:rPr>
        <w:t>。</w:t>
      </w:r>
      <w:r w:rsidR="009D21CD">
        <w:t>具体连接过程参考</w:t>
      </w:r>
      <w:r w:rsidR="009D21CD">
        <w:rPr>
          <w:rFonts w:hint="eastAsia"/>
        </w:rPr>
        <w:t>《</w:t>
      </w:r>
      <w:r w:rsidRPr="00935DA5">
        <w:rPr>
          <w:rFonts w:hint="eastAsia"/>
        </w:rPr>
        <w:t>鲲鹏应用数据分析与管理实战</w:t>
      </w:r>
      <w:r w:rsidRPr="00935DA5">
        <w:t xml:space="preserve"> - </w:t>
      </w:r>
      <w:r w:rsidRPr="00935DA5">
        <w:t>随堂练习手册</w:t>
      </w:r>
      <w:r w:rsidR="009D21CD">
        <w:rPr>
          <w:rFonts w:hint="eastAsia"/>
        </w:rPr>
        <w:t>》。</w:t>
      </w:r>
    </w:p>
    <w:p w14:paraId="2867529B" w14:textId="2FF01860" w:rsidR="00DC6966" w:rsidRPr="006651F6" w:rsidRDefault="00DC6966" w:rsidP="00382C74">
      <w:pPr>
        <w:pStyle w:val="2"/>
        <w:rPr>
          <w:rFonts w:hint="eastAsia"/>
        </w:rPr>
      </w:pPr>
      <w:bookmarkStart w:id="21" w:name="_Toc466755577"/>
      <w:bookmarkStart w:id="22" w:name="_Toc44517971"/>
      <w:r w:rsidRPr="006651F6">
        <w:t>实验任务配置</w:t>
      </w:r>
      <w:bookmarkEnd w:id="21"/>
      <w:bookmarkEnd w:id="22"/>
    </w:p>
    <w:p w14:paraId="65C7CDB2" w14:textId="27AE11B3" w:rsidR="00DC6966" w:rsidRDefault="00626B7A" w:rsidP="00382C74">
      <w:pPr>
        <w:pStyle w:val="3"/>
        <w:rPr>
          <w:rFonts w:hint="eastAsia"/>
        </w:rPr>
      </w:pPr>
      <w:bookmarkStart w:id="23" w:name="_Toc44517972"/>
      <w:r>
        <w:rPr>
          <w:rFonts w:hint="eastAsia"/>
        </w:rPr>
        <w:t>数据仓库建模</w:t>
      </w:r>
      <w:bookmarkEnd w:id="23"/>
    </w:p>
    <w:p w14:paraId="4236A754" w14:textId="7BD7C0DF" w:rsidR="00417528" w:rsidRDefault="00417528" w:rsidP="00F95172">
      <w:pPr>
        <w:pStyle w:val="1e"/>
        <w:rPr>
          <w:rFonts w:hint="eastAsia"/>
        </w:rPr>
      </w:pPr>
      <w:r>
        <w:rPr>
          <w:rFonts w:hint="eastAsia"/>
        </w:rPr>
        <w:t>说明：</w:t>
      </w:r>
    </w:p>
    <w:p w14:paraId="1F0F1BA2" w14:textId="4F114FE6" w:rsidR="00417528" w:rsidRPr="00167448" w:rsidRDefault="00417528" w:rsidP="00F95172">
      <w:pPr>
        <w:pStyle w:val="1e"/>
        <w:rPr>
          <w:rFonts w:hint="eastAsia"/>
          <w:b/>
        </w:rPr>
      </w:pPr>
      <w:r w:rsidRPr="00167448">
        <w:rPr>
          <w:b/>
        </w:rPr>
        <w:t xml:space="preserve">1. </w:t>
      </w:r>
      <w:r w:rsidRPr="00167448">
        <w:rPr>
          <w:rFonts w:hint="eastAsia"/>
          <w:b/>
        </w:rPr>
        <w:t>本实验中涉及到的</w:t>
      </w:r>
      <w:r w:rsidRPr="00167448">
        <w:rPr>
          <w:rFonts w:hint="eastAsia"/>
          <w:b/>
        </w:rPr>
        <w:t>D</w:t>
      </w:r>
      <w:r w:rsidRPr="00167448">
        <w:rPr>
          <w:b/>
        </w:rPr>
        <w:t>WS</w:t>
      </w:r>
      <w:r w:rsidRPr="00167448">
        <w:rPr>
          <w:rFonts w:hint="eastAsia"/>
          <w:b/>
        </w:rPr>
        <w:t>服务请勿自行购买，会统一提供。</w:t>
      </w:r>
    </w:p>
    <w:p w14:paraId="623E9751" w14:textId="77777777" w:rsidR="00F95172" w:rsidRDefault="00F95172" w:rsidP="00F95172">
      <w:pPr>
        <w:pStyle w:val="1e"/>
        <w:rPr>
          <w:rFonts w:hint="eastAsia"/>
        </w:rPr>
      </w:pPr>
      <w:r w:rsidRPr="00F91EFC">
        <w:rPr>
          <w:rFonts w:hint="eastAsia"/>
        </w:rPr>
        <w:t>Kimball</w:t>
      </w:r>
      <w:r w:rsidRPr="00F91EFC">
        <w:rPr>
          <w:rFonts w:hint="eastAsia"/>
        </w:rPr>
        <w:t>的维度模型设计采用四步方法：选择业务过程、声明粒度、确定维度、确定事实。</w:t>
      </w:r>
    </w:p>
    <w:p w14:paraId="356BE1B5" w14:textId="4852114A" w:rsidR="009D21CD" w:rsidRDefault="009D21CD" w:rsidP="009D21CD">
      <w:pPr>
        <w:pStyle w:val="1e"/>
        <w:rPr>
          <w:rFonts w:hint="eastAsia"/>
        </w:rPr>
      </w:pPr>
      <w:r w:rsidRPr="009A50D3">
        <w:rPr>
          <w:rFonts w:hint="eastAsia"/>
        </w:rPr>
        <w:t>开始讨论维度建模设计工作前，</w:t>
      </w:r>
      <w:r>
        <w:t>必须考虑正确的人选</w:t>
      </w:r>
      <w:r>
        <w:rPr>
          <w:rFonts w:hint="eastAsia"/>
        </w:rPr>
        <w:t>，</w:t>
      </w:r>
      <w:r>
        <w:t>包括业务代表</w:t>
      </w:r>
      <w:r>
        <w:rPr>
          <w:rFonts w:hint="eastAsia"/>
        </w:rPr>
        <w:t>、</w:t>
      </w:r>
      <w:r>
        <w:t>业务数据管理人员等等</w:t>
      </w:r>
      <w:r>
        <w:rPr>
          <w:rFonts w:hint="eastAsia"/>
        </w:rPr>
        <w:t>。</w:t>
      </w:r>
      <w:r w:rsidRPr="009A50D3">
        <w:t>他们的加入与合作必然会增加最终模型解决用户需求的可能性</w:t>
      </w:r>
      <w:r>
        <w:t>以及数据管理的合理性</w:t>
      </w:r>
      <w:r w:rsidRPr="009A50D3">
        <w:t>。</w:t>
      </w:r>
    </w:p>
    <w:p w14:paraId="5A36BC01" w14:textId="58212DF4" w:rsidR="009D21CD" w:rsidRDefault="009D21CD" w:rsidP="009767A8">
      <w:pPr>
        <w:pStyle w:val="1e"/>
        <w:rPr>
          <w:rFonts w:hint="eastAsia"/>
        </w:rPr>
      </w:pPr>
      <w:r>
        <w:rPr>
          <w:rFonts w:hint="eastAsia"/>
        </w:rPr>
        <w:t>维度模型的构建是</w:t>
      </w:r>
      <w:r>
        <w:t>个具有高度动态性且需要迭代产生的过程。最初的准备过程完成后，设计工作将开始处理从总线架构获取的图形化模型，确定设计范围并澄清所提出的事实表及相关维度表的粒度。设计小组将开展针对维度表属性、领域值、来源、关系、数据</w:t>
      </w:r>
      <w:r>
        <w:rPr>
          <w:rFonts w:hint="eastAsia"/>
        </w:rPr>
        <w:t>质量关注点和转换等方面的工作。</w:t>
      </w:r>
      <w:r>
        <w:t>确定维度后，将建模事实表。建模过程的最后阶段是与</w:t>
      </w:r>
      <w:r w:rsidRPr="0098538D">
        <w:rPr>
          <w:rFonts w:hint="eastAsia"/>
        </w:rPr>
        <w:t>感兴趣的伙伴，</w:t>
      </w:r>
      <w:r w:rsidRPr="0098538D">
        <w:t>特别是业务代表们</w:t>
      </w:r>
      <w:r>
        <w:t>一</w:t>
      </w:r>
      <w:r w:rsidR="009767A8">
        <w:t>起对模型进行评审和验证工作</w:t>
      </w:r>
      <w:r w:rsidR="009767A8">
        <w:rPr>
          <w:rFonts w:hint="eastAsia"/>
        </w:rPr>
        <w:t>，</w:t>
      </w:r>
      <w:r w:rsidRPr="0098538D">
        <w:t>主要目标是建立满足用户需求的模型，检验加载到模型中的数据的可用性，为</w:t>
      </w:r>
      <w:r w:rsidRPr="0098538D">
        <w:t>ETL</w:t>
      </w:r>
      <w:r w:rsidRPr="0098538D">
        <w:t>小组提供最初的源到目标的映射。</w:t>
      </w:r>
    </w:p>
    <w:p w14:paraId="00D76B9A" w14:textId="17899B09" w:rsidR="009D21CD" w:rsidRDefault="009D21CD" w:rsidP="009D21CD">
      <w:pPr>
        <w:pStyle w:val="1e"/>
        <w:rPr>
          <w:rFonts w:hint="eastAsia"/>
        </w:rPr>
      </w:pPr>
      <w:r>
        <w:rPr>
          <w:rFonts w:hint="eastAsia"/>
        </w:rPr>
        <w:t>维度模型通过一系列设计会议展开，每一次会议将产生更详细、更健壮的按照业务需求反复测试过的设计结果。</w:t>
      </w:r>
      <w:r>
        <w:t>当模型清楚地满足用户需求后，结束建模过程。通常需要三四</w:t>
      </w:r>
      <w:r>
        <w:rPr>
          <w:rFonts w:hint="eastAsia"/>
        </w:rPr>
        <w:t>周时间完</w:t>
      </w:r>
      <w:r w:rsidR="009767A8">
        <w:rPr>
          <w:rFonts w:hint="eastAsia"/>
        </w:rPr>
        <w:t>成</w:t>
      </w:r>
      <w:r>
        <w:rPr>
          <w:rFonts w:hint="eastAsia"/>
        </w:rPr>
        <w:t>一</w:t>
      </w:r>
      <w:r>
        <w:t>次业务过程维度模型的设计，当然需要的时间会随着小组的经验、详细业务</w:t>
      </w:r>
      <w:r>
        <w:rPr>
          <w:rFonts w:hint="eastAsia"/>
        </w:rPr>
        <w:t>需求的可用性、</w:t>
      </w:r>
      <w:r>
        <w:t>涉及的业务代表或授权负责管理组织数据的人员、数据源的复杂程度、利</w:t>
      </w:r>
      <w:r>
        <w:rPr>
          <w:rFonts w:hint="eastAsia"/>
        </w:rPr>
        <w:t>用现存一</w:t>
      </w:r>
      <w:r>
        <w:t>致性维度的能力等的差异而存在较大的差异。</w:t>
      </w:r>
    </w:p>
    <w:p w14:paraId="163FDA24" w14:textId="150D6D82" w:rsidR="00F95172" w:rsidRDefault="00F95172" w:rsidP="00F95172">
      <w:pPr>
        <w:pStyle w:val="1e"/>
        <w:rPr>
          <w:rFonts w:hint="eastAsia"/>
        </w:rPr>
      </w:pPr>
      <w:r>
        <w:rPr>
          <w:rFonts w:hint="eastAsia"/>
        </w:rPr>
        <w:t>为简化整体地操作，本次实验主要聚焦于订单处理相关流程，其他内容可自行研究。</w:t>
      </w:r>
    </w:p>
    <w:p w14:paraId="53637C65" w14:textId="30FE3E70" w:rsidR="009767A8" w:rsidRDefault="009767A8" w:rsidP="00F95172">
      <w:pPr>
        <w:pStyle w:val="1e"/>
        <w:rPr>
          <w:rFonts w:hint="eastAsia"/>
        </w:rPr>
      </w:pPr>
      <w:r>
        <w:t>另外关于</w:t>
      </w:r>
      <w:r>
        <w:rPr>
          <w:rFonts w:hint="eastAsia"/>
        </w:rPr>
        <w:t>Litemall</w:t>
      </w:r>
      <w:r>
        <w:rPr>
          <w:rFonts w:hint="eastAsia"/>
        </w:rPr>
        <w:t>项目，说明如下：</w:t>
      </w:r>
    </w:p>
    <w:p w14:paraId="29F6A127" w14:textId="777A08AA" w:rsidR="009767A8" w:rsidRDefault="009767A8" w:rsidP="009767A8">
      <w:pPr>
        <w:pStyle w:val="1e"/>
        <w:rPr>
          <w:rFonts w:hint="eastAsia"/>
        </w:rPr>
      </w:pPr>
      <w:r>
        <w:rPr>
          <w:rFonts w:hint="eastAsia"/>
        </w:rPr>
        <w:t xml:space="preserve">1. </w:t>
      </w:r>
      <w:r>
        <w:rPr>
          <w:rFonts w:hint="eastAsia"/>
        </w:rPr>
        <w:t>未生成优惠券、团购、积分减免等相关数据，因此在建模过程中可不用考虑。</w:t>
      </w:r>
    </w:p>
    <w:p w14:paraId="75911827" w14:textId="77777777" w:rsidR="009767A8" w:rsidRDefault="009767A8" w:rsidP="009767A8">
      <w:pPr>
        <w:pStyle w:val="1e"/>
        <w:rPr>
          <w:rFonts w:hint="eastAsia"/>
        </w:rPr>
      </w:pPr>
      <w:r>
        <w:rPr>
          <w:rFonts w:hint="eastAsia"/>
        </w:rPr>
        <w:t>2.</w:t>
      </w:r>
      <w:r>
        <w:t xml:space="preserve"> </w:t>
      </w:r>
      <w:r>
        <w:rPr>
          <w:rFonts w:hint="eastAsia"/>
        </w:rPr>
        <w:t>下单人也是收货人，一个用户只有一个地址。</w:t>
      </w:r>
    </w:p>
    <w:p w14:paraId="5A5878D7" w14:textId="77777777" w:rsidR="009767A8" w:rsidRDefault="009767A8" w:rsidP="009767A8">
      <w:pPr>
        <w:pStyle w:val="1e"/>
        <w:rPr>
          <w:rFonts w:hint="eastAsia"/>
        </w:rPr>
      </w:pPr>
      <w:r>
        <w:t xml:space="preserve">3. </w:t>
      </w:r>
      <w:r>
        <w:rPr>
          <w:rFonts w:hint="eastAsia"/>
        </w:rPr>
        <w:t>若客户申请退款，则全单退还。</w:t>
      </w:r>
    </w:p>
    <w:p w14:paraId="1FAB4FAE" w14:textId="77777777" w:rsidR="009767A8" w:rsidRDefault="009767A8" w:rsidP="009767A8">
      <w:pPr>
        <w:pStyle w:val="1e"/>
        <w:rPr>
          <w:rFonts w:hint="eastAsia"/>
        </w:rPr>
      </w:pPr>
    </w:p>
    <w:p w14:paraId="02D9D45A" w14:textId="5A3B1423" w:rsidR="00355556" w:rsidRPr="006651F6" w:rsidRDefault="00F91EFC" w:rsidP="00A63712">
      <w:pPr>
        <w:pStyle w:val="30"/>
        <w:rPr>
          <w:rFonts w:hint="eastAsia"/>
        </w:rPr>
      </w:pPr>
      <w:r>
        <w:rPr>
          <w:rFonts w:hint="eastAsia"/>
        </w:rPr>
        <w:t>选择</w:t>
      </w:r>
      <w:r>
        <w:t>业务过程</w:t>
      </w:r>
    </w:p>
    <w:p w14:paraId="2780779B" w14:textId="0B0A2661" w:rsidR="00F91EFC" w:rsidRDefault="00077BC2" w:rsidP="00170BD2">
      <w:pPr>
        <w:pStyle w:val="1e"/>
        <w:rPr>
          <w:rFonts w:hint="eastAsia"/>
        </w:rPr>
      </w:pPr>
      <w:r>
        <w:rPr>
          <w:rFonts w:hint="eastAsia"/>
        </w:rPr>
        <w:t>对业务的整个生命</w:t>
      </w:r>
      <w:r w:rsidR="00F91EFC" w:rsidRPr="00F91EFC">
        <w:rPr>
          <w:rFonts w:hint="eastAsia"/>
        </w:rPr>
        <w:t>周期进行分析，明确关键业务步骤，从而选择与需求相关的业务过程。业务过程通常使用“行为动词”来表示业务执行的活动</w:t>
      </w:r>
      <w:r w:rsidR="00F91EFC">
        <w:rPr>
          <w:rFonts w:hint="eastAsia"/>
        </w:rPr>
        <w:t>。</w:t>
      </w:r>
    </w:p>
    <w:p w14:paraId="1F6F18BA" w14:textId="47A69740" w:rsidR="00077BC2" w:rsidRDefault="00077BC2" w:rsidP="00170BD2">
      <w:pPr>
        <w:pStyle w:val="1e"/>
        <w:rPr>
          <w:rFonts w:hint="eastAsia"/>
        </w:rPr>
      </w:pPr>
      <w:r>
        <w:lastRenderedPageBreak/>
        <w:t>针对本次</w:t>
      </w:r>
      <w:r>
        <w:rPr>
          <w:rFonts w:hint="eastAsia"/>
        </w:rPr>
        <w:t>Litemall</w:t>
      </w:r>
      <w:r w:rsidR="00FE7F8C">
        <w:rPr>
          <w:rFonts w:hint="eastAsia"/>
        </w:rPr>
        <w:t>案例</w:t>
      </w:r>
      <w:r>
        <w:rPr>
          <w:rFonts w:hint="eastAsia"/>
        </w:rPr>
        <w:t>，对整体业务进行分析，我们希望能够更好地理解</w:t>
      </w:r>
      <w:r>
        <w:rPr>
          <w:rFonts w:hint="eastAsia"/>
        </w:rPr>
        <w:t>Litemall</w:t>
      </w:r>
      <w:r>
        <w:rPr>
          <w:rFonts w:hint="eastAsia"/>
        </w:rPr>
        <w:t>商城的</w:t>
      </w:r>
      <w:r w:rsidR="00B45C7C">
        <w:rPr>
          <w:rFonts w:hint="eastAsia"/>
        </w:rPr>
        <w:t>经营情况</w:t>
      </w:r>
      <w:r>
        <w:rPr>
          <w:rFonts w:hint="eastAsia"/>
        </w:rPr>
        <w:t>，包括</w:t>
      </w:r>
      <w:r w:rsidR="00B45C7C">
        <w:rPr>
          <w:rFonts w:hint="eastAsia"/>
        </w:rPr>
        <w:t>商城</w:t>
      </w:r>
      <w:r w:rsidR="00B45C7C">
        <w:rPr>
          <w:rFonts w:hint="eastAsia"/>
        </w:rPr>
        <w:t>G</w:t>
      </w:r>
      <w:r w:rsidR="00B45C7C">
        <w:t>MV</w:t>
      </w:r>
      <w:r w:rsidR="00BC0624">
        <w:rPr>
          <w:rFonts w:hint="eastAsia"/>
        </w:rPr>
        <w:t>、营收</w:t>
      </w:r>
      <w:r w:rsidR="00B45C7C">
        <w:rPr>
          <w:rFonts w:hint="eastAsia"/>
        </w:rPr>
        <w:t>，</w:t>
      </w:r>
      <w:r>
        <w:rPr>
          <w:rFonts w:hint="eastAsia"/>
        </w:rPr>
        <w:t>商品销量</w:t>
      </w:r>
      <w:r w:rsidR="00BC0624">
        <w:rPr>
          <w:rFonts w:hint="eastAsia"/>
        </w:rPr>
        <w:t>排行</w:t>
      </w:r>
      <w:r>
        <w:rPr>
          <w:rFonts w:hint="eastAsia"/>
        </w:rPr>
        <w:t>，</w:t>
      </w:r>
      <w:r w:rsidR="00BC0624">
        <w:rPr>
          <w:rFonts w:hint="eastAsia"/>
        </w:rPr>
        <w:t>区域销量排行，</w:t>
      </w:r>
      <w:r w:rsidR="00983CF7">
        <w:rPr>
          <w:rFonts w:hint="eastAsia"/>
        </w:rPr>
        <w:t>客户购买</w:t>
      </w:r>
      <w:r w:rsidR="00CC3ABC">
        <w:rPr>
          <w:rFonts w:hint="eastAsia"/>
        </w:rPr>
        <w:t>行为</w:t>
      </w:r>
      <w:r w:rsidR="00BC0624">
        <w:rPr>
          <w:rFonts w:hint="eastAsia"/>
        </w:rPr>
        <w:t>等等。</w:t>
      </w:r>
      <w:r>
        <w:rPr>
          <w:rFonts w:hint="eastAsia"/>
        </w:rPr>
        <w:t>因此我</w:t>
      </w:r>
      <w:r w:rsidR="00BC0624">
        <w:rPr>
          <w:rFonts w:hint="eastAsia"/>
        </w:rPr>
        <w:t>们</w:t>
      </w:r>
      <w:r w:rsidR="00983CF7">
        <w:rPr>
          <w:rFonts w:hint="eastAsia"/>
        </w:rPr>
        <w:t>重点关注订单系统</w:t>
      </w:r>
      <w:r w:rsidR="00BC0624">
        <w:rPr>
          <w:rFonts w:hint="eastAsia"/>
        </w:rPr>
        <w:t>。</w:t>
      </w:r>
    </w:p>
    <w:p w14:paraId="46E204DE" w14:textId="51B435A8" w:rsidR="00E90B3F" w:rsidRDefault="00983CF7" w:rsidP="00DC61FB">
      <w:pPr>
        <w:pStyle w:val="1e"/>
        <w:rPr>
          <w:rFonts w:hint="eastAsia"/>
        </w:rPr>
      </w:pPr>
      <w:r>
        <w:t>在订单处理上</w:t>
      </w:r>
      <w:r>
        <w:rPr>
          <w:rFonts w:hint="eastAsia"/>
        </w:rPr>
        <w:t>，</w:t>
      </w:r>
      <w:r w:rsidR="00DC61FB">
        <w:t>完整的业务逻辑包含</w:t>
      </w:r>
      <w:r w:rsidR="00DC61FB">
        <w:rPr>
          <w:rFonts w:hint="eastAsia"/>
        </w:rPr>
        <w:t>：</w:t>
      </w:r>
      <w:r w:rsidR="00DC61FB">
        <w:t>客户下单</w:t>
      </w:r>
      <w:r w:rsidR="00DC61FB">
        <w:sym w:font="Wingdings" w:char="F0E0"/>
      </w:r>
      <w:r w:rsidR="00DC61FB">
        <w:t>生成订单</w:t>
      </w:r>
      <w:r w:rsidR="00DC61FB">
        <w:sym w:font="Wingdings" w:char="F0E0"/>
      </w:r>
      <w:r w:rsidR="00DC61FB">
        <w:t>客户付款</w:t>
      </w:r>
      <w:r w:rsidR="00DC61FB">
        <w:sym w:font="Wingdings" w:char="F0E0"/>
      </w:r>
      <w:r w:rsidR="00DC61FB">
        <w:t>订单发货</w:t>
      </w:r>
      <w:r w:rsidR="00DC61FB">
        <w:sym w:font="Wingdings" w:char="F0E0"/>
      </w:r>
      <w:r w:rsidR="00DC61FB">
        <w:t>物流配送</w:t>
      </w:r>
      <w:r w:rsidR="00DC61FB">
        <w:sym w:font="Wingdings" w:char="F0E0"/>
      </w:r>
      <w:r w:rsidR="00DC61FB">
        <w:t>客户收货</w:t>
      </w:r>
      <w:r w:rsidR="00DC61FB">
        <w:sym w:font="Wingdings" w:char="F0E0"/>
      </w:r>
      <w:r w:rsidR="00DC61FB">
        <w:t>客户申请退货</w:t>
      </w:r>
      <w:r w:rsidR="00DC61FB">
        <w:sym w:font="Wingdings" w:char="F0E0"/>
      </w:r>
      <w:r w:rsidR="00DC61FB">
        <w:t>管理员操作</w:t>
      </w:r>
      <w:r w:rsidR="00DC61FB">
        <w:sym w:font="Wingdings" w:char="F0E0"/>
      </w:r>
      <w:r w:rsidR="00DC61FB">
        <w:t>客户退货</w:t>
      </w:r>
      <w:r w:rsidR="00DC61FB">
        <w:sym w:font="Wingdings" w:char="F0E0"/>
      </w:r>
      <w:r w:rsidR="00DC61FB">
        <w:t>退款完成</w:t>
      </w:r>
      <w:r w:rsidR="00DC61FB">
        <w:rPr>
          <w:rFonts w:hint="eastAsia"/>
        </w:rPr>
        <w:t>。当然也会存在不同的场景，在本实验中，主要以正向订单为例开展。</w:t>
      </w:r>
    </w:p>
    <w:p w14:paraId="26C46DDF" w14:textId="1B858265" w:rsidR="00BC0624" w:rsidRDefault="00BC0624" w:rsidP="00A63712">
      <w:pPr>
        <w:pStyle w:val="30"/>
        <w:rPr>
          <w:rFonts w:hint="eastAsia"/>
        </w:rPr>
      </w:pPr>
      <w:r>
        <w:t>声明粒度</w:t>
      </w:r>
    </w:p>
    <w:p w14:paraId="18CBC72F" w14:textId="68BA86B4" w:rsidR="00E90B3F" w:rsidRDefault="00E90B3F" w:rsidP="00170BD2">
      <w:pPr>
        <w:pStyle w:val="1e"/>
        <w:rPr>
          <w:rFonts w:hint="eastAsia"/>
        </w:rPr>
      </w:pPr>
      <w:r w:rsidRPr="00E90B3F">
        <w:rPr>
          <w:rFonts w:hint="eastAsia"/>
        </w:rPr>
        <w:t>声明粒度意味着精确定义某个事实表的每一行表示什么。</w:t>
      </w:r>
      <w:r w:rsidRPr="00E90B3F">
        <w:t xml:space="preserve"> </w:t>
      </w:r>
      <w:r w:rsidRPr="00E90B3F">
        <w:t>粒度传递的是与事实表度量</w:t>
      </w:r>
      <w:r>
        <w:t>有关的细节级别</w:t>
      </w:r>
      <w:r>
        <w:rPr>
          <w:rFonts w:hint="eastAsia"/>
        </w:rPr>
        <w:t>。</w:t>
      </w:r>
      <w:r>
        <w:t>它回答</w:t>
      </w:r>
      <w:r>
        <w:rPr>
          <w:rFonts w:hint="eastAsia"/>
        </w:rPr>
        <w:t>“</w:t>
      </w:r>
      <w:r>
        <w:t>如何描述事实表中每个行的内容？</w:t>
      </w:r>
      <w:r>
        <w:rPr>
          <w:rFonts w:hint="eastAsia"/>
        </w:rPr>
        <w:t>”这一问题。粒度由获取业务过程事件的操作型系统的物理实现确定。</w:t>
      </w:r>
    </w:p>
    <w:p w14:paraId="37A8A648" w14:textId="4E2CB9CF" w:rsidR="00E90B3F" w:rsidRDefault="00E90B3F" w:rsidP="00170BD2">
      <w:pPr>
        <w:pStyle w:val="1e"/>
        <w:rPr>
          <w:rFonts w:hint="eastAsia"/>
        </w:rPr>
      </w:pPr>
      <w:r>
        <w:t>针对本次</w:t>
      </w:r>
      <w:r>
        <w:rPr>
          <w:rFonts w:hint="eastAsia"/>
        </w:rPr>
        <w:t>Litemall</w:t>
      </w:r>
      <w:r w:rsidR="00FE7F8C">
        <w:rPr>
          <w:rFonts w:hint="eastAsia"/>
        </w:rPr>
        <w:t>案例</w:t>
      </w:r>
      <w:r>
        <w:rPr>
          <w:rFonts w:hint="eastAsia"/>
        </w:rPr>
        <w:t>，</w:t>
      </w:r>
      <w:r w:rsidR="00FE7F8C">
        <w:rPr>
          <w:rFonts w:hint="eastAsia"/>
        </w:rPr>
        <w:t>我们希望通过原子数据来进行不同层面不同角度的分析，希望能够保留最底层最细节的数据来对业务情况进行洞察。最细粒度的数据为</w:t>
      </w:r>
      <w:r w:rsidR="00825A1A">
        <w:rPr>
          <w:rFonts w:hint="eastAsia"/>
        </w:rPr>
        <w:t>订单中某个商品</w:t>
      </w:r>
      <w:r w:rsidR="00FE7F8C">
        <w:rPr>
          <w:rFonts w:hint="eastAsia"/>
        </w:rPr>
        <w:t>下某种货品的交易信息</w:t>
      </w:r>
      <w:r w:rsidR="00825A1A">
        <w:rPr>
          <w:rFonts w:hint="eastAsia"/>
        </w:rPr>
        <w:t>。</w:t>
      </w:r>
    </w:p>
    <w:p w14:paraId="38A4BD72" w14:textId="28F69481" w:rsidR="00825A1A" w:rsidRDefault="00825A1A" w:rsidP="00A63712">
      <w:pPr>
        <w:pStyle w:val="30"/>
        <w:rPr>
          <w:rFonts w:hint="eastAsia"/>
        </w:rPr>
      </w:pPr>
      <w:r>
        <w:t>确定维度</w:t>
      </w:r>
    </w:p>
    <w:p w14:paraId="37A6A744" w14:textId="77777777" w:rsidR="0098158B" w:rsidRDefault="0098158B" w:rsidP="00170BD2">
      <w:pPr>
        <w:pStyle w:val="1e"/>
        <w:rPr>
          <w:rFonts w:hint="eastAsia"/>
        </w:rPr>
      </w:pPr>
      <w:r w:rsidRPr="00825A1A">
        <w:rPr>
          <w:rFonts w:hint="eastAsia"/>
        </w:rPr>
        <w:t>详细的粒度说明确定了事实表的主要维度。然后可以将更多维度增加到事实表上，只</w:t>
      </w:r>
      <w:r w:rsidRPr="00825A1A">
        <w:t>要这些额外的维度自然地承担主维度合并的某个值。如果附加的维度会产生与粒度不符的其他事实行，则取消该维度或重新考虑粒度声明。</w:t>
      </w:r>
    </w:p>
    <w:p w14:paraId="0F6BA13D" w14:textId="327063CB" w:rsidR="0098158B" w:rsidRDefault="0098158B" w:rsidP="00170BD2">
      <w:pPr>
        <w:pStyle w:val="1e"/>
        <w:rPr>
          <w:rFonts w:hint="eastAsia"/>
        </w:rPr>
      </w:pPr>
      <w:r>
        <w:t>针对本次</w:t>
      </w:r>
      <w:r>
        <w:rPr>
          <w:rFonts w:hint="eastAsia"/>
        </w:rPr>
        <w:t>Litemall</w:t>
      </w:r>
      <w:r w:rsidR="00FE7F8C">
        <w:rPr>
          <w:rFonts w:hint="eastAsia"/>
        </w:rPr>
        <w:t>案例</w:t>
      </w:r>
      <w:r>
        <w:rPr>
          <w:rFonts w:hint="eastAsia"/>
        </w:rPr>
        <w:t>，</w:t>
      </w:r>
      <w:r w:rsidR="00F95172">
        <w:rPr>
          <w:rFonts w:hint="eastAsia"/>
        </w:rPr>
        <w:t>主要的维度</w:t>
      </w:r>
      <w:r w:rsidR="00B858DC">
        <w:rPr>
          <w:rFonts w:hint="eastAsia"/>
        </w:rPr>
        <w:t>表</w:t>
      </w:r>
      <w:r w:rsidR="00F95172">
        <w:rPr>
          <w:rFonts w:hint="eastAsia"/>
        </w:rPr>
        <w:t>包括：日期</w:t>
      </w:r>
      <w:r w:rsidR="00B858DC">
        <w:rPr>
          <w:rFonts w:hint="eastAsia"/>
        </w:rPr>
        <w:t>表</w:t>
      </w:r>
      <w:r w:rsidR="00F95172">
        <w:rPr>
          <w:rFonts w:hint="eastAsia"/>
        </w:rPr>
        <w:t>、时间</w:t>
      </w:r>
      <w:r w:rsidR="00B858DC">
        <w:rPr>
          <w:rFonts w:hint="eastAsia"/>
        </w:rPr>
        <w:t>表</w:t>
      </w:r>
      <w:r w:rsidR="00F95172">
        <w:rPr>
          <w:rFonts w:hint="eastAsia"/>
        </w:rPr>
        <w:t>、商品</w:t>
      </w:r>
      <w:r w:rsidR="00B858DC">
        <w:rPr>
          <w:rFonts w:hint="eastAsia"/>
        </w:rPr>
        <w:t>表</w:t>
      </w:r>
      <w:r w:rsidR="00F95172">
        <w:rPr>
          <w:rFonts w:hint="eastAsia"/>
        </w:rPr>
        <w:t>、用户</w:t>
      </w:r>
      <w:r w:rsidR="00B858DC">
        <w:rPr>
          <w:rFonts w:hint="eastAsia"/>
        </w:rPr>
        <w:t>表</w:t>
      </w:r>
      <w:r w:rsidR="00F95172">
        <w:rPr>
          <w:rFonts w:hint="eastAsia"/>
        </w:rPr>
        <w:t>、用户地址</w:t>
      </w:r>
      <w:r w:rsidR="00B858DC">
        <w:rPr>
          <w:rFonts w:hint="eastAsia"/>
        </w:rPr>
        <w:t>表</w:t>
      </w:r>
      <w:r w:rsidR="00F95172">
        <w:rPr>
          <w:rFonts w:hint="eastAsia"/>
        </w:rPr>
        <w:t>。</w:t>
      </w:r>
      <w:r w:rsidR="00B858DC">
        <w:rPr>
          <w:rFonts w:hint="eastAsia"/>
        </w:rPr>
        <w:t>具体字段如下方表格所示。</w:t>
      </w:r>
    </w:p>
    <w:p w14:paraId="10155ADD" w14:textId="18E78E92" w:rsidR="00F95172" w:rsidRDefault="00F95172" w:rsidP="00170BD2">
      <w:pPr>
        <w:pStyle w:val="1e"/>
        <w:rPr>
          <w:rFonts w:hint="eastAsia"/>
        </w:rPr>
      </w:pPr>
      <w:r>
        <w:t>说明</w:t>
      </w:r>
      <w:r>
        <w:rPr>
          <w:rFonts w:hint="eastAsia"/>
        </w:rPr>
        <w:t>：</w:t>
      </w:r>
      <w:r>
        <w:t>前期已经说明</w:t>
      </w:r>
      <w:r>
        <w:rPr>
          <w:rFonts w:hint="eastAsia"/>
        </w:rPr>
        <w:t>，</w:t>
      </w:r>
      <w:r>
        <w:t>未产生优惠券</w:t>
      </w:r>
      <w:r>
        <w:rPr>
          <w:rFonts w:hint="eastAsia"/>
        </w:rPr>
        <w:t>、</w:t>
      </w:r>
      <w:r>
        <w:t>团购</w:t>
      </w:r>
      <w:r>
        <w:rPr>
          <w:rFonts w:hint="eastAsia"/>
        </w:rPr>
        <w:t>、</w:t>
      </w:r>
      <w:r>
        <w:t>积分等数据</w:t>
      </w:r>
      <w:r>
        <w:rPr>
          <w:rFonts w:hint="eastAsia"/>
        </w:rPr>
        <w:t>，</w:t>
      </w:r>
      <w:r w:rsidR="001216A9">
        <w:rPr>
          <w:rFonts w:hint="eastAsia"/>
        </w:rPr>
        <w:t>另外，因为后续分析重点不在商品性质上，为简化整体模型，</w:t>
      </w:r>
      <w:r w:rsidR="001216A9">
        <w:t>相关数据并不考虑在内</w:t>
      </w:r>
      <w:r w:rsidR="001216A9">
        <w:rPr>
          <w:rFonts w:hint="eastAsia"/>
        </w:rPr>
        <w:t>，而在</w:t>
      </w:r>
      <w:r>
        <w:t>实际过程中</w:t>
      </w:r>
      <w:r w:rsidR="001216A9">
        <w:rPr>
          <w:rFonts w:hint="eastAsia"/>
        </w:rPr>
        <w:t>，</w:t>
      </w:r>
      <w:r w:rsidR="001216A9">
        <w:t>这些</w:t>
      </w:r>
      <w:r>
        <w:t>应该体现在维度表中</w:t>
      </w:r>
      <w:r>
        <w:rPr>
          <w:rFonts w:hint="eastAsia"/>
        </w:rPr>
        <w:t>。</w:t>
      </w:r>
    </w:p>
    <w:p w14:paraId="0C514E63" w14:textId="4FB295BF" w:rsidR="00F97B1B" w:rsidRDefault="0098158B" w:rsidP="00F97B1B">
      <w:pPr>
        <w:pStyle w:val="1e"/>
        <w:rPr>
          <w:rFonts w:hint="eastAsia"/>
        </w:rPr>
      </w:pPr>
      <w:r>
        <w:t>日期维度</w:t>
      </w:r>
    </w:p>
    <w:tbl>
      <w:tblPr>
        <w:tblW w:w="77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left w:w="74" w:type="dxa"/>
          <w:bottom w:w="142" w:type="dxa"/>
          <w:right w:w="74" w:type="dxa"/>
        </w:tblCellMar>
        <w:tblLook w:val="0000" w:firstRow="0" w:lastRow="0" w:firstColumn="0" w:lastColumn="0" w:noHBand="0" w:noVBand="0"/>
      </w:tblPr>
      <w:tblGrid>
        <w:gridCol w:w="2671"/>
        <w:gridCol w:w="1499"/>
        <w:gridCol w:w="1478"/>
        <w:gridCol w:w="2126"/>
      </w:tblGrid>
      <w:tr w:rsidR="00971E51" w:rsidRPr="00CD6D1E" w14:paraId="7B1848F5" w14:textId="77777777" w:rsidTr="00FF758A">
        <w:trPr>
          <w:cantSplit/>
          <w:tblHeader/>
          <w:jc w:val="center"/>
        </w:trPr>
        <w:tc>
          <w:tcPr>
            <w:tcW w:w="2671" w:type="dxa"/>
            <w:tcBorders>
              <w:top w:val="single" w:sz="18" w:space="0" w:color="auto"/>
              <w:left w:val="single" w:sz="18" w:space="0" w:color="auto"/>
              <w:bottom w:val="single" w:sz="6" w:space="0" w:color="000000"/>
              <w:right w:val="single" w:sz="4" w:space="0" w:color="auto"/>
            </w:tcBorders>
            <w:shd w:val="clear" w:color="auto" w:fill="D9D9D9" w:themeFill="background1" w:themeFillShade="D9"/>
            <w:vAlign w:val="center"/>
          </w:tcPr>
          <w:p w14:paraId="63989DA4" w14:textId="77777777" w:rsidR="00971E51" w:rsidRPr="00CD6D1E" w:rsidRDefault="00971E51" w:rsidP="00516CC1">
            <w:pPr>
              <w:pStyle w:val="Normal2"/>
              <w:jc w:val="center"/>
              <w:rPr>
                <w:rFonts w:ascii="Huawei Sans" w:hAnsi="Huawei Sans" w:cs="Huawei Sans"/>
                <w:b/>
                <w:sz w:val="21"/>
                <w:szCs w:val="21"/>
              </w:rPr>
            </w:pPr>
            <w:r w:rsidRPr="00CD6D1E">
              <w:rPr>
                <w:rFonts w:ascii="Huawei Sans" w:hAnsi="Huawei Sans" w:cs="Huawei Sans"/>
                <w:b/>
                <w:sz w:val="21"/>
                <w:szCs w:val="21"/>
              </w:rPr>
              <w:t>Column</w:t>
            </w:r>
          </w:p>
        </w:tc>
        <w:tc>
          <w:tcPr>
            <w:tcW w:w="1499" w:type="dxa"/>
            <w:tcBorders>
              <w:top w:val="single" w:sz="18" w:space="0" w:color="auto"/>
              <w:left w:val="single" w:sz="4" w:space="0" w:color="auto"/>
              <w:bottom w:val="single" w:sz="6" w:space="0" w:color="000000"/>
              <w:right w:val="single" w:sz="4" w:space="0" w:color="auto"/>
            </w:tcBorders>
            <w:shd w:val="clear" w:color="auto" w:fill="D9D9D9" w:themeFill="background1" w:themeFillShade="D9"/>
            <w:vAlign w:val="center"/>
          </w:tcPr>
          <w:p w14:paraId="70E4785D" w14:textId="77777777" w:rsidR="00971E51" w:rsidRPr="00CD6D1E" w:rsidRDefault="00971E51" w:rsidP="00516CC1">
            <w:pPr>
              <w:pStyle w:val="Normal2"/>
              <w:jc w:val="center"/>
              <w:rPr>
                <w:rFonts w:ascii="Huawei Sans" w:hAnsi="Huawei Sans" w:cs="Huawei Sans"/>
                <w:b/>
                <w:sz w:val="21"/>
                <w:szCs w:val="21"/>
              </w:rPr>
            </w:pPr>
            <w:r w:rsidRPr="00CD6D1E">
              <w:rPr>
                <w:rFonts w:ascii="Huawei Sans" w:hAnsi="Huawei Sans" w:cs="Huawei Sans"/>
                <w:b/>
                <w:sz w:val="21"/>
                <w:szCs w:val="21"/>
              </w:rPr>
              <w:t>Datatype</w:t>
            </w:r>
          </w:p>
        </w:tc>
        <w:tc>
          <w:tcPr>
            <w:tcW w:w="1478" w:type="dxa"/>
            <w:tcBorders>
              <w:top w:val="single" w:sz="18" w:space="0" w:color="auto"/>
              <w:left w:val="single" w:sz="4" w:space="0" w:color="auto"/>
              <w:bottom w:val="single" w:sz="6" w:space="0" w:color="000000"/>
              <w:right w:val="single" w:sz="4" w:space="0" w:color="auto"/>
            </w:tcBorders>
            <w:shd w:val="clear" w:color="auto" w:fill="D9D9D9" w:themeFill="background1" w:themeFillShade="D9"/>
            <w:vAlign w:val="center"/>
          </w:tcPr>
          <w:p w14:paraId="6AD57332" w14:textId="287F52B0" w:rsidR="00971E51" w:rsidRPr="00CD6D1E" w:rsidRDefault="00971E51" w:rsidP="00516CC1">
            <w:pPr>
              <w:pStyle w:val="Normal2"/>
              <w:jc w:val="center"/>
              <w:rPr>
                <w:rFonts w:ascii="Huawei Sans" w:hAnsi="Huawei Sans" w:cs="Huawei Sans"/>
                <w:b/>
                <w:sz w:val="21"/>
                <w:szCs w:val="21"/>
              </w:rPr>
            </w:pPr>
            <w:r w:rsidRPr="00CD6D1E">
              <w:rPr>
                <w:rFonts w:ascii="Huawei Sans" w:hAnsi="Huawei Sans" w:cs="Huawei Sans"/>
                <w:b/>
                <w:sz w:val="21"/>
                <w:szCs w:val="21"/>
              </w:rPr>
              <w:t>Primary Key</w:t>
            </w:r>
          </w:p>
        </w:tc>
        <w:tc>
          <w:tcPr>
            <w:tcW w:w="2126" w:type="dxa"/>
            <w:tcBorders>
              <w:top w:val="single" w:sz="18" w:space="0" w:color="auto"/>
              <w:left w:val="single" w:sz="4" w:space="0" w:color="auto"/>
              <w:bottom w:val="single" w:sz="6" w:space="0" w:color="000000"/>
              <w:right w:val="single" w:sz="18" w:space="0" w:color="auto"/>
            </w:tcBorders>
            <w:shd w:val="clear" w:color="auto" w:fill="D9D9D9" w:themeFill="background1" w:themeFillShade="D9"/>
            <w:vAlign w:val="center"/>
          </w:tcPr>
          <w:p w14:paraId="489E470B" w14:textId="7E0A25B6" w:rsidR="00971E51" w:rsidRPr="00CD6D1E" w:rsidRDefault="00971E51" w:rsidP="00516CC1">
            <w:pPr>
              <w:pStyle w:val="Normal2"/>
              <w:jc w:val="center"/>
              <w:rPr>
                <w:rFonts w:ascii="Huawei Sans" w:hAnsi="Huawei Sans" w:cs="Huawei Sans"/>
                <w:b/>
                <w:sz w:val="21"/>
                <w:szCs w:val="21"/>
              </w:rPr>
            </w:pPr>
            <w:r>
              <w:rPr>
                <w:rFonts w:ascii="微软雅黑" w:eastAsia="微软雅黑" w:hAnsi="微软雅黑" w:cs="微软雅黑" w:hint="eastAsia"/>
                <w:b/>
                <w:sz w:val="21"/>
                <w:szCs w:val="21"/>
                <w:lang w:eastAsia="zh-CN"/>
              </w:rPr>
              <w:t>备注</w:t>
            </w:r>
          </w:p>
        </w:tc>
      </w:tr>
      <w:tr w:rsidR="00971E51" w:rsidRPr="00CD6D1E" w14:paraId="3CD8968E" w14:textId="77777777" w:rsidTr="00FF758A">
        <w:trPr>
          <w:trHeight w:val="59"/>
          <w:jc w:val="center"/>
        </w:trPr>
        <w:tc>
          <w:tcPr>
            <w:tcW w:w="2671" w:type="dxa"/>
            <w:tcBorders>
              <w:top w:val="single" w:sz="4" w:space="0" w:color="auto"/>
              <w:left w:val="single" w:sz="18" w:space="0" w:color="auto"/>
              <w:bottom w:val="single" w:sz="4" w:space="0" w:color="auto"/>
              <w:right w:val="single" w:sz="4" w:space="0" w:color="auto"/>
            </w:tcBorders>
          </w:tcPr>
          <w:p w14:paraId="6DB3E8A5" w14:textId="77777777" w:rsidR="00971E51" w:rsidRPr="00CD6D1E" w:rsidRDefault="00971E51" w:rsidP="00971E51">
            <w:pPr>
              <w:pStyle w:val="Normal2"/>
              <w:rPr>
                <w:rFonts w:ascii="Huawei Sans" w:hAnsi="Huawei Sans" w:cs="Huawei Sans"/>
                <w:sz w:val="21"/>
                <w:szCs w:val="21"/>
              </w:rPr>
            </w:pPr>
            <w:r>
              <w:rPr>
                <w:rFonts w:ascii="Huawei Sans" w:hAnsi="Huawei Sans" w:cs="Huawei Sans"/>
                <w:sz w:val="21"/>
                <w:szCs w:val="21"/>
              </w:rPr>
              <w:t>date_</w:t>
            </w:r>
            <w:r w:rsidRPr="00CD6D1E">
              <w:rPr>
                <w:rFonts w:ascii="Huawei Sans" w:hAnsi="Huawei Sans" w:cs="Huawei Sans"/>
                <w:sz w:val="21"/>
                <w:szCs w:val="21"/>
              </w:rPr>
              <w:t>key</w:t>
            </w:r>
          </w:p>
        </w:tc>
        <w:tc>
          <w:tcPr>
            <w:tcW w:w="1499" w:type="dxa"/>
            <w:tcBorders>
              <w:top w:val="single" w:sz="4" w:space="0" w:color="auto"/>
              <w:left w:val="single" w:sz="4" w:space="0" w:color="auto"/>
              <w:bottom w:val="single" w:sz="4" w:space="0" w:color="auto"/>
              <w:right w:val="single" w:sz="4" w:space="0" w:color="auto"/>
            </w:tcBorders>
          </w:tcPr>
          <w:p w14:paraId="29F0F5B5"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int</w:t>
            </w:r>
            <w:r>
              <w:rPr>
                <w:rFonts w:ascii="Huawei Sans" w:hAnsi="Huawei Sans" w:cs="Huawei Sans"/>
                <w:sz w:val="21"/>
                <w:szCs w:val="21"/>
              </w:rPr>
              <w:t>eger</w:t>
            </w:r>
          </w:p>
        </w:tc>
        <w:tc>
          <w:tcPr>
            <w:tcW w:w="1478" w:type="dxa"/>
            <w:tcBorders>
              <w:top w:val="single" w:sz="4" w:space="0" w:color="auto"/>
              <w:left w:val="single" w:sz="4" w:space="0" w:color="auto"/>
              <w:bottom w:val="single" w:sz="4" w:space="0" w:color="auto"/>
              <w:right w:val="single" w:sz="4" w:space="0" w:color="auto"/>
            </w:tcBorders>
          </w:tcPr>
          <w:p w14:paraId="3DC25B4C" w14:textId="3793EC06"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Y</w:t>
            </w:r>
          </w:p>
        </w:tc>
        <w:tc>
          <w:tcPr>
            <w:tcW w:w="2126" w:type="dxa"/>
            <w:tcBorders>
              <w:top w:val="single" w:sz="4" w:space="0" w:color="auto"/>
              <w:left w:val="single" w:sz="4" w:space="0" w:color="auto"/>
              <w:bottom w:val="single" w:sz="4" w:space="0" w:color="auto"/>
              <w:right w:val="single" w:sz="18" w:space="0" w:color="auto"/>
            </w:tcBorders>
          </w:tcPr>
          <w:p w14:paraId="0399C2F3" w14:textId="2B81A8D0" w:rsidR="00971E51" w:rsidRPr="00971E51" w:rsidRDefault="00971E51" w:rsidP="00971E51">
            <w:pPr>
              <w:pStyle w:val="Normal2"/>
              <w:rPr>
                <w:rFonts w:ascii="Huawei Sans" w:eastAsia="方正兰亭黑简体" w:hAnsi="Huawei Sans" w:cs="Huawei Sans"/>
                <w:sz w:val="21"/>
                <w:szCs w:val="21"/>
              </w:rPr>
            </w:pPr>
            <w:r w:rsidRPr="00971E51">
              <w:rPr>
                <w:rFonts w:ascii="Huawei Sans" w:eastAsia="方正兰亭黑简体" w:hAnsi="Huawei Sans" w:cs="Huawei Sans"/>
                <w:sz w:val="21"/>
                <w:szCs w:val="21"/>
              </w:rPr>
              <w:t>日期键</w:t>
            </w:r>
          </w:p>
        </w:tc>
      </w:tr>
      <w:tr w:rsidR="00971E51" w:rsidRPr="00CD6D1E" w14:paraId="611C002D"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5C149ADA" w14:textId="77777777" w:rsidR="00971E51" w:rsidRPr="00D97207" w:rsidRDefault="00971E51" w:rsidP="00971E51">
            <w:pPr>
              <w:pStyle w:val="Normal2"/>
              <w:rPr>
                <w:rFonts w:ascii="Huawei Sans" w:hAnsi="Huawei Sans" w:cs="Huawei Sans"/>
                <w:b/>
                <w:sz w:val="21"/>
                <w:szCs w:val="21"/>
              </w:rPr>
            </w:pPr>
            <w:r w:rsidRPr="00D97207">
              <w:rPr>
                <w:rFonts w:ascii="Huawei Sans" w:hAnsi="Huawei Sans" w:cs="Huawei Sans"/>
                <w:b/>
                <w:sz w:val="21"/>
                <w:szCs w:val="21"/>
              </w:rPr>
              <w:t>full_date</w:t>
            </w:r>
          </w:p>
        </w:tc>
        <w:tc>
          <w:tcPr>
            <w:tcW w:w="1499" w:type="dxa"/>
            <w:tcBorders>
              <w:top w:val="single" w:sz="4" w:space="0" w:color="auto"/>
              <w:left w:val="single" w:sz="4" w:space="0" w:color="auto"/>
              <w:bottom w:val="single" w:sz="4" w:space="0" w:color="auto"/>
              <w:right w:val="single" w:sz="4" w:space="0" w:color="auto"/>
            </w:tcBorders>
          </w:tcPr>
          <w:p w14:paraId="1D859229" w14:textId="77777777" w:rsidR="00971E51" w:rsidRPr="00D97207" w:rsidRDefault="00971E51" w:rsidP="00971E51">
            <w:pPr>
              <w:pStyle w:val="Normal2"/>
              <w:rPr>
                <w:rFonts w:ascii="Huawei Sans" w:hAnsi="Huawei Sans" w:cs="Huawei Sans"/>
                <w:b/>
                <w:sz w:val="21"/>
                <w:szCs w:val="21"/>
              </w:rPr>
            </w:pPr>
            <w:r w:rsidRPr="00D97207">
              <w:rPr>
                <w:rFonts w:ascii="Huawei Sans" w:hAnsi="Huawei Sans" w:cs="Huawei Sans"/>
                <w:b/>
                <w:sz w:val="21"/>
                <w:szCs w:val="21"/>
              </w:rPr>
              <w:t>date</w:t>
            </w:r>
          </w:p>
        </w:tc>
        <w:tc>
          <w:tcPr>
            <w:tcW w:w="1478" w:type="dxa"/>
            <w:tcBorders>
              <w:top w:val="single" w:sz="4" w:space="0" w:color="auto"/>
              <w:left w:val="single" w:sz="4" w:space="0" w:color="auto"/>
              <w:bottom w:val="single" w:sz="4" w:space="0" w:color="auto"/>
              <w:right w:val="single" w:sz="4" w:space="0" w:color="auto"/>
            </w:tcBorders>
          </w:tcPr>
          <w:p w14:paraId="6A4A1A63" w14:textId="77777777" w:rsidR="00971E51" w:rsidRPr="00524225" w:rsidRDefault="00971E51" w:rsidP="00971E51">
            <w:pPr>
              <w:pStyle w:val="Normal2"/>
              <w:rPr>
                <w:rFonts w:ascii="Huawei Sans" w:eastAsiaTheme="minorEastAsia" w:hAnsi="Huawei Sans" w:cs="Huawei Sans"/>
                <w:sz w:val="21"/>
                <w:szCs w:val="21"/>
                <w:lang w:eastAsia="zh-CN"/>
              </w:rPr>
            </w:pPr>
          </w:p>
        </w:tc>
        <w:tc>
          <w:tcPr>
            <w:tcW w:w="2126" w:type="dxa"/>
            <w:tcBorders>
              <w:top w:val="single" w:sz="4" w:space="0" w:color="auto"/>
              <w:left w:val="single" w:sz="4" w:space="0" w:color="auto"/>
              <w:bottom w:val="single" w:sz="4" w:space="0" w:color="auto"/>
              <w:right w:val="single" w:sz="18" w:space="0" w:color="auto"/>
            </w:tcBorders>
          </w:tcPr>
          <w:p w14:paraId="78C9645B" w14:textId="0EEF7C4D" w:rsidR="00971E51" w:rsidRPr="00971E51" w:rsidRDefault="00971E51" w:rsidP="00971E51">
            <w:pPr>
              <w:pStyle w:val="Normal2"/>
              <w:rPr>
                <w:rFonts w:ascii="Huawei Sans" w:eastAsia="方正兰亭黑简体" w:hAnsi="Huawei Sans" w:cs="Huawei Sans"/>
                <w:sz w:val="21"/>
                <w:szCs w:val="21"/>
                <w:lang w:eastAsia="zh-CN"/>
              </w:rPr>
            </w:pPr>
            <w:r>
              <w:rPr>
                <w:rFonts w:ascii="Huawei Sans" w:eastAsia="方正兰亭黑简体" w:hAnsi="Huawei Sans" w:cs="Huawei Sans"/>
                <w:sz w:val="21"/>
                <w:szCs w:val="21"/>
                <w:lang w:eastAsia="zh-CN"/>
              </w:rPr>
              <w:t>日期</w:t>
            </w:r>
          </w:p>
        </w:tc>
      </w:tr>
      <w:tr w:rsidR="00971E51" w:rsidRPr="00CD6D1E" w14:paraId="1529DAA4"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0A3FA7C6"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day_of_week</w:t>
            </w:r>
          </w:p>
        </w:tc>
        <w:tc>
          <w:tcPr>
            <w:tcW w:w="1499" w:type="dxa"/>
            <w:tcBorders>
              <w:top w:val="single" w:sz="4" w:space="0" w:color="auto"/>
              <w:left w:val="single" w:sz="4" w:space="0" w:color="auto"/>
              <w:bottom w:val="single" w:sz="4" w:space="0" w:color="auto"/>
              <w:right w:val="single" w:sz="4" w:space="0" w:color="auto"/>
            </w:tcBorders>
          </w:tcPr>
          <w:p w14:paraId="47142036"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tinyint</w:t>
            </w:r>
          </w:p>
        </w:tc>
        <w:tc>
          <w:tcPr>
            <w:tcW w:w="1478" w:type="dxa"/>
            <w:tcBorders>
              <w:top w:val="single" w:sz="4" w:space="0" w:color="auto"/>
              <w:left w:val="single" w:sz="4" w:space="0" w:color="auto"/>
              <w:bottom w:val="single" w:sz="4" w:space="0" w:color="auto"/>
              <w:right w:val="single" w:sz="4" w:space="0" w:color="auto"/>
            </w:tcBorders>
          </w:tcPr>
          <w:p w14:paraId="25AD8749"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15E1DEB7" w14:textId="46826651" w:rsidR="00971E51" w:rsidRPr="00971E51" w:rsidRDefault="00971E51" w:rsidP="00971E5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周中第</w:t>
            </w:r>
            <w:r w:rsidR="00516CC1">
              <w:rPr>
                <w:rFonts w:ascii="Huawei Sans" w:eastAsia="方正兰亭黑简体" w:hAnsi="Huawei Sans" w:cs="Huawei Sans"/>
                <w:sz w:val="21"/>
                <w:szCs w:val="21"/>
              </w:rPr>
              <w:t>几</w:t>
            </w:r>
            <w:r>
              <w:rPr>
                <w:rFonts w:ascii="Huawei Sans" w:eastAsia="方正兰亭黑简体" w:hAnsi="Huawei Sans" w:cs="Huawei Sans"/>
                <w:sz w:val="21"/>
                <w:szCs w:val="21"/>
              </w:rPr>
              <w:t>天</w:t>
            </w:r>
          </w:p>
        </w:tc>
      </w:tr>
      <w:tr w:rsidR="00971E51" w:rsidRPr="00CD6D1E" w14:paraId="75A0BF4B"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01B575FC"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day_num_in_month</w:t>
            </w:r>
          </w:p>
        </w:tc>
        <w:tc>
          <w:tcPr>
            <w:tcW w:w="1499" w:type="dxa"/>
            <w:tcBorders>
              <w:top w:val="single" w:sz="4" w:space="0" w:color="auto"/>
              <w:left w:val="single" w:sz="4" w:space="0" w:color="auto"/>
              <w:bottom w:val="single" w:sz="4" w:space="0" w:color="auto"/>
              <w:right w:val="single" w:sz="4" w:space="0" w:color="auto"/>
            </w:tcBorders>
          </w:tcPr>
          <w:p w14:paraId="297C0510"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tinyint</w:t>
            </w:r>
          </w:p>
        </w:tc>
        <w:tc>
          <w:tcPr>
            <w:tcW w:w="1478" w:type="dxa"/>
            <w:tcBorders>
              <w:top w:val="single" w:sz="4" w:space="0" w:color="auto"/>
              <w:left w:val="single" w:sz="4" w:space="0" w:color="auto"/>
              <w:bottom w:val="single" w:sz="4" w:space="0" w:color="auto"/>
              <w:right w:val="single" w:sz="4" w:space="0" w:color="auto"/>
            </w:tcBorders>
          </w:tcPr>
          <w:p w14:paraId="63ADF2B9"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0C9CC791" w14:textId="1B5303BF" w:rsidR="00971E51" w:rsidRPr="00971E51" w:rsidRDefault="00971E51" w:rsidP="00516CC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月中第</w:t>
            </w:r>
            <w:r w:rsidR="00516CC1">
              <w:rPr>
                <w:rFonts w:ascii="Huawei Sans" w:eastAsia="方正兰亭黑简体" w:hAnsi="Huawei Sans" w:cs="Huawei Sans"/>
                <w:sz w:val="21"/>
                <w:szCs w:val="21"/>
              </w:rPr>
              <w:t>几</w:t>
            </w:r>
            <w:r>
              <w:rPr>
                <w:rFonts w:ascii="Huawei Sans" w:eastAsia="方正兰亭黑简体" w:hAnsi="Huawei Sans" w:cs="Huawei Sans"/>
                <w:sz w:val="21"/>
                <w:szCs w:val="21"/>
              </w:rPr>
              <w:t>天</w:t>
            </w:r>
          </w:p>
        </w:tc>
      </w:tr>
      <w:tr w:rsidR="00971E51" w:rsidRPr="00CD6D1E" w14:paraId="3B637070"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32D7943C"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day_num_overall</w:t>
            </w:r>
          </w:p>
        </w:tc>
        <w:tc>
          <w:tcPr>
            <w:tcW w:w="1499" w:type="dxa"/>
            <w:tcBorders>
              <w:top w:val="single" w:sz="4" w:space="0" w:color="auto"/>
              <w:left w:val="single" w:sz="4" w:space="0" w:color="auto"/>
              <w:bottom w:val="single" w:sz="4" w:space="0" w:color="auto"/>
              <w:right w:val="single" w:sz="4" w:space="0" w:color="auto"/>
            </w:tcBorders>
          </w:tcPr>
          <w:p w14:paraId="135EA288"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smallint</w:t>
            </w:r>
          </w:p>
        </w:tc>
        <w:tc>
          <w:tcPr>
            <w:tcW w:w="1478" w:type="dxa"/>
            <w:tcBorders>
              <w:top w:val="single" w:sz="4" w:space="0" w:color="auto"/>
              <w:left w:val="single" w:sz="4" w:space="0" w:color="auto"/>
              <w:bottom w:val="single" w:sz="4" w:space="0" w:color="auto"/>
              <w:right w:val="single" w:sz="4" w:space="0" w:color="auto"/>
            </w:tcBorders>
          </w:tcPr>
          <w:p w14:paraId="406172EA"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52EF24CB" w14:textId="781AF6ED" w:rsidR="00971E51" w:rsidRPr="00971E51" w:rsidRDefault="00516CC1" w:rsidP="00516CC1">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整体中</w:t>
            </w:r>
            <w:r w:rsidR="00971E51">
              <w:rPr>
                <w:rFonts w:ascii="Huawei Sans" w:eastAsia="方正兰亭黑简体" w:hAnsi="Huawei Sans" w:cs="Huawei Sans"/>
                <w:sz w:val="21"/>
                <w:szCs w:val="21"/>
              </w:rPr>
              <w:t>第</w:t>
            </w:r>
            <w:r>
              <w:rPr>
                <w:rFonts w:ascii="Huawei Sans" w:eastAsia="方正兰亭黑简体" w:hAnsi="Huawei Sans" w:cs="Huawei Sans"/>
                <w:sz w:val="21"/>
                <w:szCs w:val="21"/>
              </w:rPr>
              <w:t>几</w:t>
            </w:r>
            <w:r>
              <w:rPr>
                <w:rFonts w:ascii="Huawei Sans" w:eastAsia="方正兰亭黑简体" w:hAnsi="Huawei Sans" w:cs="Huawei Sans" w:hint="eastAsia"/>
                <w:sz w:val="21"/>
                <w:szCs w:val="21"/>
                <w:lang w:eastAsia="zh-CN"/>
              </w:rPr>
              <w:t>“天”</w:t>
            </w:r>
          </w:p>
        </w:tc>
      </w:tr>
      <w:tr w:rsidR="00971E51" w:rsidRPr="00CD6D1E" w14:paraId="667976FC"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70DD59B8"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day_name</w:t>
            </w:r>
          </w:p>
        </w:tc>
        <w:tc>
          <w:tcPr>
            <w:tcW w:w="1499" w:type="dxa"/>
            <w:tcBorders>
              <w:top w:val="single" w:sz="4" w:space="0" w:color="auto"/>
              <w:left w:val="single" w:sz="4" w:space="0" w:color="auto"/>
              <w:bottom w:val="single" w:sz="4" w:space="0" w:color="auto"/>
              <w:right w:val="single" w:sz="4" w:space="0" w:color="auto"/>
            </w:tcBorders>
          </w:tcPr>
          <w:p w14:paraId="76C7CA4C"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varchar(9)</w:t>
            </w:r>
          </w:p>
        </w:tc>
        <w:tc>
          <w:tcPr>
            <w:tcW w:w="1478" w:type="dxa"/>
            <w:tcBorders>
              <w:top w:val="single" w:sz="4" w:space="0" w:color="auto"/>
              <w:left w:val="single" w:sz="4" w:space="0" w:color="auto"/>
              <w:bottom w:val="single" w:sz="4" w:space="0" w:color="auto"/>
              <w:right w:val="single" w:sz="4" w:space="0" w:color="auto"/>
            </w:tcBorders>
          </w:tcPr>
          <w:p w14:paraId="22404E8D"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08E22386" w14:textId="4B19B12A" w:rsidR="00971E51" w:rsidRPr="00971E51" w:rsidRDefault="00516CC1" w:rsidP="00971E5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星期几</w:t>
            </w:r>
          </w:p>
        </w:tc>
      </w:tr>
      <w:tr w:rsidR="00971E51" w:rsidRPr="00CD6D1E" w14:paraId="36DD903C"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5CD6A14C"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day_abbrev</w:t>
            </w:r>
          </w:p>
        </w:tc>
        <w:tc>
          <w:tcPr>
            <w:tcW w:w="1499" w:type="dxa"/>
            <w:tcBorders>
              <w:top w:val="single" w:sz="4" w:space="0" w:color="auto"/>
              <w:left w:val="single" w:sz="4" w:space="0" w:color="auto"/>
              <w:bottom w:val="single" w:sz="4" w:space="0" w:color="auto"/>
              <w:right w:val="single" w:sz="4" w:space="0" w:color="auto"/>
            </w:tcBorders>
          </w:tcPr>
          <w:p w14:paraId="30F6D533"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char(3)</w:t>
            </w:r>
          </w:p>
        </w:tc>
        <w:tc>
          <w:tcPr>
            <w:tcW w:w="1478" w:type="dxa"/>
            <w:tcBorders>
              <w:top w:val="single" w:sz="4" w:space="0" w:color="auto"/>
              <w:left w:val="single" w:sz="4" w:space="0" w:color="auto"/>
              <w:bottom w:val="single" w:sz="4" w:space="0" w:color="auto"/>
              <w:right w:val="single" w:sz="4" w:space="0" w:color="auto"/>
            </w:tcBorders>
          </w:tcPr>
          <w:p w14:paraId="0FABBC49"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12328323" w14:textId="38244CA2" w:rsidR="00971E51" w:rsidRPr="00971E51" w:rsidRDefault="00516CC1" w:rsidP="00971E5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星期几缩写</w:t>
            </w:r>
          </w:p>
        </w:tc>
      </w:tr>
      <w:tr w:rsidR="00971E51" w:rsidRPr="00CD6D1E" w14:paraId="0D54EE78"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6CF32250"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lastRenderedPageBreak/>
              <w:t>weekday_flag</w:t>
            </w:r>
          </w:p>
        </w:tc>
        <w:tc>
          <w:tcPr>
            <w:tcW w:w="1499" w:type="dxa"/>
            <w:tcBorders>
              <w:top w:val="single" w:sz="4" w:space="0" w:color="auto"/>
              <w:left w:val="single" w:sz="4" w:space="0" w:color="auto"/>
              <w:bottom w:val="single" w:sz="4" w:space="0" w:color="auto"/>
              <w:right w:val="single" w:sz="4" w:space="0" w:color="auto"/>
            </w:tcBorders>
          </w:tcPr>
          <w:p w14:paraId="46785312" w14:textId="314B2A4F" w:rsidR="00971E51" w:rsidRPr="00CD6D1E" w:rsidRDefault="00971E51" w:rsidP="00971E51">
            <w:pPr>
              <w:pStyle w:val="Normal2"/>
              <w:rPr>
                <w:rFonts w:ascii="Huawei Sans" w:hAnsi="Huawei Sans" w:cs="Huawei Sans"/>
                <w:sz w:val="21"/>
                <w:szCs w:val="21"/>
              </w:rPr>
            </w:pPr>
            <w:r>
              <w:rPr>
                <w:rFonts w:ascii="Huawei Sans" w:hAnsi="Huawei Sans" w:cs="Huawei Sans"/>
                <w:sz w:val="21"/>
                <w:szCs w:val="21"/>
              </w:rPr>
              <w:t>var</w:t>
            </w:r>
            <w:r w:rsidRPr="00CD6D1E">
              <w:rPr>
                <w:rFonts w:ascii="Huawei Sans" w:hAnsi="Huawei Sans" w:cs="Huawei Sans"/>
                <w:sz w:val="21"/>
                <w:szCs w:val="21"/>
              </w:rPr>
              <w:t>char(1</w:t>
            </w:r>
            <w:r>
              <w:rPr>
                <w:rFonts w:ascii="Huawei Sans" w:hAnsi="Huawei Sans" w:cs="Huawei Sans"/>
                <w:sz w:val="21"/>
                <w:szCs w:val="21"/>
              </w:rPr>
              <w:t>0</w:t>
            </w:r>
            <w:r w:rsidRPr="00CD6D1E">
              <w:rPr>
                <w:rFonts w:ascii="Huawei Sans" w:hAnsi="Huawei Sans" w:cs="Huawei Sans"/>
                <w:sz w:val="21"/>
                <w:szCs w:val="21"/>
              </w:rPr>
              <w:t>)</w:t>
            </w:r>
          </w:p>
        </w:tc>
        <w:tc>
          <w:tcPr>
            <w:tcW w:w="1478" w:type="dxa"/>
            <w:tcBorders>
              <w:top w:val="single" w:sz="4" w:space="0" w:color="auto"/>
              <w:left w:val="single" w:sz="4" w:space="0" w:color="auto"/>
              <w:bottom w:val="single" w:sz="4" w:space="0" w:color="auto"/>
              <w:right w:val="single" w:sz="4" w:space="0" w:color="auto"/>
            </w:tcBorders>
          </w:tcPr>
          <w:p w14:paraId="4F33AB9A"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5315FB42" w14:textId="17082D54" w:rsidR="00971E51" w:rsidRPr="00971E51" w:rsidRDefault="00516CC1" w:rsidP="00971E5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工作日标记</w:t>
            </w:r>
          </w:p>
        </w:tc>
      </w:tr>
      <w:tr w:rsidR="00971E51" w:rsidRPr="00CD6D1E" w14:paraId="52BC6E6F"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0E4D1CC1"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week_num_in_year</w:t>
            </w:r>
          </w:p>
        </w:tc>
        <w:tc>
          <w:tcPr>
            <w:tcW w:w="1499" w:type="dxa"/>
            <w:tcBorders>
              <w:top w:val="single" w:sz="4" w:space="0" w:color="auto"/>
              <w:left w:val="single" w:sz="4" w:space="0" w:color="auto"/>
              <w:bottom w:val="single" w:sz="4" w:space="0" w:color="auto"/>
              <w:right w:val="single" w:sz="4" w:space="0" w:color="auto"/>
            </w:tcBorders>
          </w:tcPr>
          <w:p w14:paraId="3F54E391"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tinyint</w:t>
            </w:r>
          </w:p>
        </w:tc>
        <w:tc>
          <w:tcPr>
            <w:tcW w:w="1478" w:type="dxa"/>
            <w:tcBorders>
              <w:top w:val="single" w:sz="4" w:space="0" w:color="auto"/>
              <w:left w:val="single" w:sz="4" w:space="0" w:color="auto"/>
              <w:bottom w:val="single" w:sz="4" w:space="0" w:color="auto"/>
              <w:right w:val="single" w:sz="4" w:space="0" w:color="auto"/>
            </w:tcBorders>
          </w:tcPr>
          <w:p w14:paraId="3938AA08"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5A643E71" w14:textId="0B12ABAD" w:rsidR="00971E51" w:rsidRPr="00971E51" w:rsidRDefault="00516CC1" w:rsidP="00971E5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一年中的第几周</w:t>
            </w:r>
          </w:p>
        </w:tc>
      </w:tr>
      <w:tr w:rsidR="00971E51" w:rsidRPr="00CD6D1E" w14:paraId="52C75590"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21E57C0E"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week_num_overall</w:t>
            </w:r>
          </w:p>
        </w:tc>
        <w:tc>
          <w:tcPr>
            <w:tcW w:w="1499" w:type="dxa"/>
            <w:tcBorders>
              <w:top w:val="single" w:sz="4" w:space="0" w:color="auto"/>
              <w:left w:val="single" w:sz="4" w:space="0" w:color="auto"/>
              <w:bottom w:val="single" w:sz="4" w:space="0" w:color="auto"/>
              <w:right w:val="single" w:sz="4" w:space="0" w:color="auto"/>
            </w:tcBorders>
          </w:tcPr>
          <w:p w14:paraId="7BD4F5DB"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smallint</w:t>
            </w:r>
          </w:p>
        </w:tc>
        <w:tc>
          <w:tcPr>
            <w:tcW w:w="1478" w:type="dxa"/>
            <w:tcBorders>
              <w:top w:val="single" w:sz="4" w:space="0" w:color="auto"/>
              <w:left w:val="single" w:sz="4" w:space="0" w:color="auto"/>
              <w:bottom w:val="single" w:sz="4" w:space="0" w:color="auto"/>
              <w:right w:val="single" w:sz="4" w:space="0" w:color="auto"/>
            </w:tcBorders>
          </w:tcPr>
          <w:p w14:paraId="1F3079DF"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04D0A144" w14:textId="05CA1E9A" w:rsidR="00971E51" w:rsidRPr="00971E51" w:rsidRDefault="00516CC1" w:rsidP="00516CC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整体中所在</w:t>
            </w:r>
            <w:r>
              <w:rPr>
                <w:rFonts w:ascii="Huawei Sans" w:eastAsia="方正兰亭黑简体" w:hAnsi="Huawei Sans" w:cs="Huawei Sans" w:hint="eastAsia"/>
                <w:sz w:val="21"/>
                <w:szCs w:val="21"/>
                <w:lang w:eastAsia="zh-CN"/>
              </w:rPr>
              <w:t>“周”</w:t>
            </w:r>
          </w:p>
        </w:tc>
      </w:tr>
      <w:tr w:rsidR="00971E51" w:rsidRPr="00CD6D1E" w14:paraId="50A83217"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442A676E" w14:textId="77777777" w:rsidR="00971E51" w:rsidRPr="00524225" w:rsidRDefault="00971E51" w:rsidP="00971E51">
            <w:pPr>
              <w:pStyle w:val="Normal2"/>
              <w:rPr>
                <w:rFonts w:ascii="Huawei Sans" w:hAnsi="Huawei Sans" w:cs="Huawei Sans"/>
                <w:b/>
                <w:sz w:val="21"/>
                <w:szCs w:val="21"/>
              </w:rPr>
            </w:pPr>
            <w:r w:rsidRPr="00524225">
              <w:rPr>
                <w:rFonts w:ascii="Huawei Sans" w:hAnsi="Huawei Sans" w:cs="Huawei Sans"/>
                <w:b/>
                <w:sz w:val="21"/>
                <w:szCs w:val="21"/>
              </w:rPr>
              <w:t>week_begin_date</w:t>
            </w:r>
          </w:p>
        </w:tc>
        <w:tc>
          <w:tcPr>
            <w:tcW w:w="1499" w:type="dxa"/>
            <w:tcBorders>
              <w:top w:val="single" w:sz="4" w:space="0" w:color="auto"/>
              <w:left w:val="single" w:sz="4" w:space="0" w:color="auto"/>
              <w:bottom w:val="single" w:sz="4" w:space="0" w:color="auto"/>
              <w:right w:val="single" w:sz="4" w:space="0" w:color="auto"/>
            </w:tcBorders>
          </w:tcPr>
          <w:p w14:paraId="29CEB2F1" w14:textId="77777777" w:rsidR="00971E51" w:rsidRPr="00524225" w:rsidRDefault="00971E51" w:rsidP="00971E51">
            <w:pPr>
              <w:pStyle w:val="Normal2"/>
              <w:rPr>
                <w:rFonts w:ascii="Huawei Sans" w:hAnsi="Huawei Sans" w:cs="Huawei Sans"/>
                <w:b/>
                <w:sz w:val="21"/>
                <w:szCs w:val="21"/>
              </w:rPr>
            </w:pPr>
            <w:r w:rsidRPr="00524225">
              <w:rPr>
                <w:rFonts w:ascii="Huawei Sans" w:hAnsi="Huawei Sans" w:cs="Huawei Sans"/>
                <w:b/>
                <w:sz w:val="21"/>
                <w:szCs w:val="21"/>
              </w:rPr>
              <w:t>date</w:t>
            </w:r>
          </w:p>
        </w:tc>
        <w:tc>
          <w:tcPr>
            <w:tcW w:w="1478" w:type="dxa"/>
            <w:tcBorders>
              <w:top w:val="single" w:sz="4" w:space="0" w:color="auto"/>
              <w:left w:val="single" w:sz="4" w:space="0" w:color="auto"/>
              <w:bottom w:val="single" w:sz="4" w:space="0" w:color="auto"/>
              <w:right w:val="single" w:sz="4" w:space="0" w:color="auto"/>
            </w:tcBorders>
          </w:tcPr>
          <w:p w14:paraId="60E67203"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7691C10E" w14:textId="75CFDF23" w:rsidR="00971E51" w:rsidRPr="00971E51" w:rsidRDefault="00516CC1" w:rsidP="00971E5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当周开始日期</w:t>
            </w:r>
          </w:p>
        </w:tc>
      </w:tr>
      <w:tr w:rsidR="00971E51" w:rsidRPr="00CD6D1E" w14:paraId="7182C41E"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5F968DDF"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week_begin_date_key</w:t>
            </w:r>
          </w:p>
        </w:tc>
        <w:tc>
          <w:tcPr>
            <w:tcW w:w="1499" w:type="dxa"/>
            <w:tcBorders>
              <w:top w:val="single" w:sz="4" w:space="0" w:color="auto"/>
              <w:left w:val="single" w:sz="4" w:space="0" w:color="auto"/>
              <w:bottom w:val="single" w:sz="4" w:space="0" w:color="auto"/>
              <w:right w:val="single" w:sz="4" w:space="0" w:color="auto"/>
            </w:tcBorders>
          </w:tcPr>
          <w:p w14:paraId="2DCD84F8" w14:textId="4B45E22E" w:rsidR="00971E51" w:rsidRPr="00CD6D1E" w:rsidRDefault="00971E51" w:rsidP="00971E51">
            <w:pPr>
              <w:pStyle w:val="Normal2"/>
              <w:rPr>
                <w:rFonts w:ascii="Huawei Sans" w:hAnsi="Huawei Sans" w:cs="Huawei Sans"/>
                <w:sz w:val="21"/>
                <w:szCs w:val="21"/>
              </w:rPr>
            </w:pPr>
            <w:r>
              <w:rPr>
                <w:rFonts w:ascii="Huawei Sans" w:hAnsi="Huawei Sans" w:cs="Huawei Sans"/>
                <w:sz w:val="21"/>
                <w:szCs w:val="21"/>
              </w:rPr>
              <w:t>integer</w:t>
            </w:r>
          </w:p>
        </w:tc>
        <w:tc>
          <w:tcPr>
            <w:tcW w:w="1478" w:type="dxa"/>
            <w:tcBorders>
              <w:top w:val="single" w:sz="4" w:space="0" w:color="auto"/>
              <w:left w:val="single" w:sz="4" w:space="0" w:color="auto"/>
              <w:bottom w:val="single" w:sz="4" w:space="0" w:color="auto"/>
              <w:right w:val="single" w:sz="4" w:space="0" w:color="auto"/>
            </w:tcBorders>
          </w:tcPr>
          <w:p w14:paraId="2EF3484A"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15DD9AA7" w14:textId="6D2BF0C8" w:rsidR="00971E51" w:rsidRPr="00971E51" w:rsidRDefault="00516CC1" w:rsidP="00971E5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当周开始日期键</w:t>
            </w:r>
          </w:p>
        </w:tc>
      </w:tr>
      <w:tr w:rsidR="00971E51" w:rsidRPr="00CD6D1E" w14:paraId="56588177"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40AAAFBB"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month</w:t>
            </w:r>
          </w:p>
        </w:tc>
        <w:tc>
          <w:tcPr>
            <w:tcW w:w="1499" w:type="dxa"/>
            <w:tcBorders>
              <w:top w:val="single" w:sz="4" w:space="0" w:color="auto"/>
              <w:left w:val="single" w:sz="4" w:space="0" w:color="auto"/>
              <w:bottom w:val="single" w:sz="4" w:space="0" w:color="auto"/>
              <w:right w:val="single" w:sz="4" w:space="0" w:color="auto"/>
            </w:tcBorders>
          </w:tcPr>
          <w:p w14:paraId="6F246416"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tinyint</w:t>
            </w:r>
          </w:p>
        </w:tc>
        <w:tc>
          <w:tcPr>
            <w:tcW w:w="1478" w:type="dxa"/>
            <w:tcBorders>
              <w:top w:val="single" w:sz="4" w:space="0" w:color="auto"/>
              <w:left w:val="single" w:sz="4" w:space="0" w:color="auto"/>
              <w:bottom w:val="single" w:sz="4" w:space="0" w:color="auto"/>
              <w:right w:val="single" w:sz="4" w:space="0" w:color="auto"/>
            </w:tcBorders>
          </w:tcPr>
          <w:p w14:paraId="2CD7FA3B"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13FFC5EB" w14:textId="49C10A4A" w:rsidR="00971E51" w:rsidRPr="00971E51" w:rsidRDefault="00516CC1" w:rsidP="00971E5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月份</w:t>
            </w:r>
          </w:p>
        </w:tc>
      </w:tr>
      <w:tr w:rsidR="00971E51" w:rsidRPr="00CD6D1E" w14:paraId="44AD92E2"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1C6B9BCF"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month_num_overall</w:t>
            </w:r>
          </w:p>
        </w:tc>
        <w:tc>
          <w:tcPr>
            <w:tcW w:w="1499" w:type="dxa"/>
            <w:tcBorders>
              <w:top w:val="single" w:sz="4" w:space="0" w:color="auto"/>
              <w:left w:val="single" w:sz="4" w:space="0" w:color="auto"/>
              <w:bottom w:val="single" w:sz="4" w:space="0" w:color="auto"/>
              <w:right w:val="single" w:sz="4" w:space="0" w:color="auto"/>
            </w:tcBorders>
          </w:tcPr>
          <w:p w14:paraId="6745050D"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smallint</w:t>
            </w:r>
          </w:p>
        </w:tc>
        <w:tc>
          <w:tcPr>
            <w:tcW w:w="1478" w:type="dxa"/>
            <w:tcBorders>
              <w:top w:val="single" w:sz="4" w:space="0" w:color="auto"/>
              <w:left w:val="single" w:sz="4" w:space="0" w:color="auto"/>
              <w:bottom w:val="single" w:sz="4" w:space="0" w:color="auto"/>
              <w:right w:val="single" w:sz="4" w:space="0" w:color="auto"/>
            </w:tcBorders>
          </w:tcPr>
          <w:p w14:paraId="5930286E"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6924D288" w14:textId="3637CBCD" w:rsidR="00971E51" w:rsidRPr="00971E51" w:rsidRDefault="00516CC1" w:rsidP="00971E5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整体中所在</w:t>
            </w:r>
            <w:r>
              <w:rPr>
                <w:rFonts w:ascii="Huawei Sans" w:eastAsia="方正兰亭黑简体" w:hAnsi="Huawei Sans" w:cs="Huawei Sans" w:hint="eastAsia"/>
                <w:sz w:val="21"/>
                <w:szCs w:val="21"/>
                <w:lang w:eastAsia="zh-CN"/>
              </w:rPr>
              <w:t>“月份”</w:t>
            </w:r>
          </w:p>
        </w:tc>
      </w:tr>
      <w:tr w:rsidR="00971E51" w:rsidRPr="00CD6D1E" w14:paraId="6860254D"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51E8BC05"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month_name</w:t>
            </w:r>
          </w:p>
        </w:tc>
        <w:tc>
          <w:tcPr>
            <w:tcW w:w="1499" w:type="dxa"/>
            <w:tcBorders>
              <w:top w:val="single" w:sz="4" w:space="0" w:color="auto"/>
              <w:left w:val="single" w:sz="4" w:space="0" w:color="auto"/>
              <w:bottom w:val="single" w:sz="4" w:space="0" w:color="auto"/>
              <w:right w:val="single" w:sz="4" w:space="0" w:color="auto"/>
            </w:tcBorders>
          </w:tcPr>
          <w:p w14:paraId="6881F670"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varchar(9)</w:t>
            </w:r>
          </w:p>
        </w:tc>
        <w:tc>
          <w:tcPr>
            <w:tcW w:w="1478" w:type="dxa"/>
            <w:tcBorders>
              <w:top w:val="single" w:sz="4" w:space="0" w:color="auto"/>
              <w:left w:val="single" w:sz="4" w:space="0" w:color="auto"/>
              <w:bottom w:val="single" w:sz="4" w:space="0" w:color="auto"/>
              <w:right w:val="single" w:sz="4" w:space="0" w:color="auto"/>
            </w:tcBorders>
          </w:tcPr>
          <w:p w14:paraId="3B55D851"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68538D49" w14:textId="6BCF1019" w:rsidR="00971E51" w:rsidRPr="00971E51" w:rsidRDefault="00516CC1" w:rsidP="00971E5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月份全称</w:t>
            </w:r>
          </w:p>
        </w:tc>
      </w:tr>
      <w:tr w:rsidR="00971E51" w:rsidRPr="00CD6D1E" w14:paraId="423305CB"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4B83D782"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month_abbrev</w:t>
            </w:r>
          </w:p>
        </w:tc>
        <w:tc>
          <w:tcPr>
            <w:tcW w:w="1499" w:type="dxa"/>
            <w:tcBorders>
              <w:top w:val="single" w:sz="4" w:space="0" w:color="auto"/>
              <w:left w:val="single" w:sz="4" w:space="0" w:color="auto"/>
              <w:bottom w:val="single" w:sz="4" w:space="0" w:color="auto"/>
              <w:right w:val="single" w:sz="4" w:space="0" w:color="auto"/>
            </w:tcBorders>
          </w:tcPr>
          <w:p w14:paraId="1BEF7C95"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char(3)</w:t>
            </w:r>
          </w:p>
        </w:tc>
        <w:tc>
          <w:tcPr>
            <w:tcW w:w="1478" w:type="dxa"/>
            <w:tcBorders>
              <w:top w:val="single" w:sz="4" w:space="0" w:color="auto"/>
              <w:left w:val="single" w:sz="4" w:space="0" w:color="auto"/>
              <w:bottom w:val="single" w:sz="4" w:space="0" w:color="auto"/>
              <w:right w:val="single" w:sz="4" w:space="0" w:color="auto"/>
            </w:tcBorders>
          </w:tcPr>
          <w:p w14:paraId="493B307E"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6C2E2AF6" w14:textId="3F5D41C8" w:rsidR="00971E51" w:rsidRPr="00971E51" w:rsidRDefault="00516CC1" w:rsidP="00971E5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月份缩写</w:t>
            </w:r>
          </w:p>
        </w:tc>
      </w:tr>
      <w:tr w:rsidR="00971E51" w:rsidRPr="00CD6D1E" w14:paraId="765256B8"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3A722246"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quarter</w:t>
            </w:r>
          </w:p>
        </w:tc>
        <w:tc>
          <w:tcPr>
            <w:tcW w:w="1499" w:type="dxa"/>
            <w:tcBorders>
              <w:top w:val="single" w:sz="4" w:space="0" w:color="auto"/>
              <w:left w:val="single" w:sz="4" w:space="0" w:color="auto"/>
              <w:bottom w:val="single" w:sz="4" w:space="0" w:color="auto"/>
              <w:right w:val="single" w:sz="4" w:space="0" w:color="auto"/>
            </w:tcBorders>
          </w:tcPr>
          <w:p w14:paraId="4799B5FD"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tinyint</w:t>
            </w:r>
          </w:p>
        </w:tc>
        <w:tc>
          <w:tcPr>
            <w:tcW w:w="1478" w:type="dxa"/>
            <w:tcBorders>
              <w:top w:val="single" w:sz="4" w:space="0" w:color="auto"/>
              <w:left w:val="single" w:sz="4" w:space="0" w:color="auto"/>
              <w:bottom w:val="single" w:sz="4" w:space="0" w:color="auto"/>
              <w:right w:val="single" w:sz="4" w:space="0" w:color="auto"/>
            </w:tcBorders>
          </w:tcPr>
          <w:p w14:paraId="2F166389"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442FBC29" w14:textId="77B16C92" w:rsidR="00971E51" w:rsidRPr="00971E51" w:rsidRDefault="00516CC1" w:rsidP="00971E5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季度</w:t>
            </w:r>
          </w:p>
        </w:tc>
      </w:tr>
      <w:tr w:rsidR="00971E51" w:rsidRPr="00CD6D1E" w14:paraId="24B7A67D"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4FD5CB47"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year</w:t>
            </w:r>
          </w:p>
        </w:tc>
        <w:tc>
          <w:tcPr>
            <w:tcW w:w="1499" w:type="dxa"/>
            <w:tcBorders>
              <w:top w:val="single" w:sz="4" w:space="0" w:color="auto"/>
              <w:left w:val="single" w:sz="4" w:space="0" w:color="auto"/>
              <w:bottom w:val="single" w:sz="4" w:space="0" w:color="auto"/>
              <w:right w:val="single" w:sz="4" w:space="0" w:color="auto"/>
            </w:tcBorders>
          </w:tcPr>
          <w:p w14:paraId="57E43523"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smallint</w:t>
            </w:r>
          </w:p>
        </w:tc>
        <w:tc>
          <w:tcPr>
            <w:tcW w:w="1478" w:type="dxa"/>
            <w:tcBorders>
              <w:top w:val="single" w:sz="4" w:space="0" w:color="auto"/>
              <w:left w:val="single" w:sz="4" w:space="0" w:color="auto"/>
              <w:bottom w:val="single" w:sz="4" w:space="0" w:color="auto"/>
              <w:right w:val="single" w:sz="4" w:space="0" w:color="auto"/>
            </w:tcBorders>
          </w:tcPr>
          <w:p w14:paraId="42EE5D0A"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2C286501" w14:textId="6C9F11DA" w:rsidR="00971E51" w:rsidRPr="00971E51" w:rsidRDefault="00516CC1" w:rsidP="00971E5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年</w:t>
            </w:r>
          </w:p>
        </w:tc>
      </w:tr>
      <w:tr w:rsidR="00971E51" w:rsidRPr="00CD6D1E" w14:paraId="75C5D285"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347ADC0F"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yearmo</w:t>
            </w:r>
          </w:p>
        </w:tc>
        <w:tc>
          <w:tcPr>
            <w:tcW w:w="1499" w:type="dxa"/>
            <w:tcBorders>
              <w:top w:val="single" w:sz="4" w:space="0" w:color="auto"/>
              <w:left w:val="single" w:sz="4" w:space="0" w:color="auto"/>
              <w:bottom w:val="single" w:sz="4" w:space="0" w:color="auto"/>
              <w:right w:val="single" w:sz="4" w:space="0" w:color="auto"/>
            </w:tcBorders>
          </w:tcPr>
          <w:p w14:paraId="6858EC56" w14:textId="77777777" w:rsidR="00971E51" w:rsidRPr="00CD6D1E" w:rsidRDefault="00971E51" w:rsidP="00971E51">
            <w:pPr>
              <w:pStyle w:val="Normal2"/>
              <w:rPr>
                <w:rFonts w:ascii="Huawei Sans" w:hAnsi="Huawei Sans" w:cs="Huawei Sans"/>
                <w:sz w:val="21"/>
                <w:szCs w:val="21"/>
              </w:rPr>
            </w:pPr>
            <w:r>
              <w:rPr>
                <w:rFonts w:ascii="Huawei Sans" w:hAnsi="Huawei Sans" w:cs="Huawei Sans"/>
                <w:sz w:val="21"/>
                <w:szCs w:val="21"/>
              </w:rPr>
              <w:t>i</w:t>
            </w:r>
            <w:r w:rsidRPr="00CD6D1E">
              <w:rPr>
                <w:rFonts w:ascii="Huawei Sans" w:hAnsi="Huawei Sans" w:cs="Huawei Sans"/>
                <w:sz w:val="21"/>
                <w:szCs w:val="21"/>
              </w:rPr>
              <w:t>nt</w:t>
            </w:r>
          </w:p>
        </w:tc>
        <w:tc>
          <w:tcPr>
            <w:tcW w:w="1478" w:type="dxa"/>
            <w:tcBorders>
              <w:top w:val="single" w:sz="4" w:space="0" w:color="auto"/>
              <w:left w:val="single" w:sz="4" w:space="0" w:color="auto"/>
              <w:bottom w:val="single" w:sz="4" w:space="0" w:color="auto"/>
              <w:right w:val="single" w:sz="4" w:space="0" w:color="auto"/>
            </w:tcBorders>
          </w:tcPr>
          <w:p w14:paraId="7BEB0729"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6F3F9862" w14:textId="2D7CB8EE" w:rsidR="00971E51" w:rsidRPr="00971E51" w:rsidRDefault="00516CC1" w:rsidP="00971E5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年月</w:t>
            </w:r>
          </w:p>
        </w:tc>
      </w:tr>
      <w:tr w:rsidR="00971E51" w:rsidRPr="00CD6D1E" w14:paraId="504DC4DC"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412A4050"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fiscal_month</w:t>
            </w:r>
          </w:p>
        </w:tc>
        <w:tc>
          <w:tcPr>
            <w:tcW w:w="1499" w:type="dxa"/>
            <w:tcBorders>
              <w:top w:val="single" w:sz="4" w:space="0" w:color="auto"/>
              <w:left w:val="single" w:sz="4" w:space="0" w:color="auto"/>
              <w:bottom w:val="single" w:sz="4" w:space="0" w:color="auto"/>
              <w:right w:val="single" w:sz="4" w:space="0" w:color="auto"/>
            </w:tcBorders>
          </w:tcPr>
          <w:p w14:paraId="0CF20A9E"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tinyint</w:t>
            </w:r>
          </w:p>
        </w:tc>
        <w:tc>
          <w:tcPr>
            <w:tcW w:w="1478" w:type="dxa"/>
            <w:tcBorders>
              <w:top w:val="single" w:sz="4" w:space="0" w:color="auto"/>
              <w:left w:val="single" w:sz="4" w:space="0" w:color="auto"/>
              <w:bottom w:val="single" w:sz="4" w:space="0" w:color="auto"/>
              <w:right w:val="single" w:sz="4" w:space="0" w:color="auto"/>
            </w:tcBorders>
          </w:tcPr>
          <w:p w14:paraId="4F031A2D"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2F0E3D2D" w14:textId="3BE1D09E" w:rsidR="00971E51" w:rsidRPr="00971E51" w:rsidRDefault="00516CC1" w:rsidP="00971E5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财政月份</w:t>
            </w:r>
          </w:p>
        </w:tc>
      </w:tr>
      <w:tr w:rsidR="00971E51" w:rsidRPr="00CD6D1E" w14:paraId="296CBCBB"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5285F9C6"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fiscal_quarter</w:t>
            </w:r>
          </w:p>
        </w:tc>
        <w:tc>
          <w:tcPr>
            <w:tcW w:w="1499" w:type="dxa"/>
            <w:tcBorders>
              <w:top w:val="single" w:sz="4" w:space="0" w:color="auto"/>
              <w:left w:val="single" w:sz="4" w:space="0" w:color="auto"/>
              <w:bottom w:val="single" w:sz="4" w:space="0" w:color="auto"/>
              <w:right w:val="single" w:sz="4" w:space="0" w:color="auto"/>
            </w:tcBorders>
          </w:tcPr>
          <w:p w14:paraId="78CBF033"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tinyint</w:t>
            </w:r>
          </w:p>
        </w:tc>
        <w:tc>
          <w:tcPr>
            <w:tcW w:w="1478" w:type="dxa"/>
            <w:tcBorders>
              <w:top w:val="single" w:sz="4" w:space="0" w:color="auto"/>
              <w:left w:val="single" w:sz="4" w:space="0" w:color="auto"/>
              <w:bottom w:val="single" w:sz="4" w:space="0" w:color="auto"/>
              <w:right w:val="single" w:sz="4" w:space="0" w:color="auto"/>
            </w:tcBorders>
          </w:tcPr>
          <w:p w14:paraId="14AE4D3E"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7B52900A" w14:textId="1A804CE3" w:rsidR="00971E51" w:rsidRPr="00971E51" w:rsidRDefault="00516CC1" w:rsidP="00971E5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财政季度</w:t>
            </w:r>
          </w:p>
        </w:tc>
      </w:tr>
      <w:tr w:rsidR="00971E51" w:rsidRPr="00CD6D1E" w14:paraId="1B50E0FB"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4B911764"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fiscal_year</w:t>
            </w:r>
          </w:p>
        </w:tc>
        <w:tc>
          <w:tcPr>
            <w:tcW w:w="1499" w:type="dxa"/>
            <w:tcBorders>
              <w:top w:val="single" w:sz="4" w:space="0" w:color="auto"/>
              <w:left w:val="single" w:sz="4" w:space="0" w:color="auto"/>
              <w:bottom w:val="single" w:sz="4" w:space="0" w:color="auto"/>
              <w:right w:val="single" w:sz="4" w:space="0" w:color="auto"/>
            </w:tcBorders>
          </w:tcPr>
          <w:p w14:paraId="183B3FC8"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smallint</w:t>
            </w:r>
          </w:p>
        </w:tc>
        <w:tc>
          <w:tcPr>
            <w:tcW w:w="1478" w:type="dxa"/>
            <w:tcBorders>
              <w:top w:val="single" w:sz="4" w:space="0" w:color="auto"/>
              <w:left w:val="single" w:sz="4" w:space="0" w:color="auto"/>
              <w:bottom w:val="single" w:sz="4" w:space="0" w:color="auto"/>
              <w:right w:val="single" w:sz="4" w:space="0" w:color="auto"/>
            </w:tcBorders>
          </w:tcPr>
          <w:p w14:paraId="16BBF24B"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15528F51" w14:textId="4CA92332" w:rsidR="00971E51" w:rsidRPr="00971E51" w:rsidRDefault="00516CC1" w:rsidP="00971E51">
            <w:pPr>
              <w:pStyle w:val="Normal2"/>
              <w:rPr>
                <w:rFonts w:ascii="Huawei Sans" w:eastAsia="方正兰亭黑简体" w:hAnsi="Huawei Sans" w:cs="Huawei Sans"/>
                <w:sz w:val="21"/>
                <w:szCs w:val="21"/>
              </w:rPr>
            </w:pPr>
            <w:r>
              <w:rPr>
                <w:rFonts w:ascii="Huawei Sans" w:eastAsia="方正兰亭黑简体" w:hAnsi="Huawei Sans" w:cs="Huawei Sans"/>
                <w:sz w:val="21"/>
                <w:szCs w:val="21"/>
              </w:rPr>
              <w:t>财政年份</w:t>
            </w:r>
          </w:p>
        </w:tc>
      </w:tr>
      <w:tr w:rsidR="00971E51" w:rsidRPr="00CD6D1E" w14:paraId="7877030A" w14:textId="77777777" w:rsidTr="00FF758A">
        <w:trPr>
          <w:jc w:val="center"/>
        </w:trPr>
        <w:tc>
          <w:tcPr>
            <w:tcW w:w="2671" w:type="dxa"/>
            <w:tcBorders>
              <w:top w:val="single" w:sz="4" w:space="0" w:color="auto"/>
              <w:left w:val="single" w:sz="18" w:space="0" w:color="auto"/>
              <w:bottom w:val="single" w:sz="4" w:space="0" w:color="auto"/>
              <w:right w:val="single" w:sz="4" w:space="0" w:color="auto"/>
            </w:tcBorders>
          </w:tcPr>
          <w:p w14:paraId="08D3CCC3"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last_day_in_month_flag</w:t>
            </w:r>
          </w:p>
        </w:tc>
        <w:tc>
          <w:tcPr>
            <w:tcW w:w="1499" w:type="dxa"/>
            <w:tcBorders>
              <w:top w:val="single" w:sz="4" w:space="0" w:color="auto"/>
              <w:left w:val="single" w:sz="4" w:space="0" w:color="auto"/>
              <w:bottom w:val="single" w:sz="4" w:space="0" w:color="auto"/>
              <w:right w:val="single" w:sz="4" w:space="0" w:color="auto"/>
            </w:tcBorders>
          </w:tcPr>
          <w:p w14:paraId="40630492" w14:textId="51BDF370" w:rsidR="00971E51" w:rsidRPr="00CD6D1E" w:rsidRDefault="00971E51" w:rsidP="00971E51">
            <w:pPr>
              <w:pStyle w:val="Normal2"/>
              <w:rPr>
                <w:rFonts w:ascii="Huawei Sans" w:hAnsi="Huawei Sans" w:cs="Huawei Sans"/>
                <w:sz w:val="21"/>
                <w:szCs w:val="21"/>
              </w:rPr>
            </w:pPr>
            <w:r>
              <w:rPr>
                <w:rFonts w:ascii="Huawei Sans" w:hAnsi="Huawei Sans" w:cs="Huawei Sans"/>
                <w:sz w:val="21"/>
                <w:szCs w:val="21"/>
              </w:rPr>
              <w:t>var</w:t>
            </w:r>
            <w:r w:rsidRPr="00CD6D1E">
              <w:rPr>
                <w:rFonts w:ascii="Huawei Sans" w:hAnsi="Huawei Sans" w:cs="Huawei Sans"/>
                <w:sz w:val="21"/>
                <w:szCs w:val="21"/>
              </w:rPr>
              <w:t>char(1</w:t>
            </w:r>
            <w:r>
              <w:rPr>
                <w:rFonts w:ascii="Huawei Sans" w:hAnsi="Huawei Sans" w:cs="Huawei Sans"/>
                <w:sz w:val="21"/>
                <w:szCs w:val="21"/>
              </w:rPr>
              <w:t>5</w:t>
            </w:r>
            <w:r w:rsidRPr="00CD6D1E">
              <w:rPr>
                <w:rFonts w:ascii="Huawei Sans" w:hAnsi="Huawei Sans" w:cs="Huawei Sans"/>
                <w:sz w:val="21"/>
                <w:szCs w:val="21"/>
              </w:rPr>
              <w:t>)</w:t>
            </w:r>
          </w:p>
        </w:tc>
        <w:tc>
          <w:tcPr>
            <w:tcW w:w="1478" w:type="dxa"/>
            <w:tcBorders>
              <w:top w:val="single" w:sz="4" w:space="0" w:color="auto"/>
              <w:left w:val="single" w:sz="4" w:space="0" w:color="auto"/>
              <w:bottom w:val="single" w:sz="4" w:space="0" w:color="auto"/>
              <w:right w:val="single" w:sz="4" w:space="0" w:color="auto"/>
            </w:tcBorders>
          </w:tcPr>
          <w:p w14:paraId="2A28B7B5"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4" w:space="0" w:color="auto"/>
              <w:right w:val="single" w:sz="18" w:space="0" w:color="auto"/>
            </w:tcBorders>
          </w:tcPr>
          <w:p w14:paraId="406832F0" w14:textId="5B26B5DA" w:rsidR="00971E51" w:rsidRPr="00971E51" w:rsidRDefault="00516CC1" w:rsidP="00971E51">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月末标记</w:t>
            </w:r>
          </w:p>
        </w:tc>
      </w:tr>
      <w:tr w:rsidR="00971E51" w:rsidRPr="00CD6D1E" w14:paraId="6FA7C5AD" w14:textId="77777777" w:rsidTr="00FF758A">
        <w:trPr>
          <w:jc w:val="center"/>
        </w:trPr>
        <w:tc>
          <w:tcPr>
            <w:tcW w:w="2671" w:type="dxa"/>
            <w:tcBorders>
              <w:top w:val="single" w:sz="4" w:space="0" w:color="auto"/>
              <w:left w:val="single" w:sz="18" w:space="0" w:color="auto"/>
              <w:bottom w:val="single" w:sz="18" w:space="0" w:color="auto"/>
              <w:right w:val="single" w:sz="4" w:space="0" w:color="auto"/>
            </w:tcBorders>
          </w:tcPr>
          <w:p w14:paraId="08BC9F61"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same_day_year_ago_date</w:t>
            </w:r>
          </w:p>
        </w:tc>
        <w:tc>
          <w:tcPr>
            <w:tcW w:w="1499" w:type="dxa"/>
            <w:tcBorders>
              <w:top w:val="single" w:sz="4" w:space="0" w:color="auto"/>
              <w:left w:val="single" w:sz="4" w:space="0" w:color="auto"/>
              <w:bottom w:val="single" w:sz="18" w:space="0" w:color="auto"/>
              <w:right w:val="single" w:sz="4" w:space="0" w:color="auto"/>
            </w:tcBorders>
          </w:tcPr>
          <w:p w14:paraId="473B12BF" w14:textId="77777777" w:rsidR="00971E51" w:rsidRPr="00CD6D1E" w:rsidRDefault="00971E51" w:rsidP="00971E51">
            <w:pPr>
              <w:pStyle w:val="Normal2"/>
              <w:rPr>
                <w:rFonts w:ascii="Huawei Sans" w:hAnsi="Huawei Sans" w:cs="Huawei Sans"/>
                <w:sz w:val="21"/>
                <w:szCs w:val="21"/>
              </w:rPr>
            </w:pPr>
            <w:r w:rsidRPr="00CD6D1E">
              <w:rPr>
                <w:rFonts w:ascii="Huawei Sans" w:hAnsi="Huawei Sans" w:cs="Huawei Sans"/>
                <w:sz w:val="21"/>
                <w:szCs w:val="21"/>
              </w:rPr>
              <w:t>date</w:t>
            </w:r>
          </w:p>
        </w:tc>
        <w:tc>
          <w:tcPr>
            <w:tcW w:w="1478" w:type="dxa"/>
            <w:tcBorders>
              <w:top w:val="single" w:sz="4" w:space="0" w:color="auto"/>
              <w:left w:val="single" w:sz="4" w:space="0" w:color="auto"/>
              <w:bottom w:val="single" w:sz="18" w:space="0" w:color="auto"/>
              <w:right w:val="single" w:sz="4" w:space="0" w:color="auto"/>
            </w:tcBorders>
          </w:tcPr>
          <w:p w14:paraId="17EB9154" w14:textId="77777777" w:rsidR="00971E51" w:rsidRPr="00CD6D1E" w:rsidRDefault="00971E51" w:rsidP="00971E51">
            <w:pPr>
              <w:pStyle w:val="Normal2"/>
              <w:rPr>
                <w:rFonts w:ascii="Huawei Sans" w:hAnsi="Huawei Sans" w:cs="Huawei Sans"/>
                <w:sz w:val="21"/>
                <w:szCs w:val="21"/>
              </w:rPr>
            </w:pPr>
          </w:p>
        </w:tc>
        <w:tc>
          <w:tcPr>
            <w:tcW w:w="2126" w:type="dxa"/>
            <w:tcBorders>
              <w:top w:val="single" w:sz="4" w:space="0" w:color="auto"/>
              <w:left w:val="single" w:sz="4" w:space="0" w:color="auto"/>
              <w:bottom w:val="single" w:sz="18" w:space="0" w:color="auto"/>
              <w:right w:val="single" w:sz="18" w:space="0" w:color="auto"/>
            </w:tcBorders>
          </w:tcPr>
          <w:p w14:paraId="18577ECA" w14:textId="06E52FCA" w:rsidR="00971E51" w:rsidRPr="00971E51" w:rsidRDefault="00516CC1" w:rsidP="00971E51">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一年前的当前日</w:t>
            </w:r>
          </w:p>
        </w:tc>
      </w:tr>
    </w:tbl>
    <w:p w14:paraId="030C2646" w14:textId="67E7D933" w:rsidR="0098158B" w:rsidRPr="00CD6D1E" w:rsidRDefault="0098158B" w:rsidP="00F95172">
      <w:pPr>
        <w:pStyle w:val="1e"/>
        <w:ind w:left="0"/>
        <w:rPr>
          <w:rFonts w:hint="eastAsia"/>
        </w:rPr>
      </w:pPr>
    </w:p>
    <w:p w14:paraId="0424FCBD" w14:textId="77777777" w:rsidR="0098158B" w:rsidRDefault="0098158B" w:rsidP="00F95172">
      <w:pPr>
        <w:pStyle w:val="1e"/>
        <w:rPr>
          <w:rFonts w:hint="eastAsia"/>
        </w:rPr>
      </w:pPr>
      <w:r>
        <w:t>时间维度</w:t>
      </w:r>
    </w:p>
    <w:tbl>
      <w:tblPr>
        <w:tblW w:w="7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left w:w="74" w:type="dxa"/>
          <w:bottom w:w="142" w:type="dxa"/>
          <w:right w:w="74" w:type="dxa"/>
        </w:tblCellMar>
        <w:tblLook w:val="0000" w:firstRow="0" w:lastRow="0" w:firstColumn="0" w:lastColumn="0" w:noHBand="0" w:noVBand="0"/>
      </w:tblPr>
      <w:tblGrid>
        <w:gridCol w:w="2752"/>
        <w:gridCol w:w="1478"/>
        <w:gridCol w:w="1520"/>
        <w:gridCol w:w="2070"/>
      </w:tblGrid>
      <w:tr w:rsidR="00516CC1" w:rsidRPr="00CD6D1E" w14:paraId="06CC2F00" w14:textId="77777777" w:rsidTr="00FF758A">
        <w:trPr>
          <w:cantSplit/>
          <w:tblHeader/>
          <w:jc w:val="center"/>
        </w:trPr>
        <w:tc>
          <w:tcPr>
            <w:tcW w:w="2752" w:type="dxa"/>
            <w:tcBorders>
              <w:top w:val="single" w:sz="18" w:space="0" w:color="auto"/>
              <w:left w:val="single" w:sz="18" w:space="0" w:color="auto"/>
              <w:bottom w:val="single" w:sz="6" w:space="0" w:color="000000"/>
              <w:right w:val="single" w:sz="4" w:space="0" w:color="auto"/>
            </w:tcBorders>
            <w:shd w:val="clear" w:color="auto" w:fill="D9D9D9" w:themeFill="background1" w:themeFillShade="D9"/>
            <w:vAlign w:val="center"/>
          </w:tcPr>
          <w:p w14:paraId="1A007FB5" w14:textId="77777777" w:rsidR="00516CC1" w:rsidRPr="00CD6D1E" w:rsidRDefault="00516CC1" w:rsidP="00516CC1">
            <w:pPr>
              <w:pStyle w:val="Normal2"/>
              <w:jc w:val="center"/>
              <w:rPr>
                <w:rFonts w:ascii="Huawei Sans" w:hAnsi="Huawei Sans" w:cs="Huawei Sans"/>
                <w:b/>
                <w:sz w:val="21"/>
                <w:szCs w:val="21"/>
              </w:rPr>
            </w:pPr>
            <w:r w:rsidRPr="00CD6D1E">
              <w:rPr>
                <w:rFonts w:ascii="Huawei Sans" w:hAnsi="Huawei Sans" w:cs="Huawei Sans"/>
                <w:b/>
                <w:sz w:val="21"/>
                <w:szCs w:val="21"/>
              </w:rPr>
              <w:t>Column</w:t>
            </w:r>
          </w:p>
        </w:tc>
        <w:tc>
          <w:tcPr>
            <w:tcW w:w="1478" w:type="dxa"/>
            <w:tcBorders>
              <w:top w:val="single" w:sz="18" w:space="0" w:color="auto"/>
              <w:left w:val="single" w:sz="4" w:space="0" w:color="auto"/>
              <w:bottom w:val="single" w:sz="6" w:space="0" w:color="000000"/>
              <w:right w:val="single" w:sz="4" w:space="0" w:color="auto"/>
            </w:tcBorders>
            <w:shd w:val="clear" w:color="auto" w:fill="D9D9D9" w:themeFill="background1" w:themeFillShade="D9"/>
            <w:vAlign w:val="center"/>
          </w:tcPr>
          <w:p w14:paraId="20301132" w14:textId="77777777" w:rsidR="00516CC1" w:rsidRPr="00CD6D1E" w:rsidRDefault="00516CC1" w:rsidP="00516CC1">
            <w:pPr>
              <w:pStyle w:val="Normal2"/>
              <w:jc w:val="center"/>
              <w:rPr>
                <w:rFonts w:ascii="Huawei Sans" w:hAnsi="Huawei Sans" w:cs="Huawei Sans"/>
                <w:b/>
                <w:sz w:val="21"/>
                <w:szCs w:val="21"/>
              </w:rPr>
            </w:pPr>
            <w:r w:rsidRPr="00CD6D1E">
              <w:rPr>
                <w:rFonts w:ascii="Huawei Sans" w:hAnsi="Huawei Sans" w:cs="Huawei Sans"/>
                <w:b/>
                <w:sz w:val="21"/>
                <w:szCs w:val="21"/>
              </w:rPr>
              <w:t>Datatype</w:t>
            </w:r>
          </w:p>
        </w:tc>
        <w:tc>
          <w:tcPr>
            <w:tcW w:w="1520" w:type="dxa"/>
            <w:tcBorders>
              <w:top w:val="single" w:sz="18" w:space="0" w:color="auto"/>
              <w:left w:val="single" w:sz="4" w:space="0" w:color="auto"/>
              <w:bottom w:val="single" w:sz="6" w:space="0" w:color="000000"/>
              <w:right w:val="single" w:sz="4" w:space="0" w:color="auto"/>
            </w:tcBorders>
            <w:shd w:val="clear" w:color="auto" w:fill="D9D9D9" w:themeFill="background1" w:themeFillShade="D9"/>
            <w:vAlign w:val="center"/>
          </w:tcPr>
          <w:p w14:paraId="5D6073D1" w14:textId="47309F77" w:rsidR="00516CC1" w:rsidRPr="00CD6D1E" w:rsidRDefault="00516CC1" w:rsidP="00516CC1">
            <w:pPr>
              <w:pStyle w:val="Normal2"/>
              <w:jc w:val="center"/>
              <w:rPr>
                <w:rFonts w:ascii="Huawei Sans" w:hAnsi="Huawei Sans" w:cs="Huawei Sans"/>
                <w:b/>
                <w:sz w:val="21"/>
                <w:szCs w:val="21"/>
              </w:rPr>
            </w:pPr>
            <w:r w:rsidRPr="00CD6D1E">
              <w:rPr>
                <w:rFonts w:ascii="Huawei Sans" w:hAnsi="Huawei Sans" w:cs="Huawei Sans"/>
                <w:b/>
                <w:sz w:val="21"/>
                <w:szCs w:val="21"/>
              </w:rPr>
              <w:t>Primary Key</w:t>
            </w:r>
          </w:p>
        </w:tc>
        <w:tc>
          <w:tcPr>
            <w:tcW w:w="2070" w:type="dxa"/>
            <w:tcBorders>
              <w:top w:val="single" w:sz="18" w:space="0" w:color="auto"/>
              <w:left w:val="single" w:sz="4" w:space="0" w:color="auto"/>
              <w:bottom w:val="single" w:sz="6" w:space="0" w:color="000000"/>
              <w:right w:val="single" w:sz="18" w:space="0" w:color="auto"/>
            </w:tcBorders>
            <w:shd w:val="clear" w:color="auto" w:fill="D9D9D9" w:themeFill="background1" w:themeFillShade="D9"/>
            <w:vAlign w:val="center"/>
          </w:tcPr>
          <w:p w14:paraId="6687E795" w14:textId="02019C75" w:rsidR="00516CC1" w:rsidRPr="00516CC1" w:rsidRDefault="00516CC1" w:rsidP="00516CC1">
            <w:pPr>
              <w:pStyle w:val="Normal2"/>
              <w:jc w:val="center"/>
              <w:rPr>
                <w:rFonts w:ascii="方正兰亭黑简体" w:eastAsia="方正兰亭黑简体" w:hAnsi="Huawei Sans" w:cs="Huawei Sans"/>
                <w:b/>
                <w:sz w:val="21"/>
                <w:szCs w:val="21"/>
              </w:rPr>
            </w:pPr>
            <w:r w:rsidRPr="00516CC1">
              <w:rPr>
                <w:rFonts w:ascii="方正兰亭黑简体" w:eastAsia="方正兰亭黑简体" w:hAnsiTheme="minorEastAsia" w:cs="Huawei Sans" w:hint="eastAsia"/>
                <w:b/>
                <w:sz w:val="21"/>
                <w:szCs w:val="21"/>
                <w:lang w:eastAsia="zh-CN"/>
              </w:rPr>
              <w:t>备注</w:t>
            </w:r>
          </w:p>
        </w:tc>
      </w:tr>
      <w:tr w:rsidR="00516CC1" w:rsidRPr="00CD6D1E" w14:paraId="20ABC8D6" w14:textId="77777777" w:rsidTr="00FF758A">
        <w:trPr>
          <w:trHeight w:val="59"/>
          <w:jc w:val="center"/>
        </w:trPr>
        <w:tc>
          <w:tcPr>
            <w:tcW w:w="2752" w:type="dxa"/>
            <w:tcBorders>
              <w:top w:val="single" w:sz="4" w:space="0" w:color="auto"/>
              <w:left w:val="single" w:sz="18" w:space="0" w:color="auto"/>
              <w:bottom w:val="single" w:sz="4" w:space="0" w:color="auto"/>
              <w:right w:val="single" w:sz="4" w:space="0" w:color="auto"/>
            </w:tcBorders>
          </w:tcPr>
          <w:p w14:paraId="6233CDBE" w14:textId="77777777" w:rsidR="00516CC1" w:rsidRPr="00CD6D1E" w:rsidRDefault="00516CC1" w:rsidP="00516CC1">
            <w:pPr>
              <w:pStyle w:val="Normal2"/>
              <w:rPr>
                <w:rFonts w:ascii="Huawei Sans" w:hAnsi="Huawei Sans" w:cs="Huawei Sans"/>
                <w:sz w:val="21"/>
                <w:szCs w:val="21"/>
              </w:rPr>
            </w:pPr>
            <w:r w:rsidRPr="00BE5BB0">
              <w:rPr>
                <w:rFonts w:ascii="Huawei Sans" w:hAnsi="Huawei Sans" w:cs="Huawei Sans" w:hint="eastAsia"/>
                <w:sz w:val="21"/>
                <w:szCs w:val="21"/>
              </w:rPr>
              <w:t>t</w:t>
            </w:r>
            <w:r w:rsidRPr="00BE5BB0">
              <w:rPr>
                <w:rFonts w:ascii="Huawei Sans" w:hAnsi="Huawei Sans" w:cs="Huawei Sans"/>
                <w:sz w:val="21"/>
                <w:szCs w:val="21"/>
              </w:rPr>
              <w:t>ime</w:t>
            </w:r>
            <w:r>
              <w:rPr>
                <w:rFonts w:ascii="Huawei Sans" w:hAnsi="Huawei Sans" w:cs="Huawei Sans"/>
                <w:sz w:val="21"/>
                <w:szCs w:val="21"/>
              </w:rPr>
              <w:t>_</w:t>
            </w:r>
            <w:r w:rsidRPr="00CD6D1E">
              <w:rPr>
                <w:rFonts w:ascii="Huawei Sans" w:hAnsi="Huawei Sans" w:cs="Huawei Sans"/>
                <w:sz w:val="21"/>
                <w:szCs w:val="21"/>
              </w:rPr>
              <w:t>key</w:t>
            </w:r>
          </w:p>
        </w:tc>
        <w:tc>
          <w:tcPr>
            <w:tcW w:w="1478" w:type="dxa"/>
            <w:tcBorders>
              <w:top w:val="single" w:sz="4" w:space="0" w:color="auto"/>
              <w:left w:val="single" w:sz="4" w:space="0" w:color="auto"/>
              <w:bottom w:val="single" w:sz="4" w:space="0" w:color="auto"/>
              <w:right w:val="single" w:sz="4" w:space="0" w:color="auto"/>
            </w:tcBorders>
          </w:tcPr>
          <w:p w14:paraId="7868DB72" w14:textId="77777777" w:rsidR="00516CC1" w:rsidRPr="00CD6D1E" w:rsidRDefault="00516CC1" w:rsidP="00516CC1">
            <w:pPr>
              <w:pStyle w:val="Normal2"/>
              <w:rPr>
                <w:rFonts w:ascii="Huawei Sans" w:hAnsi="Huawei Sans" w:cs="Huawei Sans"/>
                <w:sz w:val="21"/>
                <w:szCs w:val="21"/>
              </w:rPr>
            </w:pPr>
            <w:r w:rsidRPr="00CD6D1E">
              <w:rPr>
                <w:rFonts w:ascii="Huawei Sans" w:hAnsi="Huawei Sans" w:cs="Huawei Sans"/>
                <w:sz w:val="21"/>
                <w:szCs w:val="21"/>
              </w:rPr>
              <w:t>int</w:t>
            </w:r>
            <w:r>
              <w:rPr>
                <w:rFonts w:ascii="Huawei Sans" w:hAnsi="Huawei Sans" w:cs="Huawei Sans"/>
                <w:sz w:val="21"/>
                <w:szCs w:val="21"/>
              </w:rPr>
              <w:t>eger</w:t>
            </w:r>
          </w:p>
        </w:tc>
        <w:tc>
          <w:tcPr>
            <w:tcW w:w="1520" w:type="dxa"/>
            <w:tcBorders>
              <w:top w:val="single" w:sz="4" w:space="0" w:color="auto"/>
              <w:left w:val="single" w:sz="4" w:space="0" w:color="auto"/>
              <w:bottom w:val="single" w:sz="4" w:space="0" w:color="auto"/>
              <w:right w:val="single" w:sz="4" w:space="0" w:color="auto"/>
            </w:tcBorders>
          </w:tcPr>
          <w:p w14:paraId="5FE7C4F2" w14:textId="2F627452" w:rsidR="00516CC1" w:rsidRPr="00CD6D1E" w:rsidRDefault="00516CC1" w:rsidP="00516CC1">
            <w:pPr>
              <w:pStyle w:val="Normal2"/>
              <w:rPr>
                <w:rFonts w:ascii="Huawei Sans" w:hAnsi="Huawei Sans" w:cs="Huawei Sans"/>
                <w:sz w:val="21"/>
                <w:szCs w:val="21"/>
              </w:rPr>
            </w:pPr>
            <w:r w:rsidRPr="00CD6D1E">
              <w:rPr>
                <w:rFonts w:ascii="Huawei Sans" w:hAnsi="Huawei Sans" w:cs="Huawei Sans"/>
                <w:sz w:val="21"/>
                <w:szCs w:val="21"/>
              </w:rPr>
              <w:t>Y</w:t>
            </w:r>
          </w:p>
        </w:tc>
        <w:tc>
          <w:tcPr>
            <w:tcW w:w="2070" w:type="dxa"/>
            <w:tcBorders>
              <w:top w:val="single" w:sz="4" w:space="0" w:color="auto"/>
              <w:left w:val="single" w:sz="4" w:space="0" w:color="auto"/>
              <w:bottom w:val="single" w:sz="4" w:space="0" w:color="auto"/>
              <w:right w:val="single" w:sz="18" w:space="0" w:color="auto"/>
            </w:tcBorders>
          </w:tcPr>
          <w:p w14:paraId="42B7CFCD" w14:textId="77526E47" w:rsidR="00516CC1" w:rsidRPr="00516CC1" w:rsidRDefault="00516CC1" w:rsidP="00516CC1">
            <w:pPr>
              <w:pStyle w:val="Normal2"/>
              <w:rPr>
                <w:rFonts w:ascii="方正兰亭黑简体" w:eastAsia="方正兰亭黑简体" w:hAnsi="Huawei Sans" w:cs="Huawei Sans"/>
                <w:sz w:val="21"/>
                <w:szCs w:val="21"/>
              </w:rPr>
            </w:pPr>
            <w:r w:rsidRPr="00516CC1">
              <w:rPr>
                <w:rFonts w:ascii="方正兰亭黑简体" w:eastAsia="方正兰亭黑简体" w:hAnsiTheme="minorEastAsia" w:cs="Huawei Sans" w:hint="eastAsia"/>
                <w:sz w:val="21"/>
                <w:szCs w:val="21"/>
                <w:lang w:eastAsia="zh-CN"/>
              </w:rPr>
              <w:t>时间键</w:t>
            </w:r>
          </w:p>
        </w:tc>
      </w:tr>
      <w:tr w:rsidR="00516CC1" w:rsidRPr="00CD6D1E" w14:paraId="786EA8AB" w14:textId="77777777" w:rsidTr="00FF758A">
        <w:trPr>
          <w:jc w:val="center"/>
        </w:trPr>
        <w:tc>
          <w:tcPr>
            <w:tcW w:w="2752" w:type="dxa"/>
            <w:tcBorders>
              <w:top w:val="single" w:sz="4" w:space="0" w:color="auto"/>
              <w:left w:val="single" w:sz="18" w:space="0" w:color="auto"/>
              <w:bottom w:val="single" w:sz="4" w:space="0" w:color="auto"/>
              <w:right w:val="single" w:sz="4" w:space="0" w:color="auto"/>
            </w:tcBorders>
          </w:tcPr>
          <w:p w14:paraId="794479A7" w14:textId="77777777" w:rsidR="00516CC1" w:rsidRPr="00B62807" w:rsidRDefault="00516CC1" w:rsidP="00E54E80">
            <w:pPr>
              <w:pStyle w:val="Normal2"/>
              <w:rPr>
                <w:rFonts w:ascii="Huawei Sans" w:hAnsi="Huawei Sans" w:cs="Huawei Sans"/>
                <w:sz w:val="21"/>
                <w:szCs w:val="21"/>
              </w:rPr>
            </w:pPr>
            <w:r w:rsidRPr="00B62807">
              <w:rPr>
                <w:rFonts w:ascii="Huawei Sans" w:eastAsiaTheme="minorEastAsia" w:hAnsi="Huawei Sans" w:cs="Huawei Sans"/>
                <w:sz w:val="21"/>
                <w:szCs w:val="21"/>
                <w:lang w:eastAsia="zh-CN"/>
              </w:rPr>
              <w:lastRenderedPageBreak/>
              <w:t>hour</w:t>
            </w:r>
          </w:p>
        </w:tc>
        <w:tc>
          <w:tcPr>
            <w:tcW w:w="1478" w:type="dxa"/>
            <w:tcBorders>
              <w:top w:val="single" w:sz="4" w:space="0" w:color="auto"/>
              <w:left w:val="single" w:sz="4" w:space="0" w:color="auto"/>
              <w:bottom w:val="single" w:sz="4" w:space="0" w:color="auto"/>
              <w:right w:val="single" w:sz="4" w:space="0" w:color="auto"/>
            </w:tcBorders>
          </w:tcPr>
          <w:p w14:paraId="52FBF98C" w14:textId="77777777" w:rsidR="00516CC1" w:rsidRPr="00B62807" w:rsidRDefault="00516CC1" w:rsidP="00E54E80">
            <w:pPr>
              <w:pStyle w:val="Normal2"/>
              <w:rPr>
                <w:rFonts w:ascii="Huawei Sans" w:hAnsi="Huawei Sans" w:cs="Huawei Sans"/>
                <w:sz w:val="21"/>
                <w:szCs w:val="21"/>
              </w:rPr>
            </w:pPr>
            <w:r w:rsidRPr="00B62807">
              <w:rPr>
                <w:rFonts w:ascii="Huawei Sans" w:hAnsi="Huawei Sans" w:cs="Huawei Sans"/>
                <w:sz w:val="21"/>
                <w:szCs w:val="21"/>
              </w:rPr>
              <w:t>integer</w:t>
            </w:r>
          </w:p>
        </w:tc>
        <w:tc>
          <w:tcPr>
            <w:tcW w:w="1520" w:type="dxa"/>
            <w:tcBorders>
              <w:top w:val="single" w:sz="4" w:space="0" w:color="auto"/>
              <w:left w:val="single" w:sz="4" w:space="0" w:color="auto"/>
              <w:bottom w:val="single" w:sz="4" w:space="0" w:color="auto"/>
              <w:right w:val="single" w:sz="4" w:space="0" w:color="auto"/>
            </w:tcBorders>
          </w:tcPr>
          <w:p w14:paraId="6C18BDFB" w14:textId="77777777" w:rsidR="00516CC1" w:rsidRPr="00524225" w:rsidRDefault="00516CC1" w:rsidP="00E54E80">
            <w:pPr>
              <w:pStyle w:val="Normal2"/>
              <w:rPr>
                <w:rFonts w:ascii="Huawei Sans" w:eastAsiaTheme="minorEastAsia" w:hAnsi="Huawei Sans" w:cs="Huawei Sans"/>
                <w:sz w:val="21"/>
                <w:szCs w:val="21"/>
                <w:lang w:eastAsia="zh-CN"/>
              </w:rPr>
            </w:pPr>
          </w:p>
        </w:tc>
        <w:tc>
          <w:tcPr>
            <w:tcW w:w="2070" w:type="dxa"/>
            <w:tcBorders>
              <w:top w:val="single" w:sz="4" w:space="0" w:color="auto"/>
              <w:left w:val="single" w:sz="4" w:space="0" w:color="auto"/>
              <w:bottom w:val="single" w:sz="4" w:space="0" w:color="auto"/>
              <w:right w:val="single" w:sz="18" w:space="0" w:color="auto"/>
            </w:tcBorders>
          </w:tcPr>
          <w:p w14:paraId="727B1F5A" w14:textId="42D22116" w:rsidR="00516CC1" w:rsidRPr="00516CC1" w:rsidRDefault="00516CC1" w:rsidP="00E54E80">
            <w:pPr>
              <w:pStyle w:val="Normal2"/>
              <w:rPr>
                <w:rFonts w:ascii="方正兰亭黑简体" w:eastAsia="方正兰亭黑简体" w:hAnsi="Huawei Sans" w:cs="Huawei Sans"/>
                <w:sz w:val="21"/>
                <w:szCs w:val="21"/>
                <w:lang w:eastAsia="zh-CN"/>
              </w:rPr>
            </w:pPr>
            <w:r>
              <w:rPr>
                <w:rFonts w:ascii="方正兰亭黑简体" w:eastAsia="方正兰亭黑简体" w:hAnsi="Huawei Sans" w:cs="Huawei Sans" w:hint="eastAsia"/>
                <w:sz w:val="21"/>
                <w:szCs w:val="21"/>
                <w:lang w:eastAsia="zh-CN"/>
              </w:rPr>
              <w:t>时</w:t>
            </w:r>
          </w:p>
        </w:tc>
      </w:tr>
      <w:tr w:rsidR="00516CC1" w:rsidRPr="00CD6D1E" w14:paraId="633CA782" w14:textId="77777777" w:rsidTr="00FF758A">
        <w:trPr>
          <w:jc w:val="center"/>
        </w:trPr>
        <w:tc>
          <w:tcPr>
            <w:tcW w:w="2752" w:type="dxa"/>
            <w:tcBorders>
              <w:top w:val="single" w:sz="4" w:space="0" w:color="auto"/>
              <w:left w:val="single" w:sz="18" w:space="0" w:color="auto"/>
              <w:bottom w:val="single" w:sz="4" w:space="0" w:color="auto"/>
              <w:right w:val="single" w:sz="4" w:space="0" w:color="auto"/>
            </w:tcBorders>
          </w:tcPr>
          <w:p w14:paraId="48499464" w14:textId="77777777" w:rsidR="00516CC1" w:rsidRPr="00CD6D1E" w:rsidRDefault="00516CC1" w:rsidP="00E54E80">
            <w:pPr>
              <w:pStyle w:val="Normal2"/>
              <w:rPr>
                <w:rFonts w:ascii="Huawei Sans" w:hAnsi="Huawei Sans" w:cs="Huawei Sans"/>
                <w:sz w:val="21"/>
                <w:szCs w:val="21"/>
              </w:rPr>
            </w:pPr>
            <w:r>
              <w:rPr>
                <w:rFonts w:ascii="Huawei Sans" w:hAnsi="Huawei Sans" w:cs="Huawei Sans"/>
                <w:sz w:val="21"/>
                <w:szCs w:val="21"/>
              </w:rPr>
              <w:t>minute</w:t>
            </w:r>
          </w:p>
        </w:tc>
        <w:tc>
          <w:tcPr>
            <w:tcW w:w="1478" w:type="dxa"/>
            <w:tcBorders>
              <w:top w:val="single" w:sz="4" w:space="0" w:color="auto"/>
              <w:left w:val="single" w:sz="4" w:space="0" w:color="auto"/>
              <w:bottom w:val="single" w:sz="4" w:space="0" w:color="auto"/>
              <w:right w:val="single" w:sz="4" w:space="0" w:color="auto"/>
            </w:tcBorders>
          </w:tcPr>
          <w:p w14:paraId="49CEAC4D" w14:textId="77777777" w:rsidR="00516CC1" w:rsidRPr="00CD6D1E" w:rsidRDefault="00516CC1" w:rsidP="00E54E80">
            <w:pPr>
              <w:pStyle w:val="Normal2"/>
              <w:rPr>
                <w:rFonts w:ascii="Huawei Sans" w:hAnsi="Huawei Sans" w:cs="Huawei Sans"/>
                <w:sz w:val="21"/>
                <w:szCs w:val="21"/>
              </w:rPr>
            </w:pPr>
            <w:r w:rsidRPr="00CD6D1E">
              <w:rPr>
                <w:rFonts w:ascii="Huawei Sans" w:hAnsi="Huawei Sans" w:cs="Huawei Sans"/>
                <w:sz w:val="21"/>
                <w:szCs w:val="21"/>
              </w:rPr>
              <w:t>int</w:t>
            </w:r>
            <w:r>
              <w:rPr>
                <w:rFonts w:ascii="Huawei Sans" w:hAnsi="Huawei Sans" w:cs="Huawei Sans"/>
                <w:sz w:val="21"/>
                <w:szCs w:val="21"/>
              </w:rPr>
              <w:t>eger</w:t>
            </w:r>
          </w:p>
        </w:tc>
        <w:tc>
          <w:tcPr>
            <w:tcW w:w="1520" w:type="dxa"/>
            <w:tcBorders>
              <w:top w:val="single" w:sz="4" w:space="0" w:color="auto"/>
              <w:left w:val="single" w:sz="4" w:space="0" w:color="auto"/>
              <w:bottom w:val="single" w:sz="4" w:space="0" w:color="auto"/>
              <w:right w:val="single" w:sz="4" w:space="0" w:color="auto"/>
            </w:tcBorders>
          </w:tcPr>
          <w:p w14:paraId="220AA072" w14:textId="77777777" w:rsidR="00516CC1" w:rsidRPr="00CD6D1E" w:rsidRDefault="00516CC1" w:rsidP="00E54E80">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6C82712C" w14:textId="3E48F338" w:rsidR="00516CC1" w:rsidRPr="00516CC1" w:rsidRDefault="00516CC1" w:rsidP="00E54E80">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分</w:t>
            </w:r>
          </w:p>
        </w:tc>
      </w:tr>
      <w:tr w:rsidR="00516CC1" w:rsidRPr="00CD6D1E" w14:paraId="0E13EB48" w14:textId="77777777" w:rsidTr="00FF758A">
        <w:trPr>
          <w:jc w:val="center"/>
        </w:trPr>
        <w:tc>
          <w:tcPr>
            <w:tcW w:w="2752" w:type="dxa"/>
            <w:tcBorders>
              <w:top w:val="single" w:sz="4" w:space="0" w:color="auto"/>
              <w:left w:val="single" w:sz="18" w:space="0" w:color="auto"/>
              <w:bottom w:val="single" w:sz="4" w:space="0" w:color="auto"/>
              <w:right w:val="single" w:sz="4" w:space="0" w:color="auto"/>
            </w:tcBorders>
          </w:tcPr>
          <w:p w14:paraId="28F31040" w14:textId="77777777" w:rsidR="00516CC1" w:rsidRPr="00CD6D1E" w:rsidRDefault="00516CC1" w:rsidP="00E54E80">
            <w:pPr>
              <w:pStyle w:val="Normal2"/>
              <w:rPr>
                <w:rFonts w:ascii="Huawei Sans" w:hAnsi="Huawei Sans" w:cs="Huawei Sans"/>
                <w:sz w:val="21"/>
                <w:szCs w:val="21"/>
              </w:rPr>
            </w:pPr>
            <w:r>
              <w:rPr>
                <w:rFonts w:ascii="Huawei Sans" w:hAnsi="Huawei Sans" w:cs="Huawei Sans"/>
                <w:sz w:val="21"/>
                <w:szCs w:val="21"/>
              </w:rPr>
              <w:t>second</w:t>
            </w:r>
          </w:p>
        </w:tc>
        <w:tc>
          <w:tcPr>
            <w:tcW w:w="1478" w:type="dxa"/>
            <w:tcBorders>
              <w:top w:val="single" w:sz="4" w:space="0" w:color="auto"/>
              <w:left w:val="single" w:sz="4" w:space="0" w:color="auto"/>
              <w:bottom w:val="single" w:sz="4" w:space="0" w:color="auto"/>
              <w:right w:val="single" w:sz="4" w:space="0" w:color="auto"/>
            </w:tcBorders>
          </w:tcPr>
          <w:p w14:paraId="0FC341EB" w14:textId="77777777" w:rsidR="00516CC1" w:rsidRPr="00CD6D1E" w:rsidRDefault="00516CC1" w:rsidP="00E54E80">
            <w:pPr>
              <w:pStyle w:val="Normal2"/>
              <w:rPr>
                <w:rFonts w:ascii="Huawei Sans" w:hAnsi="Huawei Sans" w:cs="Huawei Sans"/>
                <w:sz w:val="21"/>
                <w:szCs w:val="21"/>
              </w:rPr>
            </w:pPr>
            <w:r>
              <w:rPr>
                <w:rFonts w:ascii="Huawei Sans" w:hAnsi="Huawei Sans" w:cs="Huawei Sans"/>
                <w:sz w:val="21"/>
                <w:szCs w:val="21"/>
              </w:rPr>
              <w:t>integer</w:t>
            </w:r>
          </w:p>
        </w:tc>
        <w:tc>
          <w:tcPr>
            <w:tcW w:w="1520" w:type="dxa"/>
            <w:tcBorders>
              <w:top w:val="single" w:sz="4" w:space="0" w:color="auto"/>
              <w:left w:val="single" w:sz="4" w:space="0" w:color="auto"/>
              <w:bottom w:val="single" w:sz="4" w:space="0" w:color="auto"/>
              <w:right w:val="single" w:sz="4" w:space="0" w:color="auto"/>
            </w:tcBorders>
          </w:tcPr>
          <w:p w14:paraId="564A406B" w14:textId="77777777" w:rsidR="00516CC1" w:rsidRPr="00CD6D1E" w:rsidRDefault="00516CC1" w:rsidP="00E54E80">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1D602FBB" w14:textId="64FB5223" w:rsidR="00516CC1" w:rsidRPr="00516CC1" w:rsidRDefault="00516CC1" w:rsidP="00E54E80">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秒</w:t>
            </w:r>
          </w:p>
        </w:tc>
      </w:tr>
      <w:tr w:rsidR="00C60E19" w:rsidRPr="00CD6D1E" w14:paraId="77021D3A" w14:textId="77777777" w:rsidTr="00FF758A">
        <w:trPr>
          <w:jc w:val="center"/>
        </w:trPr>
        <w:tc>
          <w:tcPr>
            <w:tcW w:w="2752" w:type="dxa"/>
            <w:tcBorders>
              <w:top w:val="single" w:sz="4" w:space="0" w:color="auto"/>
              <w:left w:val="single" w:sz="18" w:space="0" w:color="auto"/>
              <w:bottom w:val="single" w:sz="18" w:space="0" w:color="auto"/>
              <w:right w:val="single" w:sz="4" w:space="0" w:color="auto"/>
            </w:tcBorders>
          </w:tcPr>
          <w:p w14:paraId="1D9DC214" w14:textId="79362008" w:rsidR="00C60E19" w:rsidRPr="00CD6D1E" w:rsidRDefault="00C60E19" w:rsidP="00C60E19">
            <w:pPr>
              <w:pStyle w:val="Normal2"/>
              <w:rPr>
                <w:rFonts w:ascii="Huawei Sans" w:hAnsi="Huawei Sans" w:cs="Huawei Sans"/>
                <w:sz w:val="21"/>
                <w:szCs w:val="21"/>
              </w:rPr>
            </w:pPr>
            <w:r w:rsidRPr="001C1E34">
              <w:rPr>
                <w:rFonts w:ascii="Huawei Sans" w:hAnsi="Huawei Sans" w:cs="Huawei Sans"/>
                <w:sz w:val="21"/>
                <w:szCs w:val="21"/>
              </w:rPr>
              <w:t>t_am_pm</w:t>
            </w:r>
          </w:p>
        </w:tc>
        <w:tc>
          <w:tcPr>
            <w:tcW w:w="1478" w:type="dxa"/>
            <w:tcBorders>
              <w:top w:val="single" w:sz="4" w:space="0" w:color="auto"/>
              <w:left w:val="single" w:sz="4" w:space="0" w:color="auto"/>
              <w:bottom w:val="single" w:sz="18" w:space="0" w:color="auto"/>
              <w:right w:val="single" w:sz="4" w:space="0" w:color="auto"/>
            </w:tcBorders>
          </w:tcPr>
          <w:p w14:paraId="482B4B03" w14:textId="2C77C03B"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char(2)</w:t>
            </w:r>
          </w:p>
        </w:tc>
        <w:tc>
          <w:tcPr>
            <w:tcW w:w="1520" w:type="dxa"/>
            <w:tcBorders>
              <w:top w:val="single" w:sz="4" w:space="0" w:color="auto"/>
              <w:left w:val="single" w:sz="4" w:space="0" w:color="auto"/>
              <w:bottom w:val="single" w:sz="18" w:space="0" w:color="auto"/>
              <w:right w:val="single" w:sz="4" w:space="0" w:color="auto"/>
            </w:tcBorders>
          </w:tcPr>
          <w:p w14:paraId="42EDCADA"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18" w:space="0" w:color="auto"/>
              <w:right w:val="single" w:sz="18" w:space="0" w:color="auto"/>
            </w:tcBorders>
          </w:tcPr>
          <w:p w14:paraId="7EA40FE1" w14:textId="09166271" w:rsidR="00C60E19" w:rsidRPr="00CD6D1E" w:rsidRDefault="00C60E19" w:rsidP="00C60E19">
            <w:pPr>
              <w:pStyle w:val="Normal2"/>
              <w:rPr>
                <w:rFonts w:ascii="Huawei Sans" w:hAnsi="Huawei Sans" w:cs="Huawei Sans"/>
                <w:sz w:val="21"/>
                <w:szCs w:val="21"/>
              </w:rPr>
            </w:pPr>
            <w:r>
              <w:rPr>
                <w:rFonts w:ascii="方正兰亭黑简体" w:eastAsia="方正兰亭黑简体" w:hAnsi="Huawei Sans" w:cs="Huawei Sans" w:hint="eastAsia"/>
                <w:sz w:val="21"/>
                <w:szCs w:val="21"/>
                <w:lang w:eastAsia="zh-CN"/>
              </w:rPr>
              <w:t>上下午</w:t>
            </w:r>
          </w:p>
        </w:tc>
      </w:tr>
    </w:tbl>
    <w:p w14:paraId="1511268D" w14:textId="77777777" w:rsidR="007B5EB9" w:rsidRDefault="007B5EB9" w:rsidP="00F95172">
      <w:pPr>
        <w:pStyle w:val="1e"/>
        <w:rPr>
          <w:rFonts w:hint="eastAsia"/>
        </w:rPr>
      </w:pPr>
    </w:p>
    <w:p w14:paraId="5135D10B" w14:textId="77777777" w:rsidR="0098158B" w:rsidRDefault="0098158B" w:rsidP="00F95172">
      <w:pPr>
        <w:pStyle w:val="1e"/>
        <w:rPr>
          <w:rFonts w:hint="eastAsia"/>
        </w:rPr>
      </w:pPr>
      <w:r>
        <w:t>商品维度</w:t>
      </w:r>
    </w:p>
    <w:tbl>
      <w:tblPr>
        <w:tblW w:w="7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left w:w="74" w:type="dxa"/>
          <w:bottom w:w="142" w:type="dxa"/>
          <w:right w:w="74" w:type="dxa"/>
        </w:tblCellMar>
        <w:tblLook w:val="0000" w:firstRow="0" w:lastRow="0" w:firstColumn="0" w:lastColumn="0" w:noHBand="0" w:noVBand="0"/>
      </w:tblPr>
      <w:tblGrid>
        <w:gridCol w:w="2387"/>
        <w:gridCol w:w="1925"/>
        <w:gridCol w:w="1478"/>
        <w:gridCol w:w="2070"/>
      </w:tblGrid>
      <w:tr w:rsidR="00C60E19" w:rsidRPr="00CD6D1E" w14:paraId="7F21688A" w14:textId="77777777" w:rsidTr="0087635C">
        <w:trPr>
          <w:cantSplit/>
          <w:tblHeader/>
          <w:jc w:val="center"/>
        </w:trPr>
        <w:tc>
          <w:tcPr>
            <w:tcW w:w="2387" w:type="dxa"/>
            <w:tcBorders>
              <w:top w:val="single" w:sz="18" w:space="0" w:color="auto"/>
              <w:left w:val="single" w:sz="18" w:space="0" w:color="auto"/>
              <w:bottom w:val="single" w:sz="6" w:space="0" w:color="000000"/>
              <w:right w:val="single" w:sz="4" w:space="0" w:color="auto"/>
            </w:tcBorders>
            <w:shd w:val="clear" w:color="auto" w:fill="D9D9D9" w:themeFill="background1" w:themeFillShade="D9"/>
            <w:vAlign w:val="center"/>
          </w:tcPr>
          <w:p w14:paraId="18A177A1" w14:textId="77777777" w:rsidR="00C60E19" w:rsidRPr="00CD6D1E" w:rsidRDefault="00C60E19" w:rsidP="00C60E19">
            <w:pPr>
              <w:pStyle w:val="Normal2"/>
              <w:jc w:val="center"/>
              <w:rPr>
                <w:rFonts w:ascii="Huawei Sans" w:hAnsi="Huawei Sans" w:cs="Huawei Sans"/>
                <w:b/>
                <w:sz w:val="21"/>
                <w:szCs w:val="21"/>
              </w:rPr>
            </w:pPr>
            <w:r w:rsidRPr="00CD6D1E">
              <w:rPr>
                <w:rFonts w:ascii="Huawei Sans" w:hAnsi="Huawei Sans" w:cs="Huawei Sans"/>
                <w:b/>
                <w:sz w:val="21"/>
                <w:szCs w:val="21"/>
              </w:rPr>
              <w:t>Column</w:t>
            </w:r>
          </w:p>
        </w:tc>
        <w:tc>
          <w:tcPr>
            <w:tcW w:w="1925" w:type="dxa"/>
            <w:tcBorders>
              <w:top w:val="single" w:sz="18" w:space="0" w:color="auto"/>
              <w:left w:val="single" w:sz="4" w:space="0" w:color="auto"/>
              <w:bottom w:val="single" w:sz="6" w:space="0" w:color="000000"/>
              <w:right w:val="single" w:sz="4" w:space="0" w:color="auto"/>
            </w:tcBorders>
            <w:shd w:val="clear" w:color="auto" w:fill="D9D9D9" w:themeFill="background1" w:themeFillShade="D9"/>
            <w:vAlign w:val="center"/>
          </w:tcPr>
          <w:p w14:paraId="05770CCC" w14:textId="77777777" w:rsidR="00C60E19" w:rsidRPr="00CD6D1E" w:rsidRDefault="00C60E19" w:rsidP="00C60E19">
            <w:pPr>
              <w:pStyle w:val="Normal2"/>
              <w:jc w:val="center"/>
              <w:rPr>
                <w:rFonts w:ascii="Huawei Sans" w:hAnsi="Huawei Sans" w:cs="Huawei Sans"/>
                <w:b/>
                <w:sz w:val="21"/>
                <w:szCs w:val="21"/>
              </w:rPr>
            </w:pPr>
            <w:r w:rsidRPr="00CD6D1E">
              <w:rPr>
                <w:rFonts w:ascii="Huawei Sans" w:hAnsi="Huawei Sans" w:cs="Huawei Sans"/>
                <w:b/>
                <w:sz w:val="21"/>
                <w:szCs w:val="21"/>
              </w:rPr>
              <w:t>Datatype</w:t>
            </w:r>
          </w:p>
        </w:tc>
        <w:tc>
          <w:tcPr>
            <w:tcW w:w="1478" w:type="dxa"/>
            <w:tcBorders>
              <w:top w:val="single" w:sz="18" w:space="0" w:color="auto"/>
              <w:left w:val="single" w:sz="4" w:space="0" w:color="auto"/>
              <w:bottom w:val="single" w:sz="6" w:space="0" w:color="000000"/>
              <w:right w:val="single" w:sz="4" w:space="0" w:color="auto"/>
            </w:tcBorders>
            <w:shd w:val="clear" w:color="auto" w:fill="D9D9D9" w:themeFill="background1" w:themeFillShade="D9"/>
            <w:vAlign w:val="center"/>
          </w:tcPr>
          <w:p w14:paraId="264D898E" w14:textId="36B503F4" w:rsidR="00C60E19" w:rsidRPr="00CD6D1E" w:rsidRDefault="00C60E19" w:rsidP="00C60E19">
            <w:pPr>
              <w:pStyle w:val="Normal2"/>
              <w:jc w:val="center"/>
              <w:rPr>
                <w:rFonts w:ascii="Huawei Sans" w:hAnsi="Huawei Sans" w:cs="Huawei Sans"/>
                <w:b/>
                <w:sz w:val="21"/>
                <w:szCs w:val="21"/>
              </w:rPr>
            </w:pPr>
            <w:r w:rsidRPr="00CD6D1E">
              <w:rPr>
                <w:rFonts w:ascii="Huawei Sans" w:hAnsi="Huawei Sans" w:cs="Huawei Sans"/>
                <w:b/>
                <w:sz w:val="21"/>
                <w:szCs w:val="21"/>
              </w:rPr>
              <w:t>Primary Key</w:t>
            </w:r>
          </w:p>
        </w:tc>
        <w:tc>
          <w:tcPr>
            <w:tcW w:w="2070" w:type="dxa"/>
            <w:tcBorders>
              <w:top w:val="single" w:sz="18" w:space="0" w:color="auto"/>
              <w:left w:val="single" w:sz="4" w:space="0" w:color="auto"/>
              <w:bottom w:val="single" w:sz="6" w:space="0" w:color="000000"/>
              <w:right w:val="single" w:sz="18" w:space="0" w:color="auto"/>
            </w:tcBorders>
            <w:shd w:val="clear" w:color="auto" w:fill="D9D9D9" w:themeFill="background1" w:themeFillShade="D9"/>
            <w:vAlign w:val="center"/>
          </w:tcPr>
          <w:p w14:paraId="05AAA8FB" w14:textId="06FF06A2" w:rsidR="00C60E19" w:rsidRPr="00C60E19" w:rsidRDefault="00C60E19" w:rsidP="00C60E19">
            <w:pPr>
              <w:pStyle w:val="Normal2"/>
              <w:jc w:val="center"/>
              <w:rPr>
                <w:rFonts w:ascii="方正兰亭黑简体" w:eastAsia="方正兰亭黑简体" w:hAnsi="Huawei Sans" w:cs="Huawei Sans"/>
                <w:b/>
                <w:sz w:val="21"/>
                <w:szCs w:val="21"/>
              </w:rPr>
            </w:pPr>
            <w:r w:rsidRPr="00C60E19">
              <w:rPr>
                <w:rFonts w:ascii="方正兰亭黑简体" w:eastAsia="方正兰亭黑简体" w:hAnsiTheme="minorEastAsia" w:cs="Huawei Sans" w:hint="eastAsia"/>
                <w:b/>
                <w:sz w:val="21"/>
                <w:szCs w:val="21"/>
                <w:lang w:eastAsia="zh-CN"/>
              </w:rPr>
              <w:t>备注</w:t>
            </w:r>
          </w:p>
        </w:tc>
      </w:tr>
      <w:tr w:rsidR="00C60E19" w:rsidRPr="00CD6D1E" w14:paraId="337D2E09" w14:textId="77777777" w:rsidTr="0087635C">
        <w:trPr>
          <w:trHeight w:val="59"/>
          <w:jc w:val="center"/>
        </w:trPr>
        <w:tc>
          <w:tcPr>
            <w:tcW w:w="2387" w:type="dxa"/>
            <w:tcBorders>
              <w:top w:val="single" w:sz="4" w:space="0" w:color="auto"/>
              <w:left w:val="single" w:sz="18" w:space="0" w:color="auto"/>
              <w:bottom w:val="single" w:sz="4" w:space="0" w:color="auto"/>
              <w:right w:val="single" w:sz="4" w:space="0" w:color="auto"/>
            </w:tcBorders>
          </w:tcPr>
          <w:p w14:paraId="3FB481A6" w14:textId="77777777"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goods_</w:t>
            </w:r>
            <w:r w:rsidRPr="00CD6D1E">
              <w:rPr>
                <w:rFonts w:ascii="Huawei Sans" w:hAnsi="Huawei Sans" w:cs="Huawei Sans"/>
                <w:sz w:val="21"/>
                <w:szCs w:val="21"/>
              </w:rPr>
              <w:t>key</w:t>
            </w:r>
          </w:p>
        </w:tc>
        <w:tc>
          <w:tcPr>
            <w:tcW w:w="1925" w:type="dxa"/>
            <w:tcBorders>
              <w:top w:val="single" w:sz="4" w:space="0" w:color="auto"/>
              <w:left w:val="single" w:sz="4" w:space="0" w:color="auto"/>
              <w:bottom w:val="single" w:sz="4" w:space="0" w:color="auto"/>
              <w:right w:val="single" w:sz="4" w:space="0" w:color="auto"/>
            </w:tcBorders>
          </w:tcPr>
          <w:p w14:paraId="0ADE9F8A" w14:textId="77777777" w:rsidR="00C60E19" w:rsidRPr="00CD6D1E" w:rsidRDefault="00C60E19" w:rsidP="00C60E19">
            <w:pPr>
              <w:pStyle w:val="Normal2"/>
              <w:rPr>
                <w:rFonts w:ascii="Huawei Sans" w:hAnsi="Huawei Sans" w:cs="Huawei Sans"/>
                <w:sz w:val="21"/>
                <w:szCs w:val="21"/>
              </w:rPr>
            </w:pPr>
            <w:r w:rsidRPr="00CD6D1E">
              <w:rPr>
                <w:rFonts w:ascii="Huawei Sans" w:hAnsi="Huawei Sans" w:cs="Huawei Sans"/>
                <w:sz w:val="21"/>
                <w:szCs w:val="21"/>
              </w:rPr>
              <w:t>int</w:t>
            </w:r>
            <w:r>
              <w:rPr>
                <w:rFonts w:ascii="Huawei Sans" w:hAnsi="Huawei Sans" w:cs="Huawei Sans"/>
                <w:sz w:val="21"/>
                <w:szCs w:val="21"/>
              </w:rPr>
              <w:t>eger</w:t>
            </w:r>
          </w:p>
        </w:tc>
        <w:tc>
          <w:tcPr>
            <w:tcW w:w="1478" w:type="dxa"/>
            <w:tcBorders>
              <w:top w:val="single" w:sz="4" w:space="0" w:color="auto"/>
              <w:left w:val="single" w:sz="4" w:space="0" w:color="auto"/>
              <w:bottom w:val="single" w:sz="4" w:space="0" w:color="auto"/>
              <w:right w:val="single" w:sz="4" w:space="0" w:color="auto"/>
            </w:tcBorders>
          </w:tcPr>
          <w:p w14:paraId="0BA8E0BA" w14:textId="59656C93" w:rsidR="00C60E19" w:rsidRPr="00CD6D1E" w:rsidRDefault="00C60E19" w:rsidP="00C60E19">
            <w:pPr>
              <w:pStyle w:val="Normal2"/>
              <w:rPr>
                <w:rFonts w:ascii="Huawei Sans" w:hAnsi="Huawei Sans" w:cs="Huawei Sans"/>
                <w:sz w:val="21"/>
                <w:szCs w:val="21"/>
              </w:rPr>
            </w:pPr>
            <w:r w:rsidRPr="00CD6D1E">
              <w:rPr>
                <w:rFonts w:ascii="Huawei Sans" w:hAnsi="Huawei Sans" w:cs="Huawei Sans"/>
                <w:sz w:val="21"/>
                <w:szCs w:val="21"/>
              </w:rPr>
              <w:t>Y</w:t>
            </w:r>
          </w:p>
        </w:tc>
        <w:tc>
          <w:tcPr>
            <w:tcW w:w="2070" w:type="dxa"/>
            <w:tcBorders>
              <w:top w:val="single" w:sz="4" w:space="0" w:color="auto"/>
              <w:left w:val="single" w:sz="4" w:space="0" w:color="auto"/>
              <w:bottom w:val="single" w:sz="4" w:space="0" w:color="auto"/>
              <w:right w:val="single" w:sz="18" w:space="0" w:color="auto"/>
            </w:tcBorders>
          </w:tcPr>
          <w:p w14:paraId="7098DDAD" w14:textId="3E7A5B49" w:rsidR="00C60E19" w:rsidRPr="00C60E19" w:rsidRDefault="00C60E19" w:rsidP="00C60E19">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商品键</w:t>
            </w:r>
          </w:p>
        </w:tc>
      </w:tr>
      <w:tr w:rsidR="00C60E19" w:rsidRPr="00CD6D1E" w14:paraId="4310940D"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645BD03B" w14:textId="77777777" w:rsidR="00C60E19" w:rsidRPr="00CB136D" w:rsidRDefault="00C60E19" w:rsidP="00C60E19">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g</w:t>
            </w:r>
            <w:r>
              <w:rPr>
                <w:rFonts w:ascii="Huawei Sans" w:eastAsiaTheme="minorEastAsia" w:hAnsi="Huawei Sans" w:cs="Huawei Sans"/>
                <w:sz w:val="21"/>
                <w:szCs w:val="21"/>
                <w:lang w:eastAsia="zh-CN"/>
              </w:rPr>
              <w:t>oods_id</w:t>
            </w:r>
          </w:p>
        </w:tc>
        <w:tc>
          <w:tcPr>
            <w:tcW w:w="1925" w:type="dxa"/>
            <w:tcBorders>
              <w:top w:val="single" w:sz="4" w:space="0" w:color="auto"/>
              <w:left w:val="single" w:sz="4" w:space="0" w:color="auto"/>
              <w:bottom w:val="single" w:sz="4" w:space="0" w:color="auto"/>
              <w:right w:val="single" w:sz="4" w:space="0" w:color="auto"/>
            </w:tcBorders>
          </w:tcPr>
          <w:p w14:paraId="315053C8" w14:textId="77777777" w:rsidR="00C60E19" w:rsidRPr="00CB136D" w:rsidRDefault="00C60E19" w:rsidP="00C60E19">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i</w:t>
            </w:r>
            <w:r>
              <w:rPr>
                <w:rFonts w:ascii="Huawei Sans" w:eastAsiaTheme="minorEastAsia" w:hAnsi="Huawei Sans" w:cs="Huawei Sans"/>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740E9F99" w14:textId="77777777" w:rsidR="00C60E19" w:rsidRPr="00C60E19"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4532A5D4" w14:textId="4AE8F532" w:rsidR="00C60E19" w:rsidRPr="00C60E19" w:rsidRDefault="00C60E19" w:rsidP="00C60E19">
            <w:pPr>
              <w:pStyle w:val="Normal2"/>
              <w:rPr>
                <w:rFonts w:ascii="Huawei Sans" w:eastAsia="方正兰亭黑简体" w:hAnsi="Huawei Sans" w:cs="Huawei Sans"/>
                <w:sz w:val="21"/>
                <w:szCs w:val="21"/>
              </w:rPr>
            </w:pPr>
            <w:r w:rsidRPr="00C60E19">
              <w:rPr>
                <w:rFonts w:ascii="Huawei Sans" w:eastAsia="方正兰亭黑简体" w:hAnsi="Huawei Sans" w:cs="Huawei Sans"/>
                <w:sz w:val="21"/>
                <w:szCs w:val="21"/>
                <w:lang w:eastAsia="zh-CN"/>
              </w:rPr>
              <w:t>商品</w:t>
            </w:r>
            <w:r w:rsidRPr="00C60E19">
              <w:rPr>
                <w:rFonts w:ascii="Huawei Sans" w:eastAsia="方正兰亭黑简体" w:hAnsi="Huawei Sans" w:cs="Huawei Sans"/>
                <w:sz w:val="21"/>
                <w:szCs w:val="21"/>
                <w:lang w:eastAsia="zh-CN"/>
              </w:rPr>
              <w:t>id</w:t>
            </w:r>
          </w:p>
        </w:tc>
      </w:tr>
      <w:tr w:rsidR="00C60E19" w:rsidRPr="00CD6D1E" w14:paraId="43D7E346"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6E0C8EFC" w14:textId="77777777"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goods</w:t>
            </w:r>
            <w:r w:rsidRPr="00CD6D1E">
              <w:rPr>
                <w:rFonts w:ascii="Huawei Sans" w:hAnsi="Huawei Sans" w:cs="Huawei Sans"/>
                <w:sz w:val="21"/>
                <w:szCs w:val="21"/>
              </w:rPr>
              <w:t>_</w:t>
            </w:r>
            <w:r>
              <w:rPr>
                <w:rFonts w:ascii="Huawei Sans" w:hAnsi="Huawei Sans" w:cs="Huawei Sans"/>
                <w:sz w:val="21"/>
                <w:szCs w:val="21"/>
              </w:rPr>
              <w:t>sn</w:t>
            </w:r>
          </w:p>
        </w:tc>
        <w:tc>
          <w:tcPr>
            <w:tcW w:w="1925" w:type="dxa"/>
            <w:tcBorders>
              <w:top w:val="single" w:sz="4" w:space="0" w:color="auto"/>
              <w:left w:val="single" w:sz="4" w:space="0" w:color="auto"/>
              <w:bottom w:val="single" w:sz="4" w:space="0" w:color="auto"/>
              <w:right w:val="single" w:sz="4" w:space="0" w:color="auto"/>
            </w:tcBorders>
          </w:tcPr>
          <w:p w14:paraId="72D658B3" w14:textId="77777777"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varchar(63</w:t>
            </w:r>
            <w:r w:rsidRPr="00CD6D1E">
              <w:rPr>
                <w:rFonts w:ascii="Huawei Sans" w:hAnsi="Huawei Sans" w:cs="Huawei Sans"/>
                <w:sz w:val="21"/>
                <w:szCs w:val="21"/>
              </w:rPr>
              <w:t>)</w:t>
            </w:r>
          </w:p>
        </w:tc>
        <w:tc>
          <w:tcPr>
            <w:tcW w:w="1478" w:type="dxa"/>
            <w:tcBorders>
              <w:top w:val="single" w:sz="4" w:space="0" w:color="auto"/>
              <w:left w:val="single" w:sz="4" w:space="0" w:color="auto"/>
              <w:bottom w:val="single" w:sz="4" w:space="0" w:color="auto"/>
              <w:right w:val="single" w:sz="4" w:space="0" w:color="auto"/>
            </w:tcBorders>
          </w:tcPr>
          <w:p w14:paraId="5541836D"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6ECCDA19" w14:textId="67FCFA3E" w:rsidR="00C60E19" w:rsidRPr="00C60E19" w:rsidRDefault="00C60E19" w:rsidP="00C60E19">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商品编号</w:t>
            </w:r>
          </w:p>
        </w:tc>
      </w:tr>
      <w:tr w:rsidR="00C60E19" w:rsidRPr="00CD6D1E" w14:paraId="6765F1F3"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4C36C760" w14:textId="77777777"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goods</w:t>
            </w:r>
            <w:r w:rsidRPr="00CD6D1E">
              <w:rPr>
                <w:rFonts w:ascii="Huawei Sans" w:hAnsi="Huawei Sans" w:cs="Huawei Sans"/>
                <w:sz w:val="21"/>
                <w:szCs w:val="21"/>
              </w:rPr>
              <w:t>_</w:t>
            </w:r>
            <w:r>
              <w:rPr>
                <w:rFonts w:ascii="Huawei Sans" w:hAnsi="Huawei Sans" w:cs="Huawei Sans"/>
                <w:sz w:val="21"/>
                <w:szCs w:val="21"/>
              </w:rPr>
              <w:t>name</w:t>
            </w:r>
          </w:p>
        </w:tc>
        <w:tc>
          <w:tcPr>
            <w:tcW w:w="1925" w:type="dxa"/>
            <w:tcBorders>
              <w:top w:val="single" w:sz="4" w:space="0" w:color="auto"/>
              <w:left w:val="single" w:sz="4" w:space="0" w:color="auto"/>
              <w:bottom w:val="single" w:sz="4" w:space="0" w:color="auto"/>
              <w:right w:val="single" w:sz="4" w:space="0" w:color="auto"/>
            </w:tcBorders>
          </w:tcPr>
          <w:p w14:paraId="6C8B8AA2" w14:textId="77777777"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varchar(127)</w:t>
            </w:r>
          </w:p>
        </w:tc>
        <w:tc>
          <w:tcPr>
            <w:tcW w:w="1478" w:type="dxa"/>
            <w:tcBorders>
              <w:top w:val="single" w:sz="4" w:space="0" w:color="auto"/>
              <w:left w:val="single" w:sz="4" w:space="0" w:color="auto"/>
              <w:bottom w:val="single" w:sz="4" w:space="0" w:color="auto"/>
              <w:right w:val="single" w:sz="4" w:space="0" w:color="auto"/>
            </w:tcBorders>
          </w:tcPr>
          <w:p w14:paraId="549F0AF2"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33D7585F" w14:textId="2E80A680" w:rsidR="00C60E19" w:rsidRPr="00C60E19" w:rsidRDefault="00C60E19" w:rsidP="00C60E19">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商品名词</w:t>
            </w:r>
          </w:p>
        </w:tc>
      </w:tr>
      <w:tr w:rsidR="00C60E19" w:rsidRPr="00CD6D1E" w14:paraId="752848C8"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4CFFF562" w14:textId="77777777" w:rsidR="00C60E19" w:rsidRDefault="00C60E19" w:rsidP="00C60E19">
            <w:pPr>
              <w:pStyle w:val="Normal2"/>
              <w:rPr>
                <w:rFonts w:ascii="Huawei Sans" w:hAnsi="Huawei Sans" w:cs="Huawei Sans"/>
                <w:sz w:val="21"/>
                <w:szCs w:val="21"/>
              </w:rPr>
            </w:pPr>
            <w:r>
              <w:rPr>
                <w:rFonts w:ascii="Huawei Sans" w:hAnsi="Huawei Sans" w:cs="Huawei Sans"/>
                <w:sz w:val="21"/>
                <w:szCs w:val="21"/>
              </w:rPr>
              <w:t>category_id</w:t>
            </w:r>
          </w:p>
        </w:tc>
        <w:tc>
          <w:tcPr>
            <w:tcW w:w="1925" w:type="dxa"/>
            <w:tcBorders>
              <w:top w:val="single" w:sz="4" w:space="0" w:color="auto"/>
              <w:left w:val="single" w:sz="4" w:space="0" w:color="auto"/>
              <w:bottom w:val="single" w:sz="4" w:space="0" w:color="auto"/>
              <w:right w:val="single" w:sz="4" w:space="0" w:color="auto"/>
            </w:tcBorders>
          </w:tcPr>
          <w:p w14:paraId="12757EFB" w14:textId="77777777" w:rsidR="00C60E19" w:rsidRPr="000B4A13" w:rsidRDefault="00C60E19" w:rsidP="00C60E19">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i</w:t>
            </w:r>
            <w:r>
              <w:rPr>
                <w:rFonts w:ascii="Huawei Sans" w:eastAsiaTheme="minorEastAsia" w:hAnsi="Huawei Sans" w:cs="Huawei Sans"/>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185957BC"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328D6353" w14:textId="57EEBBE1" w:rsidR="00C60E19" w:rsidRPr="00C60E19" w:rsidRDefault="00C60E19" w:rsidP="00C60E19">
            <w:pPr>
              <w:pStyle w:val="Normal2"/>
              <w:rPr>
                <w:rFonts w:ascii="方正兰亭黑简体" w:eastAsia="方正兰亭黑简体" w:hAnsi="Huawei Sans" w:cs="Huawei Sans"/>
                <w:sz w:val="21"/>
                <w:szCs w:val="21"/>
              </w:rPr>
            </w:pPr>
            <w:r w:rsidRPr="00C60E19">
              <w:rPr>
                <w:rFonts w:ascii="方正兰亭黑简体" w:eastAsia="方正兰亭黑简体" w:hAnsi="Huawei Sans" w:cs="Huawei Sans" w:hint="eastAsia"/>
                <w:sz w:val="21"/>
                <w:szCs w:val="21"/>
              </w:rPr>
              <w:t>商品所属类目</w:t>
            </w:r>
            <w:r w:rsidRPr="00C60E19">
              <w:rPr>
                <w:rFonts w:ascii="Huawei Sans" w:eastAsia="方正兰亭黑简体" w:hAnsi="Huawei Sans" w:cs="Huawei Sans"/>
                <w:sz w:val="21"/>
                <w:szCs w:val="21"/>
                <w:lang w:eastAsia="zh-CN"/>
              </w:rPr>
              <w:t>id</w:t>
            </w:r>
          </w:p>
        </w:tc>
      </w:tr>
      <w:tr w:rsidR="00C60E19" w:rsidRPr="00CD6D1E" w14:paraId="7E2276D3"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257D147F" w14:textId="77777777"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category_name</w:t>
            </w:r>
          </w:p>
        </w:tc>
        <w:tc>
          <w:tcPr>
            <w:tcW w:w="1925" w:type="dxa"/>
            <w:tcBorders>
              <w:top w:val="single" w:sz="4" w:space="0" w:color="auto"/>
              <w:left w:val="single" w:sz="4" w:space="0" w:color="auto"/>
              <w:bottom w:val="single" w:sz="4" w:space="0" w:color="auto"/>
              <w:right w:val="single" w:sz="4" w:space="0" w:color="auto"/>
            </w:tcBorders>
          </w:tcPr>
          <w:p w14:paraId="4A881F15" w14:textId="77777777" w:rsidR="00C60E19" w:rsidRPr="00CD6D1E" w:rsidRDefault="00C60E19" w:rsidP="00C60E19">
            <w:pPr>
              <w:pStyle w:val="Normal2"/>
              <w:rPr>
                <w:rFonts w:ascii="Huawei Sans" w:hAnsi="Huawei Sans" w:cs="Huawei Sans"/>
                <w:sz w:val="21"/>
                <w:szCs w:val="21"/>
              </w:rPr>
            </w:pPr>
            <w:r w:rsidRPr="00025BAC">
              <w:rPr>
                <w:rFonts w:ascii="Huawei Sans" w:hAnsi="Huawei Sans" w:cs="Huawei Sans"/>
                <w:sz w:val="21"/>
                <w:szCs w:val="21"/>
              </w:rPr>
              <w:t>varchar(63)</w:t>
            </w:r>
          </w:p>
        </w:tc>
        <w:tc>
          <w:tcPr>
            <w:tcW w:w="1478" w:type="dxa"/>
            <w:tcBorders>
              <w:top w:val="single" w:sz="4" w:space="0" w:color="auto"/>
              <w:left w:val="single" w:sz="4" w:space="0" w:color="auto"/>
              <w:bottom w:val="single" w:sz="4" w:space="0" w:color="auto"/>
              <w:right w:val="single" w:sz="4" w:space="0" w:color="auto"/>
            </w:tcBorders>
          </w:tcPr>
          <w:p w14:paraId="092FB091"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74FBE238" w14:textId="08D0BDAE" w:rsidR="00C60E19" w:rsidRPr="00C60E19" w:rsidRDefault="00C60E19" w:rsidP="00C60E19">
            <w:pPr>
              <w:pStyle w:val="Normal2"/>
              <w:rPr>
                <w:rFonts w:ascii="方正兰亭黑简体" w:eastAsia="方正兰亭黑简体" w:hAnsi="Huawei Sans" w:cs="Huawei Sans"/>
                <w:sz w:val="21"/>
                <w:szCs w:val="21"/>
              </w:rPr>
            </w:pPr>
            <w:r w:rsidRPr="00C60E19">
              <w:rPr>
                <w:rFonts w:ascii="方正兰亭黑简体" w:eastAsia="方正兰亭黑简体" w:hAnsi="Huawei Sans" w:cs="Huawei Sans" w:hint="eastAsia"/>
                <w:sz w:val="21"/>
                <w:szCs w:val="21"/>
              </w:rPr>
              <w:t>类目名称</w:t>
            </w:r>
          </w:p>
        </w:tc>
      </w:tr>
      <w:tr w:rsidR="00C60E19" w:rsidRPr="00CD6D1E" w14:paraId="69895173"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0B357FDB" w14:textId="77777777"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category</w:t>
            </w:r>
            <w:r w:rsidRPr="00CD6D1E">
              <w:rPr>
                <w:rFonts w:ascii="Huawei Sans" w:hAnsi="Huawei Sans" w:cs="Huawei Sans"/>
                <w:sz w:val="21"/>
                <w:szCs w:val="21"/>
              </w:rPr>
              <w:t>_</w:t>
            </w:r>
            <w:r>
              <w:rPr>
                <w:rFonts w:ascii="Huawei Sans" w:hAnsi="Huawei Sans" w:cs="Huawei Sans"/>
                <w:sz w:val="21"/>
                <w:szCs w:val="21"/>
              </w:rPr>
              <w:t>keywords</w:t>
            </w:r>
          </w:p>
        </w:tc>
        <w:tc>
          <w:tcPr>
            <w:tcW w:w="1925" w:type="dxa"/>
            <w:tcBorders>
              <w:top w:val="single" w:sz="4" w:space="0" w:color="auto"/>
              <w:left w:val="single" w:sz="4" w:space="0" w:color="auto"/>
              <w:bottom w:val="single" w:sz="4" w:space="0" w:color="auto"/>
              <w:right w:val="single" w:sz="4" w:space="0" w:color="auto"/>
            </w:tcBorders>
          </w:tcPr>
          <w:p w14:paraId="1E76AA22" w14:textId="77777777"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varchar(1023)</w:t>
            </w:r>
          </w:p>
        </w:tc>
        <w:tc>
          <w:tcPr>
            <w:tcW w:w="1478" w:type="dxa"/>
            <w:tcBorders>
              <w:top w:val="single" w:sz="4" w:space="0" w:color="auto"/>
              <w:left w:val="single" w:sz="4" w:space="0" w:color="auto"/>
              <w:bottom w:val="single" w:sz="4" w:space="0" w:color="auto"/>
              <w:right w:val="single" w:sz="4" w:space="0" w:color="auto"/>
            </w:tcBorders>
          </w:tcPr>
          <w:p w14:paraId="4F7A8221"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7677B5E0" w14:textId="3045336C" w:rsidR="00C60E19" w:rsidRPr="00C60E19" w:rsidRDefault="00C60E19" w:rsidP="00C60E19">
            <w:pPr>
              <w:pStyle w:val="Normal2"/>
              <w:rPr>
                <w:rFonts w:ascii="方正兰亭黑简体" w:eastAsia="方正兰亭黑简体" w:hAnsi="Huawei Sans" w:cs="Huawei Sans"/>
                <w:sz w:val="21"/>
                <w:szCs w:val="21"/>
              </w:rPr>
            </w:pPr>
            <w:r w:rsidRPr="00C60E19">
              <w:rPr>
                <w:rFonts w:ascii="方正兰亭黑简体" w:eastAsia="方正兰亭黑简体" w:hAnsi="Huawei Sans" w:cs="Huawei Sans" w:hint="eastAsia"/>
                <w:sz w:val="21"/>
                <w:szCs w:val="21"/>
              </w:rPr>
              <w:t>类目关键字</w:t>
            </w:r>
          </w:p>
        </w:tc>
      </w:tr>
      <w:tr w:rsidR="00C60E19" w:rsidRPr="00CD6D1E" w14:paraId="60BC2C6C"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5406AB60" w14:textId="77777777"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category</w:t>
            </w:r>
            <w:r w:rsidRPr="00CD6D1E">
              <w:rPr>
                <w:rFonts w:ascii="Huawei Sans" w:hAnsi="Huawei Sans" w:cs="Huawei Sans"/>
                <w:sz w:val="21"/>
                <w:szCs w:val="21"/>
              </w:rPr>
              <w:t>_</w:t>
            </w:r>
            <w:r>
              <w:rPr>
                <w:rFonts w:ascii="Huawei Sans" w:hAnsi="Huawei Sans" w:cs="Huawei Sans"/>
                <w:sz w:val="21"/>
                <w:szCs w:val="21"/>
              </w:rPr>
              <w:t>desc</w:t>
            </w:r>
          </w:p>
        </w:tc>
        <w:tc>
          <w:tcPr>
            <w:tcW w:w="1925" w:type="dxa"/>
            <w:tcBorders>
              <w:top w:val="single" w:sz="4" w:space="0" w:color="auto"/>
              <w:left w:val="single" w:sz="4" w:space="0" w:color="auto"/>
              <w:bottom w:val="single" w:sz="4" w:space="0" w:color="auto"/>
              <w:right w:val="single" w:sz="4" w:space="0" w:color="auto"/>
            </w:tcBorders>
          </w:tcPr>
          <w:p w14:paraId="1EE972B8" w14:textId="77777777"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varchar(255)</w:t>
            </w:r>
          </w:p>
        </w:tc>
        <w:tc>
          <w:tcPr>
            <w:tcW w:w="1478" w:type="dxa"/>
            <w:tcBorders>
              <w:top w:val="single" w:sz="4" w:space="0" w:color="auto"/>
              <w:left w:val="single" w:sz="4" w:space="0" w:color="auto"/>
              <w:bottom w:val="single" w:sz="4" w:space="0" w:color="auto"/>
              <w:right w:val="single" w:sz="4" w:space="0" w:color="auto"/>
            </w:tcBorders>
          </w:tcPr>
          <w:p w14:paraId="6F64BFDA"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22BDA6FE" w14:textId="32D730A7" w:rsidR="00C60E19" w:rsidRPr="00C60E19" w:rsidRDefault="00C60E19" w:rsidP="00C60E19">
            <w:pPr>
              <w:pStyle w:val="Normal2"/>
              <w:rPr>
                <w:rFonts w:ascii="方正兰亭黑简体" w:eastAsia="方正兰亭黑简体" w:hAnsi="Huawei Sans" w:cs="Huawei Sans"/>
                <w:sz w:val="21"/>
                <w:szCs w:val="21"/>
              </w:rPr>
            </w:pPr>
            <w:r w:rsidRPr="00C60E19">
              <w:rPr>
                <w:rFonts w:ascii="方正兰亭黑简体" w:eastAsia="方正兰亭黑简体" w:hAnsi="Huawei Sans" w:cs="Huawei Sans" w:hint="eastAsia"/>
                <w:sz w:val="21"/>
                <w:szCs w:val="21"/>
              </w:rPr>
              <w:t>类目广告语介绍</w:t>
            </w:r>
          </w:p>
        </w:tc>
      </w:tr>
      <w:tr w:rsidR="00C60E19" w:rsidRPr="00CD6D1E" w14:paraId="07366E74"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2E011662" w14:textId="77777777"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category</w:t>
            </w:r>
            <w:r w:rsidRPr="00CD6D1E">
              <w:rPr>
                <w:rFonts w:ascii="Huawei Sans" w:hAnsi="Huawei Sans" w:cs="Huawei Sans"/>
                <w:sz w:val="21"/>
                <w:szCs w:val="21"/>
              </w:rPr>
              <w:t>_</w:t>
            </w:r>
            <w:r>
              <w:rPr>
                <w:rFonts w:ascii="Huawei Sans" w:hAnsi="Huawei Sans" w:cs="Huawei Sans"/>
                <w:sz w:val="21"/>
                <w:szCs w:val="21"/>
              </w:rPr>
              <w:t>pid</w:t>
            </w:r>
          </w:p>
        </w:tc>
        <w:tc>
          <w:tcPr>
            <w:tcW w:w="1925" w:type="dxa"/>
            <w:tcBorders>
              <w:top w:val="single" w:sz="4" w:space="0" w:color="auto"/>
              <w:left w:val="single" w:sz="4" w:space="0" w:color="auto"/>
              <w:bottom w:val="single" w:sz="4" w:space="0" w:color="auto"/>
              <w:right w:val="single" w:sz="4" w:space="0" w:color="auto"/>
            </w:tcBorders>
          </w:tcPr>
          <w:p w14:paraId="7AC47DB2" w14:textId="77777777"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integer</w:t>
            </w:r>
          </w:p>
        </w:tc>
        <w:tc>
          <w:tcPr>
            <w:tcW w:w="1478" w:type="dxa"/>
            <w:tcBorders>
              <w:top w:val="single" w:sz="4" w:space="0" w:color="auto"/>
              <w:left w:val="single" w:sz="4" w:space="0" w:color="auto"/>
              <w:bottom w:val="single" w:sz="4" w:space="0" w:color="auto"/>
              <w:right w:val="single" w:sz="4" w:space="0" w:color="auto"/>
            </w:tcBorders>
          </w:tcPr>
          <w:p w14:paraId="19A27745"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14AE8BD0" w14:textId="7AC360C1" w:rsidR="00C60E19" w:rsidRPr="00C60E19" w:rsidRDefault="00C60E19" w:rsidP="00C60E19">
            <w:pPr>
              <w:pStyle w:val="Normal2"/>
              <w:rPr>
                <w:rFonts w:ascii="方正兰亭黑简体" w:eastAsia="方正兰亭黑简体" w:hAnsi="Huawei Sans" w:cs="Huawei Sans"/>
                <w:sz w:val="21"/>
                <w:szCs w:val="21"/>
              </w:rPr>
            </w:pPr>
            <w:r w:rsidRPr="00C60E19">
              <w:rPr>
                <w:rFonts w:ascii="方正兰亭黑简体" w:eastAsia="方正兰亭黑简体" w:hAnsi="Huawei Sans" w:cs="Huawei Sans" w:hint="eastAsia"/>
                <w:sz w:val="21"/>
                <w:szCs w:val="21"/>
              </w:rPr>
              <w:t>父类目</w:t>
            </w:r>
            <w:r w:rsidRPr="00C60E19">
              <w:rPr>
                <w:rFonts w:ascii="Huawei Sans" w:eastAsia="方正兰亭黑简体" w:hAnsi="Huawei Sans" w:cs="Huawei Sans"/>
                <w:sz w:val="21"/>
                <w:szCs w:val="21"/>
                <w:lang w:eastAsia="zh-CN"/>
              </w:rPr>
              <w:t>id</w:t>
            </w:r>
          </w:p>
        </w:tc>
      </w:tr>
      <w:tr w:rsidR="00C60E19" w:rsidRPr="00CD6D1E" w14:paraId="5C0798C6"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4E37FAFB" w14:textId="77777777" w:rsidR="00C60E19" w:rsidRPr="00E161D5" w:rsidRDefault="00C60E19" w:rsidP="00C60E19">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b</w:t>
            </w:r>
            <w:r>
              <w:rPr>
                <w:rFonts w:ascii="Huawei Sans" w:eastAsiaTheme="minorEastAsia" w:hAnsi="Huawei Sans" w:cs="Huawei Sans"/>
                <w:sz w:val="21"/>
                <w:szCs w:val="21"/>
                <w:lang w:eastAsia="zh-CN"/>
              </w:rPr>
              <w:t>rand_id</w:t>
            </w:r>
          </w:p>
        </w:tc>
        <w:tc>
          <w:tcPr>
            <w:tcW w:w="1925" w:type="dxa"/>
            <w:tcBorders>
              <w:top w:val="single" w:sz="4" w:space="0" w:color="auto"/>
              <w:left w:val="single" w:sz="4" w:space="0" w:color="auto"/>
              <w:bottom w:val="single" w:sz="4" w:space="0" w:color="auto"/>
              <w:right w:val="single" w:sz="4" w:space="0" w:color="auto"/>
            </w:tcBorders>
          </w:tcPr>
          <w:p w14:paraId="54A45AC8" w14:textId="77777777" w:rsidR="00C60E19" w:rsidRPr="00E161D5" w:rsidRDefault="00C60E19" w:rsidP="00C60E19">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i</w:t>
            </w:r>
            <w:r>
              <w:rPr>
                <w:rFonts w:ascii="Huawei Sans" w:eastAsiaTheme="minorEastAsia" w:hAnsi="Huawei Sans" w:cs="Huawei Sans"/>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3C82F358"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456558AC" w14:textId="10C14A0E" w:rsidR="00C60E19" w:rsidRPr="00C60E19" w:rsidRDefault="00C60E19" w:rsidP="00C60E19">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品牌商</w:t>
            </w:r>
            <w:r w:rsidRPr="00C60E19">
              <w:rPr>
                <w:rFonts w:ascii="Huawei Sans" w:eastAsia="方正兰亭黑简体" w:hAnsi="Huawei Sans" w:cs="Huawei Sans"/>
                <w:sz w:val="21"/>
                <w:szCs w:val="21"/>
                <w:lang w:eastAsia="zh-CN"/>
              </w:rPr>
              <w:t>id</w:t>
            </w:r>
          </w:p>
        </w:tc>
      </w:tr>
      <w:tr w:rsidR="00C60E19" w:rsidRPr="00CD6D1E" w14:paraId="72107F48"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2A7CB90D" w14:textId="77777777"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g</w:t>
            </w:r>
            <w:r w:rsidRPr="00382B00">
              <w:rPr>
                <w:rFonts w:ascii="Huawei Sans" w:hAnsi="Huawei Sans" w:cs="Huawei Sans"/>
                <w:sz w:val="21"/>
                <w:szCs w:val="21"/>
              </w:rPr>
              <w:t>allery</w:t>
            </w:r>
          </w:p>
        </w:tc>
        <w:tc>
          <w:tcPr>
            <w:tcW w:w="1925" w:type="dxa"/>
            <w:tcBorders>
              <w:top w:val="single" w:sz="4" w:space="0" w:color="auto"/>
              <w:left w:val="single" w:sz="4" w:space="0" w:color="auto"/>
              <w:bottom w:val="single" w:sz="4" w:space="0" w:color="auto"/>
              <w:right w:val="single" w:sz="4" w:space="0" w:color="auto"/>
            </w:tcBorders>
          </w:tcPr>
          <w:p w14:paraId="0DD3E864" w14:textId="77777777" w:rsidR="00C60E19" w:rsidRPr="00CD6D1E" w:rsidRDefault="00C60E19" w:rsidP="00C60E19">
            <w:pPr>
              <w:pStyle w:val="Normal2"/>
              <w:rPr>
                <w:rFonts w:ascii="Huawei Sans" w:hAnsi="Huawei Sans" w:cs="Huawei Sans"/>
                <w:sz w:val="21"/>
                <w:szCs w:val="21"/>
              </w:rPr>
            </w:pPr>
            <w:r w:rsidRPr="00382B00">
              <w:rPr>
                <w:rFonts w:ascii="Huawei Sans" w:hAnsi="Huawei Sans" w:cs="Huawei Sans"/>
                <w:sz w:val="21"/>
                <w:szCs w:val="21"/>
              </w:rPr>
              <w:t>varchar(1023)</w:t>
            </w:r>
          </w:p>
        </w:tc>
        <w:tc>
          <w:tcPr>
            <w:tcW w:w="1478" w:type="dxa"/>
            <w:tcBorders>
              <w:top w:val="single" w:sz="4" w:space="0" w:color="auto"/>
              <w:left w:val="single" w:sz="4" w:space="0" w:color="auto"/>
              <w:bottom w:val="single" w:sz="4" w:space="0" w:color="auto"/>
              <w:right w:val="single" w:sz="4" w:space="0" w:color="auto"/>
            </w:tcBorders>
          </w:tcPr>
          <w:p w14:paraId="4F84F77B"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74761BAC" w14:textId="67D6ABE3" w:rsidR="00C60E19" w:rsidRPr="00C60E19" w:rsidRDefault="00C60E19" w:rsidP="00C60E19">
            <w:pPr>
              <w:pStyle w:val="Normal2"/>
              <w:rPr>
                <w:rFonts w:ascii="方正兰亭黑简体" w:eastAsia="方正兰亭黑简体" w:hAnsi="Huawei Sans" w:cs="Huawei Sans"/>
                <w:sz w:val="21"/>
                <w:szCs w:val="21"/>
              </w:rPr>
            </w:pPr>
            <w:r w:rsidRPr="00C60E19">
              <w:rPr>
                <w:rFonts w:ascii="方正兰亭黑简体" w:eastAsia="方正兰亭黑简体" w:hAnsi="Huawei Sans" w:cs="Huawei Sans" w:hint="eastAsia"/>
                <w:sz w:val="21"/>
                <w:szCs w:val="21"/>
              </w:rPr>
              <w:t>商品宣传图片列表</w:t>
            </w:r>
          </w:p>
        </w:tc>
      </w:tr>
      <w:tr w:rsidR="00C60E19" w:rsidRPr="00CD6D1E" w14:paraId="74693DE1"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7DEFD946" w14:textId="77777777"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k</w:t>
            </w:r>
            <w:r w:rsidRPr="00382B00">
              <w:rPr>
                <w:rFonts w:ascii="Huawei Sans" w:hAnsi="Huawei Sans" w:cs="Huawei Sans"/>
                <w:sz w:val="21"/>
                <w:szCs w:val="21"/>
              </w:rPr>
              <w:t>eywords</w:t>
            </w:r>
          </w:p>
        </w:tc>
        <w:tc>
          <w:tcPr>
            <w:tcW w:w="1925" w:type="dxa"/>
            <w:tcBorders>
              <w:top w:val="single" w:sz="4" w:space="0" w:color="auto"/>
              <w:left w:val="single" w:sz="4" w:space="0" w:color="auto"/>
              <w:bottom w:val="single" w:sz="4" w:space="0" w:color="auto"/>
              <w:right w:val="single" w:sz="4" w:space="0" w:color="auto"/>
            </w:tcBorders>
          </w:tcPr>
          <w:p w14:paraId="756F56D3" w14:textId="77777777" w:rsidR="00C60E19" w:rsidRPr="00CD6D1E" w:rsidRDefault="00C60E19" w:rsidP="00C60E19">
            <w:pPr>
              <w:pStyle w:val="Normal2"/>
              <w:rPr>
                <w:rFonts w:ascii="Huawei Sans" w:hAnsi="Huawei Sans" w:cs="Huawei Sans"/>
                <w:sz w:val="21"/>
                <w:szCs w:val="21"/>
              </w:rPr>
            </w:pPr>
            <w:r w:rsidRPr="00382B00">
              <w:rPr>
                <w:rFonts w:ascii="Huawei Sans" w:hAnsi="Huawei Sans" w:cs="Huawei Sans"/>
                <w:sz w:val="21"/>
                <w:szCs w:val="21"/>
              </w:rPr>
              <w:t>varchar(255)</w:t>
            </w:r>
          </w:p>
        </w:tc>
        <w:tc>
          <w:tcPr>
            <w:tcW w:w="1478" w:type="dxa"/>
            <w:tcBorders>
              <w:top w:val="single" w:sz="4" w:space="0" w:color="auto"/>
              <w:left w:val="single" w:sz="4" w:space="0" w:color="auto"/>
              <w:bottom w:val="single" w:sz="4" w:space="0" w:color="auto"/>
              <w:right w:val="single" w:sz="4" w:space="0" w:color="auto"/>
            </w:tcBorders>
          </w:tcPr>
          <w:p w14:paraId="7E1CCFC5"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2A8611E5" w14:textId="13A3A297" w:rsidR="00C60E19" w:rsidRPr="00C60E19" w:rsidRDefault="00C60E19" w:rsidP="00C60E19">
            <w:pPr>
              <w:pStyle w:val="Normal2"/>
              <w:rPr>
                <w:rFonts w:ascii="方正兰亭黑简体" w:eastAsia="方正兰亭黑简体" w:hAnsi="Huawei Sans" w:cs="Huawei Sans"/>
                <w:sz w:val="21"/>
                <w:szCs w:val="21"/>
              </w:rPr>
            </w:pPr>
            <w:r w:rsidRPr="00C60E19">
              <w:rPr>
                <w:rFonts w:ascii="方正兰亭黑简体" w:eastAsia="方正兰亭黑简体" w:hAnsi="Huawei Sans" w:cs="Huawei Sans" w:hint="eastAsia"/>
                <w:sz w:val="21"/>
                <w:szCs w:val="21"/>
              </w:rPr>
              <w:t>商品关键字</w:t>
            </w:r>
          </w:p>
        </w:tc>
      </w:tr>
      <w:tr w:rsidR="00C60E19" w:rsidRPr="00CD6D1E" w14:paraId="2CDB8545"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0477C9B7" w14:textId="77777777"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b</w:t>
            </w:r>
            <w:r w:rsidRPr="00382B00">
              <w:rPr>
                <w:rFonts w:ascii="Huawei Sans" w:hAnsi="Huawei Sans" w:cs="Huawei Sans"/>
                <w:sz w:val="21"/>
                <w:szCs w:val="21"/>
              </w:rPr>
              <w:t>rief</w:t>
            </w:r>
          </w:p>
        </w:tc>
        <w:tc>
          <w:tcPr>
            <w:tcW w:w="1925" w:type="dxa"/>
            <w:tcBorders>
              <w:top w:val="single" w:sz="4" w:space="0" w:color="auto"/>
              <w:left w:val="single" w:sz="4" w:space="0" w:color="auto"/>
              <w:bottom w:val="single" w:sz="4" w:space="0" w:color="auto"/>
              <w:right w:val="single" w:sz="4" w:space="0" w:color="auto"/>
            </w:tcBorders>
          </w:tcPr>
          <w:p w14:paraId="02823765" w14:textId="290F8916"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varchar(1023</w:t>
            </w:r>
            <w:r w:rsidRPr="00382B00">
              <w:rPr>
                <w:rFonts w:ascii="Huawei Sans" w:hAnsi="Huawei Sans" w:cs="Huawei Sans"/>
                <w:sz w:val="21"/>
                <w:szCs w:val="21"/>
              </w:rPr>
              <w:t>)</w:t>
            </w:r>
          </w:p>
        </w:tc>
        <w:tc>
          <w:tcPr>
            <w:tcW w:w="1478" w:type="dxa"/>
            <w:tcBorders>
              <w:top w:val="single" w:sz="4" w:space="0" w:color="auto"/>
              <w:left w:val="single" w:sz="4" w:space="0" w:color="auto"/>
              <w:bottom w:val="single" w:sz="4" w:space="0" w:color="auto"/>
              <w:right w:val="single" w:sz="4" w:space="0" w:color="auto"/>
            </w:tcBorders>
          </w:tcPr>
          <w:p w14:paraId="021FE2A9"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36C13358" w14:textId="26854E8F" w:rsidR="00C60E19" w:rsidRPr="00C60E19" w:rsidRDefault="00C60E19" w:rsidP="00C60E19">
            <w:pPr>
              <w:pStyle w:val="Normal2"/>
              <w:rPr>
                <w:rFonts w:ascii="方正兰亭黑简体" w:eastAsia="方正兰亭黑简体" w:hAnsi="Huawei Sans" w:cs="Huawei Sans"/>
                <w:sz w:val="21"/>
                <w:szCs w:val="21"/>
              </w:rPr>
            </w:pPr>
            <w:r w:rsidRPr="00C60E19">
              <w:rPr>
                <w:rFonts w:ascii="方正兰亭黑简体" w:eastAsia="方正兰亭黑简体" w:hAnsi="Huawei Sans" w:cs="Huawei Sans" w:hint="eastAsia"/>
                <w:sz w:val="21"/>
                <w:szCs w:val="21"/>
              </w:rPr>
              <w:t>商品简介</w:t>
            </w:r>
          </w:p>
        </w:tc>
      </w:tr>
      <w:tr w:rsidR="00C60E19" w:rsidRPr="00CD6D1E" w14:paraId="7F6D32F0"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7C947AC9" w14:textId="77777777" w:rsidR="00C60E19" w:rsidRPr="00CD6D1E" w:rsidRDefault="00C60E19" w:rsidP="00C60E19">
            <w:pPr>
              <w:pStyle w:val="Normal2"/>
              <w:rPr>
                <w:rFonts w:ascii="Huawei Sans" w:hAnsi="Huawei Sans" w:cs="Huawei Sans"/>
                <w:sz w:val="21"/>
                <w:szCs w:val="21"/>
              </w:rPr>
            </w:pPr>
            <w:r w:rsidRPr="002870F9">
              <w:rPr>
                <w:rFonts w:ascii="Huawei Sans" w:hAnsi="Huawei Sans" w:cs="Huawei Sans"/>
                <w:sz w:val="21"/>
                <w:szCs w:val="21"/>
              </w:rPr>
              <w:t>is_on_sale</w:t>
            </w:r>
          </w:p>
        </w:tc>
        <w:tc>
          <w:tcPr>
            <w:tcW w:w="1925" w:type="dxa"/>
            <w:tcBorders>
              <w:top w:val="single" w:sz="4" w:space="0" w:color="auto"/>
              <w:left w:val="single" w:sz="4" w:space="0" w:color="auto"/>
              <w:bottom w:val="single" w:sz="4" w:space="0" w:color="auto"/>
              <w:right w:val="single" w:sz="4" w:space="0" w:color="auto"/>
            </w:tcBorders>
          </w:tcPr>
          <w:p w14:paraId="67375F3D" w14:textId="77777777" w:rsidR="00C60E19" w:rsidRPr="00CD6D1E" w:rsidRDefault="00C60E19" w:rsidP="00C60E19">
            <w:pPr>
              <w:pStyle w:val="Normal2"/>
              <w:rPr>
                <w:rFonts w:ascii="Huawei Sans" w:hAnsi="Huawei Sans" w:cs="Huawei Sans"/>
                <w:sz w:val="21"/>
                <w:szCs w:val="21"/>
              </w:rPr>
            </w:pPr>
            <w:r w:rsidRPr="002870F9">
              <w:rPr>
                <w:rFonts w:ascii="Huawei Sans" w:hAnsi="Huawei Sans" w:cs="Huawei Sans"/>
                <w:sz w:val="21"/>
                <w:szCs w:val="21"/>
              </w:rPr>
              <w:t>tinyint</w:t>
            </w:r>
          </w:p>
        </w:tc>
        <w:tc>
          <w:tcPr>
            <w:tcW w:w="1478" w:type="dxa"/>
            <w:tcBorders>
              <w:top w:val="single" w:sz="4" w:space="0" w:color="auto"/>
              <w:left w:val="single" w:sz="4" w:space="0" w:color="auto"/>
              <w:bottom w:val="single" w:sz="4" w:space="0" w:color="auto"/>
              <w:right w:val="single" w:sz="4" w:space="0" w:color="auto"/>
            </w:tcBorders>
          </w:tcPr>
          <w:p w14:paraId="71D2E504"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037A21BE" w14:textId="755CD40E" w:rsidR="00C60E19" w:rsidRPr="00C60E19" w:rsidRDefault="00C60E19" w:rsidP="00C60E19">
            <w:pPr>
              <w:pStyle w:val="Normal2"/>
              <w:rPr>
                <w:rFonts w:ascii="方正兰亭黑简体" w:eastAsia="方正兰亭黑简体" w:hAnsi="Huawei Sans" w:cs="Huawei Sans"/>
                <w:sz w:val="21"/>
                <w:szCs w:val="21"/>
              </w:rPr>
            </w:pPr>
            <w:r w:rsidRPr="00C60E19">
              <w:rPr>
                <w:rFonts w:ascii="方正兰亭黑简体" w:eastAsia="方正兰亭黑简体" w:hAnsi="Huawei Sans" w:cs="Huawei Sans" w:hint="eastAsia"/>
                <w:sz w:val="21"/>
                <w:szCs w:val="21"/>
              </w:rPr>
              <w:t>是否上架</w:t>
            </w:r>
          </w:p>
        </w:tc>
      </w:tr>
      <w:tr w:rsidR="00C60E19" w:rsidRPr="00CD6D1E" w14:paraId="573A4ECA"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1B4814E1" w14:textId="77777777" w:rsidR="00C60E19" w:rsidRPr="00CD6D1E" w:rsidRDefault="00C60E19" w:rsidP="00C60E19">
            <w:pPr>
              <w:pStyle w:val="Normal2"/>
              <w:rPr>
                <w:rFonts w:ascii="Huawei Sans" w:hAnsi="Huawei Sans" w:cs="Huawei Sans"/>
                <w:sz w:val="21"/>
                <w:szCs w:val="21"/>
              </w:rPr>
            </w:pPr>
            <w:r w:rsidRPr="002870F9">
              <w:rPr>
                <w:rFonts w:ascii="Huawei Sans" w:hAnsi="Huawei Sans" w:cs="Huawei Sans"/>
                <w:sz w:val="21"/>
                <w:szCs w:val="21"/>
              </w:rPr>
              <w:lastRenderedPageBreak/>
              <w:t>sort_order</w:t>
            </w:r>
          </w:p>
        </w:tc>
        <w:tc>
          <w:tcPr>
            <w:tcW w:w="1925" w:type="dxa"/>
            <w:tcBorders>
              <w:top w:val="single" w:sz="4" w:space="0" w:color="auto"/>
              <w:left w:val="single" w:sz="4" w:space="0" w:color="auto"/>
              <w:bottom w:val="single" w:sz="4" w:space="0" w:color="auto"/>
              <w:right w:val="single" w:sz="4" w:space="0" w:color="auto"/>
            </w:tcBorders>
          </w:tcPr>
          <w:p w14:paraId="3755C099" w14:textId="77777777" w:rsidR="00C60E19" w:rsidRPr="00CD6D1E" w:rsidRDefault="00C60E19" w:rsidP="00C60E19">
            <w:pPr>
              <w:pStyle w:val="Normal2"/>
              <w:rPr>
                <w:rFonts w:ascii="Huawei Sans" w:hAnsi="Huawei Sans" w:cs="Huawei Sans"/>
                <w:sz w:val="21"/>
                <w:szCs w:val="21"/>
              </w:rPr>
            </w:pPr>
            <w:r w:rsidRPr="002870F9">
              <w:rPr>
                <w:rFonts w:ascii="Huawei Sans" w:hAnsi="Huawei Sans" w:cs="Huawei Sans"/>
                <w:sz w:val="21"/>
                <w:szCs w:val="21"/>
              </w:rPr>
              <w:t>smallint</w:t>
            </w:r>
          </w:p>
        </w:tc>
        <w:tc>
          <w:tcPr>
            <w:tcW w:w="1478" w:type="dxa"/>
            <w:tcBorders>
              <w:top w:val="single" w:sz="4" w:space="0" w:color="auto"/>
              <w:left w:val="single" w:sz="4" w:space="0" w:color="auto"/>
              <w:bottom w:val="single" w:sz="4" w:space="0" w:color="auto"/>
              <w:right w:val="single" w:sz="4" w:space="0" w:color="auto"/>
            </w:tcBorders>
          </w:tcPr>
          <w:p w14:paraId="600BE56F"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474FB0B1" w14:textId="0280F7BB" w:rsidR="00C60E19" w:rsidRPr="00C60E19" w:rsidRDefault="00C60E19" w:rsidP="00C60E19">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排列序号</w:t>
            </w:r>
          </w:p>
        </w:tc>
      </w:tr>
      <w:tr w:rsidR="00C60E19" w:rsidRPr="00CD6D1E" w14:paraId="64C04BE8"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72ED8913" w14:textId="77777777" w:rsidR="00C60E19" w:rsidRPr="00CD6D1E" w:rsidRDefault="00C60E19" w:rsidP="00C60E19">
            <w:pPr>
              <w:pStyle w:val="Normal2"/>
              <w:rPr>
                <w:rFonts w:ascii="Huawei Sans" w:hAnsi="Huawei Sans" w:cs="Huawei Sans"/>
                <w:sz w:val="21"/>
                <w:szCs w:val="21"/>
              </w:rPr>
            </w:pPr>
            <w:r w:rsidRPr="002870F9">
              <w:rPr>
                <w:rFonts w:ascii="Huawei Sans" w:hAnsi="Huawei Sans" w:cs="Huawei Sans"/>
                <w:sz w:val="21"/>
                <w:szCs w:val="21"/>
              </w:rPr>
              <w:t>pic_url</w:t>
            </w:r>
          </w:p>
        </w:tc>
        <w:tc>
          <w:tcPr>
            <w:tcW w:w="1925" w:type="dxa"/>
            <w:tcBorders>
              <w:top w:val="single" w:sz="4" w:space="0" w:color="auto"/>
              <w:left w:val="single" w:sz="4" w:space="0" w:color="auto"/>
              <w:bottom w:val="single" w:sz="4" w:space="0" w:color="auto"/>
              <w:right w:val="single" w:sz="4" w:space="0" w:color="auto"/>
            </w:tcBorders>
          </w:tcPr>
          <w:p w14:paraId="1DB09B1C" w14:textId="4E5F2D6D"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varchar(1023</w:t>
            </w:r>
            <w:r w:rsidRPr="002870F9">
              <w:rPr>
                <w:rFonts w:ascii="Huawei Sans" w:hAnsi="Huawei Sans" w:cs="Huawei Sans"/>
                <w:sz w:val="21"/>
                <w:szCs w:val="21"/>
              </w:rPr>
              <w:t>)</w:t>
            </w:r>
          </w:p>
        </w:tc>
        <w:tc>
          <w:tcPr>
            <w:tcW w:w="1478" w:type="dxa"/>
            <w:tcBorders>
              <w:top w:val="single" w:sz="4" w:space="0" w:color="auto"/>
              <w:left w:val="single" w:sz="4" w:space="0" w:color="auto"/>
              <w:bottom w:val="single" w:sz="4" w:space="0" w:color="auto"/>
              <w:right w:val="single" w:sz="4" w:space="0" w:color="auto"/>
            </w:tcBorders>
          </w:tcPr>
          <w:p w14:paraId="61CF9379"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4C61F351" w14:textId="7AE227FA" w:rsidR="00C60E19" w:rsidRPr="00C60E19" w:rsidRDefault="00C60E19" w:rsidP="00C60E19">
            <w:pPr>
              <w:pStyle w:val="Normal2"/>
              <w:rPr>
                <w:rFonts w:ascii="方正兰亭黑简体" w:eastAsia="方正兰亭黑简体" w:hAnsi="Huawei Sans" w:cs="Huawei Sans"/>
                <w:sz w:val="21"/>
                <w:szCs w:val="21"/>
              </w:rPr>
            </w:pPr>
            <w:r w:rsidRPr="00C60E19">
              <w:rPr>
                <w:rFonts w:ascii="方正兰亭黑简体" w:eastAsia="方正兰亭黑简体" w:hAnsi="Huawei Sans" w:cs="Huawei Sans" w:hint="eastAsia"/>
                <w:sz w:val="21"/>
                <w:szCs w:val="21"/>
              </w:rPr>
              <w:t>商品页面商品图片</w:t>
            </w:r>
          </w:p>
        </w:tc>
      </w:tr>
      <w:tr w:rsidR="00C60E19" w:rsidRPr="00CD6D1E" w14:paraId="5873C06A"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402CE92F" w14:textId="77777777" w:rsidR="00C60E19" w:rsidRPr="00CD6D1E" w:rsidRDefault="00C60E19" w:rsidP="00C60E19">
            <w:pPr>
              <w:pStyle w:val="Normal2"/>
              <w:rPr>
                <w:rFonts w:ascii="Huawei Sans" w:hAnsi="Huawei Sans" w:cs="Huawei Sans"/>
                <w:sz w:val="21"/>
                <w:szCs w:val="21"/>
              </w:rPr>
            </w:pPr>
            <w:r w:rsidRPr="002870F9">
              <w:rPr>
                <w:rFonts w:ascii="Huawei Sans" w:hAnsi="Huawei Sans" w:cs="Huawei Sans"/>
                <w:sz w:val="21"/>
                <w:szCs w:val="21"/>
              </w:rPr>
              <w:t>share_url</w:t>
            </w:r>
          </w:p>
        </w:tc>
        <w:tc>
          <w:tcPr>
            <w:tcW w:w="1925" w:type="dxa"/>
            <w:tcBorders>
              <w:top w:val="single" w:sz="4" w:space="0" w:color="auto"/>
              <w:left w:val="single" w:sz="4" w:space="0" w:color="auto"/>
              <w:bottom w:val="single" w:sz="4" w:space="0" w:color="auto"/>
              <w:right w:val="single" w:sz="4" w:space="0" w:color="auto"/>
            </w:tcBorders>
          </w:tcPr>
          <w:p w14:paraId="15FA8B1D" w14:textId="66843BC0"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varchar(1023</w:t>
            </w:r>
            <w:r w:rsidRPr="002870F9">
              <w:rPr>
                <w:rFonts w:ascii="Huawei Sans" w:hAnsi="Huawei Sans" w:cs="Huawei Sans"/>
                <w:sz w:val="21"/>
                <w:szCs w:val="21"/>
              </w:rPr>
              <w:t>)</w:t>
            </w:r>
          </w:p>
        </w:tc>
        <w:tc>
          <w:tcPr>
            <w:tcW w:w="1478" w:type="dxa"/>
            <w:tcBorders>
              <w:top w:val="single" w:sz="4" w:space="0" w:color="auto"/>
              <w:left w:val="single" w:sz="4" w:space="0" w:color="auto"/>
              <w:bottom w:val="single" w:sz="4" w:space="0" w:color="auto"/>
              <w:right w:val="single" w:sz="4" w:space="0" w:color="auto"/>
            </w:tcBorders>
          </w:tcPr>
          <w:p w14:paraId="46E26146"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6B5935D9" w14:textId="41859A03" w:rsidR="00C60E19" w:rsidRPr="00C60E19" w:rsidRDefault="00C60E19" w:rsidP="00C60E19">
            <w:pPr>
              <w:pStyle w:val="Normal2"/>
              <w:rPr>
                <w:rFonts w:ascii="方正兰亭黑简体" w:eastAsia="方正兰亭黑简体" w:hAnsi="Huawei Sans" w:cs="Huawei Sans"/>
                <w:sz w:val="21"/>
                <w:szCs w:val="21"/>
              </w:rPr>
            </w:pPr>
            <w:r w:rsidRPr="00C60E19">
              <w:rPr>
                <w:rFonts w:ascii="方正兰亭黑简体" w:eastAsia="方正兰亭黑简体" w:hAnsi="Huawei Sans" w:cs="Huawei Sans" w:hint="eastAsia"/>
                <w:sz w:val="21"/>
                <w:szCs w:val="21"/>
              </w:rPr>
              <w:t>商品分享朋友圈图片</w:t>
            </w:r>
          </w:p>
        </w:tc>
      </w:tr>
      <w:tr w:rsidR="00C60E19" w:rsidRPr="00CD6D1E" w14:paraId="4FAE2122"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6BA982A3" w14:textId="77777777" w:rsidR="00C60E19" w:rsidRPr="00CD6D1E" w:rsidRDefault="00C60E19" w:rsidP="00C60E19">
            <w:pPr>
              <w:pStyle w:val="Normal2"/>
              <w:rPr>
                <w:rFonts w:ascii="Huawei Sans" w:hAnsi="Huawei Sans" w:cs="Huawei Sans"/>
                <w:sz w:val="21"/>
                <w:szCs w:val="21"/>
              </w:rPr>
            </w:pPr>
            <w:r w:rsidRPr="002870F9">
              <w:rPr>
                <w:rFonts w:ascii="Huawei Sans" w:hAnsi="Huawei Sans" w:cs="Huawei Sans"/>
                <w:sz w:val="21"/>
                <w:szCs w:val="21"/>
              </w:rPr>
              <w:t>is_new</w:t>
            </w:r>
          </w:p>
        </w:tc>
        <w:tc>
          <w:tcPr>
            <w:tcW w:w="1925" w:type="dxa"/>
            <w:tcBorders>
              <w:top w:val="single" w:sz="4" w:space="0" w:color="auto"/>
              <w:left w:val="single" w:sz="4" w:space="0" w:color="auto"/>
              <w:bottom w:val="single" w:sz="4" w:space="0" w:color="auto"/>
              <w:right w:val="single" w:sz="4" w:space="0" w:color="auto"/>
            </w:tcBorders>
          </w:tcPr>
          <w:p w14:paraId="6105A924" w14:textId="77777777"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t</w:t>
            </w:r>
            <w:r w:rsidRPr="002870F9">
              <w:rPr>
                <w:rFonts w:ascii="Huawei Sans" w:hAnsi="Huawei Sans" w:cs="Huawei Sans"/>
                <w:sz w:val="21"/>
                <w:szCs w:val="21"/>
              </w:rPr>
              <w:t>inyint</w:t>
            </w:r>
          </w:p>
        </w:tc>
        <w:tc>
          <w:tcPr>
            <w:tcW w:w="1478" w:type="dxa"/>
            <w:tcBorders>
              <w:top w:val="single" w:sz="4" w:space="0" w:color="auto"/>
              <w:left w:val="single" w:sz="4" w:space="0" w:color="auto"/>
              <w:bottom w:val="single" w:sz="4" w:space="0" w:color="auto"/>
              <w:right w:val="single" w:sz="4" w:space="0" w:color="auto"/>
            </w:tcBorders>
          </w:tcPr>
          <w:p w14:paraId="1135F3FC"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180D421D" w14:textId="51DA6E18" w:rsidR="00C60E19" w:rsidRPr="00C60E19" w:rsidRDefault="00C60E19" w:rsidP="00C60E19">
            <w:pPr>
              <w:pStyle w:val="Normal2"/>
              <w:rPr>
                <w:rFonts w:ascii="方正兰亭黑简体" w:eastAsia="方正兰亭黑简体" w:hAnsi="Huawei Sans" w:cs="Huawei Sans"/>
                <w:sz w:val="21"/>
                <w:szCs w:val="21"/>
              </w:rPr>
            </w:pPr>
            <w:r w:rsidRPr="00C60E19">
              <w:rPr>
                <w:rFonts w:ascii="方正兰亭黑简体" w:eastAsia="方正兰亭黑简体" w:hAnsi="Huawei Sans" w:cs="Huawei Sans" w:hint="eastAsia"/>
                <w:sz w:val="21"/>
                <w:szCs w:val="21"/>
              </w:rPr>
              <w:t>是否新品首发</w:t>
            </w:r>
          </w:p>
        </w:tc>
      </w:tr>
      <w:tr w:rsidR="00C60E19" w:rsidRPr="00CD6D1E" w14:paraId="278655EA"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663A03F2" w14:textId="77777777" w:rsidR="00C60E19" w:rsidRPr="00CD6D1E" w:rsidRDefault="00C60E19" w:rsidP="00C60E19">
            <w:pPr>
              <w:pStyle w:val="Normal2"/>
              <w:rPr>
                <w:rFonts w:ascii="Huawei Sans" w:hAnsi="Huawei Sans" w:cs="Huawei Sans"/>
                <w:sz w:val="21"/>
                <w:szCs w:val="21"/>
              </w:rPr>
            </w:pPr>
            <w:r w:rsidRPr="002870F9">
              <w:rPr>
                <w:rFonts w:ascii="Huawei Sans" w:hAnsi="Huawei Sans" w:cs="Huawei Sans"/>
                <w:sz w:val="21"/>
                <w:szCs w:val="21"/>
              </w:rPr>
              <w:t>is_hot</w:t>
            </w:r>
          </w:p>
        </w:tc>
        <w:tc>
          <w:tcPr>
            <w:tcW w:w="1925" w:type="dxa"/>
            <w:tcBorders>
              <w:top w:val="single" w:sz="4" w:space="0" w:color="auto"/>
              <w:left w:val="single" w:sz="4" w:space="0" w:color="auto"/>
              <w:bottom w:val="single" w:sz="4" w:space="0" w:color="auto"/>
              <w:right w:val="single" w:sz="4" w:space="0" w:color="auto"/>
            </w:tcBorders>
          </w:tcPr>
          <w:p w14:paraId="5AB638A6" w14:textId="77777777" w:rsidR="00C60E19" w:rsidRPr="00CD6D1E" w:rsidRDefault="00C60E19" w:rsidP="00C60E19">
            <w:pPr>
              <w:pStyle w:val="Normal2"/>
              <w:rPr>
                <w:rFonts w:ascii="Huawei Sans" w:hAnsi="Huawei Sans" w:cs="Huawei Sans"/>
                <w:sz w:val="21"/>
                <w:szCs w:val="21"/>
              </w:rPr>
            </w:pPr>
            <w:r w:rsidRPr="002870F9">
              <w:rPr>
                <w:rFonts w:ascii="Huawei Sans" w:hAnsi="Huawei Sans" w:cs="Huawei Sans"/>
                <w:sz w:val="21"/>
                <w:szCs w:val="21"/>
              </w:rPr>
              <w:t>tinyint</w:t>
            </w:r>
          </w:p>
        </w:tc>
        <w:tc>
          <w:tcPr>
            <w:tcW w:w="1478" w:type="dxa"/>
            <w:tcBorders>
              <w:top w:val="single" w:sz="4" w:space="0" w:color="auto"/>
              <w:left w:val="single" w:sz="4" w:space="0" w:color="auto"/>
              <w:bottom w:val="single" w:sz="4" w:space="0" w:color="auto"/>
              <w:right w:val="single" w:sz="4" w:space="0" w:color="auto"/>
            </w:tcBorders>
          </w:tcPr>
          <w:p w14:paraId="1EDB3D56"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1B22F7BA" w14:textId="2E49A65A" w:rsidR="00C60E19" w:rsidRPr="00C60E19" w:rsidRDefault="00C60E19" w:rsidP="00C60E19">
            <w:pPr>
              <w:pStyle w:val="Normal2"/>
              <w:rPr>
                <w:rFonts w:ascii="方正兰亭黑简体" w:eastAsia="方正兰亭黑简体" w:hAnsi="Huawei Sans" w:cs="Huawei Sans"/>
                <w:sz w:val="21"/>
                <w:szCs w:val="21"/>
              </w:rPr>
            </w:pPr>
            <w:r w:rsidRPr="00C60E19">
              <w:rPr>
                <w:rFonts w:ascii="方正兰亭黑简体" w:eastAsia="方正兰亭黑简体" w:hAnsi="Huawei Sans" w:cs="Huawei Sans" w:hint="eastAsia"/>
                <w:sz w:val="21"/>
                <w:szCs w:val="21"/>
              </w:rPr>
              <w:t>是否人气推荐</w:t>
            </w:r>
          </w:p>
        </w:tc>
      </w:tr>
      <w:tr w:rsidR="00C60E19" w:rsidRPr="00CD6D1E" w14:paraId="601C774A"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vAlign w:val="center"/>
          </w:tcPr>
          <w:p w14:paraId="679AC673" w14:textId="77777777" w:rsidR="00C60E19" w:rsidRPr="00CD6D1E" w:rsidRDefault="00C60E19" w:rsidP="00C60E19">
            <w:pPr>
              <w:pStyle w:val="Normal2"/>
              <w:jc w:val="both"/>
              <w:rPr>
                <w:rFonts w:ascii="Huawei Sans" w:hAnsi="Huawei Sans" w:cs="Huawei Sans"/>
                <w:sz w:val="21"/>
                <w:szCs w:val="21"/>
              </w:rPr>
            </w:pPr>
            <w:r>
              <w:rPr>
                <w:rFonts w:ascii="Huawei Sans" w:hAnsi="Huawei Sans" w:cs="Huawei Sans"/>
                <w:sz w:val="21"/>
                <w:szCs w:val="21"/>
              </w:rPr>
              <w:t>u</w:t>
            </w:r>
            <w:r w:rsidRPr="002870F9">
              <w:rPr>
                <w:rFonts w:ascii="Huawei Sans" w:hAnsi="Huawei Sans" w:cs="Huawei Sans"/>
                <w:sz w:val="21"/>
                <w:szCs w:val="21"/>
              </w:rPr>
              <w:t>nit</w:t>
            </w:r>
          </w:p>
        </w:tc>
        <w:tc>
          <w:tcPr>
            <w:tcW w:w="1925" w:type="dxa"/>
            <w:tcBorders>
              <w:top w:val="single" w:sz="4" w:space="0" w:color="auto"/>
              <w:left w:val="single" w:sz="4" w:space="0" w:color="auto"/>
              <w:bottom w:val="single" w:sz="4" w:space="0" w:color="auto"/>
              <w:right w:val="single" w:sz="4" w:space="0" w:color="auto"/>
            </w:tcBorders>
            <w:vAlign w:val="center"/>
          </w:tcPr>
          <w:p w14:paraId="37BC1ED1" w14:textId="77777777" w:rsidR="00C60E19" w:rsidRPr="00CD6D1E" w:rsidRDefault="00C60E19" w:rsidP="00C60E19">
            <w:pPr>
              <w:pStyle w:val="Normal2"/>
              <w:jc w:val="both"/>
              <w:rPr>
                <w:rFonts w:ascii="Huawei Sans" w:hAnsi="Huawei Sans" w:cs="Huawei Sans"/>
                <w:sz w:val="21"/>
                <w:szCs w:val="21"/>
              </w:rPr>
            </w:pPr>
            <w:r w:rsidRPr="002870F9">
              <w:rPr>
                <w:rFonts w:ascii="Huawei Sans" w:hAnsi="Huawei Sans" w:cs="Huawei Sans"/>
                <w:sz w:val="21"/>
                <w:szCs w:val="21"/>
              </w:rPr>
              <w:t>varchar(31)</w:t>
            </w:r>
          </w:p>
        </w:tc>
        <w:tc>
          <w:tcPr>
            <w:tcW w:w="1478" w:type="dxa"/>
            <w:tcBorders>
              <w:top w:val="single" w:sz="4" w:space="0" w:color="auto"/>
              <w:left w:val="single" w:sz="4" w:space="0" w:color="auto"/>
              <w:bottom w:val="single" w:sz="4" w:space="0" w:color="auto"/>
              <w:right w:val="single" w:sz="4" w:space="0" w:color="auto"/>
            </w:tcBorders>
            <w:vAlign w:val="center"/>
          </w:tcPr>
          <w:p w14:paraId="5C19E287" w14:textId="77777777" w:rsidR="00C60E19" w:rsidRPr="00CD6D1E" w:rsidRDefault="00C60E19" w:rsidP="00C60E19">
            <w:pPr>
              <w:pStyle w:val="Normal2"/>
              <w:jc w:val="both"/>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vAlign w:val="center"/>
          </w:tcPr>
          <w:p w14:paraId="0DD9303E" w14:textId="3F0D5AFE" w:rsidR="00C60E19" w:rsidRPr="00C60E19" w:rsidRDefault="00C60E19" w:rsidP="00C60E19">
            <w:pPr>
              <w:pStyle w:val="Normal2"/>
              <w:jc w:val="both"/>
              <w:rPr>
                <w:rFonts w:ascii="方正兰亭黑简体" w:eastAsia="方正兰亭黑简体" w:hAnsi="Huawei Sans" w:cs="Huawei Sans"/>
                <w:sz w:val="21"/>
                <w:szCs w:val="21"/>
                <w:lang w:eastAsia="zh-CN"/>
              </w:rPr>
            </w:pPr>
            <w:r w:rsidRPr="00C60E19">
              <w:rPr>
                <w:rFonts w:ascii="方正兰亭黑简体" w:eastAsia="方正兰亭黑简体" w:hAnsi="Huawei Sans" w:cs="Huawei Sans" w:hint="eastAsia"/>
                <w:sz w:val="21"/>
                <w:szCs w:val="21"/>
                <w:lang w:eastAsia="zh-CN"/>
              </w:rPr>
              <w:t>商品单位，例如件、盒</w:t>
            </w:r>
          </w:p>
        </w:tc>
      </w:tr>
      <w:tr w:rsidR="00C60E19" w:rsidRPr="00CD6D1E" w14:paraId="0DFE3368"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3F1937A3" w14:textId="77777777" w:rsidR="00C60E19" w:rsidRPr="00CD6D1E" w:rsidRDefault="00C60E19" w:rsidP="00C60E19">
            <w:pPr>
              <w:pStyle w:val="Normal2"/>
              <w:rPr>
                <w:rFonts w:ascii="Huawei Sans" w:hAnsi="Huawei Sans" w:cs="Huawei Sans"/>
                <w:sz w:val="21"/>
                <w:szCs w:val="21"/>
              </w:rPr>
            </w:pPr>
            <w:r w:rsidRPr="002870F9">
              <w:rPr>
                <w:rFonts w:ascii="Huawei Sans" w:hAnsi="Huawei Sans" w:cs="Huawei Sans"/>
                <w:sz w:val="21"/>
                <w:szCs w:val="21"/>
              </w:rPr>
              <w:t>counter_price</w:t>
            </w:r>
          </w:p>
        </w:tc>
        <w:tc>
          <w:tcPr>
            <w:tcW w:w="1925" w:type="dxa"/>
            <w:tcBorders>
              <w:top w:val="single" w:sz="4" w:space="0" w:color="auto"/>
              <w:left w:val="single" w:sz="4" w:space="0" w:color="auto"/>
              <w:bottom w:val="single" w:sz="4" w:space="0" w:color="auto"/>
              <w:right w:val="single" w:sz="4" w:space="0" w:color="auto"/>
            </w:tcBorders>
          </w:tcPr>
          <w:p w14:paraId="45783551" w14:textId="77777777" w:rsidR="00C60E19" w:rsidRPr="00CD6D1E" w:rsidRDefault="00C60E19" w:rsidP="00C60E19">
            <w:pPr>
              <w:pStyle w:val="Normal2"/>
              <w:rPr>
                <w:rFonts w:ascii="Huawei Sans" w:hAnsi="Huawei Sans" w:cs="Huawei Sans"/>
                <w:sz w:val="21"/>
                <w:szCs w:val="21"/>
              </w:rPr>
            </w:pPr>
            <w:r w:rsidRPr="002870F9">
              <w:rPr>
                <w:rFonts w:ascii="Huawei Sans" w:hAnsi="Huawei Sans" w:cs="Huawei Sans"/>
                <w:sz w:val="21"/>
                <w:szCs w:val="21"/>
              </w:rPr>
              <w:t>decimal(10,2)</w:t>
            </w:r>
          </w:p>
        </w:tc>
        <w:tc>
          <w:tcPr>
            <w:tcW w:w="1478" w:type="dxa"/>
            <w:tcBorders>
              <w:top w:val="single" w:sz="4" w:space="0" w:color="auto"/>
              <w:left w:val="single" w:sz="4" w:space="0" w:color="auto"/>
              <w:bottom w:val="single" w:sz="4" w:space="0" w:color="auto"/>
              <w:right w:val="single" w:sz="4" w:space="0" w:color="auto"/>
            </w:tcBorders>
          </w:tcPr>
          <w:p w14:paraId="6ADE542F"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7DB46E73" w14:textId="6FA585F2" w:rsidR="00C60E19" w:rsidRPr="00C60E19" w:rsidRDefault="00E0521F" w:rsidP="00C60E19">
            <w:pPr>
              <w:pStyle w:val="Normal2"/>
              <w:rPr>
                <w:rFonts w:ascii="方正兰亭黑简体" w:eastAsia="方正兰亭黑简体" w:hAnsi="Huawei Sans" w:cs="Huawei Sans"/>
                <w:sz w:val="21"/>
                <w:szCs w:val="21"/>
              </w:rPr>
            </w:pPr>
            <w:r w:rsidRPr="00E0521F">
              <w:rPr>
                <w:rFonts w:ascii="方正兰亭黑简体" w:eastAsia="方正兰亭黑简体" w:hAnsi="Huawei Sans" w:cs="Huawei Sans" w:hint="eastAsia"/>
                <w:sz w:val="21"/>
                <w:szCs w:val="21"/>
              </w:rPr>
              <w:t>专柜价格</w:t>
            </w:r>
          </w:p>
        </w:tc>
      </w:tr>
      <w:tr w:rsidR="00C60E19" w:rsidRPr="00CD6D1E" w14:paraId="7B64081D"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6C06D98C" w14:textId="77777777" w:rsidR="00C60E19" w:rsidRPr="00CD6D1E" w:rsidRDefault="00C60E19" w:rsidP="00C60E19">
            <w:pPr>
              <w:pStyle w:val="Normal2"/>
              <w:rPr>
                <w:rFonts w:ascii="Huawei Sans" w:hAnsi="Huawei Sans" w:cs="Huawei Sans"/>
                <w:sz w:val="21"/>
                <w:szCs w:val="21"/>
              </w:rPr>
            </w:pPr>
            <w:r w:rsidRPr="002870F9">
              <w:rPr>
                <w:rFonts w:ascii="Huawei Sans" w:hAnsi="Huawei Sans" w:cs="Huawei Sans"/>
                <w:sz w:val="21"/>
                <w:szCs w:val="21"/>
              </w:rPr>
              <w:t>retail_price</w:t>
            </w:r>
          </w:p>
        </w:tc>
        <w:tc>
          <w:tcPr>
            <w:tcW w:w="1925" w:type="dxa"/>
            <w:tcBorders>
              <w:top w:val="single" w:sz="4" w:space="0" w:color="auto"/>
              <w:left w:val="single" w:sz="4" w:space="0" w:color="auto"/>
              <w:bottom w:val="single" w:sz="4" w:space="0" w:color="auto"/>
              <w:right w:val="single" w:sz="4" w:space="0" w:color="auto"/>
            </w:tcBorders>
          </w:tcPr>
          <w:p w14:paraId="5DD4B59C" w14:textId="77777777" w:rsidR="00C60E19" w:rsidRPr="00CD6D1E" w:rsidRDefault="00C60E19" w:rsidP="00C60E19">
            <w:pPr>
              <w:pStyle w:val="Normal2"/>
              <w:rPr>
                <w:rFonts w:ascii="Huawei Sans" w:hAnsi="Huawei Sans" w:cs="Huawei Sans"/>
                <w:sz w:val="21"/>
                <w:szCs w:val="21"/>
              </w:rPr>
            </w:pPr>
            <w:r w:rsidRPr="002870F9">
              <w:rPr>
                <w:rFonts w:ascii="Huawei Sans" w:hAnsi="Huawei Sans" w:cs="Huawei Sans"/>
                <w:sz w:val="21"/>
                <w:szCs w:val="21"/>
              </w:rPr>
              <w:t>decimal(10,2)</w:t>
            </w:r>
          </w:p>
        </w:tc>
        <w:tc>
          <w:tcPr>
            <w:tcW w:w="1478" w:type="dxa"/>
            <w:tcBorders>
              <w:top w:val="single" w:sz="4" w:space="0" w:color="auto"/>
              <w:left w:val="single" w:sz="4" w:space="0" w:color="auto"/>
              <w:bottom w:val="single" w:sz="4" w:space="0" w:color="auto"/>
              <w:right w:val="single" w:sz="4" w:space="0" w:color="auto"/>
            </w:tcBorders>
          </w:tcPr>
          <w:p w14:paraId="200351AB"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1C6575C7" w14:textId="0F2738D1" w:rsidR="00C60E19" w:rsidRPr="00C60E19" w:rsidRDefault="00E0521F" w:rsidP="00C60E19">
            <w:pPr>
              <w:pStyle w:val="Normal2"/>
              <w:rPr>
                <w:rFonts w:ascii="方正兰亭黑简体" w:eastAsia="方正兰亭黑简体" w:hAnsi="Huawei Sans" w:cs="Huawei Sans"/>
                <w:sz w:val="21"/>
                <w:szCs w:val="21"/>
              </w:rPr>
            </w:pPr>
            <w:r w:rsidRPr="00E0521F">
              <w:rPr>
                <w:rFonts w:ascii="方正兰亭黑简体" w:eastAsia="方正兰亭黑简体" w:hAnsi="Huawei Sans" w:cs="Huawei Sans" w:hint="eastAsia"/>
                <w:sz w:val="21"/>
                <w:szCs w:val="21"/>
              </w:rPr>
              <w:t>零售价格</w:t>
            </w:r>
          </w:p>
        </w:tc>
      </w:tr>
      <w:tr w:rsidR="00C60E19" w:rsidRPr="00CD6D1E" w14:paraId="440599C6"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479842E9" w14:textId="77777777" w:rsidR="00C60E19" w:rsidRPr="00CD6D1E" w:rsidRDefault="00C60E19" w:rsidP="00C60E19">
            <w:pPr>
              <w:pStyle w:val="Normal2"/>
              <w:rPr>
                <w:rFonts w:ascii="Huawei Sans" w:hAnsi="Huawei Sans" w:cs="Huawei Sans"/>
                <w:sz w:val="21"/>
                <w:szCs w:val="21"/>
              </w:rPr>
            </w:pPr>
            <w:r>
              <w:rPr>
                <w:rFonts w:ascii="Huawei Sans" w:hAnsi="Huawei Sans" w:cs="Huawei Sans"/>
                <w:sz w:val="21"/>
                <w:szCs w:val="21"/>
              </w:rPr>
              <w:t>d</w:t>
            </w:r>
            <w:r w:rsidRPr="002870F9">
              <w:rPr>
                <w:rFonts w:ascii="Huawei Sans" w:hAnsi="Huawei Sans" w:cs="Huawei Sans"/>
                <w:sz w:val="21"/>
                <w:szCs w:val="21"/>
              </w:rPr>
              <w:t>etail</w:t>
            </w:r>
          </w:p>
        </w:tc>
        <w:tc>
          <w:tcPr>
            <w:tcW w:w="1925" w:type="dxa"/>
            <w:tcBorders>
              <w:top w:val="single" w:sz="4" w:space="0" w:color="auto"/>
              <w:left w:val="single" w:sz="4" w:space="0" w:color="auto"/>
              <w:bottom w:val="single" w:sz="4" w:space="0" w:color="auto"/>
              <w:right w:val="single" w:sz="4" w:space="0" w:color="auto"/>
            </w:tcBorders>
          </w:tcPr>
          <w:p w14:paraId="374BC095" w14:textId="77777777" w:rsidR="00C60E19" w:rsidRPr="00CD6D1E" w:rsidRDefault="00C60E19" w:rsidP="00C60E19">
            <w:pPr>
              <w:pStyle w:val="Normal2"/>
              <w:rPr>
                <w:rFonts w:ascii="Huawei Sans" w:hAnsi="Huawei Sans" w:cs="Huawei Sans"/>
                <w:sz w:val="21"/>
                <w:szCs w:val="21"/>
              </w:rPr>
            </w:pPr>
            <w:r w:rsidRPr="002870F9">
              <w:rPr>
                <w:rFonts w:ascii="Huawei Sans" w:hAnsi="Huawei Sans" w:cs="Huawei Sans"/>
                <w:sz w:val="21"/>
                <w:szCs w:val="21"/>
              </w:rPr>
              <w:t>text</w:t>
            </w:r>
          </w:p>
        </w:tc>
        <w:tc>
          <w:tcPr>
            <w:tcW w:w="1478" w:type="dxa"/>
            <w:tcBorders>
              <w:top w:val="single" w:sz="4" w:space="0" w:color="auto"/>
              <w:left w:val="single" w:sz="4" w:space="0" w:color="auto"/>
              <w:bottom w:val="single" w:sz="4" w:space="0" w:color="auto"/>
              <w:right w:val="single" w:sz="4" w:space="0" w:color="auto"/>
            </w:tcBorders>
          </w:tcPr>
          <w:p w14:paraId="2EB22945"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46263D2C" w14:textId="6DC87930" w:rsidR="00C60E19" w:rsidRPr="00C60E19" w:rsidRDefault="00E0521F" w:rsidP="00C60E19">
            <w:pPr>
              <w:pStyle w:val="Normal2"/>
              <w:rPr>
                <w:rFonts w:ascii="方正兰亭黑简体" w:eastAsia="方正兰亭黑简体" w:hAnsi="Huawei Sans" w:cs="Huawei Sans"/>
                <w:sz w:val="21"/>
                <w:szCs w:val="21"/>
              </w:rPr>
            </w:pPr>
            <w:r w:rsidRPr="00E0521F">
              <w:rPr>
                <w:rFonts w:ascii="方正兰亭黑简体" w:eastAsia="方正兰亭黑简体" w:hAnsi="Huawei Sans" w:cs="Huawei Sans" w:hint="eastAsia"/>
                <w:sz w:val="21"/>
                <w:szCs w:val="21"/>
              </w:rPr>
              <w:t>商品详细介绍</w:t>
            </w:r>
          </w:p>
        </w:tc>
      </w:tr>
      <w:tr w:rsidR="00C60E19" w:rsidRPr="00CD6D1E" w14:paraId="139E3966"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0D49B533" w14:textId="77777777" w:rsidR="00C60E19" w:rsidRPr="00186154" w:rsidRDefault="00C60E19" w:rsidP="00C60E19">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p</w:t>
            </w:r>
            <w:r>
              <w:rPr>
                <w:rFonts w:ascii="Huawei Sans" w:eastAsiaTheme="minorEastAsia" w:hAnsi="Huawei Sans" w:cs="Huawei Sans"/>
                <w:sz w:val="21"/>
                <w:szCs w:val="21"/>
                <w:lang w:eastAsia="zh-CN"/>
              </w:rPr>
              <w:t>roduct_id</w:t>
            </w:r>
          </w:p>
        </w:tc>
        <w:tc>
          <w:tcPr>
            <w:tcW w:w="1925" w:type="dxa"/>
            <w:tcBorders>
              <w:top w:val="single" w:sz="4" w:space="0" w:color="auto"/>
              <w:left w:val="single" w:sz="4" w:space="0" w:color="auto"/>
              <w:bottom w:val="single" w:sz="4" w:space="0" w:color="auto"/>
              <w:right w:val="single" w:sz="4" w:space="0" w:color="auto"/>
            </w:tcBorders>
          </w:tcPr>
          <w:p w14:paraId="5FB92DFB" w14:textId="77777777" w:rsidR="00C60E19" w:rsidRPr="00186154" w:rsidRDefault="00C60E19" w:rsidP="00C60E19">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i</w:t>
            </w:r>
            <w:r>
              <w:rPr>
                <w:rFonts w:ascii="Huawei Sans" w:eastAsiaTheme="minorEastAsia" w:hAnsi="Huawei Sans" w:cs="Huawei Sans"/>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2B50C90F"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6F61BD0B" w14:textId="2633136F" w:rsidR="00C60E19" w:rsidRPr="00C60E19" w:rsidRDefault="00E0521F" w:rsidP="00C60E19">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商品货品</w:t>
            </w:r>
            <w:r w:rsidRPr="00C60E19">
              <w:rPr>
                <w:rFonts w:ascii="Huawei Sans" w:eastAsia="方正兰亭黑简体" w:hAnsi="Huawei Sans" w:cs="Huawei Sans"/>
                <w:sz w:val="21"/>
                <w:szCs w:val="21"/>
                <w:lang w:eastAsia="zh-CN"/>
              </w:rPr>
              <w:t>id</w:t>
            </w:r>
          </w:p>
        </w:tc>
      </w:tr>
      <w:tr w:rsidR="00C60E19" w:rsidRPr="00CD6D1E" w14:paraId="4480AD72"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380CAED5" w14:textId="77777777" w:rsidR="00C60E19" w:rsidRPr="002870F9" w:rsidRDefault="00C60E19" w:rsidP="00C60E19">
            <w:pPr>
              <w:pStyle w:val="Normal2"/>
              <w:rPr>
                <w:rFonts w:ascii="Huawei Sans" w:hAnsi="Huawei Sans" w:cs="Huawei Sans"/>
                <w:sz w:val="21"/>
                <w:szCs w:val="21"/>
              </w:rPr>
            </w:pPr>
            <w:r>
              <w:rPr>
                <w:rFonts w:ascii="Huawei Sans" w:hAnsi="Huawei Sans" w:cs="Huawei Sans"/>
                <w:sz w:val="21"/>
                <w:szCs w:val="21"/>
              </w:rPr>
              <w:t>s</w:t>
            </w:r>
            <w:r w:rsidRPr="00EC5F49">
              <w:rPr>
                <w:rFonts w:ascii="Huawei Sans" w:hAnsi="Huawei Sans" w:cs="Huawei Sans"/>
                <w:sz w:val="21"/>
                <w:szCs w:val="21"/>
              </w:rPr>
              <w:t>pecifications</w:t>
            </w:r>
          </w:p>
        </w:tc>
        <w:tc>
          <w:tcPr>
            <w:tcW w:w="1925" w:type="dxa"/>
            <w:tcBorders>
              <w:top w:val="single" w:sz="4" w:space="0" w:color="auto"/>
              <w:left w:val="single" w:sz="4" w:space="0" w:color="auto"/>
              <w:bottom w:val="single" w:sz="4" w:space="0" w:color="auto"/>
              <w:right w:val="single" w:sz="4" w:space="0" w:color="auto"/>
            </w:tcBorders>
          </w:tcPr>
          <w:p w14:paraId="599C04BC" w14:textId="77777777" w:rsidR="00C60E19" w:rsidRPr="002870F9" w:rsidRDefault="00C60E19" w:rsidP="00C60E19">
            <w:pPr>
              <w:pStyle w:val="Normal2"/>
              <w:rPr>
                <w:rFonts w:ascii="Huawei Sans" w:hAnsi="Huawei Sans" w:cs="Huawei Sans"/>
                <w:sz w:val="21"/>
                <w:szCs w:val="21"/>
              </w:rPr>
            </w:pPr>
            <w:r w:rsidRPr="00EC5F49">
              <w:rPr>
                <w:rFonts w:ascii="Huawei Sans" w:hAnsi="Huawei Sans" w:cs="Huawei Sans"/>
                <w:sz w:val="21"/>
                <w:szCs w:val="21"/>
              </w:rPr>
              <w:t>varchar(1023)</w:t>
            </w:r>
          </w:p>
        </w:tc>
        <w:tc>
          <w:tcPr>
            <w:tcW w:w="1478" w:type="dxa"/>
            <w:tcBorders>
              <w:top w:val="single" w:sz="4" w:space="0" w:color="auto"/>
              <w:left w:val="single" w:sz="4" w:space="0" w:color="auto"/>
              <w:bottom w:val="single" w:sz="4" w:space="0" w:color="auto"/>
              <w:right w:val="single" w:sz="4" w:space="0" w:color="auto"/>
            </w:tcBorders>
          </w:tcPr>
          <w:p w14:paraId="4B450CBE" w14:textId="77777777" w:rsidR="00C60E19" w:rsidRPr="00CD6D1E" w:rsidRDefault="00C60E19" w:rsidP="00C60E19">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157BABF6" w14:textId="6DE59D31" w:rsidR="00C60E19" w:rsidRPr="00C60E19" w:rsidRDefault="00E0521F" w:rsidP="00C60E19">
            <w:pPr>
              <w:pStyle w:val="Normal2"/>
              <w:rPr>
                <w:rFonts w:ascii="方正兰亭黑简体" w:eastAsia="方正兰亭黑简体" w:hAnsi="Huawei Sans" w:cs="Huawei Sans"/>
                <w:sz w:val="21"/>
                <w:szCs w:val="21"/>
              </w:rPr>
            </w:pPr>
            <w:r w:rsidRPr="00E0521F">
              <w:rPr>
                <w:rFonts w:ascii="方正兰亭黑简体" w:eastAsia="方正兰亭黑简体" w:hAnsi="Huawei Sans" w:cs="Huawei Sans" w:hint="eastAsia"/>
                <w:sz w:val="21"/>
                <w:szCs w:val="21"/>
              </w:rPr>
              <w:t>商品规格值列表</w:t>
            </w:r>
          </w:p>
        </w:tc>
      </w:tr>
      <w:tr w:rsidR="00C60E19" w:rsidRPr="005536B4" w14:paraId="65768E51"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68E16F74" w14:textId="77777777" w:rsidR="00C60E19" w:rsidRPr="00E0521F" w:rsidRDefault="00C60E19" w:rsidP="00C60E19">
            <w:pPr>
              <w:pStyle w:val="Normal2"/>
              <w:rPr>
                <w:rFonts w:ascii="Huawei Sans" w:eastAsiaTheme="minorEastAsia" w:hAnsi="Huawei Sans" w:cs="Huawei Sans"/>
                <w:b/>
                <w:sz w:val="21"/>
                <w:szCs w:val="21"/>
                <w:lang w:eastAsia="zh-CN"/>
              </w:rPr>
            </w:pPr>
            <w:r w:rsidRPr="00E0521F">
              <w:rPr>
                <w:rFonts w:ascii="Huawei Sans" w:eastAsiaTheme="minorEastAsia" w:hAnsi="Huawei Sans" w:cs="Huawei Sans" w:hint="eastAsia"/>
                <w:b/>
                <w:sz w:val="21"/>
                <w:szCs w:val="21"/>
                <w:lang w:eastAsia="zh-CN"/>
              </w:rPr>
              <w:t>gp</w:t>
            </w:r>
            <w:r w:rsidRPr="00E0521F">
              <w:rPr>
                <w:rFonts w:ascii="Huawei Sans" w:eastAsiaTheme="minorEastAsia" w:hAnsi="Huawei Sans" w:cs="Huawei Sans"/>
                <w:b/>
                <w:sz w:val="21"/>
                <w:szCs w:val="21"/>
                <w:lang w:eastAsia="zh-CN"/>
              </w:rPr>
              <w:t>_add_date</w:t>
            </w:r>
          </w:p>
        </w:tc>
        <w:tc>
          <w:tcPr>
            <w:tcW w:w="1925" w:type="dxa"/>
            <w:tcBorders>
              <w:top w:val="single" w:sz="4" w:space="0" w:color="auto"/>
              <w:left w:val="single" w:sz="4" w:space="0" w:color="auto"/>
              <w:bottom w:val="single" w:sz="4" w:space="0" w:color="auto"/>
              <w:right w:val="single" w:sz="4" w:space="0" w:color="auto"/>
            </w:tcBorders>
          </w:tcPr>
          <w:p w14:paraId="2B7D94D3" w14:textId="77777777" w:rsidR="00C60E19" w:rsidRPr="00E0521F" w:rsidRDefault="00C60E19" w:rsidP="00C60E19">
            <w:pPr>
              <w:pStyle w:val="Normal2"/>
              <w:rPr>
                <w:rFonts w:ascii="Huawei Sans" w:eastAsiaTheme="minorEastAsia" w:hAnsi="Huawei Sans" w:cs="Huawei Sans"/>
                <w:b/>
                <w:sz w:val="21"/>
                <w:szCs w:val="21"/>
                <w:lang w:eastAsia="zh-CN"/>
              </w:rPr>
            </w:pPr>
            <w:r w:rsidRPr="00E0521F">
              <w:rPr>
                <w:rFonts w:ascii="Huawei Sans" w:eastAsiaTheme="minorEastAsia" w:hAnsi="Huawei Sans" w:cs="Huawei Sans" w:hint="eastAsia"/>
                <w:b/>
                <w:sz w:val="21"/>
                <w:szCs w:val="21"/>
                <w:lang w:eastAsia="zh-CN"/>
              </w:rPr>
              <w:t>i</w:t>
            </w:r>
            <w:r w:rsidRPr="00E0521F">
              <w:rPr>
                <w:rFonts w:ascii="Huawei Sans" w:eastAsiaTheme="minorEastAsia" w:hAnsi="Huawei Sans" w:cs="Huawei Sans"/>
                <w:b/>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253805E3" w14:textId="77777777" w:rsidR="00C60E19" w:rsidRPr="00E0521F" w:rsidRDefault="00C60E19" w:rsidP="00C60E19">
            <w:pPr>
              <w:pStyle w:val="Normal2"/>
              <w:rPr>
                <w:rFonts w:ascii="Huawei Sans" w:hAnsi="Huawei Sans" w:cs="Huawei Sans"/>
                <w:b/>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5BB2626B" w14:textId="288E3E06" w:rsidR="00C60E19" w:rsidRPr="00E0521F" w:rsidRDefault="00E0521F" w:rsidP="00C60E19">
            <w:pPr>
              <w:pStyle w:val="Normal2"/>
              <w:rPr>
                <w:rFonts w:ascii="方正兰亭黑简体" w:eastAsia="方正兰亭黑简体" w:hAnsi="Huawei Sans" w:cs="Huawei Sans"/>
                <w:b/>
                <w:sz w:val="21"/>
                <w:szCs w:val="21"/>
              </w:rPr>
            </w:pPr>
            <w:r w:rsidRPr="00E0521F">
              <w:rPr>
                <w:rFonts w:ascii="方正兰亭黑简体" w:eastAsia="方正兰亭黑简体" w:hAnsi="Huawei Sans" w:cs="Huawei Sans" w:hint="eastAsia"/>
                <w:b/>
                <w:sz w:val="21"/>
                <w:szCs w:val="21"/>
                <w:lang w:eastAsia="zh-CN"/>
              </w:rPr>
              <w:t>商品货品创建日期</w:t>
            </w:r>
            <w:r w:rsidR="00F97B1B">
              <w:rPr>
                <w:rFonts w:ascii="方正兰亭黑简体" w:eastAsia="方正兰亭黑简体" w:hAnsi="Huawei Sans" w:cs="Huawei Sans" w:hint="eastAsia"/>
                <w:b/>
                <w:sz w:val="21"/>
                <w:szCs w:val="21"/>
                <w:lang w:eastAsia="zh-CN"/>
              </w:rPr>
              <w:t>键</w:t>
            </w:r>
          </w:p>
        </w:tc>
      </w:tr>
      <w:tr w:rsidR="00C60E19" w:rsidRPr="005536B4" w14:paraId="3F367C83"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103EA567" w14:textId="77777777" w:rsidR="00C60E19" w:rsidRPr="00E0521F" w:rsidRDefault="00C60E19" w:rsidP="00C60E19">
            <w:pPr>
              <w:pStyle w:val="Normal2"/>
              <w:rPr>
                <w:rFonts w:ascii="Huawei Sans" w:eastAsiaTheme="minorEastAsia" w:hAnsi="Huawei Sans" w:cs="Huawei Sans"/>
                <w:b/>
                <w:sz w:val="21"/>
                <w:szCs w:val="21"/>
                <w:lang w:eastAsia="zh-CN"/>
              </w:rPr>
            </w:pPr>
            <w:r w:rsidRPr="00E0521F">
              <w:rPr>
                <w:rFonts w:ascii="Huawei Sans" w:eastAsiaTheme="minorEastAsia" w:hAnsi="Huawei Sans" w:cs="Huawei Sans" w:hint="eastAsia"/>
                <w:b/>
                <w:sz w:val="21"/>
                <w:szCs w:val="21"/>
                <w:lang w:eastAsia="zh-CN"/>
              </w:rPr>
              <w:t>g</w:t>
            </w:r>
            <w:r w:rsidRPr="00E0521F">
              <w:rPr>
                <w:rFonts w:ascii="Huawei Sans" w:eastAsiaTheme="minorEastAsia" w:hAnsi="Huawei Sans" w:cs="Huawei Sans"/>
                <w:b/>
                <w:sz w:val="21"/>
                <w:szCs w:val="21"/>
                <w:lang w:eastAsia="zh-CN"/>
              </w:rPr>
              <w:t>p_add_time</w:t>
            </w:r>
          </w:p>
        </w:tc>
        <w:tc>
          <w:tcPr>
            <w:tcW w:w="1925" w:type="dxa"/>
            <w:tcBorders>
              <w:top w:val="single" w:sz="4" w:space="0" w:color="auto"/>
              <w:left w:val="single" w:sz="4" w:space="0" w:color="auto"/>
              <w:bottom w:val="single" w:sz="4" w:space="0" w:color="auto"/>
              <w:right w:val="single" w:sz="4" w:space="0" w:color="auto"/>
            </w:tcBorders>
          </w:tcPr>
          <w:p w14:paraId="4E5C0A14" w14:textId="77777777" w:rsidR="00C60E19" w:rsidRPr="00E0521F" w:rsidRDefault="00C60E19" w:rsidP="00C60E19">
            <w:pPr>
              <w:pStyle w:val="Normal2"/>
              <w:rPr>
                <w:rFonts w:ascii="Huawei Sans" w:eastAsiaTheme="minorEastAsia" w:hAnsi="Huawei Sans" w:cs="Huawei Sans"/>
                <w:b/>
                <w:sz w:val="21"/>
                <w:szCs w:val="21"/>
                <w:lang w:eastAsia="zh-CN"/>
              </w:rPr>
            </w:pPr>
            <w:r w:rsidRPr="00E0521F">
              <w:rPr>
                <w:rFonts w:ascii="Huawei Sans" w:eastAsiaTheme="minorEastAsia" w:hAnsi="Huawei Sans" w:cs="Huawei Sans" w:hint="eastAsia"/>
                <w:b/>
                <w:sz w:val="21"/>
                <w:szCs w:val="21"/>
                <w:lang w:eastAsia="zh-CN"/>
              </w:rPr>
              <w:t>i</w:t>
            </w:r>
            <w:r w:rsidRPr="00E0521F">
              <w:rPr>
                <w:rFonts w:ascii="Huawei Sans" w:eastAsiaTheme="minorEastAsia" w:hAnsi="Huawei Sans" w:cs="Huawei Sans"/>
                <w:b/>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3C000034" w14:textId="77777777" w:rsidR="00C60E19" w:rsidRPr="00E0521F" w:rsidRDefault="00C60E19" w:rsidP="00C60E19">
            <w:pPr>
              <w:pStyle w:val="Normal2"/>
              <w:rPr>
                <w:rFonts w:ascii="Huawei Sans" w:hAnsi="Huawei Sans" w:cs="Huawei Sans"/>
                <w:b/>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39A30D00" w14:textId="0808910D" w:rsidR="00C60E19" w:rsidRPr="00E0521F" w:rsidRDefault="00E0521F" w:rsidP="00C60E19">
            <w:pPr>
              <w:pStyle w:val="Normal2"/>
              <w:rPr>
                <w:rFonts w:ascii="方正兰亭黑简体" w:eastAsia="方正兰亭黑简体" w:hAnsi="Huawei Sans" w:cs="Huawei Sans"/>
                <w:b/>
                <w:sz w:val="21"/>
                <w:szCs w:val="21"/>
              </w:rPr>
            </w:pPr>
            <w:r w:rsidRPr="00E0521F">
              <w:rPr>
                <w:rFonts w:ascii="方正兰亭黑简体" w:eastAsia="方正兰亭黑简体" w:hAnsi="Huawei Sans" w:cs="Huawei Sans" w:hint="eastAsia"/>
                <w:b/>
                <w:sz w:val="21"/>
                <w:szCs w:val="21"/>
                <w:lang w:eastAsia="zh-CN"/>
              </w:rPr>
              <w:t>商品货品创建时间</w:t>
            </w:r>
            <w:r w:rsidR="00F97B1B">
              <w:rPr>
                <w:rFonts w:ascii="方正兰亭黑简体" w:eastAsia="方正兰亭黑简体" w:hAnsi="Huawei Sans" w:cs="Huawei Sans" w:hint="eastAsia"/>
                <w:b/>
                <w:sz w:val="21"/>
                <w:szCs w:val="21"/>
                <w:lang w:eastAsia="zh-CN"/>
              </w:rPr>
              <w:t>键</w:t>
            </w:r>
          </w:p>
        </w:tc>
      </w:tr>
      <w:tr w:rsidR="00E0521F" w:rsidRPr="005536B4" w14:paraId="14CFE802"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28537A51" w14:textId="77777777" w:rsidR="00E0521F" w:rsidRPr="00E0521F" w:rsidRDefault="00E0521F" w:rsidP="00E0521F">
            <w:pPr>
              <w:pStyle w:val="Normal2"/>
              <w:rPr>
                <w:rFonts w:ascii="Huawei Sans" w:eastAsiaTheme="minorEastAsia" w:hAnsi="Huawei Sans" w:cs="Huawei Sans"/>
                <w:b/>
                <w:sz w:val="21"/>
                <w:szCs w:val="21"/>
                <w:lang w:eastAsia="zh-CN"/>
              </w:rPr>
            </w:pPr>
            <w:r w:rsidRPr="00E0521F">
              <w:rPr>
                <w:rFonts w:ascii="Huawei Sans" w:eastAsiaTheme="minorEastAsia" w:hAnsi="Huawei Sans" w:cs="Huawei Sans" w:hint="eastAsia"/>
                <w:b/>
                <w:sz w:val="21"/>
                <w:szCs w:val="21"/>
                <w:lang w:eastAsia="zh-CN"/>
              </w:rPr>
              <w:t>g</w:t>
            </w:r>
            <w:r w:rsidRPr="00E0521F">
              <w:rPr>
                <w:rFonts w:ascii="Huawei Sans" w:eastAsiaTheme="minorEastAsia" w:hAnsi="Huawei Sans" w:cs="Huawei Sans"/>
                <w:b/>
                <w:sz w:val="21"/>
                <w:szCs w:val="21"/>
                <w:lang w:eastAsia="zh-CN"/>
              </w:rPr>
              <w:t>p_update_date</w:t>
            </w:r>
          </w:p>
        </w:tc>
        <w:tc>
          <w:tcPr>
            <w:tcW w:w="1925" w:type="dxa"/>
            <w:tcBorders>
              <w:top w:val="single" w:sz="4" w:space="0" w:color="auto"/>
              <w:left w:val="single" w:sz="4" w:space="0" w:color="auto"/>
              <w:bottom w:val="single" w:sz="4" w:space="0" w:color="auto"/>
              <w:right w:val="single" w:sz="4" w:space="0" w:color="auto"/>
            </w:tcBorders>
          </w:tcPr>
          <w:p w14:paraId="25884F44" w14:textId="77777777" w:rsidR="00E0521F" w:rsidRPr="00E0521F" w:rsidRDefault="00E0521F" w:rsidP="00E0521F">
            <w:pPr>
              <w:pStyle w:val="Normal2"/>
              <w:rPr>
                <w:rFonts w:ascii="Huawei Sans" w:eastAsiaTheme="minorEastAsia" w:hAnsi="Huawei Sans" w:cs="Huawei Sans"/>
                <w:b/>
                <w:sz w:val="21"/>
                <w:szCs w:val="21"/>
                <w:lang w:eastAsia="zh-CN"/>
              </w:rPr>
            </w:pPr>
            <w:r w:rsidRPr="00E0521F">
              <w:rPr>
                <w:rFonts w:ascii="Huawei Sans" w:eastAsiaTheme="minorEastAsia" w:hAnsi="Huawei Sans" w:cs="Huawei Sans" w:hint="eastAsia"/>
                <w:b/>
                <w:sz w:val="21"/>
                <w:szCs w:val="21"/>
                <w:lang w:eastAsia="zh-CN"/>
              </w:rPr>
              <w:t>i</w:t>
            </w:r>
            <w:r w:rsidRPr="00E0521F">
              <w:rPr>
                <w:rFonts w:ascii="Huawei Sans" w:eastAsiaTheme="minorEastAsia" w:hAnsi="Huawei Sans" w:cs="Huawei Sans"/>
                <w:b/>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1D3CF467" w14:textId="77777777" w:rsidR="00E0521F" w:rsidRPr="00E0521F" w:rsidRDefault="00E0521F" w:rsidP="00E0521F">
            <w:pPr>
              <w:pStyle w:val="Normal2"/>
              <w:rPr>
                <w:rFonts w:ascii="Huawei Sans" w:hAnsi="Huawei Sans" w:cs="Huawei Sans"/>
                <w:b/>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681BFD43" w14:textId="65E62A41" w:rsidR="00E0521F" w:rsidRPr="00C60E19" w:rsidRDefault="00E0521F" w:rsidP="00E0521F">
            <w:pPr>
              <w:pStyle w:val="Normal2"/>
              <w:rPr>
                <w:rFonts w:ascii="方正兰亭黑简体" w:eastAsia="方正兰亭黑简体" w:hAnsi="Huawei Sans" w:cs="Huawei Sans"/>
                <w:sz w:val="21"/>
                <w:szCs w:val="21"/>
              </w:rPr>
            </w:pPr>
            <w:r w:rsidRPr="00E0521F">
              <w:rPr>
                <w:rFonts w:ascii="方正兰亭黑简体" w:eastAsia="方正兰亭黑简体" w:hAnsi="Huawei Sans" w:cs="Huawei Sans" w:hint="eastAsia"/>
                <w:b/>
                <w:sz w:val="21"/>
                <w:szCs w:val="21"/>
                <w:lang w:eastAsia="zh-CN"/>
              </w:rPr>
              <w:t>商品货品</w:t>
            </w:r>
            <w:r>
              <w:rPr>
                <w:rFonts w:ascii="方正兰亭黑简体" w:eastAsia="方正兰亭黑简体" w:hAnsi="Huawei Sans" w:cs="Huawei Sans" w:hint="eastAsia"/>
                <w:b/>
                <w:sz w:val="21"/>
                <w:szCs w:val="21"/>
                <w:lang w:eastAsia="zh-CN"/>
              </w:rPr>
              <w:t>更新</w:t>
            </w:r>
            <w:r w:rsidRPr="00E0521F">
              <w:rPr>
                <w:rFonts w:ascii="方正兰亭黑简体" w:eastAsia="方正兰亭黑简体" w:hAnsi="Huawei Sans" w:cs="Huawei Sans" w:hint="eastAsia"/>
                <w:b/>
                <w:sz w:val="21"/>
                <w:szCs w:val="21"/>
                <w:lang w:eastAsia="zh-CN"/>
              </w:rPr>
              <w:t>日期</w:t>
            </w:r>
            <w:r w:rsidR="00F97B1B">
              <w:rPr>
                <w:rFonts w:ascii="方正兰亭黑简体" w:eastAsia="方正兰亭黑简体" w:hAnsi="Huawei Sans" w:cs="Huawei Sans" w:hint="eastAsia"/>
                <w:b/>
                <w:sz w:val="21"/>
                <w:szCs w:val="21"/>
                <w:lang w:eastAsia="zh-CN"/>
              </w:rPr>
              <w:t>键</w:t>
            </w:r>
          </w:p>
        </w:tc>
      </w:tr>
      <w:tr w:rsidR="00E0521F" w:rsidRPr="005536B4" w14:paraId="1EB0412C"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07044117" w14:textId="77777777" w:rsidR="00E0521F" w:rsidRPr="00E0521F" w:rsidRDefault="00E0521F" w:rsidP="00E0521F">
            <w:pPr>
              <w:pStyle w:val="Normal2"/>
              <w:rPr>
                <w:rFonts w:ascii="Huawei Sans" w:eastAsiaTheme="minorEastAsia" w:hAnsi="Huawei Sans" w:cs="Huawei Sans"/>
                <w:b/>
                <w:sz w:val="21"/>
                <w:szCs w:val="21"/>
                <w:lang w:eastAsia="zh-CN"/>
              </w:rPr>
            </w:pPr>
            <w:r w:rsidRPr="00E0521F">
              <w:rPr>
                <w:rFonts w:ascii="Huawei Sans" w:eastAsiaTheme="minorEastAsia" w:hAnsi="Huawei Sans" w:cs="Huawei Sans" w:hint="eastAsia"/>
                <w:b/>
                <w:sz w:val="21"/>
                <w:szCs w:val="21"/>
                <w:lang w:eastAsia="zh-CN"/>
              </w:rPr>
              <w:t>g</w:t>
            </w:r>
            <w:r w:rsidRPr="00E0521F">
              <w:rPr>
                <w:rFonts w:ascii="Huawei Sans" w:eastAsiaTheme="minorEastAsia" w:hAnsi="Huawei Sans" w:cs="Huawei Sans"/>
                <w:b/>
                <w:sz w:val="21"/>
                <w:szCs w:val="21"/>
                <w:lang w:eastAsia="zh-CN"/>
              </w:rPr>
              <w:t>p_update_time</w:t>
            </w:r>
          </w:p>
        </w:tc>
        <w:tc>
          <w:tcPr>
            <w:tcW w:w="1925" w:type="dxa"/>
            <w:tcBorders>
              <w:top w:val="single" w:sz="4" w:space="0" w:color="auto"/>
              <w:left w:val="single" w:sz="4" w:space="0" w:color="auto"/>
              <w:bottom w:val="single" w:sz="4" w:space="0" w:color="auto"/>
              <w:right w:val="single" w:sz="4" w:space="0" w:color="auto"/>
            </w:tcBorders>
          </w:tcPr>
          <w:p w14:paraId="4941B0D9" w14:textId="77777777" w:rsidR="00E0521F" w:rsidRPr="00E0521F" w:rsidRDefault="00E0521F" w:rsidP="00E0521F">
            <w:pPr>
              <w:pStyle w:val="Normal2"/>
              <w:rPr>
                <w:rFonts w:ascii="Huawei Sans" w:eastAsiaTheme="minorEastAsia" w:hAnsi="Huawei Sans" w:cs="Huawei Sans"/>
                <w:b/>
                <w:sz w:val="21"/>
                <w:szCs w:val="21"/>
                <w:lang w:eastAsia="zh-CN"/>
              </w:rPr>
            </w:pPr>
            <w:r w:rsidRPr="00E0521F">
              <w:rPr>
                <w:rFonts w:ascii="Huawei Sans" w:eastAsiaTheme="minorEastAsia" w:hAnsi="Huawei Sans" w:cs="Huawei Sans" w:hint="eastAsia"/>
                <w:b/>
                <w:sz w:val="21"/>
                <w:szCs w:val="21"/>
                <w:lang w:eastAsia="zh-CN"/>
              </w:rPr>
              <w:t>i</w:t>
            </w:r>
            <w:r w:rsidRPr="00E0521F">
              <w:rPr>
                <w:rFonts w:ascii="Huawei Sans" w:eastAsiaTheme="minorEastAsia" w:hAnsi="Huawei Sans" w:cs="Huawei Sans"/>
                <w:b/>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24223D77" w14:textId="77777777" w:rsidR="00E0521F" w:rsidRPr="00E0521F" w:rsidRDefault="00E0521F" w:rsidP="00E0521F">
            <w:pPr>
              <w:pStyle w:val="Normal2"/>
              <w:rPr>
                <w:rFonts w:ascii="Huawei Sans" w:hAnsi="Huawei Sans" w:cs="Huawei Sans"/>
                <w:b/>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0B35815B" w14:textId="11A5A14B" w:rsidR="00E0521F" w:rsidRPr="00C60E19" w:rsidRDefault="00E0521F" w:rsidP="00E0521F">
            <w:pPr>
              <w:pStyle w:val="Normal2"/>
              <w:rPr>
                <w:rFonts w:ascii="方正兰亭黑简体" w:eastAsia="方正兰亭黑简体" w:hAnsi="Huawei Sans" w:cs="Huawei Sans"/>
                <w:sz w:val="21"/>
                <w:szCs w:val="21"/>
              </w:rPr>
            </w:pPr>
            <w:r w:rsidRPr="00E0521F">
              <w:rPr>
                <w:rFonts w:ascii="方正兰亭黑简体" w:eastAsia="方正兰亭黑简体" w:hAnsi="Huawei Sans" w:cs="Huawei Sans" w:hint="eastAsia"/>
                <w:b/>
                <w:sz w:val="21"/>
                <w:szCs w:val="21"/>
                <w:lang w:eastAsia="zh-CN"/>
              </w:rPr>
              <w:t>商品货品</w:t>
            </w:r>
            <w:r>
              <w:rPr>
                <w:rFonts w:ascii="方正兰亭黑简体" w:eastAsia="方正兰亭黑简体" w:hAnsi="Huawei Sans" w:cs="Huawei Sans" w:hint="eastAsia"/>
                <w:b/>
                <w:sz w:val="21"/>
                <w:szCs w:val="21"/>
                <w:lang w:eastAsia="zh-CN"/>
              </w:rPr>
              <w:t>更新</w:t>
            </w:r>
            <w:r w:rsidRPr="00E0521F">
              <w:rPr>
                <w:rFonts w:ascii="方正兰亭黑简体" w:eastAsia="方正兰亭黑简体" w:hAnsi="Huawei Sans" w:cs="Huawei Sans" w:hint="eastAsia"/>
                <w:b/>
                <w:sz w:val="21"/>
                <w:szCs w:val="21"/>
                <w:lang w:eastAsia="zh-CN"/>
              </w:rPr>
              <w:t>时间</w:t>
            </w:r>
            <w:r w:rsidR="00F97B1B">
              <w:rPr>
                <w:rFonts w:ascii="方正兰亭黑简体" w:eastAsia="方正兰亭黑简体" w:hAnsi="Huawei Sans" w:cs="Huawei Sans" w:hint="eastAsia"/>
                <w:b/>
                <w:sz w:val="21"/>
                <w:szCs w:val="21"/>
                <w:lang w:eastAsia="zh-CN"/>
              </w:rPr>
              <w:t>键</w:t>
            </w:r>
          </w:p>
        </w:tc>
      </w:tr>
      <w:tr w:rsidR="00E0521F" w:rsidRPr="005536B4" w14:paraId="7525D7CE"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6AC108E7" w14:textId="77777777" w:rsidR="00E0521F" w:rsidRDefault="00E0521F" w:rsidP="00E0521F">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g</w:t>
            </w:r>
            <w:r>
              <w:rPr>
                <w:rFonts w:ascii="Huawei Sans" w:eastAsiaTheme="minorEastAsia" w:hAnsi="Huawei Sans" w:cs="Huawei Sans"/>
                <w:sz w:val="21"/>
                <w:szCs w:val="21"/>
                <w:lang w:eastAsia="zh-CN"/>
              </w:rPr>
              <w:t>p_deleted</w:t>
            </w:r>
          </w:p>
        </w:tc>
        <w:tc>
          <w:tcPr>
            <w:tcW w:w="1925" w:type="dxa"/>
            <w:tcBorders>
              <w:top w:val="single" w:sz="4" w:space="0" w:color="auto"/>
              <w:left w:val="single" w:sz="4" w:space="0" w:color="auto"/>
              <w:bottom w:val="single" w:sz="4" w:space="0" w:color="auto"/>
              <w:right w:val="single" w:sz="4" w:space="0" w:color="auto"/>
            </w:tcBorders>
          </w:tcPr>
          <w:p w14:paraId="0A7F708B" w14:textId="77777777" w:rsidR="00E0521F" w:rsidRPr="005536B4" w:rsidRDefault="00E0521F" w:rsidP="00E0521F">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t</w:t>
            </w:r>
            <w:r>
              <w:rPr>
                <w:rFonts w:ascii="Huawei Sans" w:eastAsiaTheme="minorEastAsia" w:hAnsi="Huawei Sans" w:cs="Huawei Sans"/>
                <w:sz w:val="21"/>
                <w:szCs w:val="21"/>
                <w:lang w:eastAsia="zh-CN"/>
              </w:rPr>
              <w:t>inyint</w:t>
            </w:r>
          </w:p>
        </w:tc>
        <w:tc>
          <w:tcPr>
            <w:tcW w:w="1478" w:type="dxa"/>
            <w:tcBorders>
              <w:top w:val="single" w:sz="4" w:space="0" w:color="auto"/>
              <w:left w:val="single" w:sz="4" w:space="0" w:color="auto"/>
              <w:bottom w:val="single" w:sz="4" w:space="0" w:color="auto"/>
              <w:right w:val="single" w:sz="4" w:space="0" w:color="auto"/>
            </w:tcBorders>
          </w:tcPr>
          <w:p w14:paraId="2B62047D" w14:textId="77777777" w:rsidR="00E0521F" w:rsidRPr="005536B4" w:rsidRDefault="00E0521F" w:rsidP="00E0521F">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56E39DB4" w14:textId="3E400E2D" w:rsidR="00E0521F" w:rsidRPr="00C60E19" w:rsidRDefault="00E0521F" w:rsidP="00E0521F">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商品货品逻辑删除</w:t>
            </w:r>
          </w:p>
        </w:tc>
      </w:tr>
      <w:tr w:rsidR="00E0521F" w:rsidRPr="005536B4" w14:paraId="1DF9105A"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47D4FCBC" w14:textId="77777777" w:rsidR="00E0521F" w:rsidRPr="005536B4" w:rsidRDefault="00E0521F" w:rsidP="00E0521F">
            <w:pPr>
              <w:pStyle w:val="Normal2"/>
              <w:rPr>
                <w:rFonts w:ascii="Huawei Sans" w:hAnsi="Huawei Sans" w:cs="Huawei Sans"/>
                <w:sz w:val="21"/>
                <w:szCs w:val="21"/>
              </w:rPr>
            </w:pPr>
            <w:r>
              <w:rPr>
                <w:rFonts w:ascii="Huawei Sans" w:eastAsiaTheme="minorEastAsia" w:hAnsi="Huawei Sans" w:cs="Huawei Sans" w:hint="cs"/>
                <w:sz w:val="21"/>
                <w:szCs w:val="21"/>
                <w:lang w:eastAsia="zh-CN"/>
              </w:rPr>
              <w:t>c</w:t>
            </w:r>
            <w:r>
              <w:rPr>
                <w:rFonts w:ascii="Huawei Sans" w:eastAsiaTheme="minorEastAsia" w:hAnsi="Huawei Sans" w:cs="Huawei Sans"/>
                <w:sz w:val="21"/>
                <w:szCs w:val="21"/>
                <w:lang w:eastAsia="zh-CN"/>
              </w:rPr>
              <w:t>ategory_</w:t>
            </w:r>
            <w:r w:rsidRPr="005536B4">
              <w:rPr>
                <w:rFonts w:ascii="Huawei Sans" w:hAnsi="Huawei Sans" w:cs="Huawei Sans"/>
                <w:sz w:val="21"/>
                <w:szCs w:val="21"/>
              </w:rPr>
              <w:t>icon_url</w:t>
            </w:r>
          </w:p>
        </w:tc>
        <w:tc>
          <w:tcPr>
            <w:tcW w:w="1925" w:type="dxa"/>
            <w:tcBorders>
              <w:top w:val="single" w:sz="4" w:space="0" w:color="auto"/>
              <w:left w:val="single" w:sz="4" w:space="0" w:color="auto"/>
              <w:bottom w:val="single" w:sz="4" w:space="0" w:color="auto"/>
              <w:right w:val="single" w:sz="4" w:space="0" w:color="auto"/>
            </w:tcBorders>
          </w:tcPr>
          <w:p w14:paraId="50F09EB9" w14:textId="74474BF0" w:rsidR="00E0521F" w:rsidRPr="005536B4" w:rsidRDefault="00E0521F" w:rsidP="00E0521F">
            <w:pPr>
              <w:pStyle w:val="Normal2"/>
              <w:rPr>
                <w:rFonts w:ascii="Huawei Sans" w:eastAsiaTheme="minorEastAsia" w:hAnsi="Huawei Sans" w:cs="Huawei Sans"/>
                <w:sz w:val="21"/>
                <w:szCs w:val="21"/>
                <w:lang w:eastAsia="zh-CN"/>
              </w:rPr>
            </w:pPr>
            <w:r>
              <w:rPr>
                <w:rFonts w:ascii="Huawei Sans" w:eastAsiaTheme="minorEastAsia" w:hAnsi="Huawei Sans" w:cs="Huawei Sans"/>
                <w:sz w:val="21"/>
                <w:szCs w:val="21"/>
                <w:lang w:eastAsia="zh-CN"/>
              </w:rPr>
              <w:t>varchar(1023</w:t>
            </w:r>
            <w:r w:rsidRPr="005536B4">
              <w:rPr>
                <w:rFonts w:ascii="Huawei Sans" w:eastAsiaTheme="minorEastAsia" w:hAnsi="Huawei Sans" w:cs="Huawei Sans"/>
                <w:sz w:val="21"/>
                <w:szCs w:val="21"/>
                <w:lang w:eastAsia="zh-CN"/>
              </w:rPr>
              <w:t>)</w:t>
            </w:r>
          </w:p>
        </w:tc>
        <w:tc>
          <w:tcPr>
            <w:tcW w:w="1478" w:type="dxa"/>
            <w:tcBorders>
              <w:top w:val="single" w:sz="4" w:space="0" w:color="auto"/>
              <w:left w:val="single" w:sz="4" w:space="0" w:color="auto"/>
              <w:bottom w:val="single" w:sz="4" w:space="0" w:color="auto"/>
              <w:right w:val="single" w:sz="4" w:space="0" w:color="auto"/>
            </w:tcBorders>
          </w:tcPr>
          <w:p w14:paraId="0DCD76FA" w14:textId="77777777" w:rsidR="00E0521F" w:rsidRPr="005536B4" w:rsidRDefault="00E0521F" w:rsidP="00E0521F">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13ED9EFD" w14:textId="3F40B63A" w:rsidR="00E0521F" w:rsidRPr="00C60E19" w:rsidRDefault="00874B7D" w:rsidP="00E0521F">
            <w:pPr>
              <w:pStyle w:val="Normal2"/>
              <w:rPr>
                <w:rFonts w:ascii="方正兰亭黑简体" w:eastAsia="方正兰亭黑简体" w:hAnsi="Huawei Sans" w:cs="Huawei Sans"/>
                <w:sz w:val="21"/>
                <w:szCs w:val="21"/>
              </w:rPr>
            </w:pPr>
            <w:r w:rsidRPr="00874B7D">
              <w:rPr>
                <w:rFonts w:ascii="方正兰亭黑简体" w:eastAsia="方正兰亭黑简体" w:hAnsi="Huawei Sans" w:cs="Huawei Sans" w:hint="eastAsia"/>
                <w:sz w:val="21"/>
                <w:szCs w:val="21"/>
              </w:rPr>
              <w:t>类目图标</w:t>
            </w:r>
          </w:p>
        </w:tc>
      </w:tr>
      <w:tr w:rsidR="00E0521F" w:rsidRPr="005536B4" w14:paraId="3552D641"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76F50843" w14:textId="77777777" w:rsidR="00E0521F" w:rsidRPr="005536B4" w:rsidRDefault="00E0521F" w:rsidP="00E0521F">
            <w:pPr>
              <w:pStyle w:val="Normal2"/>
              <w:rPr>
                <w:rFonts w:ascii="Huawei Sans" w:hAnsi="Huawei Sans" w:cs="Huawei Sans"/>
                <w:sz w:val="21"/>
                <w:szCs w:val="21"/>
              </w:rPr>
            </w:pPr>
            <w:r>
              <w:rPr>
                <w:rFonts w:ascii="Huawei Sans" w:eastAsiaTheme="minorEastAsia" w:hAnsi="Huawei Sans" w:cs="Huawei Sans" w:hint="cs"/>
                <w:sz w:val="21"/>
                <w:szCs w:val="21"/>
                <w:lang w:eastAsia="zh-CN"/>
              </w:rPr>
              <w:t>c</w:t>
            </w:r>
            <w:r>
              <w:rPr>
                <w:rFonts w:ascii="Huawei Sans" w:eastAsiaTheme="minorEastAsia" w:hAnsi="Huawei Sans" w:cs="Huawei Sans"/>
                <w:sz w:val="21"/>
                <w:szCs w:val="21"/>
                <w:lang w:eastAsia="zh-CN"/>
              </w:rPr>
              <w:t>ategory_</w:t>
            </w:r>
            <w:r w:rsidRPr="005536B4">
              <w:rPr>
                <w:rFonts w:ascii="Huawei Sans" w:hAnsi="Huawei Sans" w:cs="Huawei Sans"/>
                <w:sz w:val="21"/>
                <w:szCs w:val="21"/>
              </w:rPr>
              <w:t>pic_url</w:t>
            </w:r>
          </w:p>
        </w:tc>
        <w:tc>
          <w:tcPr>
            <w:tcW w:w="1925" w:type="dxa"/>
            <w:tcBorders>
              <w:top w:val="single" w:sz="4" w:space="0" w:color="auto"/>
              <w:left w:val="single" w:sz="4" w:space="0" w:color="auto"/>
              <w:bottom w:val="single" w:sz="4" w:space="0" w:color="auto"/>
              <w:right w:val="single" w:sz="4" w:space="0" w:color="auto"/>
            </w:tcBorders>
          </w:tcPr>
          <w:p w14:paraId="314ADBB1" w14:textId="6228B2E7" w:rsidR="00E0521F" w:rsidRPr="005536B4" w:rsidRDefault="00E0521F" w:rsidP="00E0521F">
            <w:pPr>
              <w:pStyle w:val="Normal2"/>
              <w:rPr>
                <w:rFonts w:ascii="Huawei Sans" w:eastAsiaTheme="minorEastAsia" w:hAnsi="Huawei Sans" w:cs="Huawei Sans"/>
                <w:sz w:val="21"/>
                <w:szCs w:val="21"/>
                <w:lang w:eastAsia="zh-CN"/>
              </w:rPr>
            </w:pPr>
            <w:r>
              <w:rPr>
                <w:rFonts w:ascii="Huawei Sans" w:eastAsiaTheme="minorEastAsia" w:hAnsi="Huawei Sans" w:cs="Huawei Sans"/>
                <w:sz w:val="21"/>
                <w:szCs w:val="21"/>
                <w:lang w:eastAsia="zh-CN"/>
              </w:rPr>
              <w:t>varchar(1023</w:t>
            </w:r>
            <w:r w:rsidRPr="005536B4">
              <w:rPr>
                <w:rFonts w:ascii="Huawei Sans" w:eastAsiaTheme="minorEastAsia" w:hAnsi="Huawei Sans" w:cs="Huawei Sans"/>
                <w:sz w:val="21"/>
                <w:szCs w:val="21"/>
                <w:lang w:eastAsia="zh-CN"/>
              </w:rPr>
              <w:t>)</w:t>
            </w:r>
          </w:p>
        </w:tc>
        <w:tc>
          <w:tcPr>
            <w:tcW w:w="1478" w:type="dxa"/>
            <w:tcBorders>
              <w:top w:val="single" w:sz="4" w:space="0" w:color="auto"/>
              <w:left w:val="single" w:sz="4" w:space="0" w:color="auto"/>
              <w:bottom w:val="single" w:sz="4" w:space="0" w:color="auto"/>
              <w:right w:val="single" w:sz="4" w:space="0" w:color="auto"/>
            </w:tcBorders>
          </w:tcPr>
          <w:p w14:paraId="01E87BA9" w14:textId="77777777" w:rsidR="00E0521F" w:rsidRPr="005536B4" w:rsidRDefault="00E0521F" w:rsidP="00E0521F">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2994321A" w14:textId="235AA176" w:rsidR="00E0521F" w:rsidRPr="00C60E19" w:rsidRDefault="00874B7D" w:rsidP="00E0521F">
            <w:pPr>
              <w:pStyle w:val="Normal2"/>
              <w:rPr>
                <w:rFonts w:ascii="方正兰亭黑简体" w:eastAsia="方正兰亭黑简体" w:hAnsi="Huawei Sans" w:cs="Huawei Sans"/>
                <w:sz w:val="21"/>
                <w:szCs w:val="21"/>
              </w:rPr>
            </w:pPr>
            <w:r w:rsidRPr="00874B7D">
              <w:rPr>
                <w:rFonts w:ascii="方正兰亭黑简体" w:eastAsia="方正兰亭黑简体" w:hAnsi="Huawei Sans" w:cs="Huawei Sans" w:hint="eastAsia"/>
                <w:sz w:val="21"/>
                <w:szCs w:val="21"/>
              </w:rPr>
              <w:t>类目图片</w:t>
            </w:r>
          </w:p>
        </w:tc>
      </w:tr>
      <w:tr w:rsidR="00E0521F" w:rsidRPr="005536B4" w14:paraId="619CE717"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45F2480A" w14:textId="77777777" w:rsidR="00E0521F" w:rsidRPr="005536B4" w:rsidRDefault="00E0521F" w:rsidP="00E0521F">
            <w:pPr>
              <w:pStyle w:val="Normal2"/>
              <w:rPr>
                <w:rFonts w:ascii="Huawei Sans" w:hAnsi="Huawei Sans" w:cs="Huawei Sans"/>
                <w:sz w:val="21"/>
                <w:szCs w:val="21"/>
              </w:rPr>
            </w:pPr>
            <w:r>
              <w:rPr>
                <w:rFonts w:ascii="Huawei Sans" w:eastAsiaTheme="minorEastAsia" w:hAnsi="Huawei Sans" w:cs="Huawei Sans" w:hint="cs"/>
                <w:sz w:val="21"/>
                <w:szCs w:val="21"/>
                <w:lang w:eastAsia="zh-CN"/>
              </w:rPr>
              <w:t>c</w:t>
            </w:r>
            <w:r>
              <w:rPr>
                <w:rFonts w:ascii="Huawei Sans" w:eastAsiaTheme="minorEastAsia" w:hAnsi="Huawei Sans" w:cs="Huawei Sans"/>
                <w:sz w:val="21"/>
                <w:szCs w:val="21"/>
                <w:lang w:eastAsia="zh-CN"/>
              </w:rPr>
              <w:t>ategory_</w:t>
            </w:r>
            <w:r w:rsidRPr="005536B4">
              <w:rPr>
                <w:rFonts w:ascii="Huawei Sans" w:hAnsi="Huawei Sans" w:cs="Huawei Sans"/>
                <w:sz w:val="21"/>
                <w:szCs w:val="21"/>
              </w:rPr>
              <w:t>level</w:t>
            </w:r>
          </w:p>
        </w:tc>
        <w:tc>
          <w:tcPr>
            <w:tcW w:w="1925" w:type="dxa"/>
            <w:tcBorders>
              <w:top w:val="single" w:sz="4" w:space="0" w:color="auto"/>
              <w:left w:val="single" w:sz="4" w:space="0" w:color="auto"/>
              <w:bottom w:val="single" w:sz="4" w:space="0" w:color="auto"/>
              <w:right w:val="single" w:sz="4" w:space="0" w:color="auto"/>
            </w:tcBorders>
          </w:tcPr>
          <w:p w14:paraId="7AC28BF5" w14:textId="77777777" w:rsidR="00E0521F" w:rsidRPr="005536B4" w:rsidRDefault="00E0521F" w:rsidP="00E0521F">
            <w:pPr>
              <w:pStyle w:val="Normal2"/>
              <w:rPr>
                <w:rFonts w:ascii="Huawei Sans" w:eastAsiaTheme="minorEastAsia" w:hAnsi="Huawei Sans" w:cs="Huawei Sans"/>
                <w:sz w:val="21"/>
                <w:szCs w:val="21"/>
                <w:lang w:eastAsia="zh-CN"/>
              </w:rPr>
            </w:pPr>
            <w:r w:rsidRPr="005536B4">
              <w:rPr>
                <w:rFonts w:ascii="Huawei Sans" w:eastAsiaTheme="minorEastAsia" w:hAnsi="Huawei Sans" w:cs="Huawei Sans"/>
                <w:sz w:val="21"/>
                <w:szCs w:val="21"/>
                <w:lang w:eastAsia="zh-CN"/>
              </w:rPr>
              <w:t>varchar(255)</w:t>
            </w:r>
          </w:p>
        </w:tc>
        <w:tc>
          <w:tcPr>
            <w:tcW w:w="1478" w:type="dxa"/>
            <w:tcBorders>
              <w:top w:val="single" w:sz="4" w:space="0" w:color="auto"/>
              <w:left w:val="single" w:sz="4" w:space="0" w:color="auto"/>
              <w:bottom w:val="single" w:sz="4" w:space="0" w:color="auto"/>
              <w:right w:val="single" w:sz="4" w:space="0" w:color="auto"/>
            </w:tcBorders>
          </w:tcPr>
          <w:p w14:paraId="049039CF" w14:textId="77777777" w:rsidR="00E0521F" w:rsidRPr="005536B4" w:rsidRDefault="00E0521F" w:rsidP="00E0521F">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16EB72B9" w14:textId="74FAD600" w:rsidR="00E0521F" w:rsidRPr="00C60E19" w:rsidRDefault="00A925F6" w:rsidP="00E0521F">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类目级别</w:t>
            </w:r>
          </w:p>
        </w:tc>
      </w:tr>
      <w:tr w:rsidR="00E0521F" w:rsidRPr="005536B4" w14:paraId="32A47587"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5B5A4CEC" w14:textId="77777777" w:rsidR="00E0521F" w:rsidRPr="005536B4" w:rsidRDefault="00E0521F" w:rsidP="00E0521F">
            <w:pPr>
              <w:pStyle w:val="Normal2"/>
              <w:rPr>
                <w:rFonts w:ascii="Huawei Sans" w:hAnsi="Huawei Sans" w:cs="Huawei Sans"/>
                <w:sz w:val="21"/>
                <w:szCs w:val="21"/>
              </w:rPr>
            </w:pPr>
            <w:r>
              <w:rPr>
                <w:rFonts w:ascii="Huawei Sans" w:eastAsiaTheme="minorEastAsia" w:hAnsi="Huawei Sans" w:cs="Huawei Sans" w:hint="cs"/>
                <w:sz w:val="21"/>
                <w:szCs w:val="21"/>
                <w:lang w:eastAsia="zh-CN"/>
              </w:rPr>
              <w:t>c</w:t>
            </w:r>
            <w:r>
              <w:rPr>
                <w:rFonts w:ascii="Huawei Sans" w:eastAsiaTheme="minorEastAsia" w:hAnsi="Huawei Sans" w:cs="Huawei Sans"/>
                <w:sz w:val="21"/>
                <w:szCs w:val="21"/>
                <w:lang w:eastAsia="zh-CN"/>
              </w:rPr>
              <w:t>ategory_</w:t>
            </w:r>
            <w:r w:rsidRPr="005536B4">
              <w:rPr>
                <w:rFonts w:ascii="Huawei Sans" w:hAnsi="Huawei Sans" w:cs="Huawei Sans"/>
                <w:sz w:val="21"/>
                <w:szCs w:val="21"/>
              </w:rPr>
              <w:t>sort_order</w:t>
            </w:r>
          </w:p>
        </w:tc>
        <w:tc>
          <w:tcPr>
            <w:tcW w:w="1925" w:type="dxa"/>
            <w:tcBorders>
              <w:top w:val="single" w:sz="4" w:space="0" w:color="auto"/>
              <w:left w:val="single" w:sz="4" w:space="0" w:color="auto"/>
              <w:bottom w:val="single" w:sz="4" w:space="0" w:color="auto"/>
              <w:right w:val="single" w:sz="4" w:space="0" w:color="auto"/>
            </w:tcBorders>
          </w:tcPr>
          <w:p w14:paraId="3245E555" w14:textId="77777777" w:rsidR="00E0521F" w:rsidRPr="005536B4" w:rsidRDefault="00E0521F" w:rsidP="00E0521F">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t</w:t>
            </w:r>
            <w:r>
              <w:rPr>
                <w:rFonts w:ascii="Huawei Sans" w:eastAsiaTheme="minorEastAsia" w:hAnsi="Huawei Sans" w:cs="Huawei Sans"/>
                <w:sz w:val="21"/>
                <w:szCs w:val="21"/>
                <w:lang w:eastAsia="zh-CN"/>
              </w:rPr>
              <w:t>inyint</w:t>
            </w:r>
          </w:p>
        </w:tc>
        <w:tc>
          <w:tcPr>
            <w:tcW w:w="1478" w:type="dxa"/>
            <w:tcBorders>
              <w:top w:val="single" w:sz="4" w:space="0" w:color="auto"/>
              <w:left w:val="single" w:sz="4" w:space="0" w:color="auto"/>
              <w:bottom w:val="single" w:sz="4" w:space="0" w:color="auto"/>
              <w:right w:val="single" w:sz="4" w:space="0" w:color="auto"/>
            </w:tcBorders>
          </w:tcPr>
          <w:p w14:paraId="0FC3DF57" w14:textId="77777777" w:rsidR="00E0521F" w:rsidRPr="005536B4" w:rsidRDefault="00E0521F" w:rsidP="00E0521F">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2CB83A61" w14:textId="1FFBA67D" w:rsidR="00E0521F" w:rsidRPr="00C60E19" w:rsidRDefault="00A925F6" w:rsidP="00E0521F">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类目排列序号</w:t>
            </w:r>
          </w:p>
        </w:tc>
      </w:tr>
      <w:tr w:rsidR="00E0521F" w:rsidRPr="005536B4" w14:paraId="5F9499F5"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6A3D9129" w14:textId="77777777" w:rsidR="00E0521F" w:rsidRPr="005536B4" w:rsidRDefault="00E0521F" w:rsidP="00E0521F">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lastRenderedPageBreak/>
              <w:t>c</w:t>
            </w:r>
            <w:r>
              <w:rPr>
                <w:rFonts w:ascii="Huawei Sans" w:eastAsiaTheme="minorEastAsia" w:hAnsi="Huawei Sans" w:cs="Huawei Sans"/>
                <w:sz w:val="21"/>
                <w:szCs w:val="21"/>
                <w:lang w:eastAsia="zh-CN"/>
              </w:rPr>
              <w:t>ategory_add_date</w:t>
            </w:r>
          </w:p>
        </w:tc>
        <w:tc>
          <w:tcPr>
            <w:tcW w:w="1925" w:type="dxa"/>
            <w:tcBorders>
              <w:top w:val="single" w:sz="4" w:space="0" w:color="auto"/>
              <w:left w:val="single" w:sz="4" w:space="0" w:color="auto"/>
              <w:bottom w:val="single" w:sz="4" w:space="0" w:color="auto"/>
              <w:right w:val="single" w:sz="4" w:space="0" w:color="auto"/>
            </w:tcBorders>
          </w:tcPr>
          <w:p w14:paraId="56F6B8EB" w14:textId="77777777" w:rsidR="00E0521F" w:rsidRPr="005536B4" w:rsidRDefault="00E0521F" w:rsidP="00E0521F">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i</w:t>
            </w:r>
            <w:r>
              <w:rPr>
                <w:rFonts w:ascii="Huawei Sans" w:eastAsiaTheme="minorEastAsia" w:hAnsi="Huawei Sans" w:cs="Huawei Sans"/>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22521DE6" w14:textId="77777777" w:rsidR="00E0521F" w:rsidRPr="005536B4" w:rsidRDefault="00E0521F" w:rsidP="00E0521F">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57F7FC3D" w14:textId="22613952" w:rsidR="00E0521F" w:rsidRPr="00C60E19" w:rsidRDefault="00A925F6" w:rsidP="00E0521F">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类目创建日期</w:t>
            </w:r>
          </w:p>
        </w:tc>
      </w:tr>
      <w:tr w:rsidR="00E0521F" w:rsidRPr="005536B4" w14:paraId="784D6213"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62E33820" w14:textId="77777777" w:rsidR="00E0521F" w:rsidRPr="005536B4" w:rsidRDefault="00E0521F" w:rsidP="00E0521F">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c</w:t>
            </w:r>
            <w:r>
              <w:rPr>
                <w:rFonts w:ascii="Huawei Sans" w:eastAsiaTheme="minorEastAsia" w:hAnsi="Huawei Sans" w:cs="Huawei Sans"/>
                <w:sz w:val="21"/>
                <w:szCs w:val="21"/>
                <w:lang w:eastAsia="zh-CN"/>
              </w:rPr>
              <w:t>ategory_add_time</w:t>
            </w:r>
          </w:p>
        </w:tc>
        <w:tc>
          <w:tcPr>
            <w:tcW w:w="1925" w:type="dxa"/>
            <w:tcBorders>
              <w:top w:val="single" w:sz="4" w:space="0" w:color="auto"/>
              <w:left w:val="single" w:sz="4" w:space="0" w:color="auto"/>
              <w:bottom w:val="single" w:sz="4" w:space="0" w:color="auto"/>
              <w:right w:val="single" w:sz="4" w:space="0" w:color="auto"/>
            </w:tcBorders>
          </w:tcPr>
          <w:p w14:paraId="41ED0196" w14:textId="77777777" w:rsidR="00E0521F" w:rsidRPr="005536B4" w:rsidRDefault="00E0521F" w:rsidP="00E0521F">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i</w:t>
            </w:r>
            <w:r>
              <w:rPr>
                <w:rFonts w:ascii="Huawei Sans" w:eastAsiaTheme="minorEastAsia" w:hAnsi="Huawei Sans" w:cs="Huawei Sans"/>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332369AC" w14:textId="77777777" w:rsidR="00E0521F" w:rsidRPr="005536B4" w:rsidRDefault="00E0521F" w:rsidP="00E0521F">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2FF22A4C" w14:textId="7FD5CE7E" w:rsidR="00E0521F" w:rsidRPr="00C60E19" w:rsidRDefault="00A925F6" w:rsidP="00E0521F">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类目创建时间</w:t>
            </w:r>
          </w:p>
        </w:tc>
      </w:tr>
      <w:tr w:rsidR="00E0521F" w:rsidRPr="005536B4" w14:paraId="23E5534B"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4BB86325" w14:textId="77777777" w:rsidR="00E0521F" w:rsidRPr="005536B4" w:rsidRDefault="00E0521F" w:rsidP="00E0521F">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c</w:t>
            </w:r>
            <w:r>
              <w:rPr>
                <w:rFonts w:ascii="Huawei Sans" w:eastAsiaTheme="minorEastAsia" w:hAnsi="Huawei Sans" w:cs="Huawei Sans"/>
                <w:sz w:val="21"/>
                <w:szCs w:val="21"/>
                <w:lang w:eastAsia="zh-CN"/>
              </w:rPr>
              <w:t>ateogy_update_date</w:t>
            </w:r>
          </w:p>
        </w:tc>
        <w:tc>
          <w:tcPr>
            <w:tcW w:w="1925" w:type="dxa"/>
            <w:tcBorders>
              <w:top w:val="single" w:sz="4" w:space="0" w:color="auto"/>
              <w:left w:val="single" w:sz="4" w:space="0" w:color="auto"/>
              <w:bottom w:val="single" w:sz="4" w:space="0" w:color="auto"/>
              <w:right w:val="single" w:sz="4" w:space="0" w:color="auto"/>
            </w:tcBorders>
          </w:tcPr>
          <w:p w14:paraId="7BC0602C" w14:textId="77777777" w:rsidR="00E0521F" w:rsidRPr="005536B4" w:rsidRDefault="00E0521F" w:rsidP="00E0521F">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i</w:t>
            </w:r>
            <w:r>
              <w:rPr>
                <w:rFonts w:ascii="Huawei Sans" w:eastAsiaTheme="minorEastAsia" w:hAnsi="Huawei Sans" w:cs="Huawei Sans"/>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5242E037" w14:textId="77777777" w:rsidR="00E0521F" w:rsidRPr="005536B4" w:rsidRDefault="00E0521F" w:rsidP="00E0521F">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2C03ABDF" w14:textId="2CDF3099" w:rsidR="00E0521F" w:rsidRPr="00C60E19" w:rsidRDefault="00A925F6" w:rsidP="00E0521F">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类目更新日期</w:t>
            </w:r>
          </w:p>
        </w:tc>
      </w:tr>
      <w:tr w:rsidR="00E0521F" w:rsidRPr="005536B4" w14:paraId="45F49B72"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2FB93073" w14:textId="77777777" w:rsidR="00E0521F" w:rsidRPr="005536B4" w:rsidRDefault="00E0521F" w:rsidP="00E0521F">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c</w:t>
            </w:r>
            <w:r>
              <w:rPr>
                <w:rFonts w:ascii="Huawei Sans" w:eastAsiaTheme="minorEastAsia" w:hAnsi="Huawei Sans" w:cs="Huawei Sans"/>
                <w:sz w:val="21"/>
                <w:szCs w:val="21"/>
                <w:lang w:eastAsia="zh-CN"/>
              </w:rPr>
              <w:t>ategory_update_time</w:t>
            </w:r>
          </w:p>
        </w:tc>
        <w:tc>
          <w:tcPr>
            <w:tcW w:w="1925" w:type="dxa"/>
            <w:tcBorders>
              <w:top w:val="single" w:sz="4" w:space="0" w:color="auto"/>
              <w:left w:val="single" w:sz="4" w:space="0" w:color="auto"/>
              <w:bottom w:val="single" w:sz="4" w:space="0" w:color="auto"/>
              <w:right w:val="single" w:sz="4" w:space="0" w:color="auto"/>
            </w:tcBorders>
          </w:tcPr>
          <w:p w14:paraId="6E847B33" w14:textId="77777777" w:rsidR="00E0521F" w:rsidRPr="005536B4" w:rsidRDefault="00E0521F" w:rsidP="00E0521F">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i</w:t>
            </w:r>
            <w:r>
              <w:rPr>
                <w:rFonts w:ascii="Huawei Sans" w:eastAsiaTheme="minorEastAsia" w:hAnsi="Huawei Sans" w:cs="Huawei Sans"/>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2D20D6EC" w14:textId="77777777" w:rsidR="00E0521F" w:rsidRPr="005536B4" w:rsidRDefault="00E0521F" w:rsidP="00E0521F">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592D9D33" w14:textId="6633AFB4" w:rsidR="00E0521F" w:rsidRPr="00C60E19" w:rsidRDefault="00A925F6" w:rsidP="00E0521F">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类目更新时间</w:t>
            </w:r>
          </w:p>
        </w:tc>
      </w:tr>
      <w:tr w:rsidR="00E0521F" w:rsidRPr="005536B4" w14:paraId="5F1859F4"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53FC5029" w14:textId="77777777" w:rsidR="00E0521F" w:rsidRPr="00A11677" w:rsidRDefault="00E0521F" w:rsidP="00E0521F">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c</w:t>
            </w:r>
            <w:r>
              <w:rPr>
                <w:rFonts w:ascii="Huawei Sans" w:eastAsiaTheme="minorEastAsia" w:hAnsi="Huawei Sans" w:cs="Huawei Sans"/>
                <w:sz w:val="21"/>
                <w:szCs w:val="21"/>
                <w:lang w:eastAsia="zh-CN"/>
              </w:rPr>
              <w:t>ategory_deleted</w:t>
            </w:r>
          </w:p>
        </w:tc>
        <w:tc>
          <w:tcPr>
            <w:tcW w:w="1925" w:type="dxa"/>
            <w:tcBorders>
              <w:top w:val="single" w:sz="4" w:space="0" w:color="auto"/>
              <w:left w:val="single" w:sz="4" w:space="0" w:color="auto"/>
              <w:bottom w:val="single" w:sz="4" w:space="0" w:color="auto"/>
              <w:right w:val="single" w:sz="4" w:space="0" w:color="auto"/>
            </w:tcBorders>
          </w:tcPr>
          <w:p w14:paraId="119C1661" w14:textId="77777777" w:rsidR="00E0521F" w:rsidRPr="005536B4" w:rsidRDefault="00E0521F" w:rsidP="00E0521F">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t</w:t>
            </w:r>
            <w:r>
              <w:rPr>
                <w:rFonts w:ascii="Huawei Sans" w:eastAsiaTheme="minorEastAsia" w:hAnsi="Huawei Sans" w:cs="Huawei Sans"/>
                <w:sz w:val="21"/>
                <w:szCs w:val="21"/>
                <w:lang w:eastAsia="zh-CN"/>
              </w:rPr>
              <w:t>inyint</w:t>
            </w:r>
          </w:p>
        </w:tc>
        <w:tc>
          <w:tcPr>
            <w:tcW w:w="1478" w:type="dxa"/>
            <w:tcBorders>
              <w:top w:val="single" w:sz="4" w:space="0" w:color="auto"/>
              <w:left w:val="single" w:sz="4" w:space="0" w:color="auto"/>
              <w:bottom w:val="single" w:sz="4" w:space="0" w:color="auto"/>
              <w:right w:val="single" w:sz="4" w:space="0" w:color="auto"/>
            </w:tcBorders>
          </w:tcPr>
          <w:p w14:paraId="79212AE2" w14:textId="77777777" w:rsidR="00E0521F" w:rsidRPr="005536B4" w:rsidRDefault="00E0521F" w:rsidP="00E0521F">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7A8F1B54" w14:textId="1AD8E72E" w:rsidR="00E0521F" w:rsidRPr="00C60E19" w:rsidRDefault="00A925F6" w:rsidP="00E0521F">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类目逻辑删除</w:t>
            </w:r>
          </w:p>
        </w:tc>
      </w:tr>
      <w:tr w:rsidR="00E0521F" w:rsidRPr="00CD6D1E" w14:paraId="533FE6C6"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443FC9F8" w14:textId="77777777" w:rsidR="00E0521F" w:rsidRPr="00083FC8" w:rsidRDefault="00E0521F" w:rsidP="00E0521F">
            <w:pPr>
              <w:pStyle w:val="Normal2"/>
              <w:rPr>
                <w:rFonts w:ascii="Huawei Sans" w:hAnsi="Huawei Sans" w:cs="Huawei Sans"/>
                <w:b/>
                <w:sz w:val="21"/>
                <w:szCs w:val="21"/>
              </w:rPr>
            </w:pPr>
            <w:r>
              <w:rPr>
                <w:rFonts w:ascii="Huawei Sans" w:hAnsi="Huawei Sans" w:cs="Huawei Sans"/>
                <w:b/>
                <w:sz w:val="21"/>
                <w:szCs w:val="21"/>
              </w:rPr>
              <w:t>goods_</w:t>
            </w:r>
            <w:r w:rsidRPr="00083FC8">
              <w:rPr>
                <w:rFonts w:ascii="Huawei Sans" w:hAnsi="Huawei Sans" w:cs="Huawei Sans"/>
                <w:b/>
                <w:sz w:val="21"/>
                <w:szCs w:val="21"/>
              </w:rPr>
              <w:t>add_date</w:t>
            </w:r>
          </w:p>
        </w:tc>
        <w:tc>
          <w:tcPr>
            <w:tcW w:w="1925" w:type="dxa"/>
            <w:tcBorders>
              <w:top w:val="single" w:sz="4" w:space="0" w:color="auto"/>
              <w:left w:val="single" w:sz="4" w:space="0" w:color="auto"/>
              <w:bottom w:val="single" w:sz="4" w:space="0" w:color="auto"/>
              <w:right w:val="single" w:sz="4" w:space="0" w:color="auto"/>
            </w:tcBorders>
          </w:tcPr>
          <w:p w14:paraId="5E341140" w14:textId="77777777" w:rsidR="00E0521F" w:rsidRPr="00083FC8" w:rsidRDefault="00E0521F" w:rsidP="00E0521F">
            <w:pPr>
              <w:pStyle w:val="Normal2"/>
              <w:rPr>
                <w:rFonts w:ascii="Huawei Sans" w:eastAsiaTheme="minorEastAsia" w:hAnsi="Huawei Sans" w:cs="Huawei Sans"/>
                <w:b/>
                <w:sz w:val="21"/>
                <w:szCs w:val="21"/>
                <w:lang w:eastAsia="zh-CN"/>
              </w:rPr>
            </w:pPr>
            <w:r w:rsidRPr="00083FC8">
              <w:rPr>
                <w:rFonts w:ascii="Huawei Sans" w:eastAsiaTheme="minorEastAsia" w:hAnsi="Huawei Sans" w:cs="Huawei Sans"/>
                <w:b/>
                <w:sz w:val="21"/>
                <w:szCs w:val="21"/>
                <w:lang w:eastAsia="zh-CN"/>
              </w:rPr>
              <w:t>integer</w:t>
            </w:r>
          </w:p>
        </w:tc>
        <w:tc>
          <w:tcPr>
            <w:tcW w:w="1478" w:type="dxa"/>
            <w:tcBorders>
              <w:top w:val="single" w:sz="4" w:space="0" w:color="auto"/>
              <w:left w:val="single" w:sz="4" w:space="0" w:color="auto"/>
              <w:bottom w:val="single" w:sz="4" w:space="0" w:color="auto"/>
              <w:right w:val="single" w:sz="4" w:space="0" w:color="auto"/>
            </w:tcBorders>
          </w:tcPr>
          <w:p w14:paraId="5CDA252F" w14:textId="77777777" w:rsidR="00E0521F" w:rsidRPr="00CD6D1E" w:rsidRDefault="00E0521F" w:rsidP="00E0521F">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5D20ED63" w14:textId="1191ECD6" w:rsidR="00E0521F" w:rsidRPr="00C60E19" w:rsidRDefault="00A925F6" w:rsidP="00E0521F">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商品添加日期</w:t>
            </w:r>
          </w:p>
        </w:tc>
      </w:tr>
      <w:tr w:rsidR="00E0521F" w:rsidRPr="00CD6D1E" w14:paraId="30ACAE4B"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558524C7" w14:textId="77777777" w:rsidR="00E0521F" w:rsidRPr="00083FC8" w:rsidRDefault="00E0521F" w:rsidP="00E0521F">
            <w:pPr>
              <w:pStyle w:val="Normal2"/>
              <w:rPr>
                <w:rFonts w:ascii="Huawei Sans" w:eastAsiaTheme="minorEastAsia" w:hAnsi="Huawei Sans" w:cs="Huawei Sans"/>
                <w:b/>
                <w:sz w:val="21"/>
                <w:szCs w:val="21"/>
                <w:lang w:eastAsia="zh-CN"/>
              </w:rPr>
            </w:pPr>
            <w:r>
              <w:rPr>
                <w:rFonts w:ascii="Huawei Sans" w:hAnsi="Huawei Sans" w:cs="Huawei Sans"/>
                <w:b/>
                <w:sz w:val="21"/>
                <w:szCs w:val="21"/>
              </w:rPr>
              <w:t>goods_</w:t>
            </w:r>
            <w:r>
              <w:rPr>
                <w:rFonts w:ascii="Huawei Sans" w:eastAsiaTheme="minorEastAsia" w:hAnsi="Huawei Sans" w:cs="Huawei Sans"/>
                <w:b/>
                <w:sz w:val="21"/>
                <w:szCs w:val="21"/>
                <w:lang w:eastAsia="zh-CN"/>
              </w:rPr>
              <w:t>a</w:t>
            </w:r>
            <w:r w:rsidRPr="00083FC8">
              <w:rPr>
                <w:rFonts w:ascii="Huawei Sans" w:eastAsiaTheme="minorEastAsia" w:hAnsi="Huawei Sans" w:cs="Huawei Sans"/>
                <w:b/>
                <w:sz w:val="21"/>
                <w:szCs w:val="21"/>
                <w:lang w:eastAsia="zh-CN"/>
              </w:rPr>
              <w:t>dd_time</w:t>
            </w:r>
          </w:p>
        </w:tc>
        <w:tc>
          <w:tcPr>
            <w:tcW w:w="1925" w:type="dxa"/>
            <w:tcBorders>
              <w:top w:val="single" w:sz="4" w:space="0" w:color="auto"/>
              <w:left w:val="single" w:sz="4" w:space="0" w:color="auto"/>
              <w:bottom w:val="single" w:sz="4" w:space="0" w:color="auto"/>
              <w:right w:val="single" w:sz="4" w:space="0" w:color="auto"/>
            </w:tcBorders>
          </w:tcPr>
          <w:p w14:paraId="6FE0C0E1" w14:textId="77777777" w:rsidR="00E0521F" w:rsidRPr="00083FC8" w:rsidRDefault="00E0521F" w:rsidP="00E0521F">
            <w:pPr>
              <w:pStyle w:val="Normal2"/>
              <w:rPr>
                <w:rFonts w:ascii="Huawei Sans" w:eastAsiaTheme="minorEastAsia" w:hAnsi="Huawei Sans" w:cs="Huawei Sans"/>
                <w:b/>
                <w:sz w:val="21"/>
                <w:szCs w:val="21"/>
                <w:lang w:eastAsia="zh-CN"/>
              </w:rPr>
            </w:pPr>
            <w:r w:rsidRPr="00083FC8">
              <w:rPr>
                <w:rFonts w:ascii="Huawei Sans" w:eastAsiaTheme="minorEastAsia" w:hAnsi="Huawei Sans" w:cs="Huawei Sans" w:hint="eastAsia"/>
                <w:b/>
                <w:sz w:val="21"/>
                <w:szCs w:val="21"/>
                <w:lang w:eastAsia="zh-CN"/>
              </w:rPr>
              <w:t>i</w:t>
            </w:r>
            <w:r w:rsidRPr="00083FC8">
              <w:rPr>
                <w:rFonts w:ascii="Huawei Sans" w:eastAsiaTheme="minorEastAsia" w:hAnsi="Huawei Sans" w:cs="Huawei Sans"/>
                <w:b/>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7926B225" w14:textId="77777777" w:rsidR="00E0521F" w:rsidRPr="00CD6D1E" w:rsidRDefault="00E0521F" w:rsidP="00E0521F">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6D42A479" w14:textId="61F85C8D" w:rsidR="00E0521F" w:rsidRPr="00C60E19" w:rsidRDefault="00A925F6" w:rsidP="00E0521F">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商品添加时间</w:t>
            </w:r>
          </w:p>
        </w:tc>
      </w:tr>
      <w:tr w:rsidR="00E0521F" w:rsidRPr="00CD6D1E" w14:paraId="33C1C64E"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6BA7424B" w14:textId="77777777" w:rsidR="00E0521F" w:rsidRPr="00083FC8" w:rsidRDefault="00E0521F" w:rsidP="00E0521F">
            <w:pPr>
              <w:pStyle w:val="Normal2"/>
              <w:rPr>
                <w:rFonts w:ascii="Huawei Sans" w:eastAsiaTheme="minorEastAsia" w:hAnsi="Huawei Sans" w:cs="Huawei Sans"/>
                <w:b/>
                <w:sz w:val="21"/>
                <w:szCs w:val="21"/>
                <w:lang w:eastAsia="zh-CN"/>
              </w:rPr>
            </w:pPr>
            <w:r>
              <w:rPr>
                <w:rFonts w:ascii="Huawei Sans" w:hAnsi="Huawei Sans" w:cs="Huawei Sans"/>
                <w:b/>
                <w:sz w:val="21"/>
                <w:szCs w:val="21"/>
              </w:rPr>
              <w:t>goods_</w:t>
            </w:r>
            <w:r w:rsidRPr="00083FC8">
              <w:rPr>
                <w:rFonts w:ascii="Huawei Sans" w:eastAsiaTheme="minorEastAsia" w:hAnsi="Huawei Sans" w:cs="Huawei Sans" w:hint="eastAsia"/>
                <w:b/>
                <w:sz w:val="21"/>
                <w:szCs w:val="21"/>
                <w:lang w:eastAsia="zh-CN"/>
              </w:rPr>
              <w:t>u</w:t>
            </w:r>
            <w:r w:rsidRPr="00083FC8">
              <w:rPr>
                <w:rFonts w:ascii="Huawei Sans" w:eastAsiaTheme="minorEastAsia" w:hAnsi="Huawei Sans" w:cs="Huawei Sans"/>
                <w:b/>
                <w:sz w:val="21"/>
                <w:szCs w:val="21"/>
                <w:lang w:eastAsia="zh-CN"/>
              </w:rPr>
              <w:t>pdate_date</w:t>
            </w:r>
          </w:p>
        </w:tc>
        <w:tc>
          <w:tcPr>
            <w:tcW w:w="1925" w:type="dxa"/>
            <w:tcBorders>
              <w:top w:val="single" w:sz="4" w:space="0" w:color="auto"/>
              <w:left w:val="single" w:sz="4" w:space="0" w:color="auto"/>
              <w:bottom w:val="single" w:sz="4" w:space="0" w:color="auto"/>
              <w:right w:val="single" w:sz="4" w:space="0" w:color="auto"/>
            </w:tcBorders>
          </w:tcPr>
          <w:p w14:paraId="0AA7294A" w14:textId="77777777" w:rsidR="00E0521F" w:rsidRPr="00083FC8" w:rsidRDefault="00E0521F" w:rsidP="00E0521F">
            <w:pPr>
              <w:pStyle w:val="Normal2"/>
              <w:rPr>
                <w:rFonts w:ascii="Huawei Sans" w:eastAsiaTheme="minorEastAsia" w:hAnsi="Huawei Sans" w:cs="Huawei Sans"/>
                <w:b/>
                <w:sz w:val="21"/>
                <w:szCs w:val="21"/>
                <w:lang w:eastAsia="zh-CN"/>
              </w:rPr>
            </w:pPr>
            <w:r w:rsidRPr="00083FC8">
              <w:rPr>
                <w:rFonts w:ascii="Huawei Sans" w:eastAsiaTheme="minorEastAsia" w:hAnsi="Huawei Sans" w:cs="Huawei Sans"/>
                <w:b/>
                <w:sz w:val="21"/>
                <w:szCs w:val="21"/>
                <w:lang w:eastAsia="zh-CN"/>
              </w:rPr>
              <w:t>integer</w:t>
            </w:r>
          </w:p>
        </w:tc>
        <w:tc>
          <w:tcPr>
            <w:tcW w:w="1478" w:type="dxa"/>
            <w:tcBorders>
              <w:top w:val="single" w:sz="4" w:space="0" w:color="auto"/>
              <w:left w:val="single" w:sz="4" w:space="0" w:color="auto"/>
              <w:bottom w:val="single" w:sz="4" w:space="0" w:color="auto"/>
              <w:right w:val="single" w:sz="4" w:space="0" w:color="auto"/>
            </w:tcBorders>
          </w:tcPr>
          <w:p w14:paraId="2F6CB6D5" w14:textId="77777777" w:rsidR="00E0521F" w:rsidRPr="00CD6D1E" w:rsidRDefault="00E0521F" w:rsidP="00E0521F">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5AE58F92" w14:textId="37588D71" w:rsidR="00E0521F" w:rsidRPr="00C60E19" w:rsidRDefault="00A925F6" w:rsidP="00E0521F">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商品更新日期</w:t>
            </w:r>
          </w:p>
        </w:tc>
      </w:tr>
      <w:tr w:rsidR="00E0521F" w:rsidRPr="00CD6D1E" w14:paraId="05825DCF" w14:textId="77777777" w:rsidTr="0087635C">
        <w:trPr>
          <w:jc w:val="center"/>
        </w:trPr>
        <w:tc>
          <w:tcPr>
            <w:tcW w:w="2387" w:type="dxa"/>
            <w:tcBorders>
              <w:top w:val="single" w:sz="4" w:space="0" w:color="auto"/>
              <w:left w:val="single" w:sz="18" w:space="0" w:color="auto"/>
              <w:bottom w:val="single" w:sz="4" w:space="0" w:color="auto"/>
              <w:right w:val="single" w:sz="4" w:space="0" w:color="auto"/>
            </w:tcBorders>
          </w:tcPr>
          <w:p w14:paraId="2BE17840" w14:textId="77777777" w:rsidR="00E0521F" w:rsidRPr="00083FC8" w:rsidRDefault="00E0521F" w:rsidP="00E0521F">
            <w:pPr>
              <w:pStyle w:val="Normal2"/>
              <w:rPr>
                <w:rFonts w:ascii="Huawei Sans" w:eastAsiaTheme="minorEastAsia" w:hAnsi="Huawei Sans" w:cs="Huawei Sans"/>
                <w:b/>
                <w:sz w:val="21"/>
                <w:szCs w:val="21"/>
                <w:lang w:eastAsia="zh-CN"/>
              </w:rPr>
            </w:pPr>
            <w:r>
              <w:rPr>
                <w:rFonts w:ascii="Huawei Sans" w:hAnsi="Huawei Sans" w:cs="Huawei Sans"/>
                <w:b/>
                <w:sz w:val="21"/>
                <w:szCs w:val="21"/>
              </w:rPr>
              <w:t>goods_</w:t>
            </w:r>
            <w:r w:rsidRPr="00083FC8">
              <w:rPr>
                <w:rFonts w:ascii="Huawei Sans" w:eastAsiaTheme="minorEastAsia" w:hAnsi="Huawei Sans" w:cs="Huawei Sans" w:hint="eastAsia"/>
                <w:b/>
                <w:sz w:val="21"/>
                <w:szCs w:val="21"/>
                <w:lang w:eastAsia="zh-CN"/>
              </w:rPr>
              <w:t>u</w:t>
            </w:r>
            <w:r w:rsidRPr="00083FC8">
              <w:rPr>
                <w:rFonts w:ascii="Huawei Sans" w:eastAsiaTheme="minorEastAsia" w:hAnsi="Huawei Sans" w:cs="Huawei Sans"/>
                <w:b/>
                <w:sz w:val="21"/>
                <w:szCs w:val="21"/>
                <w:lang w:eastAsia="zh-CN"/>
              </w:rPr>
              <w:t>pdate_time</w:t>
            </w:r>
          </w:p>
        </w:tc>
        <w:tc>
          <w:tcPr>
            <w:tcW w:w="1925" w:type="dxa"/>
            <w:tcBorders>
              <w:top w:val="single" w:sz="4" w:space="0" w:color="auto"/>
              <w:left w:val="single" w:sz="4" w:space="0" w:color="auto"/>
              <w:bottom w:val="single" w:sz="4" w:space="0" w:color="auto"/>
              <w:right w:val="single" w:sz="4" w:space="0" w:color="auto"/>
            </w:tcBorders>
          </w:tcPr>
          <w:p w14:paraId="03CF07E5" w14:textId="77777777" w:rsidR="00E0521F" w:rsidRPr="00083FC8" w:rsidRDefault="00E0521F" w:rsidP="00E0521F">
            <w:pPr>
              <w:pStyle w:val="Normal2"/>
              <w:rPr>
                <w:rFonts w:ascii="Huawei Sans" w:eastAsiaTheme="minorEastAsia" w:hAnsi="Huawei Sans" w:cs="Huawei Sans"/>
                <w:b/>
                <w:sz w:val="21"/>
                <w:szCs w:val="21"/>
                <w:lang w:eastAsia="zh-CN"/>
              </w:rPr>
            </w:pPr>
            <w:r w:rsidRPr="00083FC8">
              <w:rPr>
                <w:rFonts w:ascii="Huawei Sans" w:eastAsiaTheme="minorEastAsia" w:hAnsi="Huawei Sans" w:cs="Huawei Sans" w:hint="eastAsia"/>
                <w:b/>
                <w:sz w:val="21"/>
                <w:szCs w:val="21"/>
                <w:lang w:eastAsia="zh-CN"/>
              </w:rPr>
              <w:t>i</w:t>
            </w:r>
            <w:r w:rsidRPr="00083FC8">
              <w:rPr>
                <w:rFonts w:ascii="Huawei Sans" w:eastAsiaTheme="minorEastAsia" w:hAnsi="Huawei Sans" w:cs="Huawei Sans"/>
                <w:b/>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654A6FCD" w14:textId="77777777" w:rsidR="00E0521F" w:rsidRPr="00CD6D1E" w:rsidRDefault="00E0521F" w:rsidP="00E0521F">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03DB0CB0" w14:textId="71805A9F" w:rsidR="00E0521F" w:rsidRPr="00C60E19" w:rsidRDefault="00A925F6" w:rsidP="00E0521F">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商品更新时间</w:t>
            </w:r>
          </w:p>
        </w:tc>
      </w:tr>
      <w:tr w:rsidR="00A925F6" w:rsidRPr="00CD6D1E" w14:paraId="7458792A" w14:textId="77777777" w:rsidTr="0087635C">
        <w:trPr>
          <w:jc w:val="center"/>
        </w:trPr>
        <w:tc>
          <w:tcPr>
            <w:tcW w:w="2387" w:type="dxa"/>
            <w:tcBorders>
              <w:top w:val="single" w:sz="4" w:space="0" w:color="auto"/>
              <w:left w:val="single" w:sz="18" w:space="0" w:color="auto"/>
              <w:bottom w:val="single" w:sz="18" w:space="0" w:color="auto"/>
              <w:right w:val="single" w:sz="4" w:space="0" w:color="auto"/>
            </w:tcBorders>
          </w:tcPr>
          <w:p w14:paraId="02FAAF9A" w14:textId="0231B0FD" w:rsidR="00A925F6" w:rsidRPr="00CD6D1E" w:rsidRDefault="00A925F6" w:rsidP="00A925F6">
            <w:pPr>
              <w:pStyle w:val="Normal2"/>
              <w:rPr>
                <w:rFonts w:ascii="Huawei Sans" w:hAnsi="Huawei Sans" w:cs="Huawei Sans"/>
                <w:sz w:val="21"/>
                <w:szCs w:val="21"/>
              </w:rPr>
            </w:pPr>
            <w:r w:rsidRPr="00186154">
              <w:rPr>
                <w:rFonts w:ascii="Huawei Sans" w:hAnsi="Huawei Sans" w:cs="Huawei Sans"/>
                <w:sz w:val="21"/>
                <w:szCs w:val="21"/>
              </w:rPr>
              <w:t>goods</w:t>
            </w:r>
            <w:r>
              <w:rPr>
                <w:rFonts w:ascii="Huawei Sans" w:hAnsi="Huawei Sans" w:cs="Huawei Sans"/>
                <w:b/>
                <w:sz w:val="21"/>
                <w:szCs w:val="21"/>
              </w:rPr>
              <w:t>_</w:t>
            </w:r>
            <w:r>
              <w:rPr>
                <w:rFonts w:ascii="Huawei Sans" w:eastAsiaTheme="minorEastAsia" w:hAnsi="Huawei Sans" w:cs="Huawei Sans"/>
                <w:sz w:val="21"/>
                <w:szCs w:val="21"/>
                <w:lang w:eastAsia="zh-CN"/>
              </w:rPr>
              <w:t>deleted</w:t>
            </w:r>
          </w:p>
        </w:tc>
        <w:tc>
          <w:tcPr>
            <w:tcW w:w="1925" w:type="dxa"/>
            <w:tcBorders>
              <w:top w:val="single" w:sz="4" w:space="0" w:color="auto"/>
              <w:left w:val="single" w:sz="4" w:space="0" w:color="auto"/>
              <w:bottom w:val="single" w:sz="18" w:space="0" w:color="auto"/>
              <w:right w:val="single" w:sz="4" w:space="0" w:color="auto"/>
            </w:tcBorders>
          </w:tcPr>
          <w:p w14:paraId="662F491C" w14:textId="475F8884" w:rsidR="00A925F6" w:rsidRPr="00CD6D1E" w:rsidRDefault="00A925F6" w:rsidP="00A925F6">
            <w:pPr>
              <w:pStyle w:val="Normal2"/>
              <w:rPr>
                <w:rFonts w:ascii="Huawei Sans" w:hAnsi="Huawei Sans" w:cs="Huawei Sans"/>
                <w:sz w:val="21"/>
                <w:szCs w:val="21"/>
              </w:rPr>
            </w:pPr>
            <w:r>
              <w:rPr>
                <w:rFonts w:ascii="Huawei Sans" w:eastAsiaTheme="minorEastAsia" w:hAnsi="Huawei Sans" w:cs="Huawei Sans" w:hint="eastAsia"/>
                <w:sz w:val="21"/>
                <w:szCs w:val="21"/>
                <w:lang w:eastAsia="zh-CN"/>
              </w:rPr>
              <w:t>ti</w:t>
            </w:r>
            <w:r>
              <w:rPr>
                <w:rFonts w:ascii="Huawei Sans" w:eastAsiaTheme="minorEastAsia" w:hAnsi="Huawei Sans" w:cs="Huawei Sans"/>
                <w:sz w:val="21"/>
                <w:szCs w:val="21"/>
                <w:lang w:eastAsia="zh-CN"/>
              </w:rPr>
              <w:t>nyint</w:t>
            </w:r>
          </w:p>
        </w:tc>
        <w:tc>
          <w:tcPr>
            <w:tcW w:w="1478" w:type="dxa"/>
            <w:tcBorders>
              <w:top w:val="single" w:sz="4" w:space="0" w:color="auto"/>
              <w:left w:val="single" w:sz="4" w:space="0" w:color="auto"/>
              <w:bottom w:val="single" w:sz="18" w:space="0" w:color="auto"/>
              <w:right w:val="single" w:sz="4" w:space="0" w:color="auto"/>
            </w:tcBorders>
          </w:tcPr>
          <w:p w14:paraId="1E097239" w14:textId="77777777" w:rsidR="00A925F6" w:rsidRPr="00CD6D1E" w:rsidRDefault="00A925F6" w:rsidP="00A925F6">
            <w:pPr>
              <w:pStyle w:val="Normal2"/>
              <w:rPr>
                <w:rFonts w:ascii="Huawei Sans" w:hAnsi="Huawei Sans" w:cs="Huawei Sans"/>
                <w:sz w:val="21"/>
                <w:szCs w:val="21"/>
              </w:rPr>
            </w:pPr>
          </w:p>
        </w:tc>
        <w:tc>
          <w:tcPr>
            <w:tcW w:w="2070" w:type="dxa"/>
            <w:tcBorders>
              <w:top w:val="single" w:sz="4" w:space="0" w:color="auto"/>
              <w:left w:val="single" w:sz="4" w:space="0" w:color="auto"/>
              <w:bottom w:val="single" w:sz="18" w:space="0" w:color="auto"/>
              <w:right w:val="single" w:sz="18" w:space="0" w:color="auto"/>
            </w:tcBorders>
          </w:tcPr>
          <w:p w14:paraId="17CED1EF" w14:textId="3705090C" w:rsidR="00A925F6" w:rsidRPr="00C60E19" w:rsidRDefault="00A925F6" w:rsidP="00A925F6">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商品逻辑删除</w:t>
            </w:r>
          </w:p>
        </w:tc>
      </w:tr>
    </w:tbl>
    <w:p w14:paraId="4E00BCA0" w14:textId="77777777" w:rsidR="007B5EB9" w:rsidRDefault="007B5EB9" w:rsidP="00F95172">
      <w:pPr>
        <w:pStyle w:val="1e"/>
        <w:rPr>
          <w:rFonts w:hint="eastAsia"/>
        </w:rPr>
      </w:pPr>
    </w:p>
    <w:p w14:paraId="2EDF8743" w14:textId="77777777" w:rsidR="0098158B" w:rsidRDefault="0098158B" w:rsidP="00F95172">
      <w:pPr>
        <w:pStyle w:val="1e"/>
        <w:rPr>
          <w:rFonts w:hint="eastAsia"/>
        </w:rPr>
      </w:pPr>
      <w:r>
        <w:t>用户维度</w:t>
      </w:r>
    </w:p>
    <w:tbl>
      <w:tblPr>
        <w:tblW w:w="8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left w:w="74" w:type="dxa"/>
          <w:bottom w:w="142" w:type="dxa"/>
          <w:right w:w="74" w:type="dxa"/>
        </w:tblCellMar>
        <w:tblLook w:val="0000" w:firstRow="0" w:lastRow="0" w:firstColumn="0" w:lastColumn="0" w:noHBand="0" w:noVBand="0"/>
      </w:tblPr>
      <w:tblGrid>
        <w:gridCol w:w="2372"/>
        <w:gridCol w:w="2059"/>
        <w:gridCol w:w="1478"/>
        <w:gridCol w:w="2165"/>
      </w:tblGrid>
      <w:tr w:rsidR="00A925F6" w:rsidRPr="00CD6D1E" w14:paraId="5F1CFCD3" w14:textId="77777777" w:rsidTr="00FF758A">
        <w:trPr>
          <w:cantSplit/>
          <w:tblHeader/>
          <w:jc w:val="center"/>
        </w:trPr>
        <w:tc>
          <w:tcPr>
            <w:tcW w:w="2372" w:type="dxa"/>
            <w:tcBorders>
              <w:top w:val="single" w:sz="18" w:space="0" w:color="auto"/>
              <w:left w:val="single" w:sz="18" w:space="0" w:color="auto"/>
              <w:bottom w:val="single" w:sz="6" w:space="0" w:color="000000"/>
              <w:right w:val="single" w:sz="4" w:space="0" w:color="auto"/>
            </w:tcBorders>
            <w:shd w:val="clear" w:color="auto" w:fill="BFBFBF" w:themeFill="background1" w:themeFillShade="BF"/>
            <w:vAlign w:val="center"/>
          </w:tcPr>
          <w:p w14:paraId="5054EE47" w14:textId="77777777" w:rsidR="00A925F6" w:rsidRPr="00CD6D1E" w:rsidRDefault="00A925F6" w:rsidP="00A925F6">
            <w:pPr>
              <w:pStyle w:val="Normal2"/>
              <w:jc w:val="center"/>
              <w:rPr>
                <w:rFonts w:ascii="Huawei Sans" w:hAnsi="Huawei Sans" w:cs="Huawei Sans"/>
                <w:b/>
                <w:sz w:val="21"/>
                <w:szCs w:val="21"/>
              </w:rPr>
            </w:pPr>
            <w:r w:rsidRPr="00CD6D1E">
              <w:rPr>
                <w:rFonts w:ascii="Huawei Sans" w:hAnsi="Huawei Sans" w:cs="Huawei Sans"/>
                <w:b/>
                <w:sz w:val="21"/>
                <w:szCs w:val="21"/>
              </w:rPr>
              <w:t>Column</w:t>
            </w:r>
          </w:p>
        </w:tc>
        <w:tc>
          <w:tcPr>
            <w:tcW w:w="2059" w:type="dxa"/>
            <w:tcBorders>
              <w:top w:val="single" w:sz="18" w:space="0" w:color="auto"/>
              <w:left w:val="single" w:sz="4" w:space="0" w:color="auto"/>
              <w:bottom w:val="single" w:sz="6" w:space="0" w:color="000000"/>
              <w:right w:val="single" w:sz="4" w:space="0" w:color="auto"/>
            </w:tcBorders>
            <w:shd w:val="clear" w:color="auto" w:fill="BFBFBF" w:themeFill="background1" w:themeFillShade="BF"/>
            <w:vAlign w:val="center"/>
          </w:tcPr>
          <w:p w14:paraId="65460AEF" w14:textId="77777777" w:rsidR="00A925F6" w:rsidRPr="00CD6D1E" w:rsidRDefault="00A925F6" w:rsidP="00A925F6">
            <w:pPr>
              <w:pStyle w:val="Normal2"/>
              <w:jc w:val="center"/>
              <w:rPr>
                <w:rFonts w:ascii="Huawei Sans" w:hAnsi="Huawei Sans" w:cs="Huawei Sans"/>
                <w:b/>
                <w:sz w:val="21"/>
                <w:szCs w:val="21"/>
              </w:rPr>
            </w:pPr>
            <w:r w:rsidRPr="00CD6D1E">
              <w:rPr>
                <w:rFonts w:ascii="Huawei Sans" w:hAnsi="Huawei Sans" w:cs="Huawei Sans"/>
                <w:b/>
                <w:sz w:val="21"/>
                <w:szCs w:val="21"/>
              </w:rPr>
              <w:t>Datatype</w:t>
            </w:r>
          </w:p>
        </w:tc>
        <w:tc>
          <w:tcPr>
            <w:tcW w:w="1478" w:type="dxa"/>
            <w:tcBorders>
              <w:top w:val="single" w:sz="18" w:space="0" w:color="auto"/>
              <w:left w:val="single" w:sz="4" w:space="0" w:color="auto"/>
              <w:bottom w:val="single" w:sz="6" w:space="0" w:color="000000"/>
              <w:right w:val="single" w:sz="4" w:space="0" w:color="auto"/>
            </w:tcBorders>
            <w:shd w:val="clear" w:color="auto" w:fill="BFBFBF" w:themeFill="background1" w:themeFillShade="BF"/>
            <w:vAlign w:val="center"/>
          </w:tcPr>
          <w:p w14:paraId="018FA7E2" w14:textId="04AEE65A" w:rsidR="00A925F6" w:rsidRPr="00CD6D1E" w:rsidRDefault="00A925F6" w:rsidP="00A925F6">
            <w:pPr>
              <w:pStyle w:val="Normal2"/>
              <w:jc w:val="center"/>
              <w:rPr>
                <w:rFonts w:ascii="Huawei Sans" w:hAnsi="Huawei Sans" w:cs="Huawei Sans"/>
                <w:b/>
                <w:sz w:val="21"/>
                <w:szCs w:val="21"/>
              </w:rPr>
            </w:pPr>
            <w:r w:rsidRPr="00CD6D1E">
              <w:rPr>
                <w:rFonts w:ascii="Huawei Sans" w:hAnsi="Huawei Sans" w:cs="Huawei Sans"/>
                <w:b/>
                <w:sz w:val="21"/>
                <w:szCs w:val="21"/>
              </w:rPr>
              <w:t>Primary Key</w:t>
            </w:r>
          </w:p>
        </w:tc>
        <w:tc>
          <w:tcPr>
            <w:tcW w:w="2165" w:type="dxa"/>
            <w:tcBorders>
              <w:top w:val="single" w:sz="18" w:space="0" w:color="auto"/>
              <w:left w:val="single" w:sz="4" w:space="0" w:color="auto"/>
              <w:bottom w:val="single" w:sz="6" w:space="0" w:color="000000"/>
              <w:right w:val="single" w:sz="18" w:space="0" w:color="auto"/>
            </w:tcBorders>
            <w:shd w:val="clear" w:color="auto" w:fill="BFBFBF" w:themeFill="background1" w:themeFillShade="BF"/>
            <w:vAlign w:val="center"/>
          </w:tcPr>
          <w:p w14:paraId="66081510" w14:textId="77777777" w:rsidR="00A925F6" w:rsidRPr="00CD6D1E" w:rsidRDefault="00A925F6" w:rsidP="00A925F6">
            <w:pPr>
              <w:pStyle w:val="Normal2"/>
              <w:jc w:val="center"/>
              <w:rPr>
                <w:rFonts w:ascii="Huawei Sans" w:hAnsi="Huawei Sans" w:cs="Huawei Sans"/>
                <w:b/>
                <w:sz w:val="21"/>
                <w:szCs w:val="21"/>
              </w:rPr>
            </w:pPr>
            <w:r w:rsidRPr="00CD6D1E">
              <w:rPr>
                <w:rFonts w:ascii="Huawei Sans" w:hAnsi="Huawei Sans" w:cs="Huawei Sans"/>
                <w:b/>
                <w:sz w:val="21"/>
                <w:szCs w:val="21"/>
              </w:rPr>
              <w:t>Primary Key</w:t>
            </w:r>
          </w:p>
        </w:tc>
      </w:tr>
      <w:tr w:rsidR="00A925F6" w:rsidRPr="00CD6D1E" w14:paraId="7D0D4252" w14:textId="77777777" w:rsidTr="00FF758A">
        <w:trPr>
          <w:trHeight w:val="59"/>
          <w:jc w:val="center"/>
        </w:trPr>
        <w:tc>
          <w:tcPr>
            <w:tcW w:w="2372" w:type="dxa"/>
            <w:tcBorders>
              <w:top w:val="single" w:sz="4" w:space="0" w:color="auto"/>
              <w:left w:val="single" w:sz="18" w:space="0" w:color="auto"/>
              <w:bottom w:val="single" w:sz="4" w:space="0" w:color="auto"/>
              <w:right w:val="single" w:sz="4" w:space="0" w:color="auto"/>
            </w:tcBorders>
          </w:tcPr>
          <w:p w14:paraId="761C07B6" w14:textId="77777777" w:rsidR="00A925F6" w:rsidRPr="00CD6D1E" w:rsidRDefault="00A925F6" w:rsidP="00E54E80">
            <w:pPr>
              <w:pStyle w:val="Normal2"/>
              <w:rPr>
                <w:rFonts w:ascii="Huawei Sans" w:hAnsi="Huawei Sans" w:cs="Huawei Sans"/>
                <w:sz w:val="21"/>
                <w:szCs w:val="21"/>
              </w:rPr>
            </w:pPr>
            <w:r>
              <w:rPr>
                <w:rFonts w:ascii="Huawei Sans" w:hAnsi="Huawei Sans" w:cs="Huawei Sans"/>
                <w:sz w:val="21"/>
                <w:szCs w:val="21"/>
              </w:rPr>
              <w:t>user_</w:t>
            </w:r>
            <w:r w:rsidRPr="00CD6D1E">
              <w:rPr>
                <w:rFonts w:ascii="Huawei Sans" w:hAnsi="Huawei Sans" w:cs="Huawei Sans"/>
                <w:sz w:val="21"/>
                <w:szCs w:val="21"/>
              </w:rPr>
              <w:t>key</w:t>
            </w:r>
          </w:p>
        </w:tc>
        <w:tc>
          <w:tcPr>
            <w:tcW w:w="2059" w:type="dxa"/>
            <w:tcBorders>
              <w:top w:val="single" w:sz="4" w:space="0" w:color="auto"/>
              <w:left w:val="single" w:sz="4" w:space="0" w:color="auto"/>
              <w:bottom w:val="single" w:sz="4" w:space="0" w:color="auto"/>
              <w:right w:val="single" w:sz="4" w:space="0" w:color="auto"/>
            </w:tcBorders>
          </w:tcPr>
          <w:p w14:paraId="2C60C1E3" w14:textId="77777777" w:rsidR="00A925F6" w:rsidRPr="00CD6D1E" w:rsidRDefault="00A925F6" w:rsidP="00E54E80">
            <w:pPr>
              <w:pStyle w:val="Normal2"/>
              <w:rPr>
                <w:rFonts w:ascii="Huawei Sans" w:hAnsi="Huawei Sans" w:cs="Huawei Sans"/>
                <w:sz w:val="21"/>
                <w:szCs w:val="21"/>
              </w:rPr>
            </w:pPr>
            <w:r w:rsidRPr="00CD6D1E">
              <w:rPr>
                <w:rFonts w:ascii="Huawei Sans" w:hAnsi="Huawei Sans" w:cs="Huawei Sans"/>
                <w:sz w:val="21"/>
                <w:szCs w:val="21"/>
              </w:rPr>
              <w:t>int</w:t>
            </w:r>
            <w:r>
              <w:rPr>
                <w:rFonts w:ascii="Huawei Sans" w:hAnsi="Huawei Sans" w:cs="Huawei Sans"/>
                <w:sz w:val="21"/>
                <w:szCs w:val="21"/>
              </w:rPr>
              <w:t>eger</w:t>
            </w:r>
          </w:p>
        </w:tc>
        <w:tc>
          <w:tcPr>
            <w:tcW w:w="1478" w:type="dxa"/>
            <w:tcBorders>
              <w:top w:val="single" w:sz="4" w:space="0" w:color="auto"/>
              <w:left w:val="single" w:sz="4" w:space="0" w:color="auto"/>
              <w:bottom w:val="single" w:sz="4" w:space="0" w:color="auto"/>
              <w:right w:val="single" w:sz="4" w:space="0" w:color="auto"/>
            </w:tcBorders>
          </w:tcPr>
          <w:p w14:paraId="437E0466" w14:textId="0423B98A" w:rsidR="00A925F6" w:rsidRPr="00A925F6" w:rsidRDefault="00A925F6" w:rsidP="00E54E80">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Y</w:t>
            </w:r>
          </w:p>
        </w:tc>
        <w:tc>
          <w:tcPr>
            <w:tcW w:w="2165" w:type="dxa"/>
            <w:tcBorders>
              <w:top w:val="single" w:sz="4" w:space="0" w:color="auto"/>
              <w:left w:val="single" w:sz="4" w:space="0" w:color="auto"/>
              <w:bottom w:val="single" w:sz="4" w:space="0" w:color="auto"/>
              <w:right w:val="single" w:sz="18" w:space="0" w:color="auto"/>
            </w:tcBorders>
          </w:tcPr>
          <w:p w14:paraId="31EA1AA7" w14:textId="6E2FD0F6" w:rsidR="00A925F6" w:rsidRPr="00A925F6" w:rsidRDefault="00A925F6" w:rsidP="00E54E80">
            <w:pPr>
              <w:pStyle w:val="Normal2"/>
              <w:rPr>
                <w:rFonts w:ascii="方正兰亭黑简体" w:eastAsia="方正兰亭黑简体" w:hAnsi="Huawei Sans" w:cs="Huawei Sans"/>
                <w:sz w:val="21"/>
                <w:szCs w:val="21"/>
              </w:rPr>
            </w:pPr>
            <w:r w:rsidRPr="00A925F6">
              <w:rPr>
                <w:rFonts w:ascii="方正兰亭黑简体" w:eastAsia="方正兰亭黑简体" w:hAnsiTheme="minorEastAsia" w:cs="Huawei Sans" w:hint="eastAsia"/>
                <w:sz w:val="21"/>
                <w:szCs w:val="21"/>
                <w:lang w:eastAsia="zh-CN"/>
              </w:rPr>
              <w:t>用户键</w:t>
            </w:r>
          </w:p>
        </w:tc>
      </w:tr>
      <w:tr w:rsidR="00A925F6" w:rsidRPr="00CD6D1E" w14:paraId="73ACC82F"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00B632D6" w14:textId="77777777" w:rsidR="00A925F6" w:rsidRPr="00ED1690" w:rsidRDefault="00A925F6" w:rsidP="00E54E80">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u</w:t>
            </w:r>
            <w:r>
              <w:rPr>
                <w:rFonts w:ascii="Huawei Sans" w:eastAsiaTheme="minorEastAsia" w:hAnsi="Huawei Sans" w:cs="Huawei Sans"/>
                <w:sz w:val="21"/>
                <w:szCs w:val="21"/>
                <w:lang w:eastAsia="zh-CN"/>
              </w:rPr>
              <w:t>ser_id</w:t>
            </w:r>
          </w:p>
        </w:tc>
        <w:tc>
          <w:tcPr>
            <w:tcW w:w="2059" w:type="dxa"/>
            <w:tcBorders>
              <w:top w:val="single" w:sz="4" w:space="0" w:color="auto"/>
              <w:left w:val="single" w:sz="4" w:space="0" w:color="auto"/>
              <w:bottom w:val="single" w:sz="4" w:space="0" w:color="auto"/>
              <w:right w:val="single" w:sz="4" w:space="0" w:color="auto"/>
            </w:tcBorders>
          </w:tcPr>
          <w:p w14:paraId="68C8F6B5" w14:textId="77777777" w:rsidR="00A925F6" w:rsidRPr="00ED1690" w:rsidRDefault="00A925F6" w:rsidP="00E54E80">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i</w:t>
            </w:r>
            <w:r>
              <w:rPr>
                <w:rFonts w:ascii="Huawei Sans" w:eastAsiaTheme="minorEastAsia" w:hAnsi="Huawei Sans" w:cs="Huawei Sans"/>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247B1F50" w14:textId="77777777" w:rsidR="00A925F6" w:rsidRDefault="00A925F6" w:rsidP="00E54E80">
            <w:pPr>
              <w:pStyle w:val="Normal2"/>
              <w:rPr>
                <w:rFonts w:ascii="Huawei Sans" w:eastAsiaTheme="minorEastAsia" w:hAnsi="Huawei Sans" w:cs="Huawei Sans"/>
                <w:sz w:val="21"/>
                <w:szCs w:val="21"/>
                <w:lang w:eastAsia="zh-CN"/>
              </w:rPr>
            </w:pPr>
          </w:p>
        </w:tc>
        <w:tc>
          <w:tcPr>
            <w:tcW w:w="2165" w:type="dxa"/>
            <w:tcBorders>
              <w:top w:val="single" w:sz="4" w:space="0" w:color="auto"/>
              <w:left w:val="single" w:sz="4" w:space="0" w:color="auto"/>
              <w:bottom w:val="single" w:sz="4" w:space="0" w:color="auto"/>
              <w:right w:val="single" w:sz="18" w:space="0" w:color="auto"/>
            </w:tcBorders>
          </w:tcPr>
          <w:p w14:paraId="1A7E2060" w14:textId="470CA39F" w:rsidR="00A925F6" w:rsidRPr="00A925F6" w:rsidRDefault="00A925F6" w:rsidP="00E54E80">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用户</w:t>
            </w:r>
            <w:r w:rsidRPr="00A925F6">
              <w:rPr>
                <w:rFonts w:ascii="Huawei Sans" w:eastAsia="方正兰亭黑简体" w:hAnsi="Huawei Sans" w:cs="Huawei Sans"/>
                <w:sz w:val="21"/>
                <w:szCs w:val="21"/>
                <w:lang w:eastAsia="zh-CN"/>
              </w:rPr>
              <w:t>id</w:t>
            </w:r>
          </w:p>
        </w:tc>
      </w:tr>
      <w:tr w:rsidR="00A925F6" w:rsidRPr="00CD6D1E" w14:paraId="1F8068C4"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46889917" w14:textId="77777777" w:rsidR="00A925F6" w:rsidRPr="00CD6D1E" w:rsidRDefault="00A925F6" w:rsidP="00E54E80">
            <w:pPr>
              <w:pStyle w:val="Normal2"/>
              <w:rPr>
                <w:rFonts w:ascii="Huawei Sans" w:hAnsi="Huawei Sans" w:cs="Huawei Sans"/>
                <w:sz w:val="21"/>
                <w:szCs w:val="21"/>
              </w:rPr>
            </w:pPr>
            <w:r>
              <w:rPr>
                <w:rFonts w:ascii="Huawei Sans" w:hAnsi="Huawei Sans" w:cs="Huawei Sans"/>
                <w:sz w:val="21"/>
                <w:szCs w:val="21"/>
              </w:rPr>
              <w:t>u</w:t>
            </w:r>
            <w:r w:rsidRPr="00AB04CB">
              <w:rPr>
                <w:rFonts w:ascii="Huawei Sans" w:hAnsi="Huawei Sans" w:cs="Huawei Sans"/>
                <w:sz w:val="21"/>
                <w:szCs w:val="21"/>
              </w:rPr>
              <w:t>sername</w:t>
            </w:r>
          </w:p>
        </w:tc>
        <w:tc>
          <w:tcPr>
            <w:tcW w:w="2059" w:type="dxa"/>
            <w:tcBorders>
              <w:top w:val="single" w:sz="4" w:space="0" w:color="auto"/>
              <w:left w:val="single" w:sz="4" w:space="0" w:color="auto"/>
              <w:bottom w:val="single" w:sz="4" w:space="0" w:color="auto"/>
              <w:right w:val="single" w:sz="4" w:space="0" w:color="auto"/>
            </w:tcBorders>
          </w:tcPr>
          <w:p w14:paraId="0165D9B5" w14:textId="77777777" w:rsidR="00A925F6" w:rsidRPr="00CD6D1E" w:rsidRDefault="00A925F6" w:rsidP="00E54E80">
            <w:pPr>
              <w:pStyle w:val="Normal2"/>
              <w:rPr>
                <w:rFonts w:ascii="Huawei Sans" w:hAnsi="Huawei Sans" w:cs="Huawei Sans"/>
                <w:sz w:val="21"/>
                <w:szCs w:val="21"/>
              </w:rPr>
            </w:pPr>
            <w:r w:rsidRPr="00AB04CB">
              <w:rPr>
                <w:rFonts w:ascii="Huawei Sans" w:hAnsi="Huawei Sans" w:cs="Huawei Sans"/>
                <w:sz w:val="21"/>
                <w:szCs w:val="21"/>
              </w:rPr>
              <w:t>varchar(63)</w:t>
            </w:r>
          </w:p>
        </w:tc>
        <w:tc>
          <w:tcPr>
            <w:tcW w:w="1478" w:type="dxa"/>
            <w:tcBorders>
              <w:top w:val="single" w:sz="4" w:space="0" w:color="auto"/>
              <w:left w:val="single" w:sz="4" w:space="0" w:color="auto"/>
              <w:bottom w:val="single" w:sz="4" w:space="0" w:color="auto"/>
              <w:right w:val="single" w:sz="4" w:space="0" w:color="auto"/>
            </w:tcBorders>
          </w:tcPr>
          <w:p w14:paraId="4CCCD881" w14:textId="77777777" w:rsidR="00A925F6" w:rsidRDefault="00A925F6" w:rsidP="00E54E80">
            <w:pPr>
              <w:pStyle w:val="Normal2"/>
              <w:rPr>
                <w:rFonts w:ascii="Huawei Sans" w:eastAsiaTheme="minorEastAsia" w:hAnsi="Huawei Sans" w:cs="Huawei Sans"/>
                <w:sz w:val="21"/>
                <w:szCs w:val="21"/>
                <w:lang w:eastAsia="zh-CN"/>
              </w:rPr>
            </w:pPr>
          </w:p>
        </w:tc>
        <w:tc>
          <w:tcPr>
            <w:tcW w:w="2165" w:type="dxa"/>
            <w:tcBorders>
              <w:top w:val="single" w:sz="4" w:space="0" w:color="auto"/>
              <w:left w:val="single" w:sz="4" w:space="0" w:color="auto"/>
              <w:bottom w:val="single" w:sz="4" w:space="0" w:color="auto"/>
              <w:right w:val="single" w:sz="18" w:space="0" w:color="auto"/>
            </w:tcBorders>
          </w:tcPr>
          <w:p w14:paraId="10E0EA12" w14:textId="14F596A5" w:rsidR="00A925F6" w:rsidRPr="00A925F6" w:rsidRDefault="00A925F6" w:rsidP="00E54E80">
            <w:pPr>
              <w:pStyle w:val="Normal2"/>
              <w:rPr>
                <w:rFonts w:ascii="方正兰亭黑简体" w:eastAsia="方正兰亭黑简体" w:hAnsi="Huawei Sans" w:cs="Huawei Sans"/>
                <w:sz w:val="21"/>
                <w:szCs w:val="21"/>
              </w:rPr>
            </w:pPr>
            <w:r w:rsidRPr="00A925F6">
              <w:rPr>
                <w:rFonts w:ascii="方正兰亭黑简体" w:eastAsia="方正兰亭黑简体" w:hAnsi="Huawei Sans" w:cs="Huawei Sans" w:hint="eastAsia"/>
                <w:sz w:val="21"/>
                <w:szCs w:val="21"/>
              </w:rPr>
              <w:t>用户名称</w:t>
            </w:r>
          </w:p>
        </w:tc>
      </w:tr>
      <w:tr w:rsidR="00A925F6" w:rsidRPr="00CD6D1E" w14:paraId="5E55CDC5"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1C3FF1D6" w14:textId="77777777" w:rsidR="00A925F6" w:rsidRPr="00CD6D1E" w:rsidRDefault="00A925F6" w:rsidP="00E54E80">
            <w:pPr>
              <w:pStyle w:val="Normal2"/>
              <w:rPr>
                <w:rFonts w:ascii="Huawei Sans" w:hAnsi="Huawei Sans" w:cs="Huawei Sans"/>
                <w:sz w:val="21"/>
                <w:szCs w:val="21"/>
              </w:rPr>
            </w:pPr>
            <w:r>
              <w:rPr>
                <w:rFonts w:ascii="Huawei Sans" w:hAnsi="Huawei Sans" w:cs="Huawei Sans"/>
                <w:sz w:val="21"/>
                <w:szCs w:val="21"/>
              </w:rPr>
              <w:t>p</w:t>
            </w:r>
            <w:r w:rsidRPr="00AB04CB">
              <w:rPr>
                <w:rFonts w:ascii="Huawei Sans" w:hAnsi="Huawei Sans" w:cs="Huawei Sans"/>
                <w:sz w:val="21"/>
                <w:szCs w:val="21"/>
              </w:rPr>
              <w:t>assword</w:t>
            </w:r>
          </w:p>
        </w:tc>
        <w:tc>
          <w:tcPr>
            <w:tcW w:w="2059" w:type="dxa"/>
            <w:tcBorders>
              <w:top w:val="single" w:sz="4" w:space="0" w:color="auto"/>
              <w:left w:val="single" w:sz="4" w:space="0" w:color="auto"/>
              <w:bottom w:val="single" w:sz="4" w:space="0" w:color="auto"/>
              <w:right w:val="single" w:sz="4" w:space="0" w:color="auto"/>
            </w:tcBorders>
          </w:tcPr>
          <w:p w14:paraId="5C2D4EEB" w14:textId="77777777" w:rsidR="00A925F6" w:rsidRPr="00CD6D1E" w:rsidRDefault="00A925F6" w:rsidP="00E54E80">
            <w:pPr>
              <w:pStyle w:val="Normal2"/>
              <w:rPr>
                <w:rFonts w:ascii="Huawei Sans" w:hAnsi="Huawei Sans" w:cs="Huawei Sans"/>
                <w:sz w:val="21"/>
                <w:szCs w:val="21"/>
              </w:rPr>
            </w:pPr>
            <w:r w:rsidRPr="00AB04CB">
              <w:rPr>
                <w:rFonts w:ascii="Huawei Sans" w:hAnsi="Huawei Sans" w:cs="Huawei Sans"/>
                <w:sz w:val="21"/>
                <w:szCs w:val="21"/>
              </w:rPr>
              <w:t>varchar(63)</w:t>
            </w:r>
          </w:p>
        </w:tc>
        <w:tc>
          <w:tcPr>
            <w:tcW w:w="1478" w:type="dxa"/>
            <w:tcBorders>
              <w:top w:val="single" w:sz="4" w:space="0" w:color="auto"/>
              <w:left w:val="single" w:sz="4" w:space="0" w:color="auto"/>
              <w:bottom w:val="single" w:sz="4" w:space="0" w:color="auto"/>
              <w:right w:val="single" w:sz="4" w:space="0" w:color="auto"/>
            </w:tcBorders>
          </w:tcPr>
          <w:p w14:paraId="7007F5E2" w14:textId="77777777" w:rsidR="00A925F6" w:rsidRDefault="00A925F6" w:rsidP="00E54E80">
            <w:pPr>
              <w:pStyle w:val="Normal2"/>
              <w:rPr>
                <w:rFonts w:ascii="Huawei Sans" w:eastAsiaTheme="minorEastAsia" w:hAnsi="Huawei Sans" w:cs="Huawei Sans"/>
                <w:sz w:val="21"/>
                <w:szCs w:val="21"/>
                <w:lang w:eastAsia="zh-CN"/>
              </w:rPr>
            </w:pPr>
          </w:p>
        </w:tc>
        <w:tc>
          <w:tcPr>
            <w:tcW w:w="2165" w:type="dxa"/>
            <w:tcBorders>
              <w:top w:val="single" w:sz="4" w:space="0" w:color="auto"/>
              <w:left w:val="single" w:sz="4" w:space="0" w:color="auto"/>
              <w:bottom w:val="single" w:sz="4" w:space="0" w:color="auto"/>
              <w:right w:val="single" w:sz="18" w:space="0" w:color="auto"/>
            </w:tcBorders>
          </w:tcPr>
          <w:p w14:paraId="26CB3FA8" w14:textId="4CA23147" w:rsidR="00A925F6" w:rsidRPr="00A925F6" w:rsidRDefault="00A925F6" w:rsidP="00E54E80">
            <w:pPr>
              <w:pStyle w:val="Normal2"/>
              <w:rPr>
                <w:rFonts w:ascii="方正兰亭黑简体" w:eastAsia="方正兰亭黑简体" w:hAnsi="Huawei Sans" w:cs="Huawei Sans"/>
                <w:sz w:val="21"/>
                <w:szCs w:val="21"/>
              </w:rPr>
            </w:pPr>
            <w:r w:rsidRPr="00A925F6">
              <w:rPr>
                <w:rFonts w:ascii="方正兰亭黑简体" w:eastAsia="方正兰亭黑简体" w:hAnsi="Huawei Sans" w:cs="Huawei Sans" w:hint="eastAsia"/>
                <w:sz w:val="21"/>
                <w:szCs w:val="21"/>
              </w:rPr>
              <w:t>用户密码</w:t>
            </w:r>
          </w:p>
        </w:tc>
      </w:tr>
      <w:tr w:rsidR="00A925F6" w:rsidRPr="00CD6D1E" w14:paraId="516B3A8A"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1CC3F22F" w14:textId="77777777" w:rsidR="00A925F6" w:rsidRPr="00CD6D1E" w:rsidRDefault="00A925F6" w:rsidP="00E54E80">
            <w:pPr>
              <w:pStyle w:val="Normal2"/>
              <w:rPr>
                <w:rFonts w:ascii="Huawei Sans" w:hAnsi="Huawei Sans" w:cs="Huawei Sans"/>
                <w:sz w:val="21"/>
                <w:szCs w:val="21"/>
              </w:rPr>
            </w:pPr>
            <w:r>
              <w:rPr>
                <w:rFonts w:ascii="Huawei Sans" w:hAnsi="Huawei Sans" w:cs="Huawei Sans"/>
                <w:sz w:val="21"/>
                <w:szCs w:val="21"/>
              </w:rPr>
              <w:t>g</w:t>
            </w:r>
            <w:r w:rsidRPr="00AB04CB">
              <w:rPr>
                <w:rFonts w:ascii="Huawei Sans" w:hAnsi="Huawei Sans" w:cs="Huawei Sans"/>
                <w:sz w:val="21"/>
                <w:szCs w:val="21"/>
              </w:rPr>
              <w:t>ender</w:t>
            </w:r>
          </w:p>
        </w:tc>
        <w:tc>
          <w:tcPr>
            <w:tcW w:w="2059" w:type="dxa"/>
            <w:tcBorders>
              <w:top w:val="single" w:sz="4" w:space="0" w:color="auto"/>
              <w:left w:val="single" w:sz="4" w:space="0" w:color="auto"/>
              <w:bottom w:val="single" w:sz="4" w:space="0" w:color="auto"/>
              <w:right w:val="single" w:sz="4" w:space="0" w:color="auto"/>
            </w:tcBorders>
          </w:tcPr>
          <w:p w14:paraId="242EB2F8" w14:textId="77777777" w:rsidR="00A925F6" w:rsidRPr="00CD6D1E" w:rsidRDefault="00A925F6" w:rsidP="00E54E80">
            <w:pPr>
              <w:pStyle w:val="Normal2"/>
              <w:rPr>
                <w:rFonts w:ascii="Huawei Sans" w:hAnsi="Huawei Sans" w:cs="Huawei Sans"/>
                <w:sz w:val="21"/>
                <w:szCs w:val="21"/>
              </w:rPr>
            </w:pPr>
            <w:r w:rsidRPr="00AB04CB">
              <w:rPr>
                <w:rFonts w:ascii="Huawei Sans" w:hAnsi="Huawei Sans" w:cs="Huawei Sans"/>
                <w:sz w:val="21"/>
                <w:szCs w:val="21"/>
              </w:rPr>
              <w:t>tinyint</w:t>
            </w:r>
          </w:p>
        </w:tc>
        <w:tc>
          <w:tcPr>
            <w:tcW w:w="1478" w:type="dxa"/>
            <w:tcBorders>
              <w:top w:val="single" w:sz="4" w:space="0" w:color="auto"/>
              <w:left w:val="single" w:sz="4" w:space="0" w:color="auto"/>
              <w:bottom w:val="single" w:sz="4" w:space="0" w:color="auto"/>
              <w:right w:val="single" w:sz="4" w:space="0" w:color="auto"/>
            </w:tcBorders>
          </w:tcPr>
          <w:p w14:paraId="0FE05459" w14:textId="77777777" w:rsidR="00A925F6" w:rsidRDefault="00A925F6" w:rsidP="00E54E80">
            <w:pPr>
              <w:pStyle w:val="Normal2"/>
              <w:rPr>
                <w:rFonts w:ascii="Huawei Sans" w:eastAsiaTheme="minorEastAsia" w:hAnsi="Huawei Sans" w:cs="Huawei Sans"/>
                <w:sz w:val="21"/>
                <w:szCs w:val="21"/>
                <w:lang w:eastAsia="zh-CN"/>
              </w:rPr>
            </w:pPr>
          </w:p>
        </w:tc>
        <w:tc>
          <w:tcPr>
            <w:tcW w:w="2165" w:type="dxa"/>
            <w:tcBorders>
              <w:top w:val="single" w:sz="4" w:space="0" w:color="auto"/>
              <w:left w:val="single" w:sz="4" w:space="0" w:color="auto"/>
              <w:bottom w:val="single" w:sz="4" w:space="0" w:color="auto"/>
              <w:right w:val="single" w:sz="18" w:space="0" w:color="auto"/>
            </w:tcBorders>
          </w:tcPr>
          <w:p w14:paraId="13557B63" w14:textId="47492C12" w:rsidR="00A925F6" w:rsidRPr="00A925F6" w:rsidRDefault="00A925F6" w:rsidP="00E54E80">
            <w:pPr>
              <w:pStyle w:val="Normal2"/>
              <w:rPr>
                <w:rFonts w:ascii="方正兰亭黑简体" w:eastAsia="方正兰亭黑简体" w:hAnsi="Huawei Sans" w:cs="Huawei Sans"/>
                <w:sz w:val="21"/>
                <w:szCs w:val="21"/>
              </w:rPr>
            </w:pPr>
            <w:r w:rsidRPr="00A925F6">
              <w:rPr>
                <w:rFonts w:ascii="方正兰亭黑简体" w:eastAsia="方正兰亭黑简体" w:hAnsi="Huawei Sans" w:cs="Huawei Sans" w:hint="eastAsia"/>
                <w:sz w:val="21"/>
                <w:szCs w:val="21"/>
              </w:rPr>
              <w:t>性别</w:t>
            </w:r>
          </w:p>
        </w:tc>
      </w:tr>
      <w:tr w:rsidR="00A925F6" w:rsidRPr="00CD6D1E" w14:paraId="740F82FF"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19B1951B" w14:textId="77777777" w:rsidR="00A925F6" w:rsidRPr="00225D91" w:rsidRDefault="00A925F6" w:rsidP="00E54E80">
            <w:pPr>
              <w:pStyle w:val="Normal2"/>
              <w:rPr>
                <w:rFonts w:ascii="Huawei Sans" w:hAnsi="Huawei Sans" w:cs="Huawei Sans"/>
                <w:b/>
                <w:sz w:val="21"/>
                <w:szCs w:val="21"/>
              </w:rPr>
            </w:pPr>
            <w:r w:rsidRPr="00225D91">
              <w:rPr>
                <w:rFonts w:ascii="Huawei Sans" w:hAnsi="Huawei Sans" w:cs="Huawei Sans"/>
                <w:b/>
                <w:sz w:val="21"/>
                <w:szCs w:val="21"/>
              </w:rPr>
              <w:t>birthday</w:t>
            </w:r>
          </w:p>
        </w:tc>
        <w:tc>
          <w:tcPr>
            <w:tcW w:w="2059" w:type="dxa"/>
            <w:tcBorders>
              <w:top w:val="single" w:sz="4" w:space="0" w:color="auto"/>
              <w:left w:val="single" w:sz="4" w:space="0" w:color="auto"/>
              <w:bottom w:val="single" w:sz="4" w:space="0" w:color="auto"/>
              <w:right w:val="single" w:sz="4" w:space="0" w:color="auto"/>
            </w:tcBorders>
          </w:tcPr>
          <w:p w14:paraId="4CB1DF89" w14:textId="77777777" w:rsidR="00A925F6" w:rsidRPr="00225D91" w:rsidRDefault="00A925F6" w:rsidP="00E54E80">
            <w:pPr>
              <w:pStyle w:val="Normal2"/>
              <w:rPr>
                <w:rFonts w:ascii="Huawei Sans" w:eastAsiaTheme="minorEastAsia" w:hAnsi="Huawei Sans" w:cs="Huawei Sans"/>
                <w:b/>
                <w:sz w:val="21"/>
                <w:szCs w:val="21"/>
                <w:lang w:eastAsia="zh-CN"/>
              </w:rPr>
            </w:pPr>
            <w:r w:rsidRPr="00225D91">
              <w:rPr>
                <w:rFonts w:ascii="Huawei Sans" w:eastAsiaTheme="minorEastAsia" w:hAnsi="Huawei Sans" w:cs="Huawei Sans"/>
                <w:b/>
                <w:sz w:val="21"/>
                <w:szCs w:val="21"/>
                <w:lang w:eastAsia="zh-CN"/>
              </w:rPr>
              <w:t>integer</w:t>
            </w:r>
          </w:p>
        </w:tc>
        <w:tc>
          <w:tcPr>
            <w:tcW w:w="1478" w:type="dxa"/>
            <w:tcBorders>
              <w:top w:val="single" w:sz="4" w:space="0" w:color="auto"/>
              <w:left w:val="single" w:sz="4" w:space="0" w:color="auto"/>
              <w:bottom w:val="single" w:sz="4" w:space="0" w:color="auto"/>
              <w:right w:val="single" w:sz="4" w:space="0" w:color="auto"/>
            </w:tcBorders>
          </w:tcPr>
          <w:p w14:paraId="113CD9F6" w14:textId="77777777" w:rsidR="00A925F6" w:rsidRPr="00CD6D1E" w:rsidRDefault="00A925F6" w:rsidP="00E54E80">
            <w:pPr>
              <w:pStyle w:val="Normal2"/>
              <w:rPr>
                <w:rFonts w:ascii="Huawei Sans" w:hAnsi="Huawei Sans" w:cs="Huawei Sans"/>
                <w:sz w:val="21"/>
                <w:szCs w:val="21"/>
              </w:rPr>
            </w:pPr>
          </w:p>
        </w:tc>
        <w:tc>
          <w:tcPr>
            <w:tcW w:w="2165" w:type="dxa"/>
            <w:tcBorders>
              <w:top w:val="single" w:sz="4" w:space="0" w:color="auto"/>
              <w:left w:val="single" w:sz="4" w:space="0" w:color="auto"/>
              <w:bottom w:val="single" w:sz="4" w:space="0" w:color="auto"/>
              <w:right w:val="single" w:sz="18" w:space="0" w:color="auto"/>
            </w:tcBorders>
          </w:tcPr>
          <w:p w14:paraId="54CA6848" w14:textId="2A9FC57E" w:rsidR="00A925F6" w:rsidRPr="00A925F6" w:rsidRDefault="00F97B1B" w:rsidP="00E54E80">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生日</w:t>
            </w:r>
          </w:p>
        </w:tc>
      </w:tr>
      <w:tr w:rsidR="00A925F6" w:rsidRPr="00CD6D1E" w14:paraId="1F32C090"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12215F9C" w14:textId="77777777" w:rsidR="00A925F6" w:rsidRPr="00083FC8" w:rsidRDefault="00A925F6" w:rsidP="00E54E80">
            <w:pPr>
              <w:pStyle w:val="Normal2"/>
              <w:rPr>
                <w:rFonts w:ascii="Huawei Sans" w:hAnsi="Huawei Sans" w:cs="Huawei Sans"/>
                <w:b/>
                <w:sz w:val="21"/>
                <w:szCs w:val="21"/>
              </w:rPr>
            </w:pPr>
            <w:r w:rsidRPr="00083FC8">
              <w:rPr>
                <w:rFonts w:ascii="Huawei Sans" w:hAnsi="Huawei Sans" w:cs="Huawei Sans"/>
                <w:b/>
                <w:sz w:val="21"/>
                <w:szCs w:val="21"/>
              </w:rPr>
              <w:t>last_login_date</w:t>
            </w:r>
          </w:p>
        </w:tc>
        <w:tc>
          <w:tcPr>
            <w:tcW w:w="2059" w:type="dxa"/>
            <w:tcBorders>
              <w:top w:val="single" w:sz="4" w:space="0" w:color="auto"/>
              <w:left w:val="single" w:sz="4" w:space="0" w:color="auto"/>
              <w:bottom w:val="single" w:sz="4" w:space="0" w:color="auto"/>
              <w:right w:val="single" w:sz="4" w:space="0" w:color="auto"/>
            </w:tcBorders>
          </w:tcPr>
          <w:p w14:paraId="255D9799" w14:textId="77777777" w:rsidR="00A925F6" w:rsidRPr="00083FC8" w:rsidRDefault="00A925F6" w:rsidP="00E54E80">
            <w:pPr>
              <w:pStyle w:val="Normal2"/>
              <w:rPr>
                <w:rFonts w:ascii="Huawei Sans" w:eastAsiaTheme="minorEastAsia" w:hAnsi="Huawei Sans" w:cs="Huawei Sans"/>
                <w:b/>
                <w:sz w:val="21"/>
                <w:szCs w:val="21"/>
                <w:lang w:eastAsia="zh-CN"/>
              </w:rPr>
            </w:pPr>
            <w:r>
              <w:rPr>
                <w:rFonts w:ascii="Huawei Sans" w:eastAsiaTheme="minorEastAsia" w:hAnsi="Huawei Sans" w:cs="Huawei Sans"/>
                <w:b/>
                <w:sz w:val="21"/>
                <w:szCs w:val="21"/>
                <w:lang w:eastAsia="zh-CN"/>
              </w:rPr>
              <w:t>i</w:t>
            </w:r>
            <w:r w:rsidRPr="00083FC8">
              <w:rPr>
                <w:rFonts w:ascii="Huawei Sans" w:eastAsiaTheme="minorEastAsia" w:hAnsi="Huawei Sans" w:cs="Huawei Sans"/>
                <w:b/>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35A648D4" w14:textId="77777777" w:rsidR="00A925F6" w:rsidRPr="00CD6D1E" w:rsidRDefault="00A925F6" w:rsidP="00E54E80">
            <w:pPr>
              <w:pStyle w:val="Normal2"/>
              <w:rPr>
                <w:rFonts w:ascii="Huawei Sans" w:hAnsi="Huawei Sans" w:cs="Huawei Sans"/>
                <w:sz w:val="21"/>
                <w:szCs w:val="21"/>
              </w:rPr>
            </w:pPr>
          </w:p>
        </w:tc>
        <w:tc>
          <w:tcPr>
            <w:tcW w:w="2165" w:type="dxa"/>
            <w:tcBorders>
              <w:top w:val="single" w:sz="4" w:space="0" w:color="auto"/>
              <w:left w:val="single" w:sz="4" w:space="0" w:color="auto"/>
              <w:bottom w:val="single" w:sz="4" w:space="0" w:color="auto"/>
              <w:right w:val="single" w:sz="18" w:space="0" w:color="auto"/>
            </w:tcBorders>
          </w:tcPr>
          <w:p w14:paraId="5DE7C30D" w14:textId="2059AF91" w:rsidR="00A925F6" w:rsidRPr="00A925F6" w:rsidRDefault="00F97B1B" w:rsidP="00E54E80">
            <w:pPr>
              <w:pStyle w:val="Normal2"/>
              <w:rPr>
                <w:rFonts w:ascii="方正兰亭黑简体" w:eastAsia="方正兰亭黑简体" w:hAnsi="Huawei Sans" w:cs="Huawei Sans"/>
                <w:sz w:val="21"/>
                <w:szCs w:val="21"/>
              </w:rPr>
            </w:pPr>
            <w:r w:rsidRPr="00F97B1B">
              <w:rPr>
                <w:rFonts w:ascii="方正兰亭黑简体" w:eastAsia="方正兰亭黑简体" w:hAnsi="Huawei Sans" w:cs="Huawei Sans" w:hint="eastAsia"/>
                <w:sz w:val="21"/>
                <w:szCs w:val="21"/>
              </w:rPr>
              <w:t>最近一次登录</w:t>
            </w:r>
            <w:r>
              <w:rPr>
                <w:rFonts w:ascii="方正兰亭黑简体" w:eastAsia="方正兰亭黑简体" w:hAnsi="Huawei Sans" w:cs="Huawei Sans" w:hint="eastAsia"/>
                <w:sz w:val="21"/>
                <w:szCs w:val="21"/>
                <w:lang w:eastAsia="zh-CN"/>
              </w:rPr>
              <w:t>日期键</w:t>
            </w:r>
          </w:p>
        </w:tc>
      </w:tr>
      <w:tr w:rsidR="00A925F6" w:rsidRPr="00CD6D1E" w14:paraId="1DD2461D"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79120AEF" w14:textId="77777777" w:rsidR="00A925F6" w:rsidRPr="00083FC8" w:rsidRDefault="00A925F6" w:rsidP="00E54E80">
            <w:pPr>
              <w:pStyle w:val="Normal2"/>
              <w:rPr>
                <w:rFonts w:ascii="Huawei Sans" w:hAnsi="Huawei Sans" w:cs="Huawei Sans"/>
                <w:b/>
                <w:sz w:val="21"/>
                <w:szCs w:val="21"/>
              </w:rPr>
            </w:pPr>
            <w:r w:rsidRPr="00083FC8">
              <w:rPr>
                <w:rFonts w:ascii="Huawei Sans" w:hAnsi="Huawei Sans" w:cs="Huawei Sans"/>
                <w:b/>
                <w:sz w:val="21"/>
                <w:szCs w:val="21"/>
              </w:rPr>
              <w:t>last_login_time</w:t>
            </w:r>
          </w:p>
        </w:tc>
        <w:tc>
          <w:tcPr>
            <w:tcW w:w="2059" w:type="dxa"/>
            <w:tcBorders>
              <w:top w:val="single" w:sz="4" w:space="0" w:color="auto"/>
              <w:left w:val="single" w:sz="4" w:space="0" w:color="auto"/>
              <w:bottom w:val="single" w:sz="4" w:space="0" w:color="auto"/>
              <w:right w:val="single" w:sz="4" w:space="0" w:color="auto"/>
            </w:tcBorders>
          </w:tcPr>
          <w:p w14:paraId="443A5C9F" w14:textId="77777777" w:rsidR="00A925F6" w:rsidRPr="00083FC8" w:rsidRDefault="00A925F6" w:rsidP="00E54E80">
            <w:pPr>
              <w:pStyle w:val="Normal2"/>
              <w:rPr>
                <w:rFonts w:ascii="Huawei Sans" w:hAnsi="Huawei Sans" w:cs="Huawei Sans"/>
                <w:b/>
                <w:sz w:val="21"/>
                <w:szCs w:val="21"/>
              </w:rPr>
            </w:pPr>
            <w:r w:rsidRPr="00083FC8">
              <w:rPr>
                <w:rFonts w:ascii="Huawei Sans" w:hAnsi="Huawei Sans" w:cs="Huawei Sans"/>
                <w:b/>
                <w:sz w:val="21"/>
                <w:szCs w:val="21"/>
              </w:rPr>
              <w:t>integer</w:t>
            </w:r>
          </w:p>
        </w:tc>
        <w:tc>
          <w:tcPr>
            <w:tcW w:w="1478" w:type="dxa"/>
            <w:tcBorders>
              <w:top w:val="single" w:sz="4" w:space="0" w:color="auto"/>
              <w:left w:val="single" w:sz="4" w:space="0" w:color="auto"/>
              <w:bottom w:val="single" w:sz="4" w:space="0" w:color="auto"/>
              <w:right w:val="single" w:sz="4" w:space="0" w:color="auto"/>
            </w:tcBorders>
          </w:tcPr>
          <w:p w14:paraId="335CDEF1" w14:textId="77777777" w:rsidR="00A925F6" w:rsidRPr="00CD6D1E" w:rsidRDefault="00A925F6" w:rsidP="00E54E80">
            <w:pPr>
              <w:pStyle w:val="Normal2"/>
              <w:rPr>
                <w:rFonts w:ascii="Huawei Sans" w:hAnsi="Huawei Sans" w:cs="Huawei Sans"/>
                <w:sz w:val="21"/>
                <w:szCs w:val="21"/>
              </w:rPr>
            </w:pPr>
          </w:p>
        </w:tc>
        <w:tc>
          <w:tcPr>
            <w:tcW w:w="2165" w:type="dxa"/>
            <w:tcBorders>
              <w:top w:val="single" w:sz="4" w:space="0" w:color="auto"/>
              <w:left w:val="single" w:sz="4" w:space="0" w:color="auto"/>
              <w:bottom w:val="single" w:sz="4" w:space="0" w:color="auto"/>
              <w:right w:val="single" w:sz="18" w:space="0" w:color="auto"/>
            </w:tcBorders>
          </w:tcPr>
          <w:p w14:paraId="37A05B10" w14:textId="0C312D3A" w:rsidR="00A925F6" w:rsidRPr="00A925F6" w:rsidRDefault="00F97B1B" w:rsidP="00E54E80">
            <w:pPr>
              <w:pStyle w:val="Normal2"/>
              <w:rPr>
                <w:rFonts w:ascii="方正兰亭黑简体" w:eastAsia="方正兰亭黑简体" w:hAnsi="Huawei Sans" w:cs="Huawei Sans"/>
                <w:sz w:val="21"/>
                <w:szCs w:val="21"/>
              </w:rPr>
            </w:pPr>
            <w:r w:rsidRPr="00F97B1B">
              <w:rPr>
                <w:rFonts w:ascii="方正兰亭黑简体" w:eastAsia="方正兰亭黑简体" w:hAnsi="Huawei Sans" w:cs="Huawei Sans" w:hint="eastAsia"/>
                <w:sz w:val="21"/>
                <w:szCs w:val="21"/>
              </w:rPr>
              <w:t>最近一次登录时间</w:t>
            </w:r>
            <w:r>
              <w:rPr>
                <w:rFonts w:ascii="方正兰亭黑简体" w:eastAsia="方正兰亭黑简体" w:hAnsi="Huawei Sans" w:cs="Huawei Sans" w:hint="eastAsia"/>
                <w:sz w:val="21"/>
                <w:szCs w:val="21"/>
                <w:lang w:eastAsia="zh-CN"/>
              </w:rPr>
              <w:t>键</w:t>
            </w:r>
          </w:p>
        </w:tc>
      </w:tr>
      <w:tr w:rsidR="00A925F6" w:rsidRPr="00CD6D1E" w14:paraId="09C99E48"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26D87D16" w14:textId="77777777" w:rsidR="00A925F6" w:rsidRPr="00CD6D1E" w:rsidRDefault="00A925F6" w:rsidP="00E54E80">
            <w:pPr>
              <w:pStyle w:val="Normal2"/>
              <w:rPr>
                <w:rFonts w:ascii="Huawei Sans" w:hAnsi="Huawei Sans" w:cs="Huawei Sans"/>
                <w:sz w:val="21"/>
                <w:szCs w:val="21"/>
              </w:rPr>
            </w:pPr>
            <w:r w:rsidRPr="00AB04CB">
              <w:rPr>
                <w:rFonts w:ascii="Huawei Sans" w:hAnsi="Huawei Sans" w:cs="Huawei Sans"/>
                <w:sz w:val="21"/>
                <w:szCs w:val="21"/>
              </w:rPr>
              <w:lastRenderedPageBreak/>
              <w:t>last_login_ip</w:t>
            </w:r>
          </w:p>
        </w:tc>
        <w:tc>
          <w:tcPr>
            <w:tcW w:w="2059" w:type="dxa"/>
            <w:tcBorders>
              <w:top w:val="single" w:sz="4" w:space="0" w:color="auto"/>
              <w:left w:val="single" w:sz="4" w:space="0" w:color="auto"/>
              <w:bottom w:val="single" w:sz="4" w:space="0" w:color="auto"/>
              <w:right w:val="single" w:sz="4" w:space="0" w:color="auto"/>
            </w:tcBorders>
          </w:tcPr>
          <w:p w14:paraId="5A437175" w14:textId="77777777" w:rsidR="00A925F6" w:rsidRPr="00CD6D1E" w:rsidRDefault="00A925F6" w:rsidP="00E54E80">
            <w:pPr>
              <w:pStyle w:val="Normal2"/>
              <w:rPr>
                <w:rFonts w:ascii="Huawei Sans" w:hAnsi="Huawei Sans" w:cs="Huawei Sans"/>
                <w:sz w:val="21"/>
                <w:szCs w:val="21"/>
              </w:rPr>
            </w:pPr>
            <w:r w:rsidRPr="00AB04CB">
              <w:rPr>
                <w:rFonts w:ascii="Huawei Sans" w:hAnsi="Huawei Sans" w:cs="Huawei Sans"/>
                <w:sz w:val="21"/>
                <w:szCs w:val="21"/>
              </w:rPr>
              <w:t>varchar(63)</w:t>
            </w:r>
          </w:p>
        </w:tc>
        <w:tc>
          <w:tcPr>
            <w:tcW w:w="1478" w:type="dxa"/>
            <w:tcBorders>
              <w:top w:val="single" w:sz="4" w:space="0" w:color="auto"/>
              <w:left w:val="single" w:sz="4" w:space="0" w:color="auto"/>
              <w:bottom w:val="single" w:sz="4" w:space="0" w:color="auto"/>
              <w:right w:val="single" w:sz="4" w:space="0" w:color="auto"/>
            </w:tcBorders>
          </w:tcPr>
          <w:p w14:paraId="42C80062" w14:textId="77777777" w:rsidR="00A925F6" w:rsidRPr="00CD6D1E" w:rsidRDefault="00A925F6" w:rsidP="00E54E80">
            <w:pPr>
              <w:pStyle w:val="Normal2"/>
              <w:rPr>
                <w:rFonts w:ascii="Huawei Sans" w:hAnsi="Huawei Sans" w:cs="Huawei Sans"/>
                <w:sz w:val="21"/>
                <w:szCs w:val="21"/>
              </w:rPr>
            </w:pPr>
          </w:p>
        </w:tc>
        <w:tc>
          <w:tcPr>
            <w:tcW w:w="2165" w:type="dxa"/>
            <w:tcBorders>
              <w:top w:val="single" w:sz="4" w:space="0" w:color="auto"/>
              <w:left w:val="single" w:sz="4" w:space="0" w:color="auto"/>
              <w:bottom w:val="single" w:sz="4" w:space="0" w:color="auto"/>
              <w:right w:val="single" w:sz="18" w:space="0" w:color="auto"/>
            </w:tcBorders>
          </w:tcPr>
          <w:p w14:paraId="736BCDF8" w14:textId="5A3B5E11" w:rsidR="00A925F6" w:rsidRPr="00A925F6" w:rsidRDefault="00F97B1B" w:rsidP="00E54E80">
            <w:pPr>
              <w:pStyle w:val="Normal2"/>
              <w:rPr>
                <w:rFonts w:ascii="方正兰亭黑简体" w:eastAsia="方正兰亭黑简体" w:hAnsi="Huawei Sans" w:cs="Huawei Sans"/>
                <w:sz w:val="21"/>
                <w:szCs w:val="21"/>
                <w:lang w:eastAsia="zh-CN"/>
              </w:rPr>
            </w:pPr>
            <w:r w:rsidRPr="00F97B1B">
              <w:rPr>
                <w:rFonts w:ascii="方正兰亭黑简体" w:eastAsia="方正兰亭黑简体" w:hAnsi="Huawei Sans" w:cs="Huawei Sans" w:hint="eastAsia"/>
                <w:sz w:val="21"/>
                <w:szCs w:val="21"/>
                <w:lang w:eastAsia="zh-CN"/>
              </w:rPr>
              <w:t>最近一次登录</w:t>
            </w:r>
            <w:r w:rsidRPr="00F97B1B">
              <w:rPr>
                <w:rFonts w:ascii="Huawei Sans" w:eastAsia="方正兰亭黑简体" w:hAnsi="Huawei Sans" w:cs="Huawei Sans"/>
                <w:sz w:val="21"/>
                <w:szCs w:val="21"/>
                <w:lang w:eastAsia="zh-CN"/>
              </w:rPr>
              <w:t>ip</w:t>
            </w:r>
            <w:r w:rsidRPr="00F97B1B">
              <w:rPr>
                <w:rFonts w:ascii="方正兰亭黑简体" w:eastAsia="方正兰亭黑简体" w:hAnsi="Huawei Sans" w:cs="Huawei Sans"/>
                <w:sz w:val="21"/>
                <w:szCs w:val="21"/>
                <w:lang w:eastAsia="zh-CN"/>
              </w:rPr>
              <w:t>地址</w:t>
            </w:r>
          </w:p>
        </w:tc>
      </w:tr>
      <w:tr w:rsidR="00A925F6" w:rsidRPr="00CD6D1E" w14:paraId="57D86FA2"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16C9D4F3" w14:textId="77777777" w:rsidR="00A925F6" w:rsidRPr="00CD6D1E" w:rsidRDefault="00A925F6" w:rsidP="00E54E80">
            <w:pPr>
              <w:pStyle w:val="Normal2"/>
              <w:rPr>
                <w:rFonts w:ascii="Huawei Sans" w:hAnsi="Huawei Sans" w:cs="Huawei Sans"/>
                <w:sz w:val="21"/>
                <w:szCs w:val="21"/>
              </w:rPr>
            </w:pPr>
            <w:r w:rsidRPr="00AB04CB">
              <w:rPr>
                <w:rFonts w:ascii="Huawei Sans" w:hAnsi="Huawei Sans" w:cs="Huawei Sans"/>
                <w:sz w:val="21"/>
                <w:szCs w:val="21"/>
              </w:rPr>
              <w:t>user_level</w:t>
            </w:r>
          </w:p>
        </w:tc>
        <w:tc>
          <w:tcPr>
            <w:tcW w:w="2059" w:type="dxa"/>
            <w:tcBorders>
              <w:top w:val="single" w:sz="4" w:space="0" w:color="auto"/>
              <w:left w:val="single" w:sz="4" w:space="0" w:color="auto"/>
              <w:bottom w:val="single" w:sz="4" w:space="0" w:color="auto"/>
              <w:right w:val="single" w:sz="4" w:space="0" w:color="auto"/>
            </w:tcBorders>
          </w:tcPr>
          <w:p w14:paraId="57FB28DF" w14:textId="77777777" w:rsidR="00A925F6" w:rsidRPr="00CD6D1E" w:rsidRDefault="00A925F6" w:rsidP="00E54E80">
            <w:pPr>
              <w:pStyle w:val="Normal2"/>
              <w:rPr>
                <w:rFonts w:ascii="Huawei Sans" w:hAnsi="Huawei Sans" w:cs="Huawei Sans"/>
                <w:sz w:val="21"/>
                <w:szCs w:val="21"/>
              </w:rPr>
            </w:pPr>
            <w:r w:rsidRPr="00AB04CB">
              <w:rPr>
                <w:rFonts w:ascii="Huawei Sans" w:hAnsi="Huawei Sans" w:cs="Huawei Sans"/>
                <w:sz w:val="21"/>
                <w:szCs w:val="21"/>
              </w:rPr>
              <w:t>tinyint</w:t>
            </w:r>
          </w:p>
        </w:tc>
        <w:tc>
          <w:tcPr>
            <w:tcW w:w="1478" w:type="dxa"/>
            <w:tcBorders>
              <w:top w:val="single" w:sz="4" w:space="0" w:color="auto"/>
              <w:left w:val="single" w:sz="4" w:space="0" w:color="auto"/>
              <w:bottom w:val="single" w:sz="4" w:space="0" w:color="auto"/>
              <w:right w:val="single" w:sz="4" w:space="0" w:color="auto"/>
            </w:tcBorders>
          </w:tcPr>
          <w:p w14:paraId="23932DAC" w14:textId="77777777" w:rsidR="00A925F6" w:rsidRPr="00CD6D1E" w:rsidRDefault="00A925F6" w:rsidP="00E54E80">
            <w:pPr>
              <w:pStyle w:val="Normal2"/>
              <w:rPr>
                <w:rFonts w:ascii="Huawei Sans" w:hAnsi="Huawei Sans" w:cs="Huawei Sans"/>
                <w:sz w:val="21"/>
                <w:szCs w:val="21"/>
              </w:rPr>
            </w:pPr>
          </w:p>
        </w:tc>
        <w:tc>
          <w:tcPr>
            <w:tcW w:w="2165" w:type="dxa"/>
            <w:tcBorders>
              <w:top w:val="single" w:sz="4" w:space="0" w:color="auto"/>
              <w:left w:val="single" w:sz="4" w:space="0" w:color="auto"/>
              <w:bottom w:val="single" w:sz="4" w:space="0" w:color="auto"/>
              <w:right w:val="single" w:sz="18" w:space="0" w:color="auto"/>
            </w:tcBorders>
          </w:tcPr>
          <w:p w14:paraId="320DD606" w14:textId="6FBDF0BA" w:rsidR="00A925F6" w:rsidRPr="00A925F6" w:rsidRDefault="00F97B1B" w:rsidP="00E54E80">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用户级别</w:t>
            </w:r>
          </w:p>
        </w:tc>
      </w:tr>
      <w:tr w:rsidR="00A925F6" w:rsidRPr="00CD6D1E" w14:paraId="4D081D99"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253F7052" w14:textId="77777777" w:rsidR="00A925F6" w:rsidRPr="00CD6D1E" w:rsidRDefault="00A925F6" w:rsidP="00E54E80">
            <w:pPr>
              <w:pStyle w:val="Normal2"/>
              <w:rPr>
                <w:rFonts w:ascii="Huawei Sans" w:hAnsi="Huawei Sans" w:cs="Huawei Sans"/>
                <w:sz w:val="21"/>
                <w:szCs w:val="21"/>
              </w:rPr>
            </w:pPr>
            <w:r>
              <w:rPr>
                <w:rFonts w:ascii="Huawei Sans" w:hAnsi="Huawei Sans" w:cs="Huawei Sans"/>
                <w:sz w:val="21"/>
                <w:szCs w:val="21"/>
              </w:rPr>
              <w:t>n</w:t>
            </w:r>
            <w:r w:rsidRPr="00AB04CB">
              <w:rPr>
                <w:rFonts w:ascii="Huawei Sans" w:hAnsi="Huawei Sans" w:cs="Huawei Sans"/>
                <w:sz w:val="21"/>
                <w:szCs w:val="21"/>
              </w:rPr>
              <w:t>ickname</w:t>
            </w:r>
          </w:p>
        </w:tc>
        <w:tc>
          <w:tcPr>
            <w:tcW w:w="2059" w:type="dxa"/>
            <w:tcBorders>
              <w:top w:val="single" w:sz="4" w:space="0" w:color="auto"/>
              <w:left w:val="single" w:sz="4" w:space="0" w:color="auto"/>
              <w:bottom w:val="single" w:sz="4" w:space="0" w:color="auto"/>
              <w:right w:val="single" w:sz="4" w:space="0" w:color="auto"/>
            </w:tcBorders>
          </w:tcPr>
          <w:p w14:paraId="0DC4C4CC" w14:textId="77777777" w:rsidR="00A925F6" w:rsidRPr="00CD6D1E" w:rsidRDefault="00A925F6" w:rsidP="00E54E80">
            <w:pPr>
              <w:pStyle w:val="Normal2"/>
              <w:rPr>
                <w:rFonts w:ascii="Huawei Sans" w:hAnsi="Huawei Sans" w:cs="Huawei Sans"/>
                <w:sz w:val="21"/>
                <w:szCs w:val="21"/>
              </w:rPr>
            </w:pPr>
            <w:r w:rsidRPr="00AB04CB">
              <w:rPr>
                <w:rFonts w:ascii="Huawei Sans" w:hAnsi="Huawei Sans" w:cs="Huawei Sans"/>
                <w:sz w:val="21"/>
                <w:szCs w:val="21"/>
              </w:rPr>
              <w:t>varchar(63)</w:t>
            </w:r>
          </w:p>
        </w:tc>
        <w:tc>
          <w:tcPr>
            <w:tcW w:w="1478" w:type="dxa"/>
            <w:tcBorders>
              <w:top w:val="single" w:sz="4" w:space="0" w:color="auto"/>
              <w:left w:val="single" w:sz="4" w:space="0" w:color="auto"/>
              <w:bottom w:val="single" w:sz="4" w:space="0" w:color="auto"/>
              <w:right w:val="single" w:sz="4" w:space="0" w:color="auto"/>
            </w:tcBorders>
          </w:tcPr>
          <w:p w14:paraId="57F47885" w14:textId="77777777" w:rsidR="00A925F6" w:rsidRPr="00CD6D1E" w:rsidRDefault="00A925F6" w:rsidP="00E54E80">
            <w:pPr>
              <w:pStyle w:val="Normal2"/>
              <w:rPr>
                <w:rFonts w:ascii="Huawei Sans" w:hAnsi="Huawei Sans" w:cs="Huawei Sans"/>
                <w:sz w:val="21"/>
                <w:szCs w:val="21"/>
              </w:rPr>
            </w:pPr>
          </w:p>
        </w:tc>
        <w:tc>
          <w:tcPr>
            <w:tcW w:w="2165" w:type="dxa"/>
            <w:tcBorders>
              <w:top w:val="single" w:sz="4" w:space="0" w:color="auto"/>
              <w:left w:val="single" w:sz="4" w:space="0" w:color="auto"/>
              <w:bottom w:val="single" w:sz="4" w:space="0" w:color="auto"/>
              <w:right w:val="single" w:sz="18" w:space="0" w:color="auto"/>
            </w:tcBorders>
          </w:tcPr>
          <w:p w14:paraId="3545ACEF" w14:textId="5AC4BB64" w:rsidR="00A925F6" w:rsidRPr="00A925F6" w:rsidRDefault="00F97B1B" w:rsidP="00E54E80">
            <w:pPr>
              <w:pStyle w:val="Normal2"/>
              <w:rPr>
                <w:rFonts w:ascii="方正兰亭黑简体" w:eastAsia="方正兰亭黑简体" w:hAnsi="Huawei Sans" w:cs="Huawei Sans"/>
                <w:sz w:val="21"/>
                <w:szCs w:val="21"/>
              </w:rPr>
            </w:pPr>
            <w:r w:rsidRPr="00F97B1B">
              <w:rPr>
                <w:rFonts w:ascii="方正兰亭黑简体" w:eastAsia="方正兰亭黑简体" w:hAnsi="Huawei Sans" w:cs="Huawei Sans" w:hint="eastAsia"/>
                <w:sz w:val="21"/>
                <w:szCs w:val="21"/>
              </w:rPr>
              <w:t>用户昵称或网络名称</w:t>
            </w:r>
          </w:p>
        </w:tc>
      </w:tr>
      <w:tr w:rsidR="00A925F6" w:rsidRPr="00CD6D1E" w14:paraId="6382F8DB"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4B644914" w14:textId="77777777" w:rsidR="00A925F6" w:rsidRPr="00CD6D1E" w:rsidRDefault="00A925F6" w:rsidP="00E54E80">
            <w:pPr>
              <w:pStyle w:val="Normal2"/>
              <w:rPr>
                <w:rFonts w:ascii="Huawei Sans" w:hAnsi="Huawei Sans" w:cs="Huawei Sans"/>
                <w:sz w:val="21"/>
                <w:szCs w:val="21"/>
              </w:rPr>
            </w:pPr>
            <w:r>
              <w:rPr>
                <w:rFonts w:ascii="Huawei Sans" w:hAnsi="Huawei Sans" w:cs="Huawei Sans"/>
                <w:sz w:val="21"/>
                <w:szCs w:val="21"/>
              </w:rPr>
              <w:t>m</w:t>
            </w:r>
            <w:r w:rsidRPr="00AB04CB">
              <w:rPr>
                <w:rFonts w:ascii="Huawei Sans" w:hAnsi="Huawei Sans" w:cs="Huawei Sans"/>
                <w:sz w:val="21"/>
                <w:szCs w:val="21"/>
              </w:rPr>
              <w:t>obile</w:t>
            </w:r>
          </w:p>
        </w:tc>
        <w:tc>
          <w:tcPr>
            <w:tcW w:w="2059" w:type="dxa"/>
            <w:tcBorders>
              <w:top w:val="single" w:sz="4" w:space="0" w:color="auto"/>
              <w:left w:val="single" w:sz="4" w:space="0" w:color="auto"/>
              <w:bottom w:val="single" w:sz="4" w:space="0" w:color="auto"/>
              <w:right w:val="single" w:sz="4" w:space="0" w:color="auto"/>
            </w:tcBorders>
          </w:tcPr>
          <w:p w14:paraId="61545D94" w14:textId="77777777" w:rsidR="00A925F6" w:rsidRPr="00CD6D1E" w:rsidRDefault="00A925F6" w:rsidP="00E54E80">
            <w:pPr>
              <w:pStyle w:val="Normal2"/>
              <w:rPr>
                <w:rFonts w:ascii="Huawei Sans" w:hAnsi="Huawei Sans" w:cs="Huawei Sans"/>
                <w:sz w:val="21"/>
                <w:szCs w:val="21"/>
              </w:rPr>
            </w:pPr>
            <w:r w:rsidRPr="00AB04CB">
              <w:rPr>
                <w:rFonts w:ascii="Huawei Sans" w:hAnsi="Huawei Sans" w:cs="Huawei Sans"/>
                <w:sz w:val="21"/>
                <w:szCs w:val="21"/>
              </w:rPr>
              <w:t>varchar(20)</w:t>
            </w:r>
          </w:p>
        </w:tc>
        <w:tc>
          <w:tcPr>
            <w:tcW w:w="1478" w:type="dxa"/>
            <w:tcBorders>
              <w:top w:val="single" w:sz="4" w:space="0" w:color="auto"/>
              <w:left w:val="single" w:sz="4" w:space="0" w:color="auto"/>
              <w:bottom w:val="single" w:sz="4" w:space="0" w:color="auto"/>
              <w:right w:val="single" w:sz="4" w:space="0" w:color="auto"/>
            </w:tcBorders>
          </w:tcPr>
          <w:p w14:paraId="6A6BCB37" w14:textId="77777777" w:rsidR="00A925F6" w:rsidRPr="00CD6D1E" w:rsidRDefault="00A925F6" w:rsidP="00E54E80">
            <w:pPr>
              <w:pStyle w:val="Normal2"/>
              <w:rPr>
                <w:rFonts w:ascii="Huawei Sans" w:hAnsi="Huawei Sans" w:cs="Huawei Sans"/>
                <w:sz w:val="21"/>
                <w:szCs w:val="21"/>
              </w:rPr>
            </w:pPr>
          </w:p>
        </w:tc>
        <w:tc>
          <w:tcPr>
            <w:tcW w:w="2165" w:type="dxa"/>
            <w:tcBorders>
              <w:top w:val="single" w:sz="4" w:space="0" w:color="auto"/>
              <w:left w:val="single" w:sz="4" w:space="0" w:color="auto"/>
              <w:bottom w:val="single" w:sz="4" w:space="0" w:color="auto"/>
              <w:right w:val="single" w:sz="18" w:space="0" w:color="auto"/>
            </w:tcBorders>
          </w:tcPr>
          <w:p w14:paraId="43C479D7" w14:textId="45905414" w:rsidR="00A925F6" w:rsidRPr="00A925F6" w:rsidRDefault="00F97B1B" w:rsidP="00E54E80">
            <w:pPr>
              <w:pStyle w:val="Normal2"/>
              <w:rPr>
                <w:rFonts w:ascii="方正兰亭黑简体" w:eastAsia="方正兰亭黑简体" w:hAnsi="Huawei Sans" w:cs="Huawei Sans"/>
                <w:sz w:val="21"/>
                <w:szCs w:val="21"/>
              </w:rPr>
            </w:pPr>
            <w:r w:rsidRPr="00F97B1B">
              <w:rPr>
                <w:rFonts w:ascii="方正兰亭黑简体" w:eastAsia="方正兰亭黑简体" w:hAnsi="Huawei Sans" w:cs="Huawei Sans" w:hint="eastAsia"/>
                <w:sz w:val="21"/>
                <w:szCs w:val="21"/>
              </w:rPr>
              <w:t>用户手机号码</w:t>
            </w:r>
          </w:p>
        </w:tc>
      </w:tr>
      <w:tr w:rsidR="00A925F6" w:rsidRPr="00CD6D1E" w14:paraId="3625F8A2"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3291DBE6" w14:textId="77777777" w:rsidR="00A925F6" w:rsidRPr="00CD6D1E" w:rsidRDefault="00A925F6" w:rsidP="00E54E80">
            <w:pPr>
              <w:pStyle w:val="Normal2"/>
              <w:rPr>
                <w:rFonts w:ascii="Huawei Sans" w:hAnsi="Huawei Sans" w:cs="Huawei Sans"/>
                <w:sz w:val="21"/>
                <w:szCs w:val="21"/>
              </w:rPr>
            </w:pPr>
            <w:r>
              <w:rPr>
                <w:rFonts w:ascii="Huawei Sans" w:hAnsi="Huawei Sans" w:cs="Huawei Sans"/>
                <w:sz w:val="21"/>
                <w:szCs w:val="21"/>
              </w:rPr>
              <w:t>a</w:t>
            </w:r>
            <w:r w:rsidRPr="00AB04CB">
              <w:rPr>
                <w:rFonts w:ascii="Huawei Sans" w:hAnsi="Huawei Sans" w:cs="Huawei Sans"/>
                <w:sz w:val="21"/>
                <w:szCs w:val="21"/>
              </w:rPr>
              <w:t>vatar</w:t>
            </w:r>
          </w:p>
        </w:tc>
        <w:tc>
          <w:tcPr>
            <w:tcW w:w="2059" w:type="dxa"/>
            <w:tcBorders>
              <w:top w:val="single" w:sz="4" w:space="0" w:color="auto"/>
              <w:left w:val="single" w:sz="4" w:space="0" w:color="auto"/>
              <w:bottom w:val="single" w:sz="4" w:space="0" w:color="auto"/>
              <w:right w:val="single" w:sz="4" w:space="0" w:color="auto"/>
            </w:tcBorders>
          </w:tcPr>
          <w:p w14:paraId="20ADE770" w14:textId="77777777" w:rsidR="00A925F6" w:rsidRPr="00CD6D1E" w:rsidRDefault="00A925F6" w:rsidP="00E54E80">
            <w:pPr>
              <w:pStyle w:val="Normal2"/>
              <w:rPr>
                <w:rFonts w:ascii="Huawei Sans" w:hAnsi="Huawei Sans" w:cs="Huawei Sans"/>
                <w:sz w:val="21"/>
                <w:szCs w:val="21"/>
              </w:rPr>
            </w:pPr>
            <w:r w:rsidRPr="00AB04CB">
              <w:rPr>
                <w:rFonts w:ascii="Huawei Sans" w:hAnsi="Huawei Sans" w:cs="Huawei Sans"/>
                <w:sz w:val="21"/>
                <w:szCs w:val="21"/>
              </w:rPr>
              <w:t>varchar(255)</w:t>
            </w:r>
          </w:p>
        </w:tc>
        <w:tc>
          <w:tcPr>
            <w:tcW w:w="1478" w:type="dxa"/>
            <w:tcBorders>
              <w:top w:val="single" w:sz="4" w:space="0" w:color="auto"/>
              <w:left w:val="single" w:sz="4" w:space="0" w:color="auto"/>
              <w:bottom w:val="single" w:sz="4" w:space="0" w:color="auto"/>
              <w:right w:val="single" w:sz="4" w:space="0" w:color="auto"/>
            </w:tcBorders>
          </w:tcPr>
          <w:p w14:paraId="2D47F660" w14:textId="77777777" w:rsidR="00A925F6" w:rsidRPr="00CD6D1E" w:rsidRDefault="00A925F6" w:rsidP="00E54E80">
            <w:pPr>
              <w:pStyle w:val="Normal2"/>
              <w:rPr>
                <w:rFonts w:ascii="Huawei Sans" w:hAnsi="Huawei Sans" w:cs="Huawei Sans"/>
                <w:sz w:val="21"/>
                <w:szCs w:val="21"/>
              </w:rPr>
            </w:pPr>
          </w:p>
        </w:tc>
        <w:tc>
          <w:tcPr>
            <w:tcW w:w="2165" w:type="dxa"/>
            <w:tcBorders>
              <w:top w:val="single" w:sz="4" w:space="0" w:color="auto"/>
              <w:left w:val="single" w:sz="4" w:space="0" w:color="auto"/>
              <w:bottom w:val="single" w:sz="4" w:space="0" w:color="auto"/>
              <w:right w:val="single" w:sz="18" w:space="0" w:color="auto"/>
            </w:tcBorders>
          </w:tcPr>
          <w:p w14:paraId="3F3A2EE6" w14:textId="5BA6724D" w:rsidR="00A925F6" w:rsidRPr="00A925F6" w:rsidRDefault="00F97B1B" w:rsidP="00E54E80">
            <w:pPr>
              <w:pStyle w:val="Normal2"/>
              <w:rPr>
                <w:rFonts w:ascii="方正兰亭黑简体" w:eastAsia="方正兰亭黑简体" w:hAnsi="Huawei Sans" w:cs="Huawei Sans"/>
                <w:sz w:val="21"/>
                <w:szCs w:val="21"/>
              </w:rPr>
            </w:pPr>
            <w:r w:rsidRPr="00F97B1B">
              <w:rPr>
                <w:rFonts w:ascii="方正兰亭黑简体" w:eastAsia="方正兰亭黑简体" w:hAnsi="Huawei Sans" w:cs="Huawei Sans" w:hint="eastAsia"/>
                <w:sz w:val="21"/>
                <w:szCs w:val="21"/>
              </w:rPr>
              <w:t>用户头像图片</w:t>
            </w:r>
          </w:p>
        </w:tc>
      </w:tr>
      <w:tr w:rsidR="00A925F6" w:rsidRPr="00CD6D1E" w14:paraId="60F37CF0"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69C038D7" w14:textId="77777777" w:rsidR="00A925F6" w:rsidRPr="00CD6D1E" w:rsidRDefault="00A925F6" w:rsidP="00E54E80">
            <w:pPr>
              <w:pStyle w:val="Normal2"/>
              <w:rPr>
                <w:rFonts w:ascii="Huawei Sans" w:hAnsi="Huawei Sans" w:cs="Huawei Sans"/>
                <w:sz w:val="21"/>
                <w:szCs w:val="21"/>
              </w:rPr>
            </w:pPr>
            <w:r w:rsidRPr="00AB04CB">
              <w:rPr>
                <w:rFonts w:ascii="Huawei Sans" w:hAnsi="Huawei Sans" w:cs="Huawei Sans"/>
                <w:sz w:val="21"/>
                <w:szCs w:val="21"/>
              </w:rPr>
              <w:t>weixin_openid</w:t>
            </w:r>
          </w:p>
        </w:tc>
        <w:tc>
          <w:tcPr>
            <w:tcW w:w="2059" w:type="dxa"/>
            <w:tcBorders>
              <w:top w:val="single" w:sz="4" w:space="0" w:color="auto"/>
              <w:left w:val="single" w:sz="4" w:space="0" w:color="auto"/>
              <w:bottom w:val="single" w:sz="4" w:space="0" w:color="auto"/>
              <w:right w:val="single" w:sz="4" w:space="0" w:color="auto"/>
            </w:tcBorders>
          </w:tcPr>
          <w:p w14:paraId="0E516FB8" w14:textId="77777777" w:rsidR="00A925F6" w:rsidRPr="00CD6D1E" w:rsidRDefault="00A925F6" w:rsidP="00E54E80">
            <w:pPr>
              <w:pStyle w:val="Normal2"/>
              <w:rPr>
                <w:rFonts w:ascii="Huawei Sans" w:hAnsi="Huawei Sans" w:cs="Huawei Sans"/>
                <w:sz w:val="21"/>
                <w:szCs w:val="21"/>
              </w:rPr>
            </w:pPr>
            <w:r w:rsidRPr="00AB04CB">
              <w:rPr>
                <w:rFonts w:ascii="Huawei Sans" w:hAnsi="Huawei Sans" w:cs="Huawei Sans"/>
                <w:sz w:val="21"/>
                <w:szCs w:val="21"/>
              </w:rPr>
              <w:t>varchar(63)</w:t>
            </w:r>
          </w:p>
        </w:tc>
        <w:tc>
          <w:tcPr>
            <w:tcW w:w="1478" w:type="dxa"/>
            <w:tcBorders>
              <w:top w:val="single" w:sz="4" w:space="0" w:color="auto"/>
              <w:left w:val="single" w:sz="4" w:space="0" w:color="auto"/>
              <w:bottom w:val="single" w:sz="4" w:space="0" w:color="auto"/>
              <w:right w:val="single" w:sz="4" w:space="0" w:color="auto"/>
            </w:tcBorders>
          </w:tcPr>
          <w:p w14:paraId="33811947" w14:textId="77777777" w:rsidR="00A925F6" w:rsidRPr="00CD6D1E" w:rsidRDefault="00A925F6" w:rsidP="00E54E80">
            <w:pPr>
              <w:pStyle w:val="Normal2"/>
              <w:rPr>
                <w:rFonts w:ascii="Huawei Sans" w:hAnsi="Huawei Sans" w:cs="Huawei Sans"/>
                <w:sz w:val="21"/>
                <w:szCs w:val="21"/>
              </w:rPr>
            </w:pPr>
          </w:p>
        </w:tc>
        <w:tc>
          <w:tcPr>
            <w:tcW w:w="2165" w:type="dxa"/>
            <w:tcBorders>
              <w:top w:val="single" w:sz="4" w:space="0" w:color="auto"/>
              <w:left w:val="single" w:sz="4" w:space="0" w:color="auto"/>
              <w:bottom w:val="single" w:sz="4" w:space="0" w:color="auto"/>
              <w:right w:val="single" w:sz="18" w:space="0" w:color="auto"/>
            </w:tcBorders>
          </w:tcPr>
          <w:p w14:paraId="1FB43F77" w14:textId="019832DB" w:rsidR="00A925F6" w:rsidRPr="00A925F6" w:rsidRDefault="00F97B1B" w:rsidP="00E54E80">
            <w:pPr>
              <w:pStyle w:val="Normal2"/>
              <w:rPr>
                <w:rFonts w:ascii="方正兰亭黑简体" w:eastAsia="方正兰亭黑简体" w:hAnsi="Huawei Sans" w:cs="Huawei Sans"/>
                <w:sz w:val="21"/>
                <w:szCs w:val="21"/>
              </w:rPr>
            </w:pPr>
            <w:r w:rsidRPr="00F97B1B">
              <w:rPr>
                <w:rFonts w:ascii="方正兰亭黑简体" w:eastAsia="方正兰亭黑简体" w:hAnsi="Huawei Sans" w:cs="Huawei Sans" w:hint="eastAsia"/>
                <w:sz w:val="21"/>
                <w:szCs w:val="21"/>
              </w:rPr>
              <w:t>微信登录</w:t>
            </w:r>
            <w:r w:rsidRPr="00F97B1B">
              <w:rPr>
                <w:rFonts w:ascii="Huawei Sans" w:eastAsia="方正兰亭黑简体" w:hAnsi="Huawei Sans" w:cs="Huawei Sans"/>
                <w:sz w:val="21"/>
                <w:szCs w:val="21"/>
              </w:rPr>
              <w:t>openid</w:t>
            </w:r>
          </w:p>
        </w:tc>
      </w:tr>
      <w:tr w:rsidR="00A925F6" w:rsidRPr="00CD6D1E" w14:paraId="05FC1DF2"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780CF2AD" w14:textId="77777777" w:rsidR="00A925F6" w:rsidRPr="00CD6D1E" w:rsidRDefault="00A925F6" w:rsidP="00E54E80">
            <w:pPr>
              <w:pStyle w:val="Normal2"/>
              <w:rPr>
                <w:rFonts w:ascii="Huawei Sans" w:hAnsi="Huawei Sans" w:cs="Huawei Sans"/>
                <w:sz w:val="21"/>
                <w:szCs w:val="21"/>
              </w:rPr>
            </w:pPr>
            <w:r w:rsidRPr="00AB04CB">
              <w:rPr>
                <w:rFonts w:ascii="Huawei Sans" w:hAnsi="Huawei Sans" w:cs="Huawei Sans"/>
                <w:sz w:val="21"/>
                <w:szCs w:val="21"/>
              </w:rPr>
              <w:t>session_key</w:t>
            </w:r>
          </w:p>
        </w:tc>
        <w:tc>
          <w:tcPr>
            <w:tcW w:w="2059" w:type="dxa"/>
            <w:tcBorders>
              <w:top w:val="single" w:sz="4" w:space="0" w:color="auto"/>
              <w:left w:val="single" w:sz="4" w:space="0" w:color="auto"/>
              <w:bottom w:val="single" w:sz="4" w:space="0" w:color="auto"/>
              <w:right w:val="single" w:sz="4" w:space="0" w:color="auto"/>
            </w:tcBorders>
          </w:tcPr>
          <w:p w14:paraId="23C6E1D7" w14:textId="77777777" w:rsidR="00A925F6" w:rsidRPr="00CD6D1E" w:rsidRDefault="00A925F6" w:rsidP="00E54E80">
            <w:pPr>
              <w:pStyle w:val="Normal2"/>
              <w:rPr>
                <w:rFonts w:ascii="Huawei Sans" w:hAnsi="Huawei Sans" w:cs="Huawei Sans"/>
                <w:sz w:val="21"/>
                <w:szCs w:val="21"/>
              </w:rPr>
            </w:pPr>
            <w:r w:rsidRPr="00AB04CB">
              <w:rPr>
                <w:rFonts w:ascii="Huawei Sans" w:hAnsi="Huawei Sans" w:cs="Huawei Sans"/>
                <w:sz w:val="21"/>
                <w:szCs w:val="21"/>
              </w:rPr>
              <w:t>varchar(100)</w:t>
            </w:r>
          </w:p>
        </w:tc>
        <w:tc>
          <w:tcPr>
            <w:tcW w:w="1478" w:type="dxa"/>
            <w:tcBorders>
              <w:top w:val="single" w:sz="4" w:space="0" w:color="auto"/>
              <w:left w:val="single" w:sz="4" w:space="0" w:color="auto"/>
              <w:bottom w:val="single" w:sz="4" w:space="0" w:color="auto"/>
              <w:right w:val="single" w:sz="4" w:space="0" w:color="auto"/>
            </w:tcBorders>
          </w:tcPr>
          <w:p w14:paraId="56E798B2" w14:textId="77777777" w:rsidR="00A925F6" w:rsidRPr="00CD6D1E" w:rsidRDefault="00A925F6" w:rsidP="00E54E80">
            <w:pPr>
              <w:pStyle w:val="Normal2"/>
              <w:rPr>
                <w:rFonts w:ascii="Huawei Sans" w:hAnsi="Huawei Sans" w:cs="Huawei Sans"/>
                <w:sz w:val="21"/>
                <w:szCs w:val="21"/>
              </w:rPr>
            </w:pPr>
          </w:p>
        </w:tc>
        <w:tc>
          <w:tcPr>
            <w:tcW w:w="2165" w:type="dxa"/>
            <w:tcBorders>
              <w:top w:val="single" w:sz="4" w:space="0" w:color="auto"/>
              <w:left w:val="single" w:sz="4" w:space="0" w:color="auto"/>
              <w:bottom w:val="single" w:sz="4" w:space="0" w:color="auto"/>
              <w:right w:val="single" w:sz="18" w:space="0" w:color="auto"/>
            </w:tcBorders>
          </w:tcPr>
          <w:p w14:paraId="75096F34" w14:textId="20A204DE" w:rsidR="00A925F6" w:rsidRPr="00A925F6" w:rsidRDefault="00F97B1B" w:rsidP="00F97B1B">
            <w:pPr>
              <w:pStyle w:val="Normal2"/>
              <w:rPr>
                <w:rFonts w:ascii="方正兰亭黑简体" w:eastAsia="方正兰亭黑简体" w:hAnsi="Huawei Sans" w:cs="Huawei Sans"/>
                <w:sz w:val="21"/>
                <w:szCs w:val="21"/>
              </w:rPr>
            </w:pPr>
            <w:r w:rsidRPr="00F97B1B">
              <w:rPr>
                <w:rFonts w:ascii="方正兰亭黑简体" w:eastAsia="方正兰亭黑简体" w:hAnsi="Huawei Sans" w:cs="Huawei Sans" w:hint="eastAsia"/>
                <w:sz w:val="21"/>
                <w:szCs w:val="21"/>
              </w:rPr>
              <w:t>微信登录会话</w:t>
            </w:r>
            <w:r w:rsidRPr="00F97B1B">
              <w:rPr>
                <w:rFonts w:ascii="Huawei Sans" w:eastAsia="方正兰亭黑简体" w:hAnsi="Huawei Sans" w:cs="Huawei Sans"/>
                <w:sz w:val="21"/>
                <w:szCs w:val="21"/>
              </w:rPr>
              <w:t>key</w:t>
            </w:r>
          </w:p>
        </w:tc>
      </w:tr>
      <w:tr w:rsidR="00A925F6" w:rsidRPr="00CD6D1E" w14:paraId="1001C2C8"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341590BA" w14:textId="77777777" w:rsidR="00A925F6" w:rsidRPr="00CD6D1E" w:rsidRDefault="00A925F6" w:rsidP="00E54E80">
            <w:pPr>
              <w:pStyle w:val="Normal2"/>
              <w:rPr>
                <w:rFonts w:ascii="Huawei Sans" w:hAnsi="Huawei Sans" w:cs="Huawei Sans"/>
                <w:sz w:val="21"/>
                <w:szCs w:val="21"/>
              </w:rPr>
            </w:pPr>
            <w:r w:rsidRPr="00AB04CB">
              <w:rPr>
                <w:rFonts w:ascii="Huawei Sans" w:hAnsi="Huawei Sans" w:cs="Huawei Sans"/>
                <w:sz w:val="21"/>
                <w:szCs w:val="21"/>
              </w:rPr>
              <w:t>status</w:t>
            </w:r>
          </w:p>
        </w:tc>
        <w:tc>
          <w:tcPr>
            <w:tcW w:w="2059" w:type="dxa"/>
            <w:tcBorders>
              <w:top w:val="single" w:sz="4" w:space="0" w:color="auto"/>
              <w:left w:val="single" w:sz="4" w:space="0" w:color="auto"/>
              <w:bottom w:val="single" w:sz="4" w:space="0" w:color="auto"/>
              <w:right w:val="single" w:sz="4" w:space="0" w:color="auto"/>
            </w:tcBorders>
          </w:tcPr>
          <w:p w14:paraId="3A5DF1CF" w14:textId="77777777" w:rsidR="00A925F6" w:rsidRPr="00CD6D1E" w:rsidRDefault="00A925F6" w:rsidP="00E54E80">
            <w:pPr>
              <w:pStyle w:val="Normal2"/>
              <w:rPr>
                <w:rFonts w:ascii="Huawei Sans" w:hAnsi="Huawei Sans" w:cs="Huawei Sans"/>
                <w:sz w:val="21"/>
                <w:szCs w:val="21"/>
              </w:rPr>
            </w:pPr>
            <w:r w:rsidRPr="00AB04CB">
              <w:rPr>
                <w:rFonts w:ascii="Huawei Sans" w:hAnsi="Huawei Sans" w:cs="Huawei Sans"/>
                <w:sz w:val="21"/>
                <w:szCs w:val="21"/>
              </w:rPr>
              <w:t>tinyint</w:t>
            </w:r>
          </w:p>
        </w:tc>
        <w:tc>
          <w:tcPr>
            <w:tcW w:w="1478" w:type="dxa"/>
            <w:tcBorders>
              <w:top w:val="single" w:sz="4" w:space="0" w:color="auto"/>
              <w:left w:val="single" w:sz="4" w:space="0" w:color="auto"/>
              <w:bottom w:val="single" w:sz="4" w:space="0" w:color="auto"/>
              <w:right w:val="single" w:sz="4" w:space="0" w:color="auto"/>
            </w:tcBorders>
          </w:tcPr>
          <w:p w14:paraId="747137EA" w14:textId="77777777" w:rsidR="00A925F6" w:rsidRPr="00CD6D1E" w:rsidRDefault="00A925F6" w:rsidP="00E54E80">
            <w:pPr>
              <w:pStyle w:val="Normal2"/>
              <w:rPr>
                <w:rFonts w:ascii="Huawei Sans" w:hAnsi="Huawei Sans" w:cs="Huawei Sans"/>
                <w:sz w:val="21"/>
                <w:szCs w:val="21"/>
              </w:rPr>
            </w:pPr>
          </w:p>
        </w:tc>
        <w:tc>
          <w:tcPr>
            <w:tcW w:w="2165" w:type="dxa"/>
            <w:tcBorders>
              <w:top w:val="single" w:sz="4" w:space="0" w:color="auto"/>
              <w:left w:val="single" w:sz="4" w:space="0" w:color="auto"/>
              <w:bottom w:val="single" w:sz="4" w:space="0" w:color="auto"/>
              <w:right w:val="single" w:sz="18" w:space="0" w:color="auto"/>
            </w:tcBorders>
          </w:tcPr>
          <w:p w14:paraId="784F29C1" w14:textId="13D1DF87" w:rsidR="00A925F6" w:rsidRPr="00A925F6" w:rsidRDefault="00F97B1B" w:rsidP="00E54E80">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用户状态</w:t>
            </w:r>
          </w:p>
        </w:tc>
      </w:tr>
      <w:tr w:rsidR="00A925F6" w:rsidRPr="00CD6D1E" w14:paraId="03F53C63"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2E9A3B43" w14:textId="77777777" w:rsidR="00A925F6" w:rsidRPr="00083FC8" w:rsidRDefault="00A925F6" w:rsidP="00E54E80">
            <w:pPr>
              <w:pStyle w:val="Normal2"/>
              <w:rPr>
                <w:rFonts w:ascii="Huawei Sans" w:eastAsiaTheme="minorEastAsia" w:hAnsi="Huawei Sans" w:cs="Huawei Sans"/>
                <w:b/>
                <w:sz w:val="21"/>
                <w:szCs w:val="21"/>
                <w:lang w:eastAsia="zh-CN"/>
              </w:rPr>
            </w:pPr>
            <w:r w:rsidRPr="00083FC8">
              <w:rPr>
                <w:rFonts w:ascii="Huawei Sans" w:eastAsiaTheme="minorEastAsia" w:hAnsi="Huawei Sans" w:cs="Huawei Sans" w:hint="eastAsia"/>
                <w:b/>
                <w:sz w:val="21"/>
                <w:szCs w:val="21"/>
                <w:lang w:eastAsia="zh-CN"/>
              </w:rPr>
              <w:t>a</w:t>
            </w:r>
            <w:r w:rsidRPr="00083FC8">
              <w:rPr>
                <w:rFonts w:ascii="Huawei Sans" w:eastAsiaTheme="minorEastAsia" w:hAnsi="Huawei Sans" w:cs="Huawei Sans"/>
                <w:b/>
                <w:sz w:val="21"/>
                <w:szCs w:val="21"/>
                <w:lang w:eastAsia="zh-CN"/>
              </w:rPr>
              <w:t>dd_date</w:t>
            </w:r>
          </w:p>
        </w:tc>
        <w:tc>
          <w:tcPr>
            <w:tcW w:w="2059" w:type="dxa"/>
            <w:tcBorders>
              <w:top w:val="single" w:sz="4" w:space="0" w:color="auto"/>
              <w:left w:val="single" w:sz="4" w:space="0" w:color="auto"/>
              <w:bottom w:val="single" w:sz="4" w:space="0" w:color="auto"/>
              <w:right w:val="single" w:sz="4" w:space="0" w:color="auto"/>
            </w:tcBorders>
          </w:tcPr>
          <w:p w14:paraId="6DE0538D" w14:textId="77777777" w:rsidR="00A925F6" w:rsidRPr="00083FC8" w:rsidRDefault="00A925F6" w:rsidP="00E54E80">
            <w:pPr>
              <w:pStyle w:val="Normal2"/>
              <w:rPr>
                <w:rFonts w:ascii="Huawei Sans" w:eastAsiaTheme="minorEastAsia" w:hAnsi="Huawei Sans" w:cs="Huawei Sans"/>
                <w:b/>
                <w:sz w:val="21"/>
                <w:szCs w:val="21"/>
                <w:lang w:eastAsia="zh-CN"/>
              </w:rPr>
            </w:pPr>
            <w:r w:rsidRPr="00083FC8">
              <w:rPr>
                <w:rFonts w:ascii="Huawei Sans" w:eastAsiaTheme="minorEastAsia" w:hAnsi="Huawei Sans" w:cs="Huawei Sans" w:hint="eastAsia"/>
                <w:b/>
                <w:sz w:val="21"/>
                <w:szCs w:val="21"/>
                <w:lang w:eastAsia="zh-CN"/>
              </w:rPr>
              <w:t>i</w:t>
            </w:r>
            <w:r w:rsidRPr="00083FC8">
              <w:rPr>
                <w:rFonts w:ascii="Huawei Sans" w:eastAsiaTheme="minorEastAsia" w:hAnsi="Huawei Sans" w:cs="Huawei Sans"/>
                <w:b/>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265A2A5A" w14:textId="77777777" w:rsidR="00A925F6" w:rsidRPr="00CD6D1E" w:rsidRDefault="00A925F6" w:rsidP="00E54E80">
            <w:pPr>
              <w:pStyle w:val="Normal2"/>
              <w:rPr>
                <w:rFonts w:ascii="Huawei Sans" w:hAnsi="Huawei Sans" w:cs="Huawei Sans"/>
                <w:sz w:val="21"/>
                <w:szCs w:val="21"/>
              </w:rPr>
            </w:pPr>
          </w:p>
        </w:tc>
        <w:tc>
          <w:tcPr>
            <w:tcW w:w="2165" w:type="dxa"/>
            <w:tcBorders>
              <w:top w:val="single" w:sz="4" w:space="0" w:color="auto"/>
              <w:left w:val="single" w:sz="4" w:space="0" w:color="auto"/>
              <w:bottom w:val="single" w:sz="4" w:space="0" w:color="auto"/>
              <w:right w:val="single" w:sz="18" w:space="0" w:color="auto"/>
            </w:tcBorders>
          </w:tcPr>
          <w:p w14:paraId="5510E385" w14:textId="74FE4EE0" w:rsidR="00A925F6" w:rsidRPr="00A925F6" w:rsidRDefault="00F97B1B" w:rsidP="00E54E80">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用户创建日期键</w:t>
            </w:r>
          </w:p>
        </w:tc>
      </w:tr>
      <w:tr w:rsidR="00A925F6" w:rsidRPr="00CD6D1E" w14:paraId="40340172"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721A57FC" w14:textId="77777777" w:rsidR="00A925F6" w:rsidRPr="00083FC8" w:rsidRDefault="00A925F6" w:rsidP="00E54E80">
            <w:pPr>
              <w:pStyle w:val="Normal2"/>
              <w:rPr>
                <w:rFonts w:ascii="Huawei Sans" w:hAnsi="Huawei Sans" w:cs="Huawei Sans"/>
                <w:b/>
                <w:sz w:val="21"/>
                <w:szCs w:val="21"/>
              </w:rPr>
            </w:pPr>
            <w:r w:rsidRPr="00083FC8">
              <w:rPr>
                <w:rFonts w:ascii="Huawei Sans" w:hAnsi="Huawei Sans" w:cs="Huawei Sans"/>
                <w:b/>
                <w:sz w:val="21"/>
                <w:szCs w:val="21"/>
              </w:rPr>
              <w:t>add_time</w:t>
            </w:r>
          </w:p>
        </w:tc>
        <w:tc>
          <w:tcPr>
            <w:tcW w:w="2059" w:type="dxa"/>
            <w:tcBorders>
              <w:top w:val="single" w:sz="4" w:space="0" w:color="auto"/>
              <w:left w:val="single" w:sz="4" w:space="0" w:color="auto"/>
              <w:bottom w:val="single" w:sz="4" w:space="0" w:color="auto"/>
              <w:right w:val="single" w:sz="4" w:space="0" w:color="auto"/>
            </w:tcBorders>
          </w:tcPr>
          <w:p w14:paraId="77AE5D53" w14:textId="77777777" w:rsidR="00A925F6" w:rsidRPr="00083FC8" w:rsidRDefault="00A925F6" w:rsidP="00E54E80">
            <w:pPr>
              <w:pStyle w:val="Normal2"/>
              <w:rPr>
                <w:rFonts w:ascii="Huawei Sans" w:hAnsi="Huawei Sans" w:cs="Huawei Sans"/>
                <w:b/>
                <w:sz w:val="21"/>
                <w:szCs w:val="21"/>
              </w:rPr>
            </w:pPr>
            <w:r w:rsidRPr="00083FC8">
              <w:rPr>
                <w:rFonts w:ascii="Huawei Sans" w:hAnsi="Huawei Sans" w:cs="Huawei Sans"/>
                <w:b/>
                <w:sz w:val="21"/>
                <w:szCs w:val="21"/>
              </w:rPr>
              <w:t>integer</w:t>
            </w:r>
          </w:p>
        </w:tc>
        <w:tc>
          <w:tcPr>
            <w:tcW w:w="1478" w:type="dxa"/>
            <w:tcBorders>
              <w:top w:val="single" w:sz="4" w:space="0" w:color="auto"/>
              <w:left w:val="single" w:sz="4" w:space="0" w:color="auto"/>
              <w:bottom w:val="single" w:sz="4" w:space="0" w:color="auto"/>
              <w:right w:val="single" w:sz="4" w:space="0" w:color="auto"/>
            </w:tcBorders>
          </w:tcPr>
          <w:p w14:paraId="5FA5788D" w14:textId="77777777" w:rsidR="00A925F6" w:rsidRPr="00CD6D1E" w:rsidRDefault="00A925F6" w:rsidP="00E54E80">
            <w:pPr>
              <w:pStyle w:val="Normal2"/>
              <w:rPr>
                <w:rFonts w:ascii="Huawei Sans" w:hAnsi="Huawei Sans" w:cs="Huawei Sans"/>
                <w:sz w:val="21"/>
                <w:szCs w:val="21"/>
              </w:rPr>
            </w:pPr>
          </w:p>
        </w:tc>
        <w:tc>
          <w:tcPr>
            <w:tcW w:w="2165" w:type="dxa"/>
            <w:tcBorders>
              <w:top w:val="single" w:sz="4" w:space="0" w:color="auto"/>
              <w:left w:val="single" w:sz="4" w:space="0" w:color="auto"/>
              <w:bottom w:val="single" w:sz="4" w:space="0" w:color="auto"/>
              <w:right w:val="single" w:sz="18" w:space="0" w:color="auto"/>
            </w:tcBorders>
          </w:tcPr>
          <w:p w14:paraId="4BB6D5C7" w14:textId="59F73EF6" w:rsidR="00A925F6" w:rsidRPr="00A925F6" w:rsidRDefault="00F97B1B" w:rsidP="00E54E80">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用户创建时间键</w:t>
            </w:r>
          </w:p>
        </w:tc>
      </w:tr>
      <w:tr w:rsidR="00A925F6" w:rsidRPr="00CD6D1E" w14:paraId="77FC5013"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26283733" w14:textId="77777777" w:rsidR="00A925F6" w:rsidRPr="00083FC8" w:rsidRDefault="00A925F6" w:rsidP="00E54E80">
            <w:pPr>
              <w:pStyle w:val="Normal2"/>
              <w:rPr>
                <w:rFonts w:ascii="Huawei Sans" w:eastAsiaTheme="minorEastAsia" w:hAnsi="Huawei Sans" w:cs="Huawei Sans"/>
                <w:b/>
                <w:sz w:val="21"/>
                <w:szCs w:val="21"/>
                <w:lang w:eastAsia="zh-CN"/>
              </w:rPr>
            </w:pPr>
            <w:r w:rsidRPr="00083FC8">
              <w:rPr>
                <w:rFonts w:ascii="Huawei Sans" w:eastAsiaTheme="minorEastAsia" w:hAnsi="Huawei Sans" w:cs="Huawei Sans" w:hint="eastAsia"/>
                <w:b/>
                <w:sz w:val="21"/>
                <w:szCs w:val="21"/>
                <w:lang w:eastAsia="zh-CN"/>
              </w:rPr>
              <w:t>u</w:t>
            </w:r>
            <w:r w:rsidRPr="00083FC8">
              <w:rPr>
                <w:rFonts w:ascii="Huawei Sans" w:eastAsiaTheme="minorEastAsia" w:hAnsi="Huawei Sans" w:cs="Huawei Sans"/>
                <w:b/>
                <w:sz w:val="21"/>
                <w:szCs w:val="21"/>
                <w:lang w:eastAsia="zh-CN"/>
              </w:rPr>
              <w:t>pdate_date</w:t>
            </w:r>
          </w:p>
        </w:tc>
        <w:tc>
          <w:tcPr>
            <w:tcW w:w="2059" w:type="dxa"/>
            <w:tcBorders>
              <w:top w:val="single" w:sz="4" w:space="0" w:color="auto"/>
              <w:left w:val="single" w:sz="4" w:space="0" w:color="auto"/>
              <w:bottom w:val="single" w:sz="4" w:space="0" w:color="auto"/>
              <w:right w:val="single" w:sz="4" w:space="0" w:color="auto"/>
            </w:tcBorders>
          </w:tcPr>
          <w:p w14:paraId="6FDA6FA0" w14:textId="77777777" w:rsidR="00A925F6" w:rsidRPr="00083FC8" w:rsidRDefault="00A925F6" w:rsidP="00E54E80">
            <w:pPr>
              <w:pStyle w:val="Normal2"/>
              <w:rPr>
                <w:rFonts w:ascii="Huawei Sans" w:eastAsiaTheme="minorEastAsia" w:hAnsi="Huawei Sans" w:cs="Huawei Sans"/>
                <w:b/>
                <w:sz w:val="21"/>
                <w:szCs w:val="21"/>
                <w:lang w:eastAsia="zh-CN"/>
              </w:rPr>
            </w:pPr>
            <w:r w:rsidRPr="00083FC8">
              <w:rPr>
                <w:rFonts w:ascii="Huawei Sans" w:eastAsiaTheme="minorEastAsia" w:hAnsi="Huawei Sans" w:cs="Huawei Sans" w:hint="eastAsia"/>
                <w:b/>
                <w:sz w:val="21"/>
                <w:szCs w:val="21"/>
                <w:lang w:eastAsia="zh-CN"/>
              </w:rPr>
              <w:t>i</w:t>
            </w:r>
            <w:r w:rsidRPr="00083FC8">
              <w:rPr>
                <w:rFonts w:ascii="Huawei Sans" w:eastAsiaTheme="minorEastAsia" w:hAnsi="Huawei Sans" w:cs="Huawei Sans"/>
                <w:b/>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5156E2FE" w14:textId="77777777" w:rsidR="00A925F6" w:rsidRPr="00CD6D1E" w:rsidRDefault="00A925F6" w:rsidP="00E54E80">
            <w:pPr>
              <w:pStyle w:val="Normal2"/>
              <w:rPr>
                <w:rFonts w:ascii="Huawei Sans" w:hAnsi="Huawei Sans" w:cs="Huawei Sans"/>
                <w:sz w:val="21"/>
                <w:szCs w:val="21"/>
              </w:rPr>
            </w:pPr>
          </w:p>
        </w:tc>
        <w:tc>
          <w:tcPr>
            <w:tcW w:w="2165" w:type="dxa"/>
            <w:tcBorders>
              <w:top w:val="single" w:sz="4" w:space="0" w:color="auto"/>
              <w:left w:val="single" w:sz="4" w:space="0" w:color="auto"/>
              <w:bottom w:val="single" w:sz="4" w:space="0" w:color="auto"/>
              <w:right w:val="single" w:sz="18" w:space="0" w:color="auto"/>
            </w:tcBorders>
          </w:tcPr>
          <w:p w14:paraId="575877E4" w14:textId="1AC981A8" w:rsidR="00A925F6" w:rsidRPr="00A925F6" w:rsidRDefault="00F97B1B" w:rsidP="00E54E80">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用户更新日期键</w:t>
            </w:r>
          </w:p>
        </w:tc>
      </w:tr>
      <w:tr w:rsidR="00A925F6" w:rsidRPr="00CD6D1E" w14:paraId="54A60707" w14:textId="77777777" w:rsidTr="00FF758A">
        <w:trPr>
          <w:jc w:val="center"/>
        </w:trPr>
        <w:tc>
          <w:tcPr>
            <w:tcW w:w="2372" w:type="dxa"/>
            <w:tcBorders>
              <w:top w:val="single" w:sz="4" w:space="0" w:color="auto"/>
              <w:left w:val="single" w:sz="18" w:space="0" w:color="auto"/>
              <w:bottom w:val="single" w:sz="4" w:space="0" w:color="auto"/>
              <w:right w:val="single" w:sz="4" w:space="0" w:color="auto"/>
            </w:tcBorders>
          </w:tcPr>
          <w:p w14:paraId="2598D879" w14:textId="77777777" w:rsidR="00A925F6" w:rsidRPr="00083FC8" w:rsidRDefault="00A925F6" w:rsidP="00E54E80">
            <w:pPr>
              <w:pStyle w:val="Normal2"/>
              <w:rPr>
                <w:rFonts w:ascii="Huawei Sans" w:hAnsi="Huawei Sans" w:cs="Huawei Sans"/>
                <w:b/>
                <w:sz w:val="21"/>
                <w:szCs w:val="21"/>
              </w:rPr>
            </w:pPr>
            <w:r w:rsidRPr="00083FC8">
              <w:rPr>
                <w:rFonts w:ascii="Huawei Sans" w:hAnsi="Huawei Sans" w:cs="Huawei Sans"/>
                <w:b/>
                <w:sz w:val="21"/>
                <w:szCs w:val="21"/>
              </w:rPr>
              <w:t>update_time</w:t>
            </w:r>
          </w:p>
        </w:tc>
        <w:tc>
          <w:tcPr>
            <w:tcW w:w="2059" w:type="dxa"/>
            <w:tcBorders>
              <w:top w:val="single" w:sz="4" w:space="0" w:color="auto"/>
              <w:left w:val="single" w:sz="4" w:space="0" w:color="auto"/>
              <w:bottom w:val="single" w:sz="4" w:space="0" w:color="auto"/>
              <w:right w:val="single" w:sz="4" w:space="0" w:color="auto"/>
            </w:tcBorders>
          </w:tcPr>
          <w:p w14:paraId="73B55F43" w14:textId="77777777" w:rsidR="00A925F6" w:rsidRPr="00083FC8" w:rsidRDefault="00A925F6" w:rsidP="00E54E80">
            <w:pPr>
              <w:pStyle w:val="Normal2"/>
              <w:rPr>
                <w:rFonts w:ascii="Huawei Sans" w:hAnsi="Huawei Sans" w:cs="Huawei Sans"/>
                <w:b/>
                <w:sz w:val="21"/>
                <w:szCs w:val="21"/>
              </w:rPr>
            </w:pPr>
            <w:r w:rsidRPr="00083FC8">
              <w:rPr>
                <w:rFonts w:ascii="Huawei Sans" w:hAnsi="Huawei Sans" w:cs="Huawei Sans"/>
                <w:b/>
                <w:sz w:val="21"/>
                <w:szCs w:val="21"/>
              </w:rPr>
              <w:t>integer</w:t>
            </w:r>
          </w:p>
        </w:tc>
        <w:tc>
          <w:tcPr>
            <w:tcW w:w="1478" w:type="dxa"/>
            <w:tcBorders>
              <w:top w:val="single" w:sz="4" w:space="0" w:color="auto"/>
              <w:left w:val="single" w:sz="4" w:space="0" w:color="auto"/>
              <w:bottom w:val="single" w:sz="4" w:space="0" w:color="auto"/>
              <w:right w:val="single" w:sz="4" w:space="0" w:color="auto"/>
            </w:tcBorders>
          </w:tcPr>
          <w:p w14:paraId="2EAAB830" w14:textId="77777777" w:rsidR="00A925F6" w:rsidRPr="00CD6D1E" w:rsidRDefault="00A925F6" w:rsidP="00E54E80">
            <w:pPr>
              <w:pStyle w:val="Normal2"/>
              <w:rPr>
                <w:rFonts w:ascii="Huawei Sans" w:hAnsi="Huawei Sans" w:cs="Huawei Sans"/>
                <w:sz w:val="21"/>
                <w:szCs w:val="21"/>
              </w:rPr>
            </w:pPr>
          </w:p>
        </w:tc>
        <w:tc>
          <w:tcPr>
            <w:tcW w:w="2165" w:type="dxa"/>
            <w:tcBorders>
              <w:top w:val="single" w:sz="4" w:space="0" w:color="auto"/>
              <w:left w:val="single" w:sz="4" w:space="0" w:color="auto"/>
              <w:bottom w:val="single" w:sz="4" w:space="0" w:color="auto"/>
              <w:right w:val="single" w:sz="18" w:space="0" w:color="auto"/>
            </w:tcBorders>
          </w:tcPr>
          <w:p w14:paraId="7FA0BE00" w14:textId="04008874" w:rsidR="00A925F6" w:rsidRPr="00A925F6" w:rsidRDefault="00F97B1B" w:rsidP="00E54E80">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用户更新时间键</w:t>
            </w:r>
          </w:p>
        </w:tc>
      </w:tr>
      <w:tr w:rsidR="00A925F6" w:rsidRPr="00CD6D1E" w14:paraId="3EC45906" w14:textId="77777777" w:rsidTr="00FF758A">
        <w:trPr>
          <w:jc w:val="center"/>
        </w:trPr>
        <w:tc>
          <w:tcPr>
            <w:tcW w:w="2372" w:type="dxa"/>
            <w:tcBorders>
              <w:top w:val="single" w:sz="4" w:space="0" w:color="auto"/>
              <w:left w:val="single" w:sz="18" w:space="0" w:color="auto"/>
              <w:bottom w:val="single" w:sz="18" w:space="0" w:color="auto"/>
              <w:right w:val="single" w:sz="4" w:space="0" w:color="auto"/>
            </w:tcBorders>
          </w:tcPr>
          <w:p w14:paraId="0068694B" w14:textId="77777777" w:rsidR="00A925F6" w:rsidRPr="00CD6D1E" w:rsidRDefault="00A925F6" w:rsidP="00E54E80">
            <w:pPr>
              <w:pStyle w:val="Normal2"/>
              <w:rPr>
                <w:rFonts w:ascii="Huawei Sans" w:hAnsi="Huawei Sans" w:cs="Huawei Sans"/>
                <w:sz w:val="21"/>
                <w:szCs w:val="21"/>
              </w:rPr>
            </w:pPr>
            <w:r w:rsidRPr="00405BE4">
              <w:rPr>
                <w:rFonts w:ascii="Huawei Sans" w:hAnsi="Huawei Sans" w:cs="Huawei Sans"/>
                <w:sz w:val="21"/>
                <w:szCs w:val="21"/>
              </w:rPr>
              <w:t>deleted</w:t>
            </w:r>
          </w:p>
        </w:tc>
        <w:tc>
          <w:tcPr>
            <w:tcW w:w="2059" w:type="dxa"/>
            <w:tcBorders>
              <w:top w:val="single" w:sz="4" w:space="0" w:color="auto"/>
              <w:left w:val="single" w:sz="4" w:space="0" w:color="auto"/>
              <w:bottom w:val="single" w:sz="18" w:space="0" w:color="auto"/>
              <w:right w:val="single" w:sz="4" w:space="0" w:color="auto"/>
            </w:tcBorders>
          </w:tcPr>
          <w:p w14:paraId="409C1C3E" w14:textId="77777777" w:rsidR="00A925F6" w:rsidRPr="00CD6D1E" w:rsidRDefault="00A925F6" w:rsidP="00E54E80">
            <w:pPr>
              <w:pStyle w:val="Normal2"/>
              <w:rPr>
                <w:rFonts w:ascii="Huawei Sans" w:hAnsi="Huawei Sans" w:cs="Huawei Sans"/>
                <w:sz w:val="21"/>
                <w:szCs w:val="21"/>
              </w:rPr>
            </w:pPr>
            <w:r w:rsidRPr="00405BE4">
              <w:rPr>
                <w:rFonts w:ascii="Huawei Sans" w:hAnsi="Huawei Sans" w:cs="Huawei Sans"/>
                <w:sz w:val="21"/>
                <w:szCs w:val="21"/>
              </w:rPr>
              <w:t>tinyint</w:t>
            </w:r>
          </w:p>
        </w:tc>
        <w:tc>
          <w:tcPr>
            <w:tcW w:w="1478" w:type="dxa"/>
            <w:tcBorders>
              <w:top w:val="single" w:sz="4" w:space="0" w:color="auto"/>
              <w:left w:val="single" w:sz="4" w:space="0" w:color="auto"/>
              <w:bottom w:val="single" w:sz="18" w:space="0" w:color="auto"/>
              <w:right w:val="single" w:sz="4" w:space="0" w:color="auto"/>
            </w:tcBorders>
          </w:tcPr>
          <w:p w14:paraId="5D7A13C7" w14:textId="77777777" w:rsidR="00A925F6" w:rsidRPr="00CD6D1E" w:rsidRDefault="00A925F6" w:rsidP="00E54E80">
            <w:pPr>
              <w:pStyle w:val="Normal2"/>
              <w:rPr>
                <w:rFonts w:ascii="Huawei Sans" w:hAnsi="Huawei Sans" w:cs="Huawei Sans"/>
                <w:sz w:val="21"/>
                <w:szCs w:val="21"/>
              </w:rPr>
            </w:pPr>
          </w:p>
        </w:tc>
        <w:tc>
          <w:tcPr>
            <w:tcW w:w="2165" w:type="dxa"/>
            <w:tcBorders>
              <w:top w:val="single" w:sz="4" w:space="0" w:color="auto"/>
              <w:left w:val="single" w:sz="4" w:space="0" w:color="auto"/>
              <w:bottom w:val="single" w:sz="18" w:space="0" w:color="auto"/>
              <w:right w:val="single" w:sz="18" w:space="0" w:color="auto"/>
            </w:tcBorders>
          </w:tcPr>
          <w:p w14:paraId="18603B01" w14:textId="2CD1235C" w:rsidR="00A925F6" w:rsidRPr="00A925F6" w:rsidRDefault="00F97B1B" w:rsidP="00E54E80">
            <w:pPr>
              <w:pStyle w:val="Normal2"/>
              <w:rPr>
                <w:rFonts w:ascii="方正兰亭黑简体" w:eastAsia="方正兰亭黑简体" w:hAnsi="Huawei Sans" w:cs="Huawei Sans"/>
                <w:sz w:val="21"/>
                <w:szCs w:val="21"/>
                <w:lang w:eastAsia="zh-CN"/>
              </w:rPr>
            </w:pPr>
            <w:r>
              <w:rPr>
                <w:rFonts w:ascii="方正兰亭黑简体" w:eastAsia="方正兰亭黑简体" w:hAnsi="Huawei Sans" w:cs="Huawei Sans" w:hint="eastAsia"/>
                <w:sz w:val="21"/>
                <w:szCs w:val="21"/>
                <w:lang w:eastAsia="zh-CN"/>
              </w:rPr>
              <w:t>用户逻辑删除</w:t>
            </w:r>
          </w:p>
        </w:tc>
      </w:tr>
    </w:tbl>
    <w:p w14:paraId="0D5111F5" w14:textId="77777777" w:rsidR="007B5EB9" w:rsidRDefault="007B5EB9" w:rsidP="00F95172">
      <w:pPr>
        <w:pStyle w:val="1e"/>
        <w:rPr>
          <w:rFonts w:hint="eastAsia"/>
        </w:rPr>
      </w:pPr>
    </w:p>
    <w:p w14:paraId="18FF94A3" w14:textId="3CCB5370" w:rsidR="0098158B" w:rsidRDefault="0098158B" w:rsidP="00F95172">
      <w:pPr>
        <w:pStyle w:val="1e"/>
        <w:rPr>
          <w:rFonts w:hint="eastAsia"/>
        </w:rPr>
      </w:pPr>
      <w:r>
        <w:t>地址维度</w:t>
      </w:r>
    </w:p>
    <w:tbl>
      <w:tblPr>
        <w:tblW w:w="80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left w:w="74" w:type="dxa"/>
          <w:bottom w:w="142" w:type="dxa"/>
          <w:right w:w="74" w:type="dxa"/>
        </w:tblCellMar>
        <w:tblLook w:val="0000" w:firstRow="0" w:lastRow="0" w:firstColumn="0" w:lastColumn="0" w:noHBand="0" w:noVBand="0"/>
      </w:tblPr>
      <w:tblGrid>
        <w:gridCol w:w="2387"/>
        <w:gridCol w:w="1985"/>
        <w:gridCol w:w="1516"/>
        <w:gridCol w:w="2169"/>
      </w:tblGrid>
      <w:tr w:rsidR="00FF758A" w:rsidRPr="00CD6D1E" w14:paraId="0662F965" w14:textId="77777777" w:rsidTr="00FF758A">
        <w:trPr>
          <w:cantSplit/>
          <w:tblHeader/>
          <w:jc w:val="center"/>
        </w:trPr>
        <w:tc>
          <w:tcPr>
            <w:tcW w:w="2387" w:type="dxa"/>
            <w:tcBorders>
              <w:top w:val="single" w:sz="18" w:space="0" w:color="auto"/>
              <w:left w:val="single" w:sz="18" w:space="0" w:color="auto"/>
              <w:bottom w:val="single" w:sz="6" w:space="0" w:color="000000"/>
              <w:right w:val="single" w:sz="4" w:space="0" w:color="auto"/>
            </w:tcBorders>
            <w:shd w:val="clear" w:color="auto" w:fill="BFBFBF" w:themeFill="background1" w:themeFillShade="BF"/>
          </w:tcPr>
          <w:p w14:paraId="1FF5E897" w14:textId="77777777" w:rsidR="00FF758A" w:rsidRPr="00CD6D1E" w:rsidRDefault="00FF758A" w:rsidP="00E54E80">
            <w:pPr>
              <w:pStyle w:val="Normal2"/>
              <w:jc w:val="center"/>
              <w:rPr>
                <w:rFonts w:ascii="Huawei Sans" w:hAnsi="Huawei Sans" w:cs="Huawei Sans"/>
                <w:b/>
                <w:sz w:val="21"/>
                <w:szCs w:val="21"/>
              </w:rPr>
            </w:pPr>
            <w:r w:rsidRPr="00CD6D1E">
              <w:rPr>
                <w:rFonts w:ascii="Huawei Sans" w:hAnsi="Huawei Sans" w:cs="Huawei Sans"/>
                <w:b/>
                <w:sz w:val="21"/>
                <w:szCs w:val="21"/>
              </w:rPr>
              <w:t>Column</w:t>
            </w:r>
          </w:p>
        </w:tc>
        <w:tc>
          <w:tcPr>
            <w:tcW w:w="1985" w:type="dxa"/>
            <w:tcBorders>
              <w:top w:val="single" w:sz="18" w:space="0" w:color="auto"/>
              <w:left w:val="single" w:sz="4" w:space="0" w:color="auto"/>
              <w:bottom w:val="single" w:sz="6" w:space="0" w:color="000000"/>
              <w:right w:val="single" w:sz="4" w:space="0" w:color="auto"/>
            </w:tcBorders>
            <w:shd w:val="clear" w:color="auto" w:fill="BFBFBF" w:themeFill="background1" w:themeFillShade="BF"/>
          </w:tcPr>
          <w:p w14:paraId="37E8A540" w14:textId="77777777" w:rsidR="00FF758A" w:rsidRPr="00CD6D1E" w:rsidRDefault="00FF758A" w:rsidP="00E54E80">
            <w:pPr>
              <w:pStyle w:val="Normal2"/>
              <w:jc w:val="center"/>
              <w:rPr>
                <w:rFonts w:ascii="Huawei Sans" w:hAnsi="Huawei Sans" w:cs="Huawei Sans"/>
                <w:b/>
                <w:sz w:val="21"/>
                <w:szCs w:val="21"/>
              </w:rPr>
            </w:pPr>
            <w:r w:rsidRPr="00CD6D1E">
              <w:rPr>
                <w:rFonts w:ascii="Huawei Sans" w:hAnsi="Huawei Sans" w:cs="Huawei Sans"/>
                <w:b/>
                <w:sz w:val="21"/>
                <w:szCs w:val="21"/>
              </w:rPr>
              <w:t>Datatype</w:t>
            </w:r>
          </w:p>
        </w:tc>
        <w:tc>
          <w:tcPr>
            <w:tcW w:w="1516" w:type="dxa"/>
            <w:tcBorders>
              <w:top w:val="single" w:sz="18" w:space="0" w:color="auto"/>
              <w:left w:val="single" w:sz="4" w:space="0" w:color="auto"/>
              <w:bottom w:val="single" w:sz="6" w:space="0" w:color="000000"/>
              <w:right w:val="single" w:sz="4" w:space="0" w:color="auto"/>
            </w:tcBorders>
            <w:shd w:val="clear" w:color="auto" w:fill="BFBFBF" w:themeFill="background1" w:themeFillShade="BF"/>
          </w:tcPr>
          <w:p w14:paraId="0BB95913" w14:textId="13CFD835" w:rsidR="00FF758A" w:rsidRPr="00CD6D1E" w:rsidRDefault="00FF758A" w:rsidP="00E54E80">
            <w:pPr>
              <w:pStyle w:val="Normal2"/>
              <w:jc w:val="center"/>
              <w:rPr>
                <w:rFonts w:ascii="Huawei Sans" w:hAnsi="Huawei Sans" w:cs="Huawei Sans"/>
                <w:b/>
                <w:sz w:val="21"/>
                <w:szCs w:val="21"/>
              </w:rPr>
            </w:pPr>
            <w:r w:rsidRPr="00CD6D1E">
              <w:rPr>
                <w:rFonts w:ascii="Huawei Sans" w:hAnsi="Huawei Sans" w:cs="Huawei Sans"/>
                <w:b/>
                <w:sz w:val="21"/>
                <w:szCs w:val="21"/>
              </w:rPr>
              <w:t>Primary Key</w:t>
            </w:r>
          </w:p>
        </w:tc>
        <w:tc>
          <w:tcPr>
            <w:tcW w:w="2169" w:type="dxa"/>
            <w:tcBorders>
              <w:top w:val="single" w:sz="18" w:space="0" w:color="auto"/>
              <w:left w:val="single" w:sz="4" w:space="0" w:color="auto"/>
              <w:bottom w:val="single" w:sz="6" w:space="0" w:color="000000"/>
              <w:right w:val="single" w:sz="18" w:space="0" w:color="auto"/>
            </w:tcBorders>
            <w:shd w:val="clear" w:color="auto" w:fill="BFBFBF" w:themeFill="background1" w:themeFillShade="BF"/>
          </w:tcPr>
          <w:p w14:paraId="0608459B" w14:textId="391D979E" w:rsidR="00FF758A" w:rsidRPr="00FF758A" w:rsidRDefault="00FF758A" w:rsidP="00E54E80">
            <w:pPr>
              <w:pStyle w:val="Normal2"/>
              <w:jc w:val="center"/>
              <w:rPr>
                <w:rFonts w:ascii="Huawei Sans" w:eastAsia="方正兰亭黑简体" w:hAnsi="Huawei Sans" w:cs="Huawei Sans"/>
                <w:b/>
                <w:sz w:val="21"/>
                <w:szCs w:val="21"/>
              </w:rPr>
            </w:pPr>
            <w:r w:rsidRPr="00FF758A">
              <w:rPr>
                <w:rFonts w:ascii="Huawei Sans" w:eastAsia="方正兰亭黑简体" w:hAnsi="Huawei Sans" w:cs="Huawei Sans"/>
                <w:b/>
                <w:sz w:val="21"/>
                <w:szCs w:val="21"/>
                <w:lang w:eastAsia="zh-CN"/>
              </w:rPr>
              <w:t>备注</w:t>
            </w:r>
          </w:p>
        </w:tc>
      </w:tr>
      <w:tr w:rsidR="00FF758A" w:rsidRPr="00CD6D1E" w14:paraId="52F89FD2" w14:textId="77777777" w:rsidTr="00FF758A">
        <w:trPr>
          <w:trHeight w:val="59"/>
          <w:jc w:val="center"/>
        </w:trPr>
        <w:tc>
          <w:tcPr>
            <w:tcW w:w="2387" w:type="dxa"/>
            <w:tcBorders>
              <w:top w:val="single" w:sz="4" w:space="0" w:color="auto"/>
              <w:left w:val="single" w:sz="18" w:space="0" w:color="auto"/>
              <w:bottom w:val="single" w:sz="4" w:space="0" w:color="auto"/>
              <w:right w:val="single" w:sz="4" w:space="0" w:color="auto"/>
            </w:tcBorders>
          </w:tcPr>
          <w:p w14:paraId="1E064001" w14:textId="77777777" w:rsidR="00FF758A" w:rsidRPr="00CD6D1E" w:rsidRDefault="00FF758A" w:rsidP="00E54E80">
            <w:pPr>
              <w:pStyle w:val="Normal2"/>
              <w:rPr>
                <w:rFonts w:ascii="Huawei Sans" w:hAnsi="Huawei Sans" w:cs="Huawei Sans"/>
                <w:sz w:val="21"/>
                <w:szCs w:val="21"/>
              </w:rPr>
            </w:pPr>
            <w:r>
              <w:rPr>
                <w:rFonts w:ascii="Huawei Sans" w:hAnsi="Huawei Sans" w:cs="Huawei Sans"/>
                <w:sz w:val="21"/>
                <w:szCs w:val="21"/>
              </w:rPr>
              <w:t>address_</w:t>
            </w:r>
            <w:r w:rsidRPr="00CD6D1E">
              <w:rPr>
                <w:rFonts w:ascii="Huawei Sans" w:hAnsi="Huawei Sans" w:cs="Huawei Sans"/>
                <w:sz w:val="21"/>
                <w:szCs w:val="21"/>
              </w:rPr>
              <w:t>key</w:t>
            </w:r>
          </w:p>
        </w:tc>
        <w:tc>
          <w:tcPr>
            <w:tcW w:w="1985" w:type="dxa"/>
            <w:tcBorders>
              <w:top w:val="single" w:sz="4" w:space="0" w:color="auto"/>
              <w:left w:val="single" w:sz="4" w:space="0" w:color="auto"/>
              <w:bottom w:val="single" w:sz="4" w:space="0" w:color="auto"/>
              <w:right w:val="single" w:sz="4" w:space="0" w:color="auto"/>
            </w:tcBorders>
          </w:tcPr>
          <w:p w14:paraId="70D2358F" w14:textId="77777777" w:rsidR="00FF758A" w:rsidRPr="00CD6D1E" w:rsidRDefault="00FF758A" w:rsidP="00E54E80">
            <w:pPr>
              <w:pStyle w:val="Normal2"/>
              <w:rPr>
                <w:rFonts w:ascii="Huawei Sans" w:hAnsi="Huawei Sans" w:cs="Huawei Sans"/>
                <w:sz w:val="21"/>
                <w:szCs w:val="21"/>
              </w:rPr>
            </w:pPr>
            <w:r w:rsidRPr="00CD6D1E">
              <w:rPr>
                <w:rFonts w:ascii="Huawei Sans" w:hAnsi="Huawei Sans" w:cs="Huawei Sans"/>
                <w:sz w:val="21"/>
                <w:szCs w:val="21"/>
              </w:rPr>
              <w:t>int</w:t>
            </w:r>
            <w:r>
              <w:rPr>
                <w:rFonts w:ascii="Huawei Sans" w:hAnsi="Huawei Sans" w:cs="Huawei Sans"/>
                <w:sz w:val="21"/>
                <w:szCs w:val="21"/>
              </w:rPr>
              <w:t>eger</w:t>
            </w:r>
          </w:p>
        </w:tc>
        <w:tc>
          <w:tcPr>
            <w:tcW w:w="1516" w:type="dxa"/>
            <w:tcBorders>
              <w:top w:val="single" w:sz="4" w:space="0" w:color="auto"/>
              <w:left w:val="single" w:sz="4" w:space="0" w:color="auto"/>
              <w:bottom w:val="single" w:sz="4" w:space="0" w:color="auto"/>
              <w:right w:val="single" w:sz="4" w:space="0" w:color="auto"/>
            </w:tcBorders>
          </w:tcPr>
          <w:p w14:paraId="332C3C3C" w14:textId="6C23A726" w:rsidR="00FF758A" w:rsidRPr="00CD6D1E" w:rsidRDefault="00FF758A" w:rsidP="00E54E80">
            <w:pPr>
              <w:pStyle w:val="Normal2"/>
              <w:rPr>
                <w:rFonts w:ascii="Huawei Sans" w:hAnsi="Huawei Sans" w:cs="Huawei Sans"/>
                <w:sz w:val="21"/>
                <w:szCs w:val="21"/>
              </w:rPr>
            </w:pPr>
            <w:r w:rsidRPr="00CD6D1E">
              <w:rPr>
                <w:rFonts w:ascii="Huawei Sans" w:hAnsi="Huawei Sans" w:cs="Huawei Sans"/>
                <w:sz w:val="21"/>
                <w:szCs w:val="21"/>
              </w:rPr>
              <w:t>Y</w:t>
            </w:r>
          </w:p>
        </w:tc>
        <w:tc>
          <w:tcPr>
            <w:tcW w:w="2169" w:type="dxa"/>
            <w:tcBorders>
              <w:top w:val="single" w:sz="4" w:space="0" w:color="auto"/>
              <w:left w:val="single" w:sz="4" w:space="0" w:color="auto"/>
              <w:bottom w:val="single" w:sz="4" w:space="0" w:color="auto"/>
              <w:right w:val="single" w:sz="18" w:space="0" w:color="auto"/>
            </w:tcBorders>
          </w:tcPr>
          <w:p w14:paraId="640C9D3A" w14:textId="0439B364" w:rsidR="00FF758A" w:rsidRPr="00FF758A" w:rsidRDefault="00FF758A" w:rsidP="00E54E80">
            <w:pPr>
              <w:pStyle w:val="Normal2"/>
              <w:rPr>
                <w:rFonts w:ascii="Huawei Sans" w:eastAsia="方正兰亭黑简体" w:hAnsi="Huawei Sans" w:cs="Huawei Sans"/>
                <w:sz w:val="21"/>
                <w:szCs w:val="21"/>
              </w:rPr>
            </w:pPr>
            <w:r w:rsidRPr="00FF758A">
              <w:rPr>
                <w:rFonts w:ascii="Huawei Sans" w:eastAsia="方正兰亭黑简体" w:hAnsi="Huawei Sans" w:cs="Huawei Sans"/>
                <w:sz w:val="21"/>
                <w:szCs w:val="21"/>
                <w:lang w:eastAsia="zh-CN"/>
              </w:rPr>
              <w:t>地址键</w:t>
            </w:r>
          </w:p>
        </w:tc>
      </w:tr>
      <w:tr w:rsidR="00FF758A" w:rsidRPr="00CD6D1E" w14:paraId="62FD8DD5" w14:textId="77777777" w:rsidTr="00FF758A">
        <w:trPr>
          <w:jc w:val="center"/>
        </w:trPr>
        <w:tc>
          <w:tcPr>
            <w:tcW w:w="2387" w:type="dxa"/>
            <w:tcBorders>
              <w:top w:val="single" w:sz="4" w:space="0" w:color="auto"/>
              <w:left w:val="single" w:sz="18" w:space="0" w:color="auto"/>
              <w:bottom w:val="single" w:sz="4" w:space="0" w:color="auto"/>
              <w:right w:val="single" w:sz="4" w:space="0" w:color="auto"/>
            </w:tcBorders>
          </w:tcPr>
          <w:p w14:paraId="27182EC1" w14:textId="77777777" w:rsidR="00FF758A" w:rsidRPr="00B239D5" w:rsidRDefault="00FF758A" w:rsidP="00E54E80">
            <w:pPr>
              <w:pStyle w:val="Normal2"/>
              <w:rPr>
                <w:rFonts w:ascii="Huawei Sans" w:eastAsiaTheme="minorEastAsia" w:hAnsi="Huawei Sans" w:cs="Huawei Sans"/>
                <w:sz w:val="21"/>
                <w:szCs w:val="21"/>
                <w:lang w:eastAsia="zh-CN"/>
              </w:rPr>
            </w:pPr>
            <w:r>
              <w:rPr>
                <w:rFonts w:ascii="Huawei Sans" w:eastAsiaTheme="minorEastAsia" w:hAnsi="Huawei Sans" w:cs="Huawei Sans"/>
                <w:sz w:val="21"/>
                <w:szCs w:val="21"/>
                <w:lang w:eastAsia="zh-CN"/>
              </w:rPr>
              <w:t>address_id</w:t>
            </w:r>
          </w:p>
        </w:tc>
        <w:tc>
          <w:tcPr>
            <w:tcW w:w="1985" w:type="dxa"/>
            <w:tcBorders>
              <w:top w:val="single" w:sz="4" w:space="0" w:color="auto"/>
              <w:left w:val="single" w:sz="4" w:space="0" w:color="auto"/>
              <w:bottom w:val="single" w:sz="4" w:space="0" w:color="auto"/>
              <w:right w:val="single" w:sz="4" w:space="0" w:color="auto"/>
            </w:tcBorders>
          </w:tcPr>
          <w:p w14:paraId="65C6786E" w14:textId="77777777" w:rsidR="00FF758A" w:rsidRPr="00B239D5" w:rsidRDefault="00FF758A" w:rsidP="00E54E80">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i</w:t>
            </w:r>
            <w:r>
              <w:rPr>
                <w:rFonts w:ascii="Huawei Sans" w:eastAsiaTheme="minorEastAsia" w:hAnsi="Huawei Sans" w:cs="Huawei Sans"/>
                <w:sz w:val="21"/>
                <w:szCs w:val="21"/>
                <w:lang w:eastAsia="zh-CN"/>
              </w:rPr>
              <w:t>nteger</w:t>
            </w:r>
          </w:p>
        </w:tc>
        <w:tc>
          <w:tcPr>
            <w:tcW w:w="1516" w:type="dxa"/>
            <w:tcBorders>
              <w:top w:val="single" w:sz="4" w:space="0" w:color="auto"/>
              <w:left w:val="single" w:sz="4" w:space="0" w:color="auto"/>
              <w:bottom w:val="single" w:sz="4" w:space="0" w:color="auto"/>
              <w:right w:val="single" w:sz="4" w:space="0" w:color="auto"/>
            </w:tcBorders>
          </w:tcPr>
          <w:p w14:paraId="4A0575E3" w14:textId="77777777" w:rsidR="00FF758A" w:rsidRDefault="00FF758A" w:rsidP="00E54E80">
            <w:pPr>
              <w:pStyle w:val="Normal2"/>
              <w:rPr>
                <w:rFonts w:ascii="Huawei Sans" w:eastAsiaTheme="minorEastAsia" w:hAnsi="Huawei Sans" w:cs="Huawei Sans"/>
                <w:sz w:val="21"/>
                <w:szCs w:val="21"/>
                <w:lang w:eastAsia="zh-CN"/>
              </w:rPr>
            </w:pPr>
          </w:p>
        </w:tc>
        <w:tc>
          <w:tcPr>
            <w:tcW w:w="2169" w:type="dxa"/>
            <w:tcBorders>
              <w:top w:val="single" w:sz="4" w:space="0" w:color="auto"/>
              <w:left w:val="single" w:sz="4" w:space="0" w:color="auto"/>
              <w:bottom w:val="single" w:sz="4" w:space="0" w:color="auto"/>
              <w:right w:val="single" w:sz="18" w:space="0" w:color="auto"/>
            </w:tcBorders>
          </w:tcPr>
          <w:p w14:paraId="484D9297" w14:textId="3CCE71D3" w:rsidR="00FF758A" w:rsidRPr="00FF758A" w:rsidRDefault="00FF758A" w:rsidP="00E54E80">
            <w:pPr>
              <w:pStyle w:val="Normal2"/>
              <w:rPr>
                <w:rFonts w:ascii="Huawei Sans" w:eastAsia="方正兰亭黑简体" w:hAnsi="Huawei Sans" w:cs="Huawei Sans"/>
                <w:sz w:val="21"/>
                <w:szCs w:val="21"/>
              </w:rPr>
            </w:pPr>
            <w:r w:rsidRPr="00FF758A">
              <w:rPr>
                <w:rFonts w:ascii="Huawei Sans" w:eastAsia="方正兰亭黑简体" w:hAnsi="Huawei Sans" w:cs="Huawei Sans"/>
                <w:sz w:val="21"/>
                <w:szCs w:val="21"/>
                <w:lang w:eastAsia="zh-CN"/>
              </w:rPr>
              <w:t>地址</w:t>
            </w:r>
            <w:r w:rsidRPr="00FF758A">
              <w:rPr>
                <w:rFonts w:ascii="Huawei Sans" w:eastAsia="方正兰亭黑简体" w:hAnsi="Huawei Sans" w:cs="Huawei Sans"/>
                <w:sz w:val="21"/>
                <w:szCs w:val="21"/>
                <w:lang w:eastAsia="zh-CN"/>
              </w:rPr>
              <w:t>id</w:t>
            </w:r>
          </w:p>
        </w:tc>
      </w:tr>
      <w:tr w:rsidR="00FF758A" w:rsidRPr="00CD6D1E" w14:paraId="133A6862" w14:textId="77777777" w:rsidTr="00FF758A">
        <w:trPr>
          <w:jc w:val="center"/>
        </w:trPr>
        <w:tc>
          <w:tcPr>
            <w:tcW w:w="2387" w:type="dxa"/>
            <w:tcBorders>
              <w:top w:val="single" w:sz="4" w:space="0" w:color="auto"/>
              <w:left w:val="single" w:sz="18" w:space="0" w:color="auto"/>
              <w:bottom w:val="single" w:sz="4" w:space="0" w:color="auto"/>
              <w:right w:val="single" w:sz="4" w:space="0" w:color="auto"/>
            </w:tcBorders>
          </w:tcPr>
          <w:p w14:paraId="3437228F" w14:textId="77777777" w:rsidR="00FF758A" w:rsidRPr="00CD6D1E" w:rsidRDefault="00FF758A" w:rsidP="00E54E80">
            <w:pPr>
              <w:pStyle w:val="Normal2"/>
              <w:rPr>
                <w:rFonts w:ascii="Huawei Sans" w:hAnsi="Huawei Sans" w:cs="Huawei Sans"/>
                <w:sz w:val="21"/>
                <w:szCs w:val="21"/>
              </w:rPr>
            </w:pPr>
            <w:r w:rsidRPr="009D09DC">
              <w:rPr>
                <w:rFonts w:ascii="Huawei Sans" w:hAnsi="Huawei Sans" w:cs="Huawei Sans"/>
                <w:sz w:val="21"/>
                <w:szCs w:val="21"/>
              </w:rPr>
              <w:t>province</w:t>
            </w:r>
          </w:p>
        </w:tc>
        <w:tc>
          <w:tcPr>
            <w:tcW w:w="1985" w:type="dxa"/>
            <w:tcBorders>
              <w:top w:val="single" w:sz="4" w:space="0" w:color="auto"/>
              <w:left w:val="single" w:sz="4" w:space="0" w:color="auto"/>
              <w:bottom w:val="single" w:sz="4" w:space="0" w:color="auto"/>
              <w:right w:val="single" w:sz="4" w:space="0" w:color="auto"/>
            </w:tcBorders>
          </w:tcPr>
          <w:p w14:paraId="42359D4B" w14:textId="77777777" w:rsidR="00FF758A" w:rsidRPr="00CD6D1E" w:rsidRDefault="00FF758A" w:rsidP="00E54E80">
            <w:pPr>
              <w:pStyle w:val="Normal2"/>
              <w:rPr>
                <w:rFonts w:ascii="Huawei Sans" w:hAnsi="Huawei Sans" w:cs="Huawei Sans"/>
                <w:sz w:val="21"/>
                <w:szCs w:val="21"/>
              </w:rPr>
            </w:pPr>
            <w:r w:rsidRPr="009D09DC">
              <w:rPr>
                <w:rFonts w:ascii="Huawei Sans" w:hAnsi="Huawei Sans" w:cs="Huawei Sans"/>
                <w:sz w:val="21"/>
                <w:szCs w:val="21"/>
              </w:rPr>
              <w:t>varchar(63)</w:t>
            </w:r>
          </w:p>
        </w:tc>
        <w:tc>
          <w:tcPr>
            <w:tcW w:w="1516" w:type="dxa"/>
            <w:tcBorders>
              <w:top w:val="single" w:sz="4" w:space="0" w:color="auto"/>
              <w:left w:val="single" w:sz="4" w:space="0" w:color="auto"/>
              <w:bottom w:val="single" w:sz="4" w:space="0" w:color="auto"/>
              <w:right w:val="single" w:sz="4" w:space="0" w:color="auto"/>
            </w:tcBorders>
          </w:tcPr>
          <w:p w14:paraId="60ABC5C8" w14:textId="77777777" w:rsidR="00FF758A" w:rsidRPr="00CD6D1E" w:rsidRDefault="00FF758A" w:rsidP="00E54E80">
            <w:pPr>
              <w:pStyle w:val="Normal2"/>
              <w:rPr>
                <w:rFonts w:ascii="Huawei Sans" w:hAnsi="Huawei Sans" w:cs="Huawei Sans"/>
                <w:sz w:val="21"/>
                <w:szCs w:val="21"/>
              </w:rPr>
            </w:pPr>
          </w:p>
        </w:tc>
        <w:tc>
          <w:tcPr>
            <w:tcW w:w="2169" w:type="dxa"/>
            <w:tcBorders>
              <w:top w:val="single" w:sz="4" w:space="0" w:color="auto"/>
              <w:left w:val="single" w:sz="4" w:space="0" w:color="auto"/>
              <w:bottom w:val="single" w:sz="4" w:space="0" w:color="auto"/>
              <w:right w:val="single" w:sz="18" w:space="0" w:color="auto"/>
            </w:tcBorders>
          </w:tcPr>
          <w:p w14:paraId="3997E509" w14:textId="09529C6B" w:rsidR="00FF758A" w:rsidRPr="00FF758A" w:rsidRDefault="00FF758A" w:rsidP="00E54E80">
            <w:pPr>
              <w:pStyle w:val="Normal2"/>
              <w:rPr>
                <w:rFonts w:ascii="Huawei Sans" w:eastAsia="方正兰亭黑简体" w:hAnsi="Huawei Sans" w:cs="Huawei Sans"/>
                <w:sz w:val="21"/>
                <w:szCs w:val="21"/>
              </w:rPr>
            </w:pPr>
            <w:r w:rsidRPr="00FF758A">
              <w:rPr>
                <w:rFonts w:ascii="Huawei Sans" w:eastAsia="方正兰亭黑简体" w:hAnsi="Huawei Sans" w:cs="Huawei Sans" w:hint="eastAsia"/>
                <w:sz w:val="21"/>
                <w:szCs w:val="21"/>
              </w:rPr>
              <w:t>行政区域表的省</w:t>
            </w:r>
            <w:r>
              <w:rPr>
                <w:rFonts w:ascii="Huawei Sans" w:eastAsia="方正兰亭黑简体" w:hAnsi="Huawei Sans" w:cs="Huawei Sans"/>
                <w:sz w:val="21"/>
                <w:szCs w:val="21"/>
              </w:rPr>
              <w:t>id</w:t>
            </w:r>
          </w:p>
        </w:tc>
      </w:tr>
      <w:tr w:rsidR="00FF758A" w:rsidRPr="00CD6D1E" w14:paraId="51BC1898" w14:textId="77777777" w:rsidTr="00FF758A">
        <w:trPr>
          <w:jc w:val="center"/>
        </w:trPr>
        <w:tc>
          <w:tcPr>
            <w:tcW w:w="2387" w:type="dxa"/>
            <w:tcBorders>
              <w:top w:val="single" w:sz="4" w:space="0" w:color="auto"/>
              <w:left w:val="single" w:sz="18" w:space="0" w:color="auto"/>
              <w:bottom w:val="single" w:sz="4" w:space="0" w:color="auto"/>
              <w:right w:val="single" w:sz="4" w:space="0" w:color="auto"/>
            </w:tcBorders>
          </w:tcPr>
          <w:p w14:paraId="42C33079" w14:textId="77777777" w:rsidR="00FF758A" w:rsidRPr="00CD6D1E" w:rsidRDefault="00FF758A" w:rsidP="00E54E80">
            <w:pPr>
              <w:pStyle w:val="Normal2"/>
              <w:rPr>
                <w:rFonts w:ascii="Huawei Sans" w:hAnsi="Huawei Sans" w:cs="Huawei Sans"/>
                <w:sz w:val="21"/>
                <w:szCs w:val="21"/>
              </w:rPr>
            </w:pPr>
            <w:r w:rsidRPr="009D09DC">
              <w:rPr>
                <w:rFonts w:ascii="Huawei Sans" w:hAnsi="Huawei Sans" w:cs="Huawei Sans"/>
                <w:sz w:val="21"/>
                <w:szCs w:val="21"/>
              </w:rPr>
              <w:t>city</w:t>
            </w:r>
          </w:p>
        </w:tc>
        <w:tc>
          <w:tcPr>
            <w:tcW w:w="1985" w:type="dxa"/>
            <w:tcBorders>
              <w:top w:val="single" w:sz="4" w:space="0" w:color="auto"/>
              <w:left w:val="single" w:sz="4" w:space="0" w:color="auto"/>
              <w:bottom w:val="single" w:sz="4" w:space="0" w:color="auto"/>
              <w:right w:val="single" w:sz="4" w:space="0" w:color="auto"/>
            </w:tcBorders>
          </w:tcPr>
          <w:p w14:paraId="552766A0" w14:textId="77777777" w:rsidR="00FF758A" w:rsidRPr="00CD6D1E" w:rsidRDefault="00FF758A" w:rsidP="00E54E80">
            <w:pPr>
              <w:pStyle w:val="Normal2"/>
              <w:rPr>
                <w:rFonts w:ascii="Huawei Sans" w:hAnsi="Huawei Sans" w:cs="Huawei Sans"/>
                <w:sz w:val="21"/>
                <w:szCs w:val="21"/>
              </w:rPr>
            </w:pPr>
            <w:r w:rsidRPr="009D09DC">
              <w:rPr>
                <w:rFonts w:ascii="Huawei Sans" w:hAnsi="Huawei Sans" w:cs="Huawei Sans"/>
                <w:sz w:val="21"/>
                <w:szCs w:val="21"/>
              </w:rPr>
              <w:t>varchar(63)</w:t>
            </w:r>
          </w:p>
        </w:tc>
        <w:tc>
          <w:tcPr>
            <w:tcW w:w="1516" w:type="dxa"/>
            <w:tcBorders>
              <w:top w:val="single" w:sz="4" w:space="0" w:color="auto"/>
              <w:left w:val="single" w:sz="4" w:space="0" w:color="auto"/>
              <w:bottom w:val="single" w:sz="4" w:space="0" w:color="auto"/>
              <w:right w:val="single" w:sz="4" w:space="0" w:color="auto"/>
            </w:tcBorders>
          </w:tcPr>
          <w:p w14:paraId="0ACC26E9" w14:textId="77777777" w:rsidR="00FF758A" w:rsidRPr="00CD6D1E" w:rsidRDefault="00FF758A" w:rsidP="00E54E80">
            <w:pPr>
              <w:pStyle w:val="Normal2"/>
              <w:rPr>
                <w:rFonts w:ascii="Huawei Sans" w:hAnsi="Huawei Sans" w:cs="Huawei Sans"/>
                <w:sz w:val="21"/>
                <w:szCs w:val="21"/>
              </w:rPr>
            </w:pPr>
          </w:p>
        </w:tc>
        <w:tc>
          <w:tcPr>
            <w:tcW w:w="2169" w:type="dxa"/>
            <w:tcBorders>
              <w:top w:val="single" w:sz="4" w:space="0" w:color="auto"/>
              <w:left w:val="single" w:sz="4" w:space="0" w:color="auto"/>
              <w:bottom w:val="single" w:sz="4" w:space="0" w:color="auto"/>
              <w:right w:val="single" w:sz="18" w:space="0" w:color="auto"/>
            </w:tcBorders>
          </w:tcPr>
          <w:p w14:paraId="7C974196" w14:textId="235E7D27" w:rsidR="00FF758A" w:rsidRPr="00FF758A" w:rsidRDefault="00FF758A" w:rsidP="00E54E80">
            <w:pPr>
              <w:pStyle w:val="Normal2"/>
              <w:rPr>
                <w:rFonts w:ascii="Huawei Sans" w:eastAsia="方正兰亭黑简体" w:hAnsi="Huawei Sans" w:cs="Huawei Sans"/>
                <w:sz w:val="21"/>
                <w:szCs w:val="21"/>
              </w:rPr>
            </w:pPr>
            <w:r w:rsidRPr="00FF758A">
              <w:rPr>
                <w:rFonts w:ascii="Huawei Sans" w:eastAsia="方正兰亭黑简体" w:hAnsi="Huawei Sans" w:cs="Huawei Sans" w:hint="eastAsia"/>
                <w:sz w:val="21"/>
                <w:szCs w:val="21"/>
              </w:rPr>
              <w:t>行政区域表的市</w:t>
            </w:r>
            <w:r>
              <w:rPr>
                <w:rFonts w:ascii="Huawei Sans" w:eastAsia="方正兰亭黑简体" w:hAnsi="Huawei Sans" w:cs="Huawei Sans"/>
                <w:sz w:val="21"/>
                <w:szCs w:val="21"/>
              </w:rPr>
              <w:t>id</w:t>
            </w:r>
          </w:p>
        </w:tc>
      </w:tr>
      <w:tr w:rsidR="00FF758A" w:rsidRPr="00CD6D1E" w14:paraId="624C970A" w14:textId="77777777" w:rsidTr="00FF758A">
        <w:trPr>
          <w:jc w:val="center"/>
        </w:trPr>
        <w:tc>
          <w:tcPr>
            <w:tcW w:w="2387" w:type="dxa"/>
            <w:tcBorders>
              <w:top w:val="single" w:sz="4" w:space="0" w:color="auto"/>
              <w:left w:val="single" w:sz="18" w:space="0" w:color="auto"/>
              <w:bottom w:val="single" w:sz="4" w:space="0" w:color="auto"/>
              <w:right w:val="single" w:sz="4" w:space="0" w:color="auto"/>
            </w:tcBorders>
          </w:tcPr>
          <w:p w14:paraId="380857DC" w14:textId="77777777" w:rsidR="00FF758A" w:rsidRPr="00CD6D1E" w:rsidRDefault="00FF758A" w:rsidP="00E54E80">
            <w:pPr>
              <w:pStyle w:val="Normal2"/>
              <w:rPr>
                <w:rFonts w:ascii="Huawei Sans" w:hAnsi="Huawei Sans" w:cs="Huawei Sans"/>
                <w:sz w:val="21"/>
                <w:szCs w:val="21"/>
              </w:rPr>
            </w:pPr>
            <w:r w:rsidRPr="009D09DC">
              <w:rPr>
                <w:rFonts w:ascii="Huawei Sans" w:hAnsi="Huawei Sans" w:cs="Huawei Sans"/>
                <w:sz w:val="21"/>
                <w:szCs w:val="21"/>
              </w:rPr>
              <w:t>county</w:t>
            </w:r>
          </w:p>
        </w:tc>
        <w:tc>
          <w:tcPr>
            <w:tcW w:w="1985" w:type="dxa"/>
            <w:tcBorders>
              <w:top w:val="single" w:sz="4" w:space="0" w:color="auto"/>
              <w:left w:val="single" w:sz="4" w:space="0" w:color="auto"/>
              <w:bottom w:val="single" w:sz="4" w:space="0" w:color="auto"/>
              <w:right w:val="single" w:sz="4" w:space="0" w:color="auto"/>
            </w:tcBorders>
          </w:tcPr>
          <w:p w14:paraId="331F6831" w14:textId="77777777" w:rsidR="00FF758A" w:rsidRPr="00CD6D1E" w:rsidRDefault="00FF758A" w:rsidP="00E54E80">
            <w:pPr>
              <w:pStyle w:val="Normal2"/>
              <w:rPr>
                <w:rFonts w:ascii="Huawei Sans" w:hAnsi="Huawei Sans" w:cs="Huawei Sans"/>
                <w:sz w:val="21"/>
                <w:szCs w:val="21"/>
              </w:rPr>
            </w:pPr>
            <w:r w:rsidRPr="009D09DC">
              <w:rPr>
                <w:rFonts w:ascii="Huawei Sans" w:hAnsi="Huawei Sans" w:cs="Huawei Sans"/>
                <w:sz w:val="21"/>
                <w:szCs w:val="21"/>
              </w:rPr>
              <w:t>varchar(63)</w:t>
            </w:r>
          </w:p>
        </w:tc>
        <w:tc>
          <w:tcPr>
            <w:tcW w:w="1516" w:type="dxa"/>
            <w:tcBorders>
              <w:top w:val="single" w:sz="4" w:space="0" w:color="auto"/>
              <w:left w:val="single" w:sz="4" w:space="0" w:color="auto"/>
              <w:bottom w:val="single" w:sz="4" w:space="0" w:color="auto"/>
              <w:right w:val="single" w:sz="4" w:space="0" w:color="auto"/>
            </w:tcBorders>
          </w:tcPr>
          <w:p w14:paraId="1A37E6C8" w14:textId="77777777" w:rsidR="00FF758A" w:rsidRPr="00CD6D1E" w:rsidRDefault="00FF758A" w:rsidP="00E54E80">
            <w:pPr>
              <w:pStyle w:val="Normal2"/>
              <w:rPr>
                <w:rFonts w:ascii="Huawei Sans" w:hAnsi="Huawei Sans" w:cs="Huawei Sans"/>
                <w:sz w:val="21"/>
                <w:szCs w:val="21"/>
              </w:rPr>
            </w:pPr>
          </w:p>
        </w:tc>
        <w:tc>
          <w:tcPr>
            <w:tcW w:w="2169" w:type="dxa"/>
            <w:tcBorders>
              <w:top w:val="single" w:sz="4" w:space="0" w:color="auto"/>
              <w:left w:val="single" w:sz="4" w:space="0" w:color="auto"/>
              <w:bottom w:val="single" w:sz="4" w:space="0" w:color="auto"/>
              <w:right w:val="single" w:sz="18" w:space="0" w:color="auto"/>
            </w:tcBorders>
          </w:tcPr>
          <w:p w14:paraId="5A82ADA6" w14:textId="77A9E7D5" w:rsidR="00FF758A" w:rsidRPr="00FF758A" w:rsidRDefault="00FF758A" w:rsidP="00E54E80">
            <w:pPr>
              <w:pStyle w:val="Normal2"/>
              <w:rPr>
                <w:rFonts w:ascii="Huawei Sans" w:eastAsia="方正兰亭黑简体" w:hAnsi="Huawei Sans" w:cs="Huawei Sans"/>
                <w:sz w:val="21"/>
                <w:szCs w:val="21"/>
                <w:lang w:eastAsia="zh-CN"/>
              </w:rPr>
            </w:pPr>
            <w:r w:rsidRPr="00FF758A">
              <w:rPr>
                <w:rFonts w:ascii="Huawei Sans" w:eastAsia="方正兰亭黑简体" w:hAnsi="Huawei Sans" w:cs="Huawei Sans" w:hint="eastAsia"/>
                <w:sz w:val="21"/>
                <w:szCs w:val="21"/>
                <w:lang w:eastAsia="zh-CN"/>
              </w:rPr>
              <w:t>行政区域表的区县</w:t>
            </w:r>
            <w:r>
              <w:rPr>
                <w:rFonts w:ascii="Huawei Sans" w:eastAsia="方正兰亭黑简体" w:hAnsi="Huawei Sans" w:cs="Huawei Sans"/>
                <w:sz w:val="21"/>
                <w:szCs w:val="21"/>
                <w:lang w:eastAsia="zh-CN"/>
              </w:rPr>
              <w:t>id</w:t>
            </w:r>
          </w:p>
        </w:tc>
      </w:tr>
      <w:tr w:rsidR="00FF758A" w:rsidRPr="00CD6D1E" w14:paraId="373AF165" w14:textId="77777777" w:rsidTr="00FF758A">
        <w:trPr>
          <w:jc w:val="center"/>
        </w:trPr>
        <w:tc>
          <w:tcPr>
            <w:tcW w:w="2387" w:type="dxa"/>
            <w:tcBorders>
              <w:top w:val="single" w:sz="4" w:space="0" w:color="auto"/>
              <w:left w:val="single" w:sz="18" w:space="0" w:color="auto"/>
              <w:bottom w:val="single" w:sz="4" w:space="0" w:color="auto"/>
              <w:right w:val="single" w:sz="4" w:space="0" w:color="auto"/>
            </w:tcBorders>
          </w:tcPr>
          <w:p w14:paraId="2F4B3D64" w14:textId="77777777" w:rsidR="00FF758A" w:rsidRPr="00CD6D1E" w:rsidRDefault="00FF758A" w:rsidP="00E54E80">
            <w:pPr>
              <w:pStyle w:val="Normal2"/>
              <w:rPr>
                <w:rFonts w:ascii="Huawei Sans" w:hAnsi="Huawei Sans" w:cs="Huawei Sans"/>
                <w:sz w:val="21"/>
                <w:szCs w:val="21"/>
              </w:rPr>
            </w:pPr>
            <w:r w:rsidRPr="009D09DC">
              <w:rPr>
                <w:rFonts w:ascii="Huawei Sans" w:hAnsi="Huawei Sans" w:cs="Huawei Sans"/>
                <w:sz w:val="21"/>
                <w:szCs w:val="21"/>
              </w:rPr>
              <w:lastRenderedPageBreak/>
              <w:t>address_detail</w:t>
            </w:r>
          </w:p>
        </w:tc>
        <w:tc>
          <w:tcPr>
            <w:tcW w:w="1985" w:type="dxa"/>
            <w:tcBorders>
              <w:top w:val="single" w:sz="4" w:space="0" w:color="auto"/>
              <w:left w:val="single" w:sz="4" w:space="0" w:color="auto"/>
              <w:bottom w:val="single" w:sz="4" w:space="0" w:color="auto"/>
              <w:right w:val="single" w:sz="4" w:space="0" w:color="auto"/>
            </w:tcBorders>
          </w:tcPr>
          <w:p w14:paraId="747EE83C" w14:textId="77777777" w:rsidR="00FF758A" w:rsidRPr="00CD6D1E" w:rsidRDefault="00FF758A" w:rsidP="00E54E80">
            <w:pPr>
              <w:pStyle w:val="Normal2"/>
              <w:rPr>
                <w:rFonts w:ascii="Huawei Sans" w:hAnsi="Huawei Sans" w:cs="Huawei Sans"/>
                <w:sz w:val="21"/>
                <w:szCs w:val="21"/>
              </w:rPr>
            </w:pPr>
            <w:r w:rsidRPr="009D09DC">
              <w:rPr>
                <w:rFonts w:ascii="Huawei Sans" w:hAnsi="Huawei Sans" w:cs="Huawei Sans"/>
                <w:sz w:val="21"/>
                <w:szCs w:val="21"/>
              </w:rPr>
              <w:t>varchar(127)</w:t>
            </w:r>
          </w:p>
        </w:tc>
        <w:tc>
          <w:tcPr>
            <w:tcW w:w="1516" w:type="dxa"/>
            <w:tcBorders>
              <w:top w:val="single" w:sz="4" w:space="0" w:color="auto"/>
              <w:left w:val="single" w:sz="4" w:space="0" w:color="auto"/>
              <w:bottom w:val="single" w:sz="4" w:space="0" w:color="auto"/>
              <w:right w:val="single" w:sz="4" w:space="0" w:color="auto"/>
            </w:tcBorders>
          </w:tcPr>
          <w:p w14:paraId="432B0344" w14:textId="77777777" w:rsidR="00FF758A" w:rsidRPr="00CD6D1E" w:rsidRDefault="00FF758A" w:rsidP="00E54E80">
            <w:pPr>
              <w:pStyle w:val="Normal2"/>
              <w:rPr>
                <w:rFonts w:ascii="Huawei Sans" w:hAnsi="Huawei Sans" w:cs="Huawei Sans"/>
                <w:sz w:val="21"/>
                <w:szCs w:val="21"/>
              </w:rPr>
            </w:pPr>
          </w:p>
        </w:tc>
        <w:tc>
          <w:tcPr>
            <w:tcW w:w="2169" w:type="dxa"/>
            <w:tcBorders>
              <w:top w:val="single" w:sz="4" w:space="0" w:color="auto"/>
              <w:left w:val="single" w:sz="4" w:space="0" w:color="auto"/>
              <w:bottom w:val="single" w:sz="4" w:space="0" w:color="auto"/>
              <w:right w:val="single" w:sz="18" w:space="0" w:color="auto"/>
            </w:tcBorders>
          </w:tcPr>
          <w:p w14:paraId="77D81217" w14:textId="31158C94" w:rsidR="00FF758A" w:rsidRPr="00FF758A" w:rsidRDefault="00FF758A" w:rsidP="00E54E80">
            <w:pPr>
              <w:pStyle w:val="Normal2"/>
              <w:rPr>
                <w:rFonts w:ascii="Huawei Sans" w:eastAsia="方正兰亭黑简体" w:hAnsi="Huawei Sans" w:cs="Huawei Sans"/>
                <w:sz w:val="21"/>
                <w:szCs w:val="21"/>
              </w:rPr>
            </w:pPr>
            <w:r w:rsidRPr="00FF758A">
              <w:rPr>
                <w:rFonts w:ascii="Huawei Sans" w:eastAsia="方正兰亭黑简体" w:hAnsi="Huawei Sans" w:cs="Huawei Sans" w:hint="eastAsia"/>
                <w:sz w:val="21"/>
                <w:szCs w:val="21"/>
              </w:rPr>
              <w:t>详细收货地址</w:t>
            </w:r>
          </w:p>
        </w:tc>
      </w:tr>
      <w:tr w:rsidR="00FF758A" w:rsidRPr="00CD6D1E" w14:paraId="0EEC5ADB" w14:textId="77777777" w:rsidTr="00FF758A">
        <w:trPr>
          <w:jc w:val="center"/>
        </w:trPr>
        <w:tc>
          <w:tcPr>
            <w:tcW w:w="2387" w:type="dxa"/>
            <w:tcBorders>
              <w:top w:val="single" w:sz="4" w:space="0" w:color="auto"/>
              <w:left w:val="single" w:sz="18" w:space="0" w:color="auto"/>
              <w:bottom w:val="single" w:sz="4" w:space="0" w:color="auto"/>
              <w:right w:val="single" w:sz="4" w:space="0" w:color="auto"/>
            </w:tcBorders>
          </w:tcPr>
          <w:p w14:paraId="6B4B7F0A" w14:textId="77777777" w:rsidR="00FF758A" w:rsidRPr="00CD6D1E" w:rsidRDefault="00FF758A" w:rsidP="00E54E80">
            <w:pPr>
              <w:pStyle w:val="Normal2"/>
              <w:rPr>
                <w:rFonts w:ascii="Huawei Sans" w:hAnsi="Huawei Sans" w:cs="Huawei Sans"/>
                <w:sz w:val="21"/>
                <w:szCs w:val="21"/>
              </w:rPr>
            </w:pPr>
            <w:r w:rsidRPr="00776137">
              <w:rPr>
                <w:rFonts w:ascii="Huawei Sans" w:hAnsi="Huawei Sans" w:cs="Huawei Sans"/>
                <w:sz w:val="21"/>
                <w:szCs w:val="21"/>
              </w:rPr>
              <w:t>area_code</w:t>
            </w:r>
          </w:p>
        </w:tc>
        <w:tc>
          <w:tcPr>
            <w:tcW w:w="1985" w:type="dxa"/>
            <w:tcBorders>
              <w:top w:val="single" w:sz="4" w:space="0" w:color="auto"/>
              <w:left w:val="single" w:sz="4" w:space="0" w:color="auto"/>
              <w:bottom w:val="single" w:sz="4" w:space="0" w:color="auto"/>
              <w:right w:val="single" w:sz="4" w:space="0" w:color="auto"/>
            </w:tcBorders>
          </w:tcPr>
          <w:p w14:paraId="4A558A2F" w14:textId="77777777" w:rsidR="00FF758A" w:rsidRPr="00CD6D1E" w:rsidRDefault="00FF758A" w:rsidP="00E54E80">
            <w:pPr>
              <w:pStyle w:val="Normal2"/>
              <w:rPr>
                <w:rFonts w:ascii="Huawei Sans" w:hAnsi="Huawei Sans" w:cs="Huawei Sans"/>
                <w:sz w:val="21"/>
                <w:szCs w:val="21"/>
              </w:rPr>
            </w:pPr>
            <w:r w:rsidRPr="00776137">
              <w:rPr>
                <w:rFonts w:ascii="Huawei Sans" w:hAnsi="Huawei Sans" w:cs="Huawei Sans"/>
                <w:sz w:val="21"/>
                <w:szCs w:val="21"/>
              </w:rPr>
              <w:t>char(6)</w:t>
            </w:r>
          </w:p>
        </w:tc>
        <w:tc>
          <w:tcPr>
            <w:tcW w:w="1516" w:type="dxa"/>
            <w:tcBorders>
              <w:top w:val="single" w:sz="4" w:space="0" w:color="auto"/>
              <w:left w:val="single" w:sz="4" w:space="0" w:color="auto"/>
              <w:bottom w:val="single" w:sz="4" w:space="0" w:color="auto"/>
              <w:right w:val="single" w:sz="4" w:space="0" w:color="auto"/>
            </w:tcBorders>
          </w:tcPr>
          <w:p w14:paraId="190422A7" w14:textId="77777777" w:rsidR="00FF758A" w:rsidRPr="00CD6D1E" w:rsidRDefault="00FF758A" w:rsidP="00E54E80">
            <w:pPr>
              <w:pStyle w:val="Normal2"/>
              <w:rPr>
                <w:rFonts w:ascii="Huawei Sans" w:hAnsi="Huawei Sans" w:cs="Huawei Sans"/>
                <w:sz w:val="21"/>
                <w:szCs w:val="21"/>
              </w:rPr>
            </w:pPr>
          </w:p>
        </w:tc>
        <w:tc>
          <w:tcPr>
            <w:tcW w:w="2169" w:type="dxa"/>
            <w:tcBorders>
              <w:top w:val="single" w:sz="4" w:space="0" w:color="auto"/>
              <w:left w:val="single" w:sz="4" w:space="0" w:color="auto"/>
              <w:bottom w:val="single" w:sz="4" w:space="0" w:color="auto"/>
              <w:right w:val="single" w:sz="18" w:space="0" w:color="auto"/>
            </w:tcBorders>
          </w:tcPr>
          <w:p w14:paraId="5F7B0E9C" w14:textId="2B7BB3F4" w:rsidR="00FF758A" w:rsidRPr="00FF758A" w:rsidRDefault="00FF758A" w:rsidP="00E54E80">
            <w:pPr>
              <w:pStyle w:val="Normal2"/>
              <w:rPr>
                <w:rFonts w:ascii="Huawei Sans" w:eastAsia="方正兰亭黑简体" w:hAnsi="Huawei Sans" w:cs="Huawei Sans"/>
                <w:sz w:val="21"/>
                <w:szCs w:val="21"/>
              </w:rPr>
            </w:pPr>
            <w:r w:rsidRPr="00FF758A">
              <w:rPr>
                <w:rFonts w:ascii="Huawei Sans" w:eastAsia="方正兰亭黑简体" w:hAnsi="Huawei Sans" w:cs="Huawei Sans" w:hint="eastAsia"/>
                <w:sz w:val="21"/>
                <w:szCs w:val="21"/>
              </w:rPr>
              <w:t>地区编码</w:t>
            </w:r>
          </w:p>
        </w:tc>
      </w:tr>
      <w:tr w:rsidR="00FF758A" w:rsidRPr="00CD6D1E" w14:paraId="3C6CC35F" w14:textId="77777777" w:rsidTr="00FF758A">
        <w:trPr>
          <w:jc w:val="center"/>
        </w:trPr>
        <w:tc>
          <w:tcPr>
            <w:tcW w:w="2387" w:type="dxa"/>
            <w:tcBorders>
              <w:top w:val="single" w:sz="4" w:space="0" w:color="auto"/>
              <w:left w:val="single" w:sz="18" w:space="0" w:color="auto"/>
              <w:bottom w:val="single" w:sz="4" w:space="0" w:color="auto"/>
              <w:right w:val="single" w:sz="4" w:space="0" w:color="auto"/>
            </w:tcBorders>
          </w:tcPr>
          <w:p w14:paraId="1C66316B" w14:textId="77777777" w:rsidR="00FF758A" w:rsidRPr="00CD6D1E" w:rsidRDefault="00FF758A" w:rsidP="00E54E80">
            <w:pPr>
              <w:pStyle w:val="Normal2"/>
              <w:rPr>
                <w:rFonts w:ascii="Huawei Sans" w:hAnsi="Huawei Sans" w:cs="Huawei Sans"/>
                <w:sz w:val="21"/>
                <w:szCs w:val="21"/>
              </w:rPr>
            </w:pPr>
            <w:r w:rsidRPr="00776137">
              <w:rPr>
                <w:rFonts w:ascii="Huawei Sans" w:hAnsi="Huawei Sans" w:cs="Huawei Sans"/>
                <w:sz w:val="21"/>
                <w:szCs w:val="21"/>
              </w:rPr>
              <w:t>postal_code</w:t>
            </w:r>
          </w:p>
        </w:tc>
        <w:tc>
          <w:tcPr>
            <w:tcW w:w="1985" w:type="dxa"/>
            <w:tcBorders>
              <w:top w:val="single" w:sz="4" w:space="0" w:color="auto"/>
              <w:left w:val="single" w:sz="4" w:space="0" w:color="auto"/>
              <w:bottom w:val="single" w:sz="4" w:space="0" w:color="auto"/>
              <w:right w:val="single" w:sz="4" w:space="0" w:color="auto"/>
            </w:tcBorders>
          </w:tcPr>
          <w:p w14:paraId="17828FA5" w14:textId="77777777" w:rsidR="00FF758A" w:rsidRPr="00CD6D1E" w:rsidRDefault="00FF758A" w:rsidP="00E54E80">
            <w:pPr>
              <w:pStyle w:val="Normal2"/>
              <w:rPr>
                <w:rFonts w:ascii="Huawei Sans" w:hAnsi="Huawei Sans" w:cs="Huawei Sans"/>
                <w:sz w:val="21"/>
                <w:szCs w:val="21"/>
              </w:rPr>
            </w:pPr>
            <w:r w:rsidRPr="00776137">
              <w:rPr>
                <w:rFonts w:ascii="Huawei Sans" w:hAnsi="Huawei Sans" w:cs="Huawei Sans"/>
                <w:sz w:val="21"/>
                <w:szCs w:val="21"/>
              </w:rPr>
              <w:t>char(6)</w:t>
            </w:r>
          </w:p>
        </w:tc>
        <w:tc>
          <w:tcPr>
            <w:tcW w:w="1516" w:type="dxa"/>
            <w:tcBorders>
              <w:top w:val="single" w:sz="4" w:space="0" w:color="auto"/>
              <w:left w:val="single" w:sz="4" w:space="0" w:color="auto"/>
              <w:bottom w:val="single" w:sz="4" w:space="0" w:color="auto"/>
              <w:right w:val="single" w:sz="4" w:space="0" w:color="auto"/>
            </w:tcBorders>
          </w:tcPr>
          <w:p w14:paraId="23F1BC21" w14:textId="77777777" w:rsidR="00FF758A" w:rsidRPr="00CD6D1E" w:rsidRDefault="00FF758A" w:rsidP="00E54E80">
            <w:pPr>
              <w:pStyle w:val="Normal2"/>
              <w:rPr>
                <w:rFonts w:ascii="Huawei Sans" w:hAnsi="Huawei Sans" w:cs="Huawei Sans"/>
                <w:sz w:val="21"/>
                <w:szCs w:val="21"/>
              </w:rPr>
            </w:pPr>
          </w:p>
        </w:tc>
        <w:tc>
          <w:tcPr>
            <w:tcW w:w="2169" w:type="dxa"/>
            <w:tcBorders>
              <w:top w:val="single" w:sz="4" w:space="0" w:color="auto"/>
              <w:left w:val="single" w:sz="4" w:space="0" w:color="auto"/>
              <w:bottom w:val="single" w:sz="4" w:space="0" w:color="auto"/>
              <w:right w:val="single" w:sz="18" w:space="0" w:color="auto"/>
            </w:tcBorders>
          </w:tcPr>
          <w:p w14:paraId="103AD792" w14:textId="69E62096" w:rsidR="00FF758A" w:rsidRPr="00FF758A" w:rsidRDefault="00FF758A" w:rsidP="00E54E80">
            <w:pPr>
              <w:pStyle w:val="Normal2"/>
              <w:rPr>
                <w:rFonts w:ascii="Huawei Sans" w:eastAsia="方正兰亭黑简体" w:hAnsi="Huawei Sans" w:cs="Huawei Sans"/>
                <w:sz w:val="21"/>
                <w:szCs w:val="21"/>
              </w:rPr>
            </w:pPr>
            <w:r w:rsidRPr="00FF758A">
              <w:rPr>
                <w:rFonts w:ascii="Huawei Sans" w:eastAsia="方正兰亭黑简体" w:hAnsi="Huawei Sans" w:cs="Huawei Sans" w:hint="eastAsia"/>
                <w:sz w:val="21"/>
                <w:szCs w:val="21"/>
              </w:rPr>
              <w:t>邮政编码</w:t>
            </w:r>
          </w:p>
        </w:tc>
      </w:tr>
      <w:tr w:rsidR="00FF758A" w:rsidRPr="00CD6D1E" w14:paraId="6072A46A" w14:textId="77777777" w:rsidTr="00FF758A">
        <w:trPr>
          <w:jc w:val="center"/>
        </w:trPr>
        <w:tc>
          <w:tcPr>
            <w:tcW w:w="2387" w:type="dxa"/>
            <w:tcBorders>
              <w:top w:val="single" w:sz="4" w:space="0" w:color="auto"/>
              <w:left w:val="single" w:sz="18" w:space="0" w:color="auto"/>
              <w:bottom w:val="single" w:sz="4" w:space="0" w:color="auto"/>
              <w:right w:val="single" w:sz="4" w:space="0" w:color="auto"/>
            </w:tcBorders>
          </w:tcPr>
          <w:p w14:paraId="338FEA5B" w14:textId="77777777" w:rsidR="00FF758A" w:rsidRPr="00CD6D1E" w:rsidRDefault="00FF758A" w:rsidP="00E54E80">
            <w:pPr>
              <w:pStyle w:val="Normal2"/>
              <w:rPr>
                <w:rFonts w:ascii="Huawei Sans" w:hAnsi="Huawei Sans" w:cs="Huawei Sans"/>
                <w:sz w:val="21"/>
                <w:szCs w:val="21"/>
              </w:rPr>
            </w:pPr>
            <w:r w:rsidRPr="00776137">
              <w:rPr>
                <w:rFonts w:ascii="Huawei Sans" w:hAnsi="Huawei Sans" w:cs="Huawei Sans"/>
                <w:sz w:val="21"/>
                <w:szCs w:val="21"/>
              </w:rPr>
              <w:t>is_default</w:t>
            </w:r>
          </w:p>
        </w:tc>
        <w:tc>
          <w:tcPr>
            <w:tcW w:w="1985" w:type="dxa"/>
            <w:tcBorders>
              <w:top w:val="single" w:sz="4" w:space="0" w:color="auto"/>
              <w:left w:val="single" w:sz="4" w:space="0" w:color="auto"/>
              <w:bottom w:val="single" w:sz="4" w:space="0" w:color="auto"/>
              <w:right w:val="single" w:sz="4" w:space="0" w:color="auto"/>
            </w:tcBorders>
          </w:tcPr>
          <w:p w14:paraId="331E6C8B" w14:textId="77777777" w:rsidR="00FF758A" w:rsidRPr="00CD6D1E" w:rsidRDefault="00FF758A" w:rsidP="00E54E80">
            <w:pPr>
              <w:pStyle w:val="Normal2"/>
              <w:rPr>
                <w:rFonts w:ascii="Huawei Sans" w:hAnsi="Huawei Sans" w:cs="Huawei Sans"/>
                <w:sz w:val="21"/>
                <w:szCs w:val="21"/>
              </w:rPr>
            </w:pPr>
            <w:r w:rsidRPr="00776137">
              <w:rPr>
                <w:rFonts w:ascii="Huawei Sans" w:hAnsi="Huawei Sans" w:cs="Huawei Sans"/>
                <w:sz w:val="21"/>
                <w:szCs w:val="21"/>
              </w:rPr>
              <w:t>tinyint</w:t>
            </w:r>
          </w:p>
        </w:tc>
        <w:tc>
          <w:tcPr>
            <w:tcW w:w="1516" w:type="dxa"/>
            <w:tcBorders>
              <w:top w:val="single" w:sz="4" w:space="0" w:color="auto"/>
              <w:left w:val="single" w:sz="4" w:space="0" w:color="auto"/>
              <w:bottom w:val="single" w:sz="4" w:space="0" w:color="auto"/>
              <w:right w:val="single" w:sz="4" w:space="0" w:color="auto"/>
            </w:tcBorders>
          </w:tcPr>
          <w:p w14:paraId="05252251" w14:textId="77777777" w:rsidR="00FF758A" w:rsidRPr="00CD6D1E" w:rsidRDefault="00FF758A" w:rsidP="00E54E80">
            <w:pPr>
              <w:pStyle w:val="Normal2"/>
              <w:rPr>
                <w:rFonts w:ascii="Huawei Sans" w:hAnsi="Huawei Sans" w:cs="Huawei Sans"/>
                <w:sz w:val="21"/>
                <w:szCs w:val="21"/>
              </w:rPr>
            </w:pPr>
          </w:p>
        </w:tc>
        <w:tc>
          <w:tcPr>
            <w:tcW w:w="2169" w:type="dxa"/>
            <w:tcBorders>
              <w:top w:val="single" w:sz="4" w:space="0" w:color="auto"/>
              <w:left w:val="single" w:sz="4" w:space="0" w:color="auto"/>
              <w:bottom w:val="single" w:sz="4" w:space="0" w:color="auto"/>
              <w:right w:val="single" w:sz="18" w:space="0" w:color="auto"/>
            </w:tcBorders>
          </w:tcPr>
          <w:p w14:paraId="1EACA640" w14:textId="5BFAF94F" w:rsidR="00FF758A" w:rsidRPr="00FF758A" w:rsidRDefault="00FF758A" w:rsidP="00E54E80">
            <w:pPr>
              <w:pStyle w:val="Normal2"/>
              <w:rPr>
                <w:rFonts w:ascii="Huawei Sans" w:eastAsia="方正兰亭黑简体" w:hAnsi="Huawei Sans" w:cs="Huawei Sans"/>
                <w:sz w:val="21"/>
                <w:szCs w:val="21"/>
              </w:rPr>
            </w:pPr>
            <w:r w:rsidRPr="00FF758A">
              <w:rPr>
                <w:rFonts w:ascii="Huawei Sans" w:eastAsia="方正兰亭黑简体" w:hAnsi="Huawei Sans" w:cs="Huawei Sans" w:hint="eastAsia"/>
                <w:sz w:val="21"/>
                <w:szCs w:val="21"/>
              </w:rPr>
              <w:t>是否默认地址</w:t>
            </w:r>
          </w:p>
        </w:tc>
      </w:tr>
      <w:tr w:rsidR="00FF758A" w:rsidRPr="00CD6D1E" w14:paraId="7658B69A" w14:textId="77777777" w:rsidTr="00FF758A">
        <w:trPr>
          <w:jc w:val="center"/>
        </w:trPr>
        <w:tc>
          <w:tcPr>
            <w:tcW w:w="2387" w:type="dxa"/>
            <w:tcBorders>
              <w:top w:val="single" w:sz="4" w:space="0" w:color="auto"/>
              <w:left w:val="single" w:sz="18" w:space="0" w:color="auto"/>
              <w:bottom w:val="single" w:sz="4" w:space="0" w:color="auto"/>
              <w:right w:val="single" w:sz="4" w:space="0" w:color="auto"/>
            </w:tcBorders>
          </w:tcPr>
          <w:p w14:paraId="291A5512" w14:textId="77777777" w:rsidR="00FF758A" w:rsidRPr="00AE187A" w:rsidRDefault="00FF758A" w:rsidP="00E54E80">
            <w:pPr>
              <w:pStyle w:val="Normal2"/>
              <w:rPr>
                <w:rFonts w:ascii="Huawei Sans" w:eastAsiaTheme="minorEastAsia" w:hAnsi="Huawei Sans" w:cs="Huawei Sans"/>
                <w:b/>
                <w:sz w:val="21"/>
                <w:szCs w:val="21"/>
                <w:lang w:eastAsia="zh-CN"/>
              </w:rPr>
            </w:pPr>
            <w:r w:rsidRPr="00AE187A">
              <w:rPr>
                <w:rFonts w:ascii="Huawei Sans" w:eastAsiaTheme="minorEastAsia" w:hAnsi="Huawei Sans" w:cs="Huawei Sans" w:hint="eastAsia"/>
                <w:b/>
                <w:sz w:val="21"/>
                <w:szCs w:val="21"/>
                <w:lang w:eastAsia="zh-CN"/>
              </w:rPr>
              <w:t>a</w:t>
            </w:r>
            <w:r w:rsidRPr="00AE187A">
              <w:rPr>
                <w:rFonts w:ascii="Huawei Sans" w:eastAsiaTheme="minorEastAsia" w:hAnsi="Huawei Sans" w:cs="Huawei Sans"/>
                <w:b/>
                <w:sz w:val="21"/>
                <w:szCs w:val="21"/>
                <w:lang w:eastAsia="zh-CN"/>
              </w:rPr>
              <w:t>dd_date</w:t>
            </w:r>
          </w:p>
        </w:tc>
        <w:tc>
          <w:tcPr>
            <w:tcW w:w="1985" w:type="dxa"/>
            <w:tcBorders>
              <w:top w:val="single" w:sz="4" w:space="0" w:color="auto"/>
              <w:left w:val="single" w:sz="4" w:space="0" w:color="auto"/>
              <w:bottom w:val="single" w:sz="4" w:space="0" w:color="auto"/>
              <w:right w:val="single" w:sz="4" w:space="0" w:color="auto"/>
            </w:tcBorders>
          </w:tcPr>
          <w:p w14:paraId="723E4FDB" w14:textId="77777777" w:rsidR="00FF758A" w:rsidRPr="00AE187A" w:rsidRDefault="00FF758A" w:rsidP="00E54E80">
            <w:pPr>
              <w:pStyle w:val="Normal2"/>
              <w:rPr>
                <w:rFonts w:ascii="Huawei Sans" w:eastAsiaTheme="minorEastAsia" w:hAnsi="Huawei Sans" w:cs="Huawei Sans"/>
                <w:b/>
                <w:sz w:val="21"/>
                <w:szCs w:val="21"/>
                <w:lang w:eastAsia="zh-CN"/>
              </w:rPr>
            </w:pPr>
            <w:r w:rsidRPr="00AE187A">
              <w:rPr>
                <w:rFonts w:ascii="Huawei Sans" w:eastAsiaTheme="minorEastAsia" w:hAnsi="Huawei Sans" w:cs="Huawei Sans" w:hint="eastAsia"/>
                <w:b/>
                <w:sz w:val="21"/>
                <w:szCs w:val="21"/>
                <w:lang w:eastAsia="zh-CN"/>
              </w:rPr>
              <w:t>i</w:t>
            </w:r>
            <w:r w:rsidRPr="00AE187A">
              <w:rPr>
                <w:rFonts w:ascii="Huawei Sans" w:eastAsiaTheme="minorEastAsia" w:hAnsi="Huawei Sans" w:cs="Huawei Sans"/>
                <w:b/>
                <w:sz w:val="21"/>
                <w:szCs w:val="21"/>
                <w:lang w:eastAsia="zh-CN"/>
              </w:rPr>
              <w:t>nteger</w:t>
            </w:r>
          </w:p>
        </w:tc>
        <w:tc>
          <w:tcPr>
            <w:tcW w:w="1516" w:type="dxa"/>
            <w:tcBorders>
              <w:top w:val="single" w:sz="4" w:space="0" w:color="auto"/>
              <w:left w:val="single" w:sz="4" w:space="0" w:color="auto"/>
              <w:bottom w:val="single" w:sz="4" w:space="0" w:color="auto"/>
              <w:right w:val="single" w:sz="4" w:space="0" w:color="auto"/>
            </w:tcBorders>
          </w:tcPr>
          <w:p w14:paraId="7768867F" w14:textId="77777777" w:rsidR="00FF758A" w:rsidRPr="00CD6D1E" w:rsidRDefault="00FF758A" w:rsidP="00E54E80">
            <w:pPr>
              <w:pStyle w:val="Normal2"/>
              <w:rPr>
                <w:rFonts w:ascii="Huawei Sans" w:hAnsi="Huawei Sans" w:cs="Huawei Sans"/>
                <w:sz w:val="21"/>
                <w:szCs w:val="21"/>
              </w:rPr>
            </w:pPr>
          </w:p>
        </w:tc>
        <w:tc>
          <w:tcPr>
            <w:tcW w:w="2169" w:type="dxa"/>
            <w:tcBorders>
              <w:top w:val="single" w:sz="4" w:space="0" w:color="auto"/>
              <w:left w:val="single" w:sz="4" w:space="0" w:color="auto"/>
              <w:bottom w:val="single" w:sz="4" w:space="0" w:color="auto"/>
              <w:right w:val="single" w:sz="18" w:space="0" w:color="auto"/>
            </w:tcBorders>
          </w:tcPr>
          <w:p w14:paraId="6799121C" w14:textId="5B489FB0" w:rsidR="00FF758A" w:rsidRPr="00FF758A" w:rsidRDefault="00FF758A" w:rsidP="00E54E80">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地址创建日期键</w:t>
            </w:r>
          </w:p>
        </w:tc>
      </w:tr>
      <w:tr w:rsidR="00FF758A" w:rsidRPr="00CD6D1E" w14:paraId="3DA30A49" w14:textId="77777777" w:rsidTr="00FF758A">
        <w:trPr>
          <w:jc w:val="center"/>
        </w:trPr>
        <w:tc>
          <w:tcPr>
            <w:tcW w:w="2387" w:type="dxa"/>
            <w:tcBorders>
              <w:top w:val="single" w:sz="4" w:space="0" w:color="auto"/>
              <w:left w:val="single" w:sz="18" w:space="0" w:color="auto"/>
              <w:bottom w:val="single" w:sz="4" w:space="0" w:color="auto"/>
              <w:right w:val="single" w:sz="4" w:space="0" w:color="auto"/>
            </w:tcBorders>
          </w:tcPr>
          <w:p w14:paraId="44622A81" w14:textId="77777777" w:rsidR="00FF758A" w:rsidRPr="00AE187A" w:rsidRDefault="00FF758A" w:rsidP="00E54E80">
            <w:pPr>
              <w:pStyle w:val="Normal2"/>
              <w:rPr>
                <w:rFonts w:ascii="Huawei Sans" w:hAnsi="Huawei Sans" w:cs="Huawei Sans"/>
                <w:b/>
                <w:sz w:val="21"/>
                <w:szCs w:val="21"/>
              </w:rPr>
            </w:pPr>
            <w:r w:rsidRPr="00AE187A">
              <w:rPr>
                <w:rFonts w:ascii="Huawei Sans" w:hAnsi="Huawei Sans" w:cs="Huawei Sans"/>
                <w:b/>
                <w:sz w:val="21"/>
                <w:szCs w:val="21"/>
              </w:rPr>
              <w:t>add_time</w:t>
            </w:r>
          </w:p>
        </w:tc>
        <w:tc>
          <w:tcPr>
            <w:tcW w:w="1985" w:type="dxa"/>
            <w:tcBorders>
              <w:top w:val="single" w:sz="4" w:space="0" w:color="auto"/>
              <w:left w:val="single" w:sz="4" w:space="0" w:color="auto"/>
              <w:bottom w:val="single" w:sz="4" w:space="0" w:color="auto"/>
              <w:right w:val="single" w:sz="4" w:space="0" w:color="auto"/>
            </w:tcBorders>
          </w:tcPr>
          <w:p w14:paraId="05057ABF" w14:textId="77777777" w:rsidR="00FF758A" w:rsidRPr="00AE187A" w:rsidRDefault="00FF758A" w:rsidP="00E54E80">
            <w:pPr>
              <w:pStyle w:val="Normal2"/>
              <w:rPr>
                <w:rFonts w:ascii="Huawei Sans" w:hAnsi="Huawei Sans" w:cs="Huawei Sans"/>
                <w:b/>
                <w:sz w:val="21"/>
                <w:szCs w:val="21"/>
              </w:rPr>
            </w:pPr>
            <w:r w:rsidRPr="00AE187A">
              <w:rPr>
                <w:rFonts w:ascii="Huawei Sans" w:hAnsi="Huawei Sans" w:cs="Huawei Sans"/>
                <w:b/>
                <w:sz w:val="21"/>
                <w:szCs w:val="21"/>
              </w:rPr>
              <w:t>integer</w:t>
            </w:r>
          </w:p>
        </w:tc>
        <w:tc>
          <w:tcPr>
            <w:tcW w:w="1516" w:type="dxa"/>
            <w:tcBorders>
              <w:top w:val="single" w:sz="4" w:space="0" w:color="auto"/>
              <w:left w:val="single" w:sz="4" w:space="0" w:color="auto"/>
              <w:bottom w:val="single" w:sz="4" w:space="0" w:color="auto"/>
              <w:right w:val="single" w:sz="4" w:space="0" w:color="auto"/>
            </w:tcBorders>
          </w:tcPr>
          <w:p w14:paraId="1DC66F87" w14:textId="77777777" w:rsidR="00FF758A" w:rsidRPr="00CD6D1E" w:rsidRDefault="00FF758A" w:rsidP="00E54E80">
            <w:pPr>
              <w:pStyle w:val="Normal2"/>
              <w:rPr>
                <w:rFonts w:ascii="Huawei Sans" w:hAnsi="Huawei Sans" w:cs="Huawei Sans"/>
                <w:sz w:val="21"/>
                <w:szCs w:val="21"/>
              </w:rPr>
            </w:pPr>
          </w:p>
        </w:tc>
        <w:tc>
          <w:tcPr>
            <w:tcW w:w="2169" w:type="dxa"/>
            <w:tcBorders>
              <w:top w:val="single" w:sz="4" w:space="0" w:color="auto"/>
              <w:left w:val="single" w:sz="4" w:space="0" w:color="auto"/>
              <w:bottom w:val="single" w:sz="4" w:space="0" w:color="auto"/>
              <w:right w:val="single" w:sz="18" w:space="0" w:color="auto"/>
            </w:tcBorders>
          </w:tcPr>
          <w:p w14:paraId="1E765B8E" w14:textId="25E83224" w:rsidR="00FF758A" w:rsidRPr="00FF758A" w:rsidRDefault="00FF758A" w:rsidP="00E54E80">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地址创建时间键</w:t>
            </w:r>
          </w:p>
        </w:tc>
      </w:tr>
      <w:tr w:rsidR="00FF758A" w:rsidRPr="00CD6D1E" w14:paraId="68C2CEAF" w14:textId="77777777" w:rsidTr="00FF758A">
        <w:trPr>
          <w:jc w:val="center"/>
        </w:trPr>
        <w:tc>
          <w:tcPr>
            <w:tcW w:w="2387" w:type="dxa"/>
            <w:tcBorders>
              <w:top w:val="single" w:sz="4" w:space="0" w:color="auto"/>
              <w:left w:val="single" w:sz="18" w:space="0" w:color="auto"/>
              <w:bottom w:val="single" w:sz="4" w:space="0" w:color="auto"/>
              <w:right w:val="single" w:sz="4" w:space="0" w:color="auto"/>
            </w:tcBorders>
          </w:tcPr>
          <w:p w14:paraId="32CE7919" w14:textId="77777777" w:rsidR="00FF758A" w:rsidRPr="00AE187A" w:rsidRDefault="00FF758A" w:rsidP="00E54E80">
            <w:pPr>
              <w:pStyle w:val="Normal2"/>
              <w:rPr>
                <w:rFonts w:ascii="Huawei Sans" w:eastAsiaTheme="minorEastAsia" w:hAnsi="Huawei Sans" w:cs="Huawei Sans"/>
                <w:b/>
                <w:sz w:val="21"/>
                <w:szCs w:val="21"/>
                <w:lang w:eastAsia="zh-CN"/>
              </w:rPr>
            </w:pPr>
            <w:r w:rsidRPr="00AE187A">
              <w:rPr>
                <w:rFonts w:ascii="Huawei Sans" w:eastAsiaTheme="minorEastAsia" w:hAnsi="Huawei Sans" w:cs="Huawei Sans" w:hint="eastAsia"/>
                <w:b/>
                <w:sz w:val="21"/>
                <w:szCs w:val="21"/>
                <w:lang w:eastAsia="zh-CN"/>
              </w:rPr>
              <w:t>u</w:t>
            </w:r>
            <w:r w:rsidRPr="00AE187A">
              <w:rPr>
                <w:rFonts w:ascii="Huawei Sans" w:eastAsiaTheme="minorEastAsia" w:hAnsi="Huawei Sans" w:cs="Huawei Sans"/>
                <w:b/>
                <w:sz w:val="21"/>
                <w:szCs w:val="21"/>
                <w:lang w:eastAsia="zh-CN"/>
              </w:rPr>
              <w:t>pdate_date</w:t>
            </w:r>
          </w:p>
        </w:tc>
        <w:tc>
          <w:tcPr>
            <w:tcW w:w="1985" w:type="dxa"/>
            <w:tcBorders>
              <w:top w:val="single" w:sz="4" w:space="0" w:color="auto"/>
              <w:left w:val="single" w:sz="4" w:space="0" w:color="auto"/>
              <w:bottom w:val="single" w:sz="4" w:space="0" w:color="auto"/>
              <w:right w:val="single" w:sz="4" w:space="0" w:color="auto"/>
            </w:tcBorders>
          </w:tcPr>
          <w:p w14:paraId="3608811C" w14:textId="77777777" w:rsidR="00FF758A" w:rsidRPr="00AE187A" w:rsidRDefault="00FF758A" w:rsidP="00E54E80">
            <w:pPr>
              <w:pStyle w:val="Normal2"/>
              <w:rPr>
                <w:rFonts w:ascii="Huawei Sans" w:eastAsiaTheme="minorEastAsia" w:hAnsi="Huawei Sans" w:cs="Huawei Sans"/>
                <w:b/>
                <w:sz w:val="21"/>
                <w:szCs w:val="21"/>
                <w:lang w:eastAsia="zh-CN"/>
              </w:rPr>
            </w:pPr>
            <w:r w:rsidRPr="00AE187A">
              <w:rPr>
                <w:rFonts w:ascii="Huawei Sans" w:eastAsiaTheme="minorEastAsia" w:hAnsi="Huawei Sans" w:cs="Huawei Sans" w:hint="eastAsia"/>
                <w:b/>
                <w:sz w:val="21"/>
                <w:szCs w:val="21"/>
                <w:lang w:eastAsia="zh-CN"/>
              </w:rPr>
              <w:t>i</w:t>
            </w:r>
            <w:r w:rsidRPr="00AE187A">
              <w:rPr>
                <w:rFonts w:ascii="Huawei Sans" w:eastAsiaTheme="minorEastAsia" w:hAnsi="Huawei Sans" w:cs="Huawei Sans"/>
                <w:b/>
                <w:sz w:val="21"/>
                <w:szCs w:val="21"/>
                <w:lang w:eastAsia="zh-CN"/>
              </w:rPr>
              <w:t>nteger</w:t>
            </w:r>
          </w:p>
        </w:tc>
        <w:tc>
          <w:tcPr>
            <w:tcW w:w="1516" w:type="dxa"/>
            <w:tcBorders>
              <w:top w:val="single" w:sz="4" w:space="0" w:color="auto"/>
              <w:left w:val="single" w:sz="4" w:space="0" w:color="auto"/>
              <w:bottom w:val="single" w:sz="4" w:space="0" w:color="auto"/>
              <w:right w:val="single" w:sz="4" w:space="0" w:color="auto"/>
            </w:tcBorders>
          </w:tcPr>
          <w:p w14:paraId="0B36DC79" w14:textId="77777777" w:rsidR="00FF758A" w:rsidRPr="00CD6D1E" w:rsidRDefault="00FF758A" w:rsidP="00E54E80">
            <w:pPr>
              <w:pStyle w:val="Normal2"/>
              <w:rPr>
                <w:rFonts w:ascii="Huawei Sans" w:hAnsi="Huawei Sans" w:cs="Huawei Sans"/>
                <w:sz w:val="21"/>
                <w:szCs w:val="21"/>
              </w:rPr>
            </w:pPr>
          </w:p>
        </w:tc>
        <w:tc>
          <w:tcPr>
            <w:tcW w:w="2169" w:type="dxa"/>
            <w:tcBorders>
              <w:top w:val="single" w:sz="4" w:space="0" w:color="auto"/>
              <w:left w:val="single" w:sz="4" w:space="0" w:color="auto"/>
              <w:bottom w:val="single" w:sz="4" w:space="0" w:color="auto"/>
              <w:right w:val="single" w:sz="18" w:space="0" w:color="auto"/>
            </w:tcBorders>
          </w:tcPr>
          <w:p w14:paraId="695E7BDD" w14:textId="70EA7CCE" w:rsidR="00FF758A" w:rsidRPr="00FF758A" w:rsidRDefault="00FF758A" w:rsidP="00E54E80">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地址更新日期键</w:t>
            </w:r>
          </w:p>
        </w:tc>
      </w:tr>
      <w:tr w:rsidR="00FF758A" w:rsidRPr="00CD6D1E" w14:paraId="56F62C3B" w14:textId="77777777" w:rsidTr="00FF758A">
        <w:trPr>
          <w:jc w:val="center"/>
        </w:trPr>
        <w:tc>
          <w:tcPr>
            <w:tcW w:w="2387" w:type="dxa"/>
            <w:tcBorders>
              <w:top w:val="single" w:sz="4" w:space="0" w:color="auto"/>
              <w:left w:val="single" w:sz="18" w:space="0" w:color="auto"/>
              <w:bottom w:val="single" w:sz="4" w:space="0" w:color="auto"/>
              <w:right w:val="single" w:sz="4" w:space="0" w:color="auto"/>
            </w:tcBorders>
          </w:tcPr>
          <w:p w14:paraId="14800404" w14:textId="77777777" w:rsidR="00FF758A" w:rsidRPr="00AE187A" w:rsidRDefault="00FF758A" w:rsidP="00E54E80">
            <w:pPr>
              <w:pStyle w:val="Normal2"/>
              <w:rPr>
                <w:rFonts w:ascii="Huawei Sans" w:hAnsi="Huawei Sans" w:cs="Huawei Sans"/>
                <w:b/>
                <w:sz w:val="21"/>
                <w:szCs w:val="21"/>
              </w:rPr>
            </w:pPr>
            <w:r w:rsidRPr="00AE187A">
              <w:rPr>
                <w:rFonts w:ascii="Huawei Sans" w:hAnsi="Huawei Sans" w:cs="Huawei Sans"/>
                <w:b/>
                <w:sz w:val="21"/>
                <w:szCs w:val="21"/>
              </w:rPr>
              <w:t>update_time</w:t>
            </w:r>
          </w:p>
        </w:tc>
        <w:tc>
          <w:tcPr>
            <w:tcW w:w="1985" w:type="dxa"/>
            <w:tcBorders>
              <w:top w:val="single" w:sz="4" w:space="0" w:color="auto"/>
              <w:left w:val="single" w:sz="4" w:space="0" w:color="auto"/>
              <w:bottom w:val="single" w:sz="4" w:space="0" w:color="auto"/>
              <w:right w:val="single" w:sz="4" w:space="0" w:color="auto"/>
            </w:tcBorders>
          </w:tcPr>
          <w:p w14:paraId="0E26CB46" w14:textId="77777777" w:rsidR="00FF758A" w:rsidRPr="00AE187A" w:rsidRDefault="00FF758A" w:rsidP="00E54E80">
            <w:pPr>
              <w:pStyle w:val="Normal2"/>
              <w:rPr>
                <w:rFonts w:ascii="Huawei Sans" w:hAnsi="Huawei Sans" w:cs="Huawei Sans"/>
                <w:b/>
                <w:sz w:val="21"/>
                <w:szCs w:val="21"/>
              </w:rPr>
            </w:pPr>
            <w:r w:rsidRPr="00AE187A">
              <w:rPr>
                <w:rFonts w:ascii="Huawei Sans" w:hAnsi="Huawei Sans" w:cs="Huawei Sans"/>
                <w:b/>
                <w:sz w:val="21"/>
                <w:szCs w:val="21"/>
              </w:rPr>
              <w:t>integer</w:t>
            </w:r>
          </w:p>
        </w:tc>
        <w:tc>
          <w:tcPr>
            <w:tcW w:w="1516" w:type="dxa"/>
            <w:tcBorders>
              <w:top w:val="single" w:sz="4" w:space="0" w:color="auto"/>
              <w:left w:val="single" w:sz="4" w:space="0" w:color="auto"/>
              <w:bottom w:val="single" w:sz="4" w:space="0" w:color="auto"/>
              <w:right w:val="single" w:sz="4" w:space="0" w:color="auto"/>
            </w:tcBorders>
          </w:tcPr>
          <w:p w14:paraId="7EA3AC01" w14:textId="77777777" w:rsidR="00FF758A" w:rsidRPr="00CD6D1E" w:rsidRDefault="00FF758A" w:rsidP="00E54E80">
            <w:pPr>
              <w:pStyle w:val="Normal2"/>
              <w:rPr>
                <w:rFonts w:ascii="Huawei Sans" w:hAnsi="Huawei Sans" w:cs="Huawei Sans"/>
                <w:sz w:val="21"/>
                <w:szCs w:val="21"/>
              </w:rPr>
            </w:pPr>
          </w:p>
        </w:tc>
        <w:tc>
          <w:tcPr>
            <w:tcW w:w="2169" w:type="dxa"/>
            <w:tcBorders>
              <w:top w:val="single" w:sz="4" w:space="0" w:color="auto"/>
              <w:left w:val="single" w:sz="4" w:space="0" w:color="auto"/>
              <w:bottom w:val="single" w:sz="4" w:space="0" w:color="auto"/>
              <w:right w:val="single" w:sz="18" w:space="0" w:color="auto"/>
            </w:tcBorders>
          </w:tcPr>
          <w:p w14:paraId="1838D2A8" w14:textId="52A7CDD0" w:rsidR="00FF758A" w:rsidRPr="00FF758A" w:rsidRDefault="00FF758A" w:rsidP="00E54E80">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地址更新时间键</w:t>
            </w:r>
          </w:p>
        </w:tc>
      </w:tr>
      <w:tr w:rsidR="00FF758A" w:rsidRPr="00CD6D1E" w14:paraId="491C1572" w14:textId="77777777" w:rsidTr="00FF758A">
        <w:trPr>
          <w:jc w:val="center"/>
        </w:trPr>
        <w:tc>
          <w:tcPr>
            <w:tcW w:w="2387" w:type="dxa"/>
            <w:tcBorders>
              <w:top w:val="single" w:sz="4" w:space="0" w:color="auto"/>
              <w:left w:val="single" w:sz="18" w:space="0" w:color="auto"/>
              <w:bottom w:val="single" w:sz="18" w:space="0" w:color="auto"/>
              <w:right w:val="single" w:sz="4" w:space="0" w:color="auto"/>
            </w:tcBorders>
          </w:tcPr>
          <w:p w14:paraId="3D0BB76D" w14:textId="77777777" w:rsidR="00FF758A" w:rsidRPr="00CD6D1E" w:rsidRDefault="00FF758A" w:rsidP="00E54E80">
            <w:pPr>
              <w:pStyle w:val="Normal2"/>
              <w:rPr>
                <w:rFonts w:ascii="Huawei Sans" w:hAnsi="Huawei Sans" w:cs="Huawei Sans"/>
                <w:sz w:val="21"/>
                <w:szCs w:val="21"/>
              </w:rPr>
            </w:pPr>
            <w:r w:rsidRPr="00776137">
              <w:rPr>
                <w:rFonts w:ascii="Huawei Sans" w:hAnsi="Huawei Sans" w:cs="Huawei Sans"/>
                <w:sz w:val="21"/>
                <w:szCs w:val="21"/>
              </w:rPr>
              <w:t>deleted</w:t>
            </w:r>
          </w:p>
        </w:tc>
        <w:tc>
          <w:tcPr>
            <w:tcW w:w="1985" w:type="dxa"/>
            <w:tcBorders>
              <w:top w:val="single" w:sz="4" w:space="0" w:color="auto"/>
              <w:left w:val="single" w:sz="4" w:space="0" w:color="auto"/>
              <w:bottom w:val="single" w:sz="18" w:space="0" w:color="auto"/>
              <w:right w:val="single" w:sz="4" w:space="0" w:color="auto"/>
            </w:tcBorders>
          </w:tcPr>
          <w:p w14:paraId="0588A69F" w14:textId="77777777" w:rsidR="00FF758A" w:rsidRPr="00CD6D1E" w:rsidRDefault="00FF758A" w:rsidP="00E54E80">
            <w:pPr>
              <w:pStyle w:val="Normal2"/>
              <w:rPr>
                <w:rFonts w:ascii="Huawei Sans" w:hAnsi="Huawei Sans" w:cs="Huawei Sans"/>
                <w:sz w:val="21"/>
                <w:szCs w:val="21"/>
              </w:rPr>
            </w:pPr>
            <w:r>
              <w:rPr>
                <w:rFonts w:ascii="Huawei Sans" w:hAnsi="Huawei Sans" w:cs="Huawei Sans"/>
                <w:sz w:val="21"/>
                <w:szCs w:val="21"/>
              </w:rPr>
              <w:t>t</w:t>
            </w:r>
            <w:r w:rsidRPr="00776137">
              <w:rPr>
                <w:rFonts w:ascii="Huawei Sans" w:hAnsi="Huawei Sans" w:cs="Huawei Sans"/>
                <w:sz w:val="21"/>
                <w:szCs w:val="21"/>
              </w:rPr>
              <w:t>inyint</w:t>
            </w:r>
          </w:p>
        </w:tc>
        <w:tc>
          <w:tcPr>
            <w:tcW w:w="1516" w:type="dxa"/>
            <w:tcBorders>
              <w:top w:val="single" w:sz="4" w:space="0" w:color="auto"/>
              <w:left w:val="single" w:sz="4" w:space="0" w:color="auto"/>
              <w:bottom w:val="single" w:sz="18" w:space="0" w:color="auto"/>
              <w:right w:val="single" w:sz="4" w:space="0" w:color="auto"/>
            </w:tcBorders>
          </w:tcPr>
          <w:p w14:paraId="7C9254D5" w14:textId="77777777" w:rsidR="00FF758A" w:rsidRPr="00CD6D1E" w:rsidRDefault="00FF758A" w:rsidP="00E54E80">
            <w:pPr>
              <w:pStyle w:val="Normal2"/>
              <w:rPr>
                <w:rFonts w:ascii="Huawei Sans" w:hAnsi="Huawei Sans" w:cs="Huawei Sans"/>
                <w:sz w:val="21"/>
                <w:szCs w:val="21"/>
              </w:rPr>
            </w:pPr>
          </w:p>
        </w:tc>
        <w:tc>
          <w:tcPr>
            <w:tcW w:w="2169" w:type="dxa"/>
            <w:tcBorders>
              <w:top w:val="single" w:sz="4" w:space="0" w:color="auto"/>
              <w:left w:val="single" w:sz="4" w:space="0" w:color="auto"/>
              <w:bottom w:val="single" w:sz="18" w:space="0" w:color="auto"/>
              <w:right w:val="single" w:sz="18" w:space="0" w:color="auto"/>
            </w:tcBorders>
          </w:tcPr>
          <w:p w14:paraId="757FF662" w14:textId="26067F08" w:rsidR="00FF758A" w:rsidRPr="00FF758A" w:rsidRDefault="00FF758A" w:rsidP="00E54E80">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地址逻辑删除</w:t>
            </w:r>
          </w:p>
        </w:tc>
      </w:tr>
    </w:tbl>
    <w:p w14:paraId="1C785FC4" w14:textId="4512DFFE" w:rsidR="0098158B" w:rsidRPr="0098158B" w:rsidRDefault="006A4158" w:rsidP="00A63712">
      <w:pPr>
        <w:pStyle w:val="30"/>
        <w:rPr>
          <w:rFonts w:hint="eastAsia"/>
        </w:rPr>
      </w:pPr>
      <w:r>
        <w:rPr>
          <w:rFonts w:hint="eastAsia"/>
        </w:rPr>
        <w:t>确定事实</w:t>
      </w:r>
    </w:p>
    <w:p w14:paraId="560E1714" w14:textId="771FD4E9" w:rsidR="006A4158" w:rsidRDefault="006A4158" w:rsidP="006A4158">
      <w:pPr>
        <w:pStyle w:val="1e"/>
        <w:rPr>
          <w:rFonts w:hint="eastAsia"/>
        </w:rPr>
      </w:pPr>
      <w:r w:rsidRPr="006A4158">
        <w:rPr>
          <w:rFonts w:hint="eastAsia"/>
        </w:rPr>
        <w:t>事实必须与粒度吻合</w:t>
      </w:r>
      <w:r>
        <w:rPr>
          <w:rFonts w:hint="eastAsia"/>
        </w:rPr>
        <w:t>。在声明粒度环节，我们已经确定采用细节的、原子粒度的数据</w:t>
      </w:r>
      <w:r w:rsidR="001216A9">
        <w:rPr>
          <w:rFonts w:hint="eastAsia"/>
        </w:rPr>
        <w:t>。试想一</w:t>
      </w:r>
      <w:r w:rsidR="00E747A3">
        <w:rPr>
          <w:rFonts w:hint="eastAsia"/>
        </w:rPr>
        <w:t>下下单环节，一个订单可以包含多个商品，结合实际的操作型数据库中</w:t>
      </w:r>
      <w:r w:rsidR="001216A9">
        <w:rPr>
          <w:rFonts w:hint="eastAsia"/>
        </w:rPr>
        <w:t>的数据，在此我们将订单相关的数据组织为订单表和订单商品表两张事实表。</w:t>
      </w:r>
      <w:r w:rsidR="00B858DC">
        <w:rPr>
          <w:rFonts w:hint="eastAsia"/>
        </w:rPr>
        <w:t>另外，我们需要一张库存表来存储商品的实际库存量数据。由此事实表包含：订单表、订单商品表和库存表。具体的字段如下方表格所示。</w:t>
      </w:r>
    </w:p>
    <w:p w14:paraId="06793693" w14:textId="18BCD6EF" w:rsidR="00F91EFC" w:rsidRDefault="00924EEA" w:rsidP="006A4158">
      <w:pPr>
        <w:pStyle w:val="1e"/>
        <w:rPr>
          <w:rFonts w:hint="eastAsia"/>
        </w:rPr>
      </w:pPr>
      <w:r>
        <w:t>订单表</w:t>
      </w:r>
    </w:p>
    <w:tbl>
      <w:tblPr>
        <w:tblW w:w="81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left w:w="74" w:type="dxa"/>
          <w:bottom w:w="142" w:type="dxa"/>
          <w:right w:w="74" w:type="dxa"/>
        </w:tblCellMar>
        <w:tblLook w:val="0000" w:firstRow="0" w:lastRow="0" w:firstColumn="0" w:lastColumn="0" w:noHBand="0" w:noVBand="0"/>
      </w:tblPr>
      <w:tblGrid>
        <w:gridCol w:w="2291"/>
        <w:gridCol w:w="2282"/>
        <w:gridCol w:w="1478"/>
        <w:gridCol w:w="2070"/>
      </w:tblGrid>
      <w:tr w:rsidR="00FF758A" w:rsidRPr="00CD6D1E" w14:paraId="26E09733" w14:textId="77777777" w:rsidTr="00D56048">
        <w:trPr>
          <w:cantSplit/>
          <w:tblHeader/>
          <w:jc w:val="center"/>
        </w:trPr>
        <w:tc>
          <w:tcPr>
            <w:tcW w:w="2291" w:type="dxa"/>
            <w:tcBorders>
              <w:top w:val="single" w:sz="18" w:space="0" w:color="auto"/>
              <w:left w:val="single" w:sz="18" w:space="0" w:color="auto"/>
              <w:bottom w:val="single" w:sz="6" w:space="0" w:color="000000"/>
              <w:right w:val="single" w:sz="4" w:space="0" w:color="auto"/>
            </w:tcBorders>
            <w:shd w:val="clear" w:color="auto" w:fill="BFBFBF" w:themeFill="background1" w:themeFillShade="BF"/>
          </w:tcPr>
          <w:p w14:paraId="40FA7E10" w14:textId="77777777" w:rsidR="00FF758A" w:rsidRPr="00CD6D1E" w:rsidRDefault="00FF758A" w:rsidP="001612EC">
            <w:pPr>
              <w:pStyle w:val="Normal2"/>
              <w:jc w:val="center"/>
              <w:rPr>
                <w:rFonts w:ascii="Huawei Sans" w:hAnsi="Huawei Sans" w:cs="Huawei Sans"/>
                <w:b/>
                <w:sz w:val="21"/>
                <w:szCs w:val="21"/>
              </w:rPr>
            </w:pPr>
            <w:r w:rsidRPr="00CD6D1E">
              <w:rPr>
                <w:rFonts w:ascii="Huawei Sans" w:hAnsi="Huawei Sans" w:cs="Huawei Sans"/>
                <w:b/>
                <w:sz w:val="21"/>
                <w:szCs w:val="21"/>
              </w:rPr>
              <w:t>Column</w:t>
            </w:r>
          </w:p>
        </w:tc>
        <w:tc>
          <w:tcPr>
            <w:tcW w:w="2282" w:type="dxa"/>
            <w:tcBorders>
              <w:top w:val="single" w:sz="18" w:space="0" w:color="auto"/>
              <w:left w:val="single" w:sz="4" w:space="0" w:color="auto"/>
              <w:bottom w:val="single" w:sz="6" w:space="0" w:color="000000"/>
              <w:right w:val="single" w:sz="4" w:space="0" w:color="auto"/>
            </w:tcBorders>
            <w:shd w:val="clear" w:color="auto" w:fill="BFBFBF" w:themeFill="background1" w:themeFillShade="BF"/>
          </w:tcPr>
          <w:p w14:paraId="64C31430" w14:textId="77777777" w:rsidR="00FF758A" w:rsidRPr="00CD6D1E" w:rsidRDefault="00FF758A" w:rsidP="001612EC">
            <w:pPr>
              <w:pStyle w:val="Normal2"/>
              <w:jc w:val="center"/>
              <w:rPr>
                <w:rFonts w:ascii="Huawei Sans" w:hAnsi="Huawei Sans" w:cs="Huawei Sans"/>
                <w:b/>
                <w:sz w:val="21"/>
                <w:szCs w:val="21"/>
              </w:rPr>
            </w:pPr>
            <w:r w:rsidRPr="00CD6D1E">
              <w:rPr>
                <w:rFonts w:ascii="Huawei Sans" w:hAnsi="Huawei Sans" w:cs="Huawei Sans"/>
                <w:b/>
                <w:sz w:val="21"/>
                <w:szCs w:val="21"/>
              </w:rPr>
              <w:t>Datatype</w:t>
            </w:r>
          </w:p>
        </w:tc>
        <w:tc>
          <w:tcPr>
            <w:tcW w:w="1478" w:type="dxa"/>
            <w:tcBorders>
              <w:top w:val="single" w:sz="18" w:space="0" w:color="auto"/>
              <w:left w:val="single" w:sz="4" w:space="0" w:color="auto"/>
              <w:bottom w:val="single" w:sz="6" w:space="0" w:color="000000"/>
              <w:right w:val="single" w:sz="4" w:space="0" w:color="auto"/>
            </w:tcBorders>
            <w:shd w:val="clear" w:color="auto" w:fill="BFBFBF" w:themeFill="background1" w:themeFillShade="BF"/>
          </w:tcPr>
          <w:p w14:paraId="048804FA" w14:textId="1E5CAAAB" w:rsidR="00FF758A" w:rsidRPr="00CD6D1E" w:rsidRDefault="0041795C" w:rsidP="001612EC">
            <w:pPr>
              <w:pStyle w:val="Normal2"/>
              <w:jc w:val="center"/>
              <w:rPr>
                <w:rFonts w:ascii="Huawei Sans" w:hAnsi="Huawei Sans" w:cs="Huawei Sans"/>
                <w:b/>
                <w:sz w:val="21"/>
                <w:szCs w:val="21"/>
              </w:rPr>
            </w:pPr>
            <w:r w:rsidRPr="00CD6D1E">
              <w:rPr>
                <w:rFonts w:ascii="Huawei Sans" w:hAnsi="Huawei Sans" w:cs="Huawei Sans"/>
                <w:b/>
                <w:sz w:val="21"/>
                <w:szCs w:val="21"/>
              </w:rPr>
              <w:t>Primary Key</w:t>
            </w:r>
          </w:p>
        </w:tc>
        <w:tc>
          <w:tcPr>
            <w:tcW w:w="2070" w:type="dxa"/>
            <w:tcBorders>
              <w:top w:val="single" w:sz="18" w:space="0" w:color="auto"/>
              <w:left w:val="single" w:sz="4" w:space="0" w:color="auto"/>
              <w:bottom w:val="single" w:sz="6" w:space="0" w:color="000000"/>
              <w:right w:val="single" w:sz="18" w:space="0" w:color="auto"/>
            </w:tcBorders>
            <w:shd w:val="clear" w:color="auto" w:fill="BFBFBF" w:themeFill="background1" w:themeFillShade="BF"/>
          </w:tcPr>
          <w:p w14:paraId="7A1586C8" w14:textId="36600542" w:rsidR="00FF758A" w:rsidRPr="0041795C" w:rsidRDefault="0041795C" w:rsidP="001612EC">
            <w:pPr>
              <w:pStyle w:val="Normal2"/>
              <w:jc w:val="center"/>
              <w:rPr>
                <w:rFonts w:ascii="Huawei Sans" w:eastAsia="方正兰亭黑简体" w:hAnsi="Huawei Sans" w:cs="Huawei Sans"/>
                <w:b/>
                <w:sz w:val="21"/>
                <w:szCs w:val="21"/>
              </w:rPr>
            </w:pPr>
            <w:r w:rsidRPr="0041795C">
              <w:rPr>
                <w:rFonts w:ascii="Huawei Sans" w:eastAsia="方正兰亭黑简体" w:hAnsi="Huawei Sans" w:cs="Huawei Sans"/>
                <w:b/>
                <w:sz w:val="21"/>
                <w:szCs w:val="21"/>
                <w:lang w:eastAsia="zh-CN"/>
              </w:rPr>
              <w:t>备注</w:t>
            </w:r>
          </w:p>
        </w:tc>
      </w:tr>
      <w:tr w:rsidR="00FF758A" w:rsidRPr="00CD6D1E" w14:paraId="5190D266"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55337DD4" w14:textId="74C2FA5A" w:rsidR="00FF758A" w:rsidRPr="00CD6D1E" w:rsidRDefault="00FF758A" w:rsidP="00965D6A">
            <w:pPr>
              <w:pStyle w:val="Normal2"/>
              <w:rPr>
                <w:rFonts w:ascii="Huawei Sans" w:hAnsi="Huawei Sans" w:cs="Huawei Sans"/>
                <w:sz w:val="21"/>
                <w:szCs w:val="21"/>
              </w:rPr>
            </w:pPr>
            <w:r>
              <w:rPr>
                <w:rFonts w:ascii="Huawei Sans" w:hAnsi="Huawei Sans" w:cs="Huawei Sans"/>
                <w:sz w:val="21"/>
                <w:szCs w:val="21"/>
              </w:rPr>
              <w:t>order</w:t>
            </w:r>
            <w:r w:rsidRPr="00CD6D1E">
              <w:rPr>
                <w:rFonts w:ascii="Huawei Sans" w:hAnsi="Huawei Sans" w:cs="Huawei Sans"/>
                <w:sz w:val="21"/>
                <w:szCs w:val="21"/>
              </w:rPr>
              <w:t>_</w:t>
            </w:r>
            <w:r>
              <w:rPr>
                <w:rFonts w:ascii="Huawei Sans" w:hAnsi="Huawei Sans" w:cs="Huawei Sans"/>
                <w:sz w:val="21"/>
                <w:szCs w:val="21"/>
              </w:rPr>
              <w:t>id</w:t>
            </w:r>
          </w:p>
        </w:tc>
        <w:tc>
          <w:tcPr>
            <w:tcW w:w="2282" w:type="dxa"/>
            <w:tcBorders>
              <w:top w:val="single" w:sz="4" w:space="0" w:color="auto"/>
              <w:left w:val="single" w:sz="4" w:space="0" w:color="auto"/>
              <w:bottom w:val="single" w:sz="4" w:space="0" w:color="auto"/>
              <w:right w:val="single" w:sz="4" w:space="0" w:color="auto"/>
            </w:tcBorders>
          </w:tcPr>
          <w:p w14:paraId="336F108C" w14:textId="0855595C" w:rsidR="00FF758A" w:rsidRPr="00441171" w:rsidRDefault="00FF758A" w:rsidP="001612EC">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int</w:t>
            </w:r>
            <w:r>
              <w:rPr>
                <w:rFonts w:ascii="Huawei Sans" w:eastAsiaTheme="minorEastAsia" w:hAnsi="Huawei Sans" w:cs="Huawei Sans"/>
                <w:sz w:val="21"/>
                <w:szCs w:val="21"/>
                <w:lang w:eastAsia="zh-CN"/>
              </w:rPr>
              <w:t>eger</w:t>
            </w:r>
          </w:p>
        </w:tc>
        <w:tc>
          <w:tcPr>
            <w:tcW w:w="1478" w:type="dxa"/>
            <w:tcBorders>
              <w:top w:val="single" w:sz="4" w:space="0" w:color="auto"/>
              <w:left w:val="single" w:sz="4" w:space="0" w:color="auto"/>
              <w:bottom w:val="single" w:sz="4" w:space="0" w:color="auto"/>
              <w:right w:val="single" w:sz="4" w:space="0" w:color="auto"/>
            </w:tcBorders>
          </w:tcPr>
          <w:p w14:paraId="62ABCE08" w14:textId="5F08E7E7" w:rsidR="00FF758A" w:rsidRPr="0041795C" w:rsidRDefault="0041795C" w:rsidP="001612EC">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Y</w:t>
            </w:r>
          </w:p>
        </w:tc>
        <w:tc>
          <w:tcPr>
            <w:tcW w:w="2070" w:type="dxa"/>
            <w:tcBorders>
              <w:top w:val="single" w:sz="4" w:space="0" w:color="auto"/>
              <w:left w:val="single" w:sz="4" w:space="0" w:color="auto"/>
              <w:bottom w:val="single" w:sz="4" w:space="0" w:color="auto"/>
              <w:right w:val="single" w:sz="18" w:space="0" w:color="auto"/>
            </w:tcBorders>
          </w:tcPr>
          <w:p w14:paraId="4C1B6224" w14:textId="15472EC1" w:rsidR="00FF758A" w:rsidRPr="0041795C" w:rsidRDefault="0041795C" w:rsidP="001612EC">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订单</w:t>
            </w:r>
            <w:r w:rsidRPr="0041795C">
              <w:rPr>
                <w:rFonts w:ascii="Huawei Sans" w:eastAsia="方正兰亭黑简体" w:hAnsi="Huawei Sans" w:cs="Huawei Sans"/>
                <w:sz w:val="21"/>
                <w:szCs w:val="21"/>
                <w:lang w:eastAsia="zh-CN"/>
              </w:rPr>
              <w:t>id</w:t>
            </w:r>
          </w:p>
        </w:tc>
      </w:tr>
      <w:tr w:rsidR="00FF758A" w:rsidRPr="00CD6D1E" w14:paraId="2260CC03"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64070B6F" w14:textId="6348E060" w:rsidR="00FF758A" w:rsidRPr="00CB136D" w:rsidRDefault="00FF758A" w:rsidP="001612EC">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o</w:t>
            </w:r>
            <w:r>
              <w:rPr>
                <w:rFonts w:ascii="Huawei Sans" w:eastAsiaTheme="minorEastAsia" w:hAnsi="Huawei Sans" w:cs="Huawei Sans"/>
                <w:sz w:val="21"/>
                <w:szCs w:val="21"/>
                <w:lang w:eastAsia="zh-CN"/>
              </w:rPr>
              <w:t>rder_sn</w:t>
            </w:r>
          </w:p>
        </w:tc>
        <w:tc>
          <w:tcPr>
            <w:tcW w:w="2282" w:type="dxa"/>
            <w:tcBorders>
              <w:top w:val="single" w:sz="4" w:space="0" w:color="auto"/>
              <w:left w:val="single" w:sz="4" w:space="0" w:color="auto"/>
              <w:bottom w:val="single" w:sz="4" w:space="0" w:color="auto"/>
              <w:right w:val="single" w:sz="4" w:space="0" w:color="auto"/>
            </w:tcBorders>
          </w:tcPr>
          <w:p w14:paraId="7D4E7E62" w14:textId="335ECB14" w:rsidR="00FF758A" w:rsidRDefault="00FF758A" w:rsidP="001612EC">
            <w:pPr>
              <w:pStyle w:val="Normal2"/>
              <w:rPr>
                <w:rFonts w:ascii="Huawei Sans" w:eastAsiaTheme="minorEastAsia" w:hAnsi="Huawei Sans" w:cs="Huawei Sans"/>
                <w:sz w:val="21"/>
                <w:szCs w:val="21"/>
                <w:lang w:eastAsia="zh-CN"/>
              </w:rPr>
            </w:pPr>
            <w:r w:rsidRPr="00CB136D">
              <w:rPr>
                <w:rFonts w:ascii="Huawei Sans" w:eastAsiaTheme="minorEastAsia" w:hAnsi="Huawei Sans" w:cs="Huawei Sans"/>
                <w:sz w:val="21"/>
                <w:szCs w:val="21"/>
                <w:lang w:eastAsia="zh-CN"/>
              </w:rPr>
              <w:t>varchar(63)</w:t>
            </w:r>
          </w:p>
        </w:tc>
        <w:tc>
          <w:tcPr>
            <w:tcW w:w="1478" w:type="dxa"/>
            <w:tcBorders>
              <w:top w:val="single" w:sz="4" w:space="0" w:color="auto"/>
              <w:left w:val="single" w:sz="4" w:space="0" w:color="auto"/>
              <w:bottom w:val="single" w:sz="4" w:space="0" w:color="auto"/>
              <w:right w:val="single" w:sz="4" w:space="0" w:color="auto"/>
            </w:tcBorders>
          </w:tcPr>
          <w:p w14:paraId="0A48258F"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658B0C39" w14:textId="06BCA95D"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订单编号</w:t>
            </w:r>
          </w:p>
        </w:tc>
      </w:tr>
      <w:tr w:rsidR="00FF758A" w:rsidRPr="00CD6D1E" w14:paraId="3FBA9DB4"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3BE46C4B" w14:textId="463B657B" w:rsidR="00FF758A" w:rsidRPr="00CD6D1E" w:rsidRDefault="00FF758A" w:rsidP="001612EC">
            <w:pPr>
              <w:pStyle w:val="Normal2"/>
              <w:rPr>
                <w:rFonts w:ascii="Huawei Sans" w:hAnsi="Huawei Sans" w:cs="Huawei Sans"/>
                <w:sz w:val="21"/>
                <w:szCs w:val="21"/>
              </w:rPr>
            </w:pPr>
            <w:r>
              <w:rPr>
                <w:rFonts w:ascii="Huawei Sans" w:hAnsi="Huawei Sans" w:cs="Huawei Sans"/>
                <w:sz w:val="21"/>
                <w:szCs w:val="21"/>
              </w:rPr>
              <w:t>order</w:t>
            </w:r>
            <w:r w:rsidRPr="00CD6D1E">
              <w:rPr>
                <w:rFonts w:ascii="Huawei Sans" w:hAnsi="Huawei Sans" w:cs="Huawei Sans"/>
                <w:sz w:val="21"/>
                <w:szCs w:val="21"/>
              </w:rPr>
              <w:t>_</w:t>
            </w:r>
            <w:r>
              <w:rPr>
                <w:rFonts w:ascii="Huawei Sans" w:hAnsi="Huawei Sans" w:cs="Huawei Sans"/>
                <w:sz w:val="21"/>
                <w:szCs w:val="21"/>
              </w:rPr>
              <w:t>status</w:t>
            </w:r>
          </w:p>
        </w:tc>
        <w:tc>
          <w:tcPr>
            <w:tcW w:w="2282" w:type="dxa"/>
            <w:tcBorders>
              <w:top w:val="single" w:sz="4" w:space="0" w:color="auto"/>
              <w:left w:val="single" w:sz="4" w:space="0" w:color="auto"/>
              <w:bottom w:val="single" w:sz="4" w:space="0" w:color="auto"/>
              <w:right w:val="single" w:sz="4" w:space="0" w:color="auto"/>
            </w:tcBorders>
          </w:tcPr>
          <w:p w14:paraId="451B5FE6" w14:textId="59D771E6" w:rsidR="00FF758A" w:rsidRPr="00965D6A" w:rsidRDefault="00FF758A" w:rsidP="001612EC">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s</w:t>
            </w:r>
            <w:r>
              <w:rPr>
                <w:rFonts w:ascii="Huawei Sans" w:eastAsiaTheme="minorEastAsia" w:hAnsi="Huawei Sans" w:cs="Huawei Sans"/>
                <w:sz w:val="21"/>
                <w:szCs w:val="21"/>
                <w:lang w:eastAsia="zh-CN"/>
              </w:rPr>
              <w:t>mallint</w:t>
            </w:r>
          </w:p>
        </w:tc>
        <w:tc>
          <w:tcPr>
            <w:tcW w:w="1478" w:type="dxa"/>
            <w:tcBorders>
              <w:top w:val="single" w:sz="4" w:space="0" w:color="auto"/>
              <w:left w:val="single" w:sz="4" w:space="0" w:color="auto"/>
              <w:bottom w:val="single" w:sz="4" w:space="0" w:color="auto"/>
              <w:right w:val="single" w:sz="4" w:space="0" w:color="auto"/>
            </w:tcBorders>
          </w:tcPr>
          <w:p w14:paraId="776DBC21"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5912C273" w14:textId="16CA28DF"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订单状态</w:t>
            </w:r>
          </w:p>
        </w:tc>
      </w:tr>
      <w:tr w:rsidR="00FF758A" w:rsidRPr="00CD6D1E" w14:paraId="118C1B85"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099F9631" w14:textId="5CD1A765" w:rsidR="00FF758A" w:rsidRPr="005176E5" w:rsidRDefault="00FF758A" w:rsidP="007055F4">
            <w:pPr>
              <w:pStyle w:val="Normal2"/>
              <w:rPr>
                <w:rFonts w:ascii="Huawei Sans" w:hAnsi="Huawei Sans" w:cs="Huawei Sans"/>
                <w:strike/>
                <w:sz w:val="21"/>
                <w:szCs w:val="21"/>
              </w:rPr>
            </w:pPr>
            <w:r w:rsidRPr="001612EC">
              <w:rPr>
                <w:rFonts w:ascii="Huawei Sans" w:hAnsi="Huawei Sans" w:cs="Huawei Sans"/>
                <w:b/>
                <w:sz w:val="21"/>
                <w:szCs w:val="21"/>
              </w:rPr>
              <w:t>user_key</w:t>
            </w:r>
          </w:p>
        </w:tc>
        <w:tc>
          <w:tcPr>
            <w:tcW w:w="2282" w:type="dxa"/>
            <w:tcBorders>
              <w:top w:val="single" w:sz="4" w:space="0" w:color="auto"/>
              <w:left w:val="single" w:sz="4" w:space="0" w:color="auto"/>
              <w:bottom w:val="single" w:sz="4" w:space="0" w:color="auto"/>
              <w:right w:val="single" w:sz="4" w:space="0" w:color="auto"/>
            </w:tcBorders>
          </w:tcPr>
          <w:p w14:paraId="4A518CCC" w14:textId="720FA7FA" w:rsidR="00FF758A" w:rsidRPr="005176E5" w:rsidRDefault="00FF758A" w:rsidP="007055F4">
            <w:pPr>
              <w:pStyle w:val="Normal2"/>
              <w:rPr>
                <w:rFonts w:ascii="Huawei Sans" w:eastAsiaTheme="minorEastAsia" w:hAnsi="Huawei Sans" w:cs="Huawei Sans"/>
                <w:strike/>
                <w:sz w:val="21"/>
                <w:szCs w:val="21"/>
                <w:lang w:eastAsia="zh-CN"/>
              </w:rPr>
            </w:pPr>
            <w:r>
              <w:rPr>
                <w:rFonts w:ascii="Huawei Sans" w:hAnsi="Huawei Sans" w:cs="Huawei Sans"/>
                <w:b/>
                <w:sz w:val="21"/>
                <w:szCs w:val="21"/>
              </w:rPr>
              <w:t>i</w:t>
            </w:r>
            <w:r w:rsidRPr="001612EC">
              <w:rPr>
                <w:rFonts w:ascii="Huawei Sans" w:hAnsi="Huawei Sans" w:cs="Huawei Sans"/>
                <w:b/>
                <w:sz w:val="21"/>
                <w:szCs w:val="21"/>
              </w:rPr>
              <w:t>nt</w:t>
            </w:r>
            <w:r>
              <w:rPr>
                <w:rFonts w:ascii="Huawei Sans" w:hAnsi="Huawei Sans" w:cs="Huawei Sans"/>
                <w:b/>
                <w:sz w:val="21"/>
                <w:szCs w:val="21"/>
              </w:rPr>
              <w:t>eger</w:t>
            </w:r>
          </w:p>
        </w:tc>
        <w:tc>
          <w:tcPr>
            <w:tcW w:w="1478" w:type="dxa"/>
            <w:tcBorders>
              <w:top w:val="single" w:sz="4" w:space="0" w:color="auto"/>
              <w:left w:val="single" w:sz="4" w:space="0" w:color="auto"/>
              <w:bottom w:val="single" w:sz="4" w:space="0" w:color="auto"/>
              <w:right w:val="single" w:sz="4" w:space="0" w:color="auto"/>
            </w:tcBorders>
          </w:tcPr>
          <w:p w14:paraId="278AEEC6" w14:textId="77777777" w:rsidR="00FF758A" w:rsidRPr="005176E5" w:rsidRDefault="00FF758A" w:rsidP="007055F4">
            <w:pPr>
              <w:pStyle w:val="Normal2"/>
              <w:rPr>
                <w:rFonts w:ascii="Huawei Sans" w:hAnsi="Huawei Sans" w:cs="Huawei Sans"/>
                <w:strike/>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7019317A" w14:textId="2B31FB11" w:rsidR="00FF758A" w:rsidRPr="0041795C" w:rsidRDefault="0041795C" w:rsidP="007055F4">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用户键</w:t>
            </w:r>
          </w:p>
        </w:tc>
      </w:tr>
      <w:tr w:rsidR="00FF758A" w:rsidRPr="00CD6D1E" w14:paraId="498409F1"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47087D15" w14:textId="5DAC1D4D" w:rsidR="00FF758A" w:rsidRPr="005176E5" w:rsidRDefault="00FF758A" w:rsidP="007055F4">
            <w:pPr>
              <w:pStyle w:val="Normal2"/>
              <w:rPr>
                <w:rFonts w:ascii="Huawei Sans" w:hAnsi="Huawei Sans" w:cs="Huawei Sans"/>
                <w:strike/>
                <w:sz w:val="21"/>
                <w:szCs w:val="21"/>
              </w:rPr>
            </w:pPr>
            <w:r w:rsidRPr="001612EC">
              <w:rPr>
                <w:rFonts w:ascii="Huawei Sans" w:hAnsi="Huawei Sans" w:cs="Huawei Sans"/>
                <w:b/>
                <w:sz w:val="21"/>
                <w:szCs w:val="21"/>
              </w:rPr>
              <w:t>address_key</w:t>
            </w:r>
          </w:p>
        </w:tc>
        <w:tc>
          <w:tcPr>
            <w:tcW w:w="2282" w:type="dxa"/>
            <w:tcBorders>
              <w:top w:val="single" w:sz="4" w:space="0" w:color="auto"/>
              <w:left w:val="single" w:sz="4" w:space="0" w:color="auto"/>
              <w:bottom w:val="single" w:sz="4" w:space="0" w:color="auto"/>
              <w:right w:val="single" w:sz="4" w:space="0" w:color="auto"/>
            </w:tcBorders>
          </w:tcPr>
          <w:p w14:paraId="2BB35836" w14:textId="2EECFA00" w:rsidR="00FF758A" w:rsidRPr="005176E5" w:rsidRDefault="00FF758A" w:rsidP="007055F4">
            <w:pPr>
              <w:pStyle w:val="Normal2"/>
              <w:rPr>
                <w:rFonts w:ascii="Huawei Sans" w:eastAsiaTheme="minorEastAsia" w:hAnsi="Huawei Sans" w:cs="Huawei Sans"/>
                <w:strike/>
                <w:sz w:val="21"/>
                <w:szCs w:val="21"/>
                <w:lang w:eastAsia="zh-CN"/>
              </w:rPr>
            </w:pPr>
            <w:r w:rsidRPr="001612EC">
              <w:rPr>
                <w:rFonts w:ascii="Huawei Sans" w:hAnsi="Huawei Sans" w:cs="Huawei Sans"/>
                <w:b/>
                <w:sz w:val="21"/>
                <w:szCs w:val="21"/>
              </w:rPr>
              <w:t>int</w:t>
            </w:r>
            <w:r>
              <w:rPr>
                <w:rFonts w:ascii="Huawei Sans" w:hAnsi="Huawei Sans" w:cs="Huawei Sans"/>
                <w:b/>
                <w:sz w:val="21"/>
                <w:szCs w:val="21"/>
              </w:rPr>
              <w:t>eger</w:t>
            </w:r>
          </w:p>
        </w:tc>
        <w:tc>
          <w:tcPr>
            <w:tcW w:w="1478" w:type="dxa"/>
            <w:tcBorders>
              <w:top w:val="single" w:sz="4" w:space="0" w:color="auto"/>
              <w:left w:val="single" w:sz="4" w:space="0" w:color="auto"/>
              <w:bottom w:val="single" w:sz="4" w:space="0" w:color="auto"/>
              <w:right w:val="single" w:sz="4" w:space="0" w:color="auto"/>
            </w:tcBorders>
          </w:tcPr>
          <w:p w14:paraId="766B05A9" w14:textId="77777777" w:rsidR="00FF758A" w:rsidRPr="005176E5" w:rsidRDefault="00FF758A" w:rsidP="007055F4">
            <w:pPr>
              <w:pStyle w:val="Normal2"/>
              <w:rPr>
                <w:rFonts w:ascii="Huawei Sans" w:hAnsi="Huawei Sans" w:cs="Huawei Sans"/>
                <w:strike/>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69AA68D1" w14:textId="7CE0012E" w:rsidR="00FF758A" w:rsidRPr="0041795C" w:rsidRDefault="0041795C" w:rsidP="007055F4">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地址键</w:t>
            </w:r>
          </w:p>
        </w:tc>
      </w:tr>
      <w:tr w:rsidR="00FF758A" w:rsidRPr="00CD6D1E" w14:paraId="72BCDF4F"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00100CC9" w14:textId="0A64915C" w:rsidR="00FF758A" w:rsidRPr="00CD6D1E" w:rsidRDefault="00FF758A" w:rsidP="001612EC">
            <w:pPr>
              <w:pStyle w:val="Normal2"/>
              <w:rPr>
                <w:rFonts w:ascii="Huawei Sans" w:hAnsi="Huawei Sans" w:cs="Huawei Sans"/>
                <w:sz w:val="21"/>
                <w:szCs w:val="21"/>
              </w:rPr>
            </w:pPr>
            <w:r>
              <w:rPr>
                <w:rFonts w:ascii="Huawei Sans" w:hAnsi="Huawei Sans" w:cs="Huawei Sans"/>
                <w:sz w:val="21"/>
                <w:szCs w:val="21"/>
              </w:rPr>
              <w:t>goods_price</w:t>
            </w:r>
          </w:p>
        </w:tc>
        <w:tc>
          <w:tcPr>
            <w:tcW w:w="2282" w:type="dxa"/>
            <w:tcBorders>
              <w:top w:val="single" w:sz="4" w:space="0" w:color="auto"/>
              <w:left w:val="single" w:sz="4" w:space="0" w:color="auto"/>
              <w:bottom w:val="single" w:sz="4" w:space="0" w:color="auto"/>
              <w:right w:val="single" w:sz="4" w:space="0" w:color="auto"/>
            </w:tcBorders>
          </w:tcPr>
          <w:p w14:paraId="02C729A1" w14:textId="244CA0CD" w:rsidR="00FF758A" w:rsidRPr="00CD6D1E" w:rsidRDefault="00FF758A" w:rsidP="001612EC">
            <w:pPr>
              <w:pStyle w:val="Normal2"/>
              <w:rPr>
                <w:rFonts w:ascii="Huawei Sans" w:hAnsi="Huawei Sans" w:cs="Huawei Sans"/>
                <w:sz w:val="21"/>
                <w:szCs w:val="21"/>
              </w:rPr>
            </w:pPr>
            <w:r>
              <w:rPr>
                <w:rFonts w:ascii="Huawei Sans" w:hAnsi="Huawei Sans" w:cs="Huawei Sans"/>
                <w:sz w:val="21"/>
                <w:szCs w:val="21"/>
              </w:rPr>
              <w:t>decimal(10,2)</w:t>
            </w:r>
          </w:p>
        </w:tc>
        <w:tc>
          <w:tcPr>
            <w:tcW w:w="1478" w:type="dxa"/>
            <w:tcBorders>
              <w:top w:val="single" w:sz="4" w:space="0" w:color="auto"/>
              <w:left w:val="single" w:sz="4" w:space="0" w:color="auto"/>
              <w:bottom w:val="single" w:sz="4" w:space="0" w:color="auto"/>
              <w:right w:val="single" w:sz="4" w:space="0" w:color="auto"/>
            </w:tcBorders>
          </w:tcPr>
          <w:p w14:paraId="60A0ED53"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3D6BFC5A" w14:textId="48CB9A8F" w:rsidR="00FF758A" w:rsidRPr="0041795C" w:rsidRDefault="0041795C" w:rsidP="0041795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商品总费用</w:t>
            </w:r>
          </w:p>
        </w:tc>
      </w:tr>
      <w:tr w:rsidR="00FF758A" w:rsidRPr="00CD6D1E" w14:paraId="68D35D0F"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52CFD900" w14:textId="15BA292B" w:rsidR="00FF758A" w:rsidRPr="00CD6D1E" w:rsidRDefault="00FF758A" w:rsidP="001612EC">
            <w:pPr>
              <w:pStyle w:val="Normal2"/>
              <w:rPr>
                <w:rFonts w:ascii="Huawei Sans" w:hAnsi="Huawei Sans" w:cs="Huawei Sans"/>
                <w:sz w:val="21"/>
                <w:szCs w:val="21"/>
              </w:rPr>
            </w:pPr>
            <w:r>
              <w:rPr>
                <w:rFonts w:ascii="Huawei Sans" w:hAnsi="Huawei Sans" w:cs="Huawei Sans"/>
                <w:sz w:val="21"/>
                <w:szCs w:val="21"/>
              </w:rPr>
              <w:lastRenderedPageBreak/>
              <w:t>freight_price</w:t>
            </w:r>
          </w:p>
        </w:tc>
        <w:tc>
          <w:tcPr>
            <w:tcW w:w="2282" w:type="dxa"/>
            <w:tcBorders>
              <w:top w:val="single" w:sz="4" w:space="0" w:color="auto"/>
              <w:left w:val="single" w:sz="4" w:space="0" w:color="auto"/>
              <w:bottom w:val="single" w:sz="4" w:space="0" w:color="auto"/>
              <w:right w:val="single" w:sz="4" w:space="0" w:color="auto"/>
            </w:tcBorders>
          </w:tcPr>
          <w:p w14:paraId="0AC4C638" w14:textId="2B485F53" w:rsidR="00FF758A" w:rsidRPr="00CD6D1E" w:rsidRDefault="00FF758A" w:rsidP="001612EC">
            <w:pPr>
              <w:pStyle w:val="Normal2"/>
              <w:rPr>
                <w:rFonts w:ascii="Huawei Sans" w:hAnsi="Huawei Sans" w:cs="Huawei Sans"/>
                <w:sz w:val="21"/>
                <w:szCs w:val="21"/>
              </w:rPr>
            </w:pPr>
            <w:r>
              <w:rPr>
                <w:rFonts w:ascii="Huawei Sans" w:hAnsi="Huawei Sans" w:cs="Huawei Sans"/>
                <w:sz w:val="21"/>
                <w:szCs w:val="21"/>
              </w:rPr>
              <w:t>decimal(10,2)</w:t>
            </w:r>
          </w:p>
        </w:tc>
        <w:tc>
          <w:tcPr>
            <w:tcW w:w="1478" w:type="dxa"/>
            <w:tcBorders>
              <w:top w:val="single" w:sz="4" w:space="0" w:color="auto"/>
              <w:left w:val="single" w:sz="4" w:space="0" w:color="auto"/>
              <w:bottom w:val="single" w:sz="4" w:space="0" w:color="auto"/>
              <w:right w:val="single" w:sz="4" w:space="0" w:color="auto"/>
            </w:tcBorders>
          </w:tcPr>
          <w:p w14:paraId="36491EE7"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0A909C93" w14:textId="26E0C7C0"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配送费用</w:t>
            </w:r>
          </w:p>
        </w:tc>
      </w:tr>
      <w:tr w:rsidR="00FF758A" w:rsidRPr="00CD6D1E" w14:paraId="2A3C126F"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0FA6085B" w14:textId="34B52F5A" w:rsidR="00FF758A" w:rsidRPr="00CD6D1E" w:rsidRDefault="00FF758A" w:rsidP="001612EC">
            <w:pPr>
              <w:pStyle w:val="Normal2"/>
              <w:rPr>
                <w:rFonts w:ascii="Huawei Sans" w:hAnsi="Huawei Sans" w:cs="Huawei Sans"/>
                <w:sz w:val="21"/>
                <w:szCs w:val="21"/>
              </w:rPr>
            </w:pPr>
            <w:r w:rsidRPr="001612EC">
              <w:rPr>
                <w:rFonts w:ascii="Huawei Sans" w:hAnsi="Huawei Sans" w:cs="Huawei Sans"/>
                <w:sz w:val="21"/>
                <w:szCs w:val="21"/>
              </w:rPr>
              <w:t>coupon_price</w:t>
            </w:r>
          </w:p>
        </w:tc>
        <w:tc>
          <w:tcPr>
            <w:tcW w:w="2282" w:type="dxa"/>
            <w:tcBorders>
              <w:top w:val="single" w:sz="4" w:space="0" w:color="auto"/>
              <w:left w:val="single" w:sz="4" w:space="0" w:color="auto"/>
              <w:bottom w:val="single" w:sz="4" w:space="0" w:color="auto"/>
              <w:right w:val="single" w:sz="4" w:space="0" w:color="auto"/>
            </w:tcBorders>
          </w:tcPr>
          <w:p w14:paraId="6F9B40DB" w14:textId="28DD46AE" w:rsidR="00FF758A" w:rsidRPr="00CD6D1E" w:rsidRDefault="00FF758A" w:rsidP="001612EC">
            <w:pPr>
              <w:pStyle w:val="Normal2"/>
              <w:rPr>
                <w:rFonts w:ascii="Huawei Sans" w:hAnsi="Huawei Sans" w:cs="Huawei Sans"/>
                <w:sz w:val="21"/>
                <w:szCs w:val="21"/>
              </w:rPr>
            </w:pPr>
            <w:r>
              <w:rPr>
                <w:rFonts w:ascii="Huawei Sans" w:hAnsi="Huawei Sans" w:cs="Huawei Sans"/>
                <w:sz w:val="21"/>
                <w:szCs w:val="21"/>
              </w:rPr>
              <w:t>decimal(10,2)</w:t>
            </w:r>
          </w:p>
        </w:tc>
        <w:tc>
          <w:tcPr>
            <w:tcW w:w="1478" w:type="dxa"/>
            <w:tcBorders>
              <w:top w:val="single" w:sz="4" w:space="0" w:color="auto"/>
              <w:left w:val="single" w:sz="4" w:space="0" w:color="auto"/>
              <w:bottom w:val="single" w:sz="4" w:space="0" w:color="auto"/>
              <w:right w:val="single" w:sz="4" w:space="0" w:color="auto"/>
            </w:tcBorders>
          </w:tcPr>
          <w:p w14:paraId="0436266D"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43A19E20" w14:textId="22850D15"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优惠券减免</w:t>
            </w:r>
          </w:p>
        </w:tc>
      </w:tr>
      <w:tr w:rsidR="00FF758A" w:rsidRPr="00CD6D1E" w14:paraId="5E664478"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5D9BF9E0" w14:textId="7771D7D6" w:rsidR="00FF758A" w:rsidRPr="00CD6D1E" w:rsidRDefault="00FF758A" w:rsidP="001612EC">
            <w:pPr>
              <w:pStyle w:val="Normal2"/>
              <w:rPr>
                <w:rFonts w:ascii="Huawei Sans" w:hAnsi="Huawei Sans" w:cs="Huawei Sans"/>
                <w:sz w:val="21"/>
                <w:szCs w:val="21"/>
              </w:rPr>
            </w:pPr>
            <w:r w:rsidRPr="001612EC">
              <w:rPr>
                <w:rFonts w:ascii="Huawei Sans" w:hAnsi="Huawei Sans" w:cs="Huawei Sans"/>
                <w:sz w:val="21"/>
                <w:szCs w:val="21"/>
              </w:rPr>
              <w:t>integral_price</w:t>
            </w:r>
          </w:p>
        </w:tc>
        <w:tc>
          <w:tcPr>
            <w:tcW w:w="2282" w:type="dxa"/>
            <w:tcBorders>
              <w:top w:val="single" w:sz="4" w:space="0" w:color="auto"/>
              <w:left w:val="single" w:sz="4" w:space="0" w:color="auto"/>
              <w:bottom w:val="single" w:sz="4" w:space="0" w:color="auto"/>
              <w:right w:val="single" w:sz="4" w:space="0" w:color="auto"/>
            </w:tcBorders>
          </w:tcPr>
          <w:p w14:paraId="43CDE024" w14:textId="6B9435D9" w:rsidR="00FF758A" w:rsidRPr="00CD6D1E" w:rsidRDefault="00FF758A" w:rsidP="001612EC">
            <w:pPr>
              <w:pStyle w:val="Normal2"/>
              <w:rPr>
                <w:rFonts w:ascii="Huawei Sans" w:hAnsi="Huawei Sans" w:cs="Huawei Sans"/>
                <w:sz w:val="21"/>
                <w:szCs w:val="21"/>
              </w:rPr>
            </w:pPr>
            <w:r>
              <w:rPr>
                <w:rFonts w:ascii="Huawei Sans" w:hAnsi="Huawei Sans" w:cs="Huawei Sans"/>
                <w:sz w:val="21"/>
                <w:szCs w:val="21"/>
              </w:rPr>
              <w:t>decimal(10,2)</w:t>
            </w:r>
          </w:p>
        </w:tc>
        <w:tc>
          <w:tcPr>
            <w:tcW w:w="1478" w:type="dxa"/>
            <w:tcBorders>
              <w:top w:val="single" w:sz="4" w:space="0" w:color="auto"/>
              <w:left w:val="single" w:sz="4" w:space="0" w:color="auto"/>
              <w:bottom w:val="single" w:sz="4" w:space="0" w:color="auto"/>
              <w:right w:val="single" w:sz="4" w:space="0" w:color="auto"/>
            </w:tcBorders>
          </w:tcPr>
          <w:p w14:paraId="68D3EAEE"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7EC4C92A" w14:textId="6C71F50E"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用户积分减免</w:t>
            </w:r>
          </w:p>
        </w:tc>
      </w:tr>
      <w:tr w:rsidR="00FF758A" w:rsidRPr="00CD6D1E" w14:paraId="52162096"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145DA54F" w14:textId="6BECA505" w:rsidR="00FF758A" w:rsidRPr="00CD6D1E" w:rsidRDefault="00FF758A" w:rsidP="001612EC">
            <w:pPr>
              <w:pStyle w:val="Normal2"/>
              <w:rPr>
                <w:rFonts w:ascii="Huawei Sans" w:hAnsi="Huawei Sans" w:cs="Huawei Sans"/>
                <w:sz w:val="21"/>
                <w:szCs w:val="21"/>
              </w:rPr>
            </w:pPr>
            <w:r w:rsidRPr="001612EC">
              <w:rPr>
                <w:rFonts w:ascii="Huawei Sans" w:hAnsi="Huawei Sans" w:cs="Huawei Sans"/>
                <w:sz w:val="21"/>
                <w:szCs w:val="21"/>
              </w:rPr>
              <w:t>groupon_price</w:t>
            </w:r>
          </w:p>
        </w:tc>
        <w:tc>
          <w:tcPr>
            <w:tcW w:w="2282" w:type="dxa"/>
            <w:tcBorders>
              <w:top w:val="single" w:sz="4" w:space="0" w:color="auto"/>
              <w:left w:val="single" w:sz="4" w:space="0" w:color="auto"/>
              <w:bottom w:val="single" w:sz="4" w:space="0" w:color="auto"/>
              <w:right w:val="single" w:sz="4" w:space="0" w:color="auto"/>
            </w:tcBorders>
          </w:tcPr>
          <w:p w14:paraId="679B88E2" w14:textId="29FF3727" w:rsidR="00FF758A" w:rsidRPr="00CD6D1E" w:rsidRDefault="00FF758A" w:rsidP="001612EC">
            <w:pPr>
              <w:pStyle w:val="Normal2"/>
              <w:rPr>
                <w:rFonts w:ascii="Huawei Sans" w:hAnsi="Huawei Sans" w:cs="Huawei Sans"/>
                <w:sz w:val="21"/>
                <w:szCs w:val="21"/>
              </w:rPr>
            </w:pPr>
            <w:r>
              <w:rPr>
                <w:rFonts w:ascii="Huawei Sans" w:hAnsi="Huawei Sans" w:cs="Huawei Sans"/>
                <w:sz w:val="21"/>
                <w:szCs w:val="21"/>
              </w:rPr>
              <w:t>decimal(10,2)</w:t>
            </w:r>
          </w:p>
        </w:tc>
        <w:tc>
          <w:tcPr>
            <w:tcW w:w="1478" w:type="dxa"/>
            <w:tcBorders>
              <w:top w:val="single" w:sz="4" w:space="0" w:color="auto"/>
              <w:left w:val="single" w:sz="4" w:space="0" w:color="auto"/>
              <w:bottom w:val="single" w:sz="4" w:space="0" w:color="auto"/>
              <w:right w:val="single" w:sz="4" w:space="0" w:color="auto"/>
            </w:tcBorders>
          </w:tcPr>
          <w:p w14:paraId="0C65D0BF"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14C12E33" w14:textId="1943D4EA"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团购优惠价减免</w:t>
            </w:r>
          </w:p>
        </w:tc>
      </w:tr>
      <w:tr w:rsidR="00FF758A" w:rsidRPr="00CD6D1E" w14:paraId="76CE78CD"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35ECEDF7" w14:textId="0C343067" w:rsidR="00FF758A" w:rsidRPr="00CD6D1E" w:rsidRDefault="00FF758A" w:rsidP="001612EC">
            <w:pPr>
              <w:pStyle w:val="Normal2"/>
              <w:rPr>
                <w:rFonts w:ascii="Huawei Sans" w:hAnsi="Huawei Sans" w:cs="Huawei Sans"/>
                <w:sz w:val="21"/>
                <w:szCs w:val="21"/>
              </w:rPr>
            </w:pPr>
            <w:r w:rsidRPr="001612EC">
              <w:rPr>
                <w:rFonts w:ascii="Huawei Sans" w:hAnsi="Huawei Sans" w:cs="Huawei Sans"/>
                <w:sz w:val="21"/>
                <w:szCs w:val="21"/>
              </w:rPr>
              <w:t>order_price</w:t>
            </w:r>
          </w:p>
        </w:tc>
        <w:tc>
          <w:tcPr>
            <w:tcW w:w="2282" w:type="dxa"/>
            <w:tcBorders>
              <w:top w:val="single" w:sz="4" w:space="0" w:color="auto"/>
              <w:left w:val="single" w:sz="4" w:space="0" w:color="auto"/>
              <w:bottom w:val="single" w:sz="4" w:space="0" w:color="auto"/>
              <w:right w:val="single" w:sz="4" w:space="0" w:color="auto"/>
            </w:tcBorders>
          </w:tcPr>
          <w:p w14:paraId="5D71DD8B" w14:textId="23C2A89A" w:rsidR="00FF758A" w:rsidRPr="00CD6D1E" w:rsidRDefault="00FF758A" w:rsidP="001612EC">
            <w:pPr>
              <w:pStyle w:val="Normal2"/>
              <w:rPr>
                <w:rFonts w:ascii="Huawei Sans" w:hAnsi="Huawei Sans" w:cs="Huawei Sans"/>
                <w:sz w:val="21"/>
                <w:szCs w:val="21"/>
              </w:rPr>
            </w:pPr>
            <w:r>
              <w:rPr>
                <w:rFonts w:ascii="Huawei Sans" w:hAnsi="Huawei Sans" w:cs="Huawei Sans"/>
                <w:sz w:val="21"/>
                <w:szCs w:val="21"/>
              </w:rPr>
              <w:t>decimal(10,2)</w:t>
            </w:r>
          </w:p>
        </w:tc>
        <w:tc>
          <w:tcPr>
            <w:tcW w:w="1478" w:type="dxa"/>
            <w:tcBorders>
              <w:top w:val="single" w:sz="4" w:space="0" w:color="auto"/>
              <w:left w:val="single" w:sz="4" w:space="0" w:color="auto"/>
              <w:bottom w:val="single" w:sz="4" w:space="0" w:color="auto"/>
              <w:right w:val="single" w:sz="4" w:space="0" w:color="auto"/>
            </w:tcBorders>
          </w:tcPr>
          <w:p w14:paraId="3044DC53"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4868C806" w14:textId="6CB5DA6F"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订单费用</w:t>
            </w:r>
          </w:p>
        </w:tc>
      </w:tr>
      <w:tr w:rsidR="00FF758A" w:rsidRPr="00CD6D1E" w14:paraId="474F1915"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69FD3C84" w14:textId="58224D0E" w:rsidR="00FF758A" w:rsidRPr="00CD6D1E" w:rsidRDefault="00FF758A" w:rsidP="001612EC">
            <w:pPr>
              <w:pStyle w:val="Normal2"/>
              <w:rPr>
                <w:rFonts w:ascii="Huawei Sans" w:hAnsi="Huawei Sans" w:cs="Huawei Sans"/>
                <w:sz w:val="21"/>
                <w:szCs w:val="21"/>
              </w:rPr>
            </w:pPr>
            <w:r w:rsidRPr="001612EC">
              <w:rPr>
                <w:rFonts w:ascii="Huawei Sans" w:hAnsi="Huawei Sans" w:cs="Huawei Sans"/>
                <w:sz w:val="21"/>
                <w:szCs w:val="21"/>
              </w:rPr>
              <w:t>actual_price</w:t>
            </w:r>
          </w:p>
        </w:tc>
        <w:tc>
          <w:tcPr>
            <w:tcW w:w="2282" w:type="dxa"/>
            <w:tcBorders>
              <w:top w:val="single" w:sz="4" w:space="0" w:color="auto"/>
              <w:left w:val="single" w:sz="4" w:space="0" w:color="auto"/>
              <w:bottom w:val="single" w:sz="4" w:space="0" w:color="auto"/>
              <w:right w:val="single" w:sz="4" w:space="0" w:color="auto"/>
            </w:tcBorders>
          </w:tcPr>
          <w:p w14:paraId="33079176" w14:textId="6A1981AB" w:rsidR="00FF758A" w:rsidRPr="00CD6D1E" w:rsidRDefault="00FF758A" w:rsidP="001612EC">
            <w:pPr>
              <w:pStyle w:val="Normal2"/>
              <w:rPr>
                <w:rFonts w:ascii="Huawei Sans" w:hAnsi="Huawei Sans" w:cs="Huawei Sans"/>
                <w:sz w:val="21"/>
                <w:szCs w:val="21"/>
              </w:rPr>
            </w:pPr>
            <w:r>
              <w:rPr>
                <w:rFonts w:ascii="Huawei Sans" w:hAnsi="Huawei Sans" w:cs="Huawei Sans"/>
                <w:sz w:val="21"/>
                <w:szCs w:val="21"/>
              </w:rPr>
              <w:t>decimal(10,2)</w:t>
            </w:r>
          </w:p>
        </w:tc>
        <w:tc>
          <w:tcPr>
            <w:tcW w:w="1478" w:type="dxa"/>
            <w:tcBorders>
              <w:top w:val="single" w:sz="4" w:space="0" w:color="auto"/>
              <w:left w:val="single" w:sz="4" w:space="0" w:color="auto"/>
              <w:bottom w:val="single" w:sz="4" w:space="0" w:color="auto"/>
              <w:right w:val="single" w:sz="4" w:space="0" w:color="auto"/>
            </w:tcBorders>
          </w:tcPr>
          <w:p w14:paraId="1059D520"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4F1A8437" w14:textId="47661683"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实付费用</w:t>
            </w:r>
          </w:p>
        </w:tc>
      </w:tr>
      <w:tr w:rsidR="00FF758A" w:rsidRPr="00CD6D1E" w14:paraId="57A860DC"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40821212" w14:textId="74D275FB" w:rsidR="00FF758A" w:rsidRPr="00CD6D1E" w:rsidRDefault="00FF758A" w:rsidP="001612EC">
            <w:pPr>
              <w:pStyle w:val="Normal2"/>
              <w:rPr>
                <w:rFonts w:ascii="Huawei Sans" w:hAnsi="Huawei Sans" w:cs="Huawei Sans"/>
                <w:sz w:val="21"/>
                <w:szCs w:val="21"/>
              </w:rPr>
            </w:pPr>
            <w:r w:rsidRPr="001612EC">
              <w:rPr>
                <w:rFonts w:ascii="Huawei Sans" w:hAnsi="Huawei Sans" w:cs="Huawei Sans"/>
                <w:sz w:val="21"/>
                <w:szCs w:val="21"/>
              </w:rPr>
              <w:t>pay_id</w:t>
            </w:r>
          </w:p>
        </w:tc>
        <w:tc>
          <w:tcPr>
            <w:tcW w:w="2282" w:type="dxa"/>
            <w:tcBorders>
              <w:top w:val="single" w:sz="4" w:space="0" w:color="auto"/>
              <w:left w:val="single" w:sz="4" w:space="0" w:color="auto"/>
              <w:bottom w:val="single" w:sz="4" w:space="0" w:color="auto"/>
              <w:right w:val="single" w:sz="4" w:space="0" w:color="auto"/>
            </w:tcBorders>
          </w:tcPr>
          <w:p w14:paraId="58FC1567" w14:textId="56C343B0" w:rsidR="00FF758A" w:rsidRPr="00CD6D1E" w:rsidRDefault="00FF758A" w:rsidP="001612EC">
            <w:pPr>
              <w:pStyle w:val="Normal2"/>
              <w:rPr>
                <w:rFonts w:ascii="Huawei Sans" w:hAnsi="Huawei Sans" w:cs="Huawei Sans"/>
                <w:sz w:val="21"/>
                <w:szCs w:val="21"/>
              </w:rPr>
            </w:pPr>
            <w:r w:rsidRPr="001612EC">
              <w:rPr>
                <w:rFonts w:ascii="Huawei Sans" w:hAnsi="Huawei Sans" w:cs="Huawei Sans"/>
                <w:sz w:val="21"/>
                <w:szCs w:val="21"/>
              </w:rPr>
              <w:t>varchar(63)</w:t>
            </w:r>
          </w:p>
        </w:tc>
        <w:tc>
          <w:tcPr>
            <w:tcW w:w="1478" w:type="dxa"/>
            <w:tcBorders>
              <w:top w:val="single" w:sz="4" w:space="0" w:color="auto"/>
              <w:left w:val="single" w:sz="4" w:space="0" w:color="auto"/>
              <w:bottom w:val="single" w:sz="4" w:space="0" w:color="auto"/>
              <w:right w:val="single" w:sz="4" w:space="0" w:color="auto"/>
            </w:tcBorders>
          </w:tcPr>
          <w:p w14:paraId="20E62AE4"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4E135B74" w14:textId="1A9F28C9"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微信付款编号</w:t>
            </w:r>
          </w:p>
        </w:tc>
      </w:tr>
      <w:tr w:rsidR="00FF758A" w:rsidRPr="00CD6D1E" w14:paraId="037F7F82"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578CC80F" w14:textId="549C87BD" w:rsidR="00FF758A" w:rsidRPr="001612EC" w:rsidRDefault="00FF758A" w:rsidP="001612EC">
            <w:pPr>
              <w:pStyle w:val="Normal2"/>
              <w:rPr>
                <w:rFonts w:ascii="Huawei Sans" w:hAnsi="Huawei Sans" w:cs="Huawei Sans"/>
                <w:b/>
                <w:sz w:val="21"/>
                <w:szCs w:val="21"/>
              </w:rPr>
            </w:pPr>
            <w:r>
              <w:rPr>
                <w:rFonts w:ascii="Huawei Sans" w:hAnsi="Huawei Sans" w:cs="Huawei Sans"/>
                <w:b/>
                <w:sz w:val="21"/>
                <w:szCs w:val="21"/>
              </w:rPr>
              <w:t>pay_date</w:t>
            </w:r>
          </w:p>
        </w:tc>
        <w:tc>
          <w:tcPr>
            <w:tcW w:w="2282" w:type="dxa"/>
            <w:tcBorders>
              <w:top w:val="single" w:sz="4" w:space="0" w:color="auto"/>
              <w:left w:val="single" w:sz="4" w:space="0" w:color="auto"/>
              <w:bottom w:val="single" w:sz="4" w:space="0" w:color="auto"/>
              <w:right w:val="single" w:sz="4" w:space="0" w:color="auto"/>
            </w:tcBorders>
          </w:tcPr>
          <w:p w14:paraId="4EE3DDE9" w14:textId="7A09F48F" w:rsidR="00FF758A" w:rsidRPr="001612EC" w:rsidRDefault="00FF758A" w:rsidP="001612EC">
            <w:pPr>
              <w:pStyle w:val="Normal2"/>
              <w:rPr>
                <w:rFonts w:ascii="Huawei Sans" w:hAnsi="Huawei Sans" w:cs="Huawei Sans"/>
                <w:b/>
                <w:sz w:val="21"/>
                <w:szCs w:val="21"/>
              </w:rPr>
            </w:pPr>
            <w:r>
              <w:rPr>
                <w:rFonts w:ascii="Huawei Sans" w:hAnsi="Huawei Sans" w:cs="Huawei Sans"/>
                <w:b/>
                <w:sz w:val="21"/>
                <w:szCs w:val="21"/>
              </w:rPr>
              <w:t>integer</w:t>
            </w:r>
          </w:p>
        </w:tc>
        <w:tc>
          <w:tcPr>
            <w:tcW w:w="1478" w:type="dxa"/>
            <w:tcBorders>
              <w:top w:val="single" w:sz="4" w:space="0" w:color="auto"/>
              <w:left w:val="single" w:sz="4" w:space="0" w:color="auto"/>
              <w:bottom w:val="single" w:sz="4" w:space="0" w:color="auto"/>
              <w:right w:val="single" w:sz="4" w:space="0" w:color="auto"/>
            </w:tcBorders>
          </w:tcPr>
          <w:p w14:paraId="093C1175"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21A2F436" w14:textId="4A39778C"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微信付款</w:t>
            </w:r>
            <w:r>
              <w:rPr>
                <w:rFonts w:ascii="Huawei Sans" w:eastAsia="方正兰亭黑简体" w:hAnsi="Huawei Sans" w:cs="Huawei Sans" w:hint="eastAsia"/>
                <w:sz w:val="21"/>
                <w:szCs w:val="21"/>
                <w:lang w:eastAsia="zh-CN"/>
              </w:rPr>
              <w:t>日期键</w:t>
            </w:r>
          </w:p>
        </w:tc>
      </w:tr>
      <w:tr w:rsidR="00FF758A" w:rsidRPr="00CD6D1E" w14:paraId="5F07FE57"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3582DA1F" w14:textId="2F1FF0B9" w:rsidR="00FF758A" w:rsidRPr="00AE187A" w:rsidRDefault="00FF758A" w:rsidP="001612EC">
            <w:pPr>
              <w:pStyle w:val="Normal2"/>
              <w:rPr>
                <w:rFonts w:ascii="Huawei Sans" w:eastAsiaTheme="minorEastAsia" w:hAnsi="Huawei Sans" w:cs="Huawei Sans"/>
                <w:b/>
                <w:sz w:val="21"/>
                <w:szCs w:val="21"/>
                <w:lang w:eastAsia="zh-CN"/>
              </w:rPr>
            </w:pPr>
            <w:r>
              <w:rPr>
                <w:rFonts w:ascii="Huawei Sans" w:eastAsiaTheme="minorEastAsia" w:hAnsi="Huawei Sans" w:cs="Huawei Sans" w:hint="eastAsia"/>
                <w:b/>
                <w:sz w:val="21"/>
                <w:szCs w:val="21"/>
                <w:lang w:eastAsia="zh-CN"/>
              </w:rPr>
              <w:t>p</w:t>
            </w:r>
            <w:r>
              <w:rPr>
                <w:rFonts w:ascii="Huawei Sans" w:eastAsiaTheme="minorEastAsia" w:hAnsi="Huawei Sans" w:cs="Huawei Sans"/>
                <w:b/>
                <w:sz w:val="21"/>
                <w:szCs w:val="21"/>
                <w:lang w:eastAsia="zh-CN"/>
              </w:rPr>
              <w:t>ay_time</w:t>
            </w:r>
          </w:p>
        </w:tc>
        <w:tc>
          <w:tcPr>
            <w:tcW w:w="2282" w:type="dxa"/>
            <w:tcBorders>
              <w:top w:val="single" w:sz="4" w:space="0" w:color="auto"/>
              <w:left w:val="single" w:sz="4" w:space="0" w:color="auto"/>
              <w:bottom w:val="single" w:sz="4" w:space="0" w:color="auto"/>
              <w:right w:val="single" w:sz="4" w:space="0" w:color="auto"/>
            </w:tcBorders>
          </w:tcPr>
          <w:p w14:paraId="77F69885" w14:textId="009780DC" w:rsidR="00FF758A" w:rsidRPr="00AE187A" w:rsidRDefault="00FF758A" w:rsidP="001612EC">
            <w:pPr>
              <w:pStyle w:val="Normal2"/>
              <w:rPr>
                <w:rFonts w:ascii="Huawei Sans" w:eastAsiaTheme="minorEastAsia" w:hAnsi="Huawei Sans" w:cs="Huawei Sans"/>
                <w:b/>
                <w:sz w:val="21"/>
                <w:szCs w:val="21"/>
                <w:lang w:eastAsia="zh-CN"/>
              </w:rPr>
            </w:pPr>
            <w:r>
              <w:rPr>
                <w:rFonts w:ascii="Huawei Sans" w:eastAsiaTheme="minorEastAsia" w:hAnsi="Huawei Sans" w:cs="Huawei Sans" w:hint="eastAsia"/>
                <w:b/>
                <w:sz w:val="21"/>
                <w:szCs w:val="21"/>
                <w:lang w:eastAsia="zh-CN"/>
              </w:rPr>
              <w:t>i</w:t>
            </w:r>
            <w:r>
              <w:rPr>
                <w:rFonts w:ascii="Huawei Sans" w:eastAsiaTheme="minorEastAsia" w:hAnsi="Huawei Sans" w:cs="Huawei Sans"/>
                <w:b/>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3B04E714"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0174204E" w14:textId="04727F2E"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微信付款</w:t>
            </w:r>
            <w:r>
              <w:rPr>
                <w:rFonts w:ascii="Huawei Sans" w:eastAsia="方正兰亭黑简体" w:hAnsi="Huawei Sans" w:cs="Huawei Sans" w:hint="eastAsia"/>
                <w:sz w:val="21"/>
                <w:szCs w:val="21"/>
                <w:lang w:eastAsia="zh-CN"/>
              </w:rPr>
              <w:t>时间键</w:t>
            </w:r>
          </w:p>
        </w:tc>
      </w:tr>
      <w:tr w:rsidR="00FF758A" w:rsidRPr="00CD6D1E" w14:paraId="39B6AAE2"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4D4B4111" w14:textId="5ACC548A" w:rsidR="00FF758A" w:rsidRPr="00CD6D1E" w:rsidRDefault="00FF758A" w:rsidP="001612EC">
            <w:pPr>
              <w:pStyle w:val="Normal2"/>
              <w:rPr>
                <w:rFonts w:ascii="Huawei Sans" w:hAnsi="Huawei Sans" w:cs="Huawei Sans"/>
                <w:sz w:val="21"/>
                <w:szCs w:val="21"/>
              </w:rPr>
            </w:pPr>
            <w:r w:rsidRPr="00692E62">
              <w:rPr>
                <w:rFonts w:ascii="Huawei Sans" w:hAnsi="Huawei Sans" w:cs="Huawei Sans"/>
                <w:sz w:val="21"/>
                <w:szCs w:val="21"/>
              </w:rPr>
              <w:t>ship_sn</w:t>
            </w:r>
          </w:p>
        </w:tc>
        <w:tc>
          <w:tcPr>
            <w:tcW w:w="2282" w:type="dxa"/>
            <w:tcBorders>
              <w:top w:val="single" w:sz="4" w:space="0" w:color="auto"/>
              <w:left w:val="single" w:sz="4" w:space="0" w:color="auto"/>
              <w:bottom w:val="single" w:sz="4" w:space="0" w:color="auto"/>
              <w:right w:val="single" w:sz="4" w:space="0" w:color="auto"/>
            </w:tcBorders>
          </w:tcPr>
          <w:p w14:paraId="5B0C14C5" w14:textId="78F9B6A4" w:rsidR="00FF758A" w:rsidRPr="00CD6D1E" w:rsidRDefault="00FF758A" w:rsidP="001612EC">
            <w:pPr>
              <w:pStyle w:val="Normal2"/>
              <w:rPr>
                <w:rFonts w:ascii="Huawei Sans" w:hAnsi="Huawei Sans" w:cs="Huawei Sans"/>
                <w:sz w:val="21"/>
                <w:szCs w:val="21"/>
              </w:rPr>
            </w:pPr>
            <w:r w:rsidRPr="00692E62">
              <w:rPr>
                <w:rFonts w:ascii="Huawei Sans" w:hAnsi="Huawei Sans" w:cs="Huawei Sans"/>
                <w:sz w:val="21"/>
                <w:szCs w:val="21"/>
              </w:rPr>
              <w:t>varchar(63)</w:t>
            </w:r>
          </w:p>
        </w:tc>
        <w:tc>
          <w:tcPr>
            <w:tcW w:w="1478" w:type="dxa"/>
            <w:tcBorders>
              <w:top w:val="single" w:sz="4" w:space="0" w:color="auto"/>
              <w:left w:val="single" w:sz="4" w:space="0" w:color="auto"/>
              <w:bottom w:val="single" w:sz="4" w:space="0" w:color="auto"/>
              <w:right w:val="single" w:sz="4" w:space="0" w:color="auto"/>
            </w:tcBorders>
          </w:tcPr>
          <w:p w14:paraId="17C0993E"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1BA8E71B" w14:textId="127A96ED"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发货编号</w:t>
            </w:r>
          </w:p>
        </w:tc>
      </w:tr>
      <w:tr w:rsidR="00FF758A" w:rsidRPr="00CD6D1E" w14:paraId="7A554DD6"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2FC68328" w14:textId="39F8360F" w:rsidR="00FF758A" w:rsidRPr="00CD6D1E" w:rsidRDefault="00FF758A" w:rsidP="001612EC">
            <w:pPr>
              <w:pStyle w:val="Normal2"/>
              <w:rPr>
                <w:rFonts w:ascii="Huawei Sans" w:hAnsi="Huawei Sans" w:cs="Huawei Sans"/>
                <w:sz w:val="21"/>
                <w:szCs w:val="21"/>
              </w:rPr>
            </w:pPr>
            <w:r w:rsidRPr="00692E62">
              <w:rPr>
                <w:rFonts w:ascii="Huawei Sans" w:hAnsi="Huawei Sans" w:cs="Huawei Sans"/>
                <w:sz w:val="21"/>
                <w:szCs w:val="21"/>
              </w:rPr>
              <w:t>ship_channel</w:t>
            </w:r>
          </w:p>
        </w:tc>
        <w:tc>
          <w:tcPr>
            <w:tcW w:w="2282" w:type="dxa"/>
            <w:tcBorders>
              <w:top w:val="single" w:sz="4" w:space="0" w:color="auto"/>
              <w:left w:val="single" w:sz="4" w:space="0" w:color="auto"/>
              <w:bottom w:val="single" w:sz="4" w:space="0" w:color="auto"/>
              <w:right w:val="single" w:sz="4" w:space="0" w:color="auto"/>
            </w:tcBorders>
          </w:tcPr>
          <w:p w14:paraId="6DA27450" w14:textId="3E4191A6" w:rsidR="00FF758A" w:rsidRPr="00CD6D1E" w:rsidRDefault="00FF758A" w:rsidP="001612EC">
            <w:pPr>
              <w:pStyle w:val="Normal2"/>
              <w:rPr>
                <w:rFonts w:ascii="Huawei Sans" w:hAnsi="Huawei Sans" w:cs="Huawei Sans"/>
                <w:sz w:val="21"/>
                <w:szCs w:val="21"/>
              </w:rPr>
            </w:pPr>
            <w:r w:rsidRPr="00692E62">
              <w:rPr>
                <w:rFonts w:ascii="Huawei Sans" w:hAnsi="Huawei Sans" w:cs="Huawei Sans"/>
                <w:sz w:val="21"/>
                <w:szCs w:val="21"/>
              </w:rPr>
              <w:t>varchar(63)</w:t>
            </w:r>
          </w:p>
        </w:tc>
        <w:tc>
          <w:tcPr>
            <w:tcW w:w="1478" w:type="dxa"/>
            <w:tcBorders>
              <w:top w:val="single" w:sz="4" w:space="0" w:color="auto"/>
              <w:left w:val="single" w:sz="4" w:space="0" w:color="auto"/>
              <w:bottom w:val="single" w:sz="4" w:space="0" w:color="auto"/>
              <w:right w:val="single" w:sz="4" w:space="0" w:color="auto"/>
            </w:tcBorders>
          </w:tcPr>
          <w:p w14:paraId="36695BF6"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379F6E40" w14:textId="475DCB56"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发货快递公司</w:t>
            </w:r>
          </w:p>
        </w:tc>
      </w:tr>
      <w:tr w:rsidR="00FF758A" w:rsidRPr="00CD6D1E" w14:paraId="5FF0E1D0"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0FFAE001" w14:textId="48A9927A" w:rsidR="00FF758A" w:rsidRPr="00AE187A" w:rsidRDefault="00FF758A" w:rsidP="001612EC">
            <w:pPr>
              <w:pStyle w:val="Normal2"/>
              <w:rPr>
                <w:rFonts w:ascii="Huawei Sans" w:eastAsiaTheme="minorEastAsia" w:hAnsi="Huawei Sans" w:cs="Huawei Sans"/>
                <w:b/>
                <w:sz w:val="21"/>
                <w:szCs w:val="21"/>
                <w:lang w:eastAsia="zh-CN"/>
              </w:rPr>
            </w:pPr>
            <w:r>
              <w:rPr>
                <w:rFonts w:ascii="Huawei Sans" w:eastAsiaTheme="minorEastAsia" w:hAnsi="Huawei Sans" w:cs="Huawei Sans" w:hint="eastAsia"/>
                <w:b/>
                <w:sz w:val="21"/>
                <w:szCs w:val="21"/>
                <w:lang w:eastAsia="zh-CN"/>
              </w:rPr>
              <w:t>s</w:t>
            </w:r>
            <w:r>
              <w:rPr>
                <w:rFonts w:ascii="Huawei Sans" w:eastAsiaTheme="minorEastAsia" w:hAnsi="Huawei Sans" w:cs="Huawei Sans"/>
                <w:b/>
                <w:sz w:val="21"/>
                <w:szCs w:val="21"/>
                <w:lang w:eastAsia="zh-CN"/>
              </w:rPr>
              <w:t>hip_date</w:t>
            </w:r>
          </w:p>
        </w:tc>
        <w:tc>
          <w:tcPr>
            <w:tcW w:w="2282" w:type="dxa"/>
            <w:tcBorders>
              <w:top w:val="single" w:sz="4" w:space="0" w:color="auto"/>
              <w:left w:val="single" w:sz="4" w:space="0" w:color="auto"/>
              <w:bottom w:val="single" w:sz="4" w:space="0" w:color="auto"/>
              <w:right w:val="single" w:sz="4" w:space="0" w:color="auto"/>
            </w:tcBorders>
          </w:tcPr>
          <w:p w14:paraId="26704A7A" w14:textId="66219791" w:rsidR="00FF758A" w:rsidRPr="00AE187A" w:rsidRDefault="00FF758A" w:rsidP="001612EC">
            <w:pPr>
              <w:pStyle w:val="Normal2"/>
              <w:rPr>
                <w:rFonts w:ascii="Huawei Sans" w:eastAsiaTheme="minorEastAsia" w:hAnsi="Huawei Sans" w:cs="Huawei Sans"/>
                <w:b/>
                <w:sz w:val="21"/>
                <w:szCs w:val="21"/>
                <w:lang w:eastAsia="zh-CN"/>
              </w:rPr>
            </w:pPr>
            <w:r>
              <w:rPr>
                <w:rFonts w:ascii="Huawei Sans" w:eastAsiaTheme="minorEastAsia" w:hAnsi="Huawei Sans" w:cs="Huawei Sans" w:hint="eastAsia"/>
                <w:b/>
                <w:sz w:val="21"/>
                <w:szCs w:val="21"/>
                <w:lang w:eastAsia="zh-CN"/>
              </w:rPr>
              <w:t>i</w:t>
            </w:r>
            <w:r>
              <w:rPr>
                <w:rFonts w:ascii="Huawei Sans" w:eastAsiaTheme="minorEastAsia" w:hAnsi="Huawei Sans" w:cs="Huawei Sans"/>
                <w:b/>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4404A79D"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5A1E8569" w14:textId="273F57EA"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发货开始</w:t>
            </w:r>
            <w:r>
              <w:rPr>
                <w:rFonts w:ascii="Huawei Sans" w:eastAsia="方正兰亭黑简体" w:hAnsi="Huawei Sans" w:cs="Huawei Sans" w:hint="eastAsia"/>
                <w:sz w:val="21"/>
                <w:szCs w:val="21"/>
                <w:lang w:eastAsia="zh-CN"/>
              </w:rPr>
              <w:t>日期键</w:t>
            </w:r>
          </w:p>
        </w:tc>
      </w:tr>
      <w:tr w:rsidR="00FF758A" w:rsidRPr="00CD6D1E" w14:paraId="73718607"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3597FA9C" w14:textId="1BE026B2" w:rsidR="00FF758A" w:rsidRPr="00692E62" w:rsidRDefault="00FF758A" w:rsidP="001612EC">
            <w:pPr>
              <w:pStyle w:val="Normal2"/>
              <w:rPr>
                <w:rFonts w:ascii="Huawei Sans" w:hAnsi="Huawei Sans" w:cs="Huawei Sans"/>
                <w:b/>
                <w:sz w:val="21"/>
                <w:szCs w:val="21"/>
              </w:rPr>
            </w:pPr>
            <w:r w:rsidRPr="00692E62">
              <w:rPr>
                <w:rFonts w:ascii="Huawei Sans" w:hAnsi="Huawei Sans" w:cs="Huawei Sans"/>
                <w:b/>
                <w:sz w:val="21"/>
                <w:szCs w:val="21"/>
              </w:rPr>
              <w:t>ship_time</w:t>
            </w:r>
          </w:p>
        </w:tc>
        <w:tc>
          <w:tcPr>
            <w:tcW w:w="2282" w:type="dxa"/>
            <w:tcBorders>
              <w:top w:val="single" w:sz="4" w:space="0" w:color="auto"/>
              <w:left w:val="single" w:sz="4" w:space="0" w:color="auto"/>
              <w:bottom w:val="single" w:sz="4" w:space="0" w:color="auto"/>
              <w:right w:val="single" w:sz="4" w:space="0" w:color="auto"/>
            </w:tcBorders>
          </w:tcPr>
          <w:p w14:paraId="227613DB" w14:textId="5B638455" w:rsidR="00FF758A" w:rsidRPr="00692E62" w:rsidRDefault="00FF758A" w:rsidP="001612EC">
            <w:pPr>
              <w:pStyle w:val="Normal2"/>
              <w:rPr>
                <w:rFonts w:ascii="Huawei Sans" w:hAnsi="Huawei Sans" w:cs="Huawei Sans"/>
                <w:b/>
                <w:sz w:val="21"/>
                <w:szCs w:val="21"/>
              </w:rPr>
            </w:pPr>
            <w:r>
              <w:rPr>
                <w:rFonts w:ascii="Huawei Sans" w:hAnsi="Huawei Sans" w:cs="Huawei Sans"/>
                <w:b/>
                <w:sz w:val="21"/>
                <w:szCs w:val="21"/>
              </w:rPr>
              <w:t>integer</w:t>
            </w:r>
          </w:p>
        </w:tc>
        <w:tc>
          <w:tcPr>
            <w:tcW w:w="1478" w:type="dxa"/>
            <w:tcBorders>
              <w:top w:val="single" w:sz="4" w:space="0" w:color="auto"/>
              <w:left w:val="single" w:sz="4" w:space="0" w:color="auto"/>
              <w:bottom w:val="single" w:sz="4" w:space="0" w:color="auto"/>
              <w:right w:val="single" w:sz="4" w:space="0" w:color="auto"/>
            </w:tcBorders>
          </w:tcPr>
          <w:p w14:paraId="4F0D283D"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2772A004" w14:textId="1C1E3B59"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发货开始</w:t>
            </w:r>
            <w:r>
              <w:rPr>
                <w:rFonts w:ascii="Huawei Sans" w:eastAsia="方正兰亭黑简体" w:hAnsi="Huawei Sans" w:cs="Huawei Sans" w:hint="eastAsia"/>
                <w:sz w:val="21"/>
                <w:szCs w:val="21"/>
                <w:lang w:eastAsia="zh-CN"/>
              </w:rPr>
              <w:t>时间键</w:t>
            </w:r>
          </w:p>
        </w:tc>
      </w:tr>
      <w:tr w:rsidR="00FF758A" w:rsidRPr="00CD6D1E" w14:paraId="649B64C8"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6AC68840" w14:textId="0202695B" w:rsidR="00FF758A" w:rsidRPr="00692E62" w:rsidRDefault="00FF758A" w:rsidP="001612EC">
            <w:pPr>
              <w:pStyle w:val="Normal2"/>
              <w:rPr>
                <w:rFonts w:ascii="Huawei Sans" w:eastAsiaTheme="minorEastAsia" w:hAnsi="Huawei Sans" w:cs="Huawei Sans"/>
                <w:b/>
                <w:sz w:val="21"/>
                <w:szCs w:val="21"/>
                <w:lang w:eastAsia="zh-CN"/>
              </w:rPr>
            </w:pPr>
            <w:r>
              <w:rPr>
                <w:rFonts w:ascii="Huawei Sans" w:eastAsiaTheme="minorEastAsia" w:hAnsi="Huawei Sans" w:cs="Huawei Sans" w:hint="eastAsia"/>
                <w:b/>
                <w:sz w:val="21"/>
                <w:szCs w:val="21"/>
                <w:lang w:eastAsia="zh-CN"/>
              </w:rPr>
              <w:t>c</w:t>
            </w:r>
            <w:r>
              <w:rPr>
                <w:rFonts w:ascii="Huawei Sans" w:eastAsiaTheme="minorEastAsia" w:hAnsi="Huawei Sans" w:cs="Huawei Sans"/>
                <w:b/>
                <w:sz w:val="21"/>
                <w:szCs w:val="21"/>
                <w:lang w:eastAsia="zh-CN"/>
              </w:rPr>
              <w:t>onfirm_date</w:t>
            </w:r>
          </w:p>
        </w:tc>
        <w:tc>
          <w:tcPr>
            <w:tcW w:w="2282" w:type="dxa"/>
            <w:tcBorders>
              <w:top w:val="single" w:sz="4" w:space="0" w:color="auto"/>
              <w:left w:val="single" w:sz="4" w:space="0" w:color="auto"/>
              <w:bottom w:val="single" w:sz="4" w:space="0" w:color="auto"/>
              <w:right w:val="single" w:sz="4" w:space="0" w:color="auto"/>
            </w:tcBorders>
          </w:tcPr>
          <w:p w14:paraId="5D660033" w14:textId="001067F2" w:rsidR="00FF758A" w:rsidRPr="00AE187A" w:rsidRDefault="00FF758A" w:rsidP="001612EC">
            <w:pPr>
              <w:pStyle w:val="Normal2"/>
              <w:rPr>
                <w:rFonts w:ascii="Huawei Sans" w:eastAsiaTheme="minorEastAsia" w:hAnsi="Huawei Sans" w:cs="Huawei Sans"/>
                <w:b/>
                <w:sz w:val="21"/>
                <w:szCs w:val="21"/>
                <w:lang w:eastAsia="zh-CN"/>
              </w:rPr>
            </w:pPr>
            <w:r>
              <w:rPr>
                <w:rFonts w:ascii="Huawei Sans" w:eastAsiaTheme="minorEastAsia" w:hAnsi="Huawei Sans" w:cs="Huawei Sans" w:hint="eastAsia"/>
                <w:b/>
                <w:sz w:val="21"/>
                <w:szCs w:val="21"/>
                <w:lang w:eastAsia="zh-CN"/>
              </w:rPr>
              <w:t>i</w:t>
            </w:r>
            <w:r>
              <w:rPr>
                <w:rFonts w:ascii="Huawei Sans" w:eastAsiaTheme="minorEastAsia" w:hAnsi="Huawei Sans" w:cs="Huawei Sans"/>
                <w:b/>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5461393B"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22D1C5BB" w14:textId="456A1C1E"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用户确认收货</w:t>
            </w:r>
            <w:r>
              <w:rPr>
                <w:rFonts w:ascii="Huawei Sans" w:eastAsia="方正兰亭黑简体" w:hAnsi="Huawei Sans" w:cs="Huawei Sans" w:hint="eastAsia"/>
                <w:sz w:val="21"/>
                <w:szCs w:val="21"/>
                <w:lang w:eastAsia="zh-CN"/>
              </w:rPr>
              <w:t>日期键</w:t>
            </w:r>
          </w:p>
        </w:tc>
      </w:tr>
      <w:tr w:rsidR="00FF758A" w:rsidRPr="00CD6D1E" w14:paraId="423E7347"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652FACCF" w14:textId="05613392" w:rsidR="00FF758A" w:rsidRPr="00692E62" w:rsidRDefault="00FF758A" w:rsidP="001612EC">
            <w:pPr>
              <w:pStyle w:val="Normal2"/>
              <w:rPr>
                <w:rFonts w:ascii="Huawei Sans" w:eastAsiaTheme="minorEastAsia" w:hAnsi="Huawei Sans" w:cs="Huawei Sans"/>
                <w:b/>
                <w:sz w:val="21"/>
                <w:szCs w:val="21"/>
                <w:lang w:eastAsia="zh-CN"/>
              </w:rPr>
            </w:pPr>
            <w:r w:rsidRPr="00692E62">
              <w:rPr>
                <w:rFonts w:ascii="Huawei Sans" w:eastAsiaTheme="minorEastAsia" w:hAnsi="Huawei Sans" w:cs="Huawei Sans" w:hint="eastAsia"/>
                <w:b/>
                <w:sz w:val="21"/>
                <w:szCs w:val="21"/>
                <w:lang w:eastAsia="zh-CN"/>
              </w:rPr>
              <w:t>c</w:t>
            </w:r>
            <w:r w:rsidRPr="00692E62">
              <w:rPr>
                <w:rFonts w:ascii="Huawei Sans" w:eastAsiaTheme="minorEastAsia" w:hAnsi="Huawei Sans" w:cs="Huawei Sans"/>
                <w:b/>
                <w:sz w:val="21"/>
                <w:szCs w:val="21"/>
                <w:lang w:eastAsia="zh-CN"/>
              </w:rPr>
              <w:t>onfirm_time</w:t>
            </w:r>
          </w:p>
        </w:tc>
        <w:tc>
          <w:tcPr>
            <w:tcW w:w="2282" w:type="dxa"/>
            <w:tcBorders>
              <w:top w:val="single" w:sz="4" w:space="0" w:color="auto"/>
              <w:left w:val="single" w:sz="4" w:space="0" w:color="auto"/>
              <w:bottom w:val="single" w:sz="4" w:space="0" w:color="auto"/>
              <w:right w:val="single" w:sz="4" w:space="0" w:color="auto"/>
            </w:tcBorders>
          </w:tcPr>
          <w:p w14:paraId="71055B2F" w14:textId="0DB37B82" w:rsidR="00FF758A" w:rsidRPr="00692E62" w:rsidRDefault="00FF758A" w:rsidP="001612EC">
            <w:pPr>
              <w:pStyle w:val="Normal2"/>
              <w:rPr>
                <w:rFonts w:ascii="Huawei Sans" w:hAnsi="Huawei Sans" w:cs="Huawei Sans"/>
                <w:b/>
                <w:sz w:val="21"/>
                <w:szCs w:val="21"/>
              </w:rPr>
            </w:pPr>
            <w:r>
              <w:rPr>
                <w:rFonts w:ascii="Huawei Sans" w:hAnsi="Huawei Sans" w:cs="Huawei Sans"/>
                <w:b/>
                <w:sz w:val="21"/>
                <w:szCs w:val="21"/>
              </w:rPr>
              <w:t>integer</w:t>
            </w:r>
          </w:p>
        </w:tc>
        <w:tc>
          <w:tcPr>
            <w:tcW w:w="1478" w:type="dxa"/>
            <w:tcBorders>
              <w:top w:val="single" w:sz="4" w:space="0" w:color="auto"/>
              <w:left w:val="single" w:sz="4" w:space="0" w:color="auto"/>
              <w:bottom w:val="single" w:sz="4" w:space="0" w:color="auto"/>
              <w:right w:val="single" w:sz="4" w:space="0" w:color="auto"/>
            </w:tcBorders>
          </w:tcPr>
          <w:p w14:paraId="3B77FCC5"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02423D83" w14:textId="0634A68D"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用户确认收货时间</w:t>
            </w:r>
            <w:r>
              <w:rPr>
                <w:rFonts w:ascii="Huawei Sans" w:eastAsia="方正兰亭黑简体" w:hAnsi="Huawei Sans" w:cs="Huawei Sans" w:hint="eastAsia"/>
                <w:sz w:val="21"/>
                <w:szCs w:val="21"/>
                <w:lang w:eastAsia="zh-CN"/>
              </w:rPr>
              <w:t>键</w:t>
            </w:r>
          </w:p>
        </w:tc>
      </w:tr>
      <w:tr w:rsidR="00FF758A" w:rsidRPr="00CD6D1E" w14:paraId="5157B277"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70D93678" w14:textId="0A48EA7C" w:rsidR="00FF758A" w:rsidRPr="00036827" w:rsidRDefault="00FF758A" w:rsidP="001612EC">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m</w:t>
            </w:r>
            <w:r>
              <w:rPr>
                <w:rFonts w:ascii="Huawei Sans" w:eastAsiaTheme="minorEastAsia" w:hAnsi="Huawei Sans" w:cs="Huawei Sans"/>
                <w:sz w:val="21"/>
                <w:szCs w:val="21"/>
                <w:lang w:eastAsia="zh-CN"/>
              </w:rPr>
              <w:t>essage</w:t>
            </w:r>
          </w:p>
        </w:tc>
        <w:tc>
          <w:tcPr>
            <w:tcW w:w="2282" w:type="dxa"/>
            <w:tcBorders>
              <w:top w:val="single" w:sz="4" w:space="0" w:color="auto"/>
              <w:left w:val="single" w:sz="4" w:space="0" w:color="auto"/>
              <w:bottom w:val="single" w:sz="4" w:space="0" w:color="auto"/>
              <w:right w:val="single" w:sz="4" w:space="0" w:color="auto"/>
            </w:tcBorders>
          </w:tcPr>
          <w:p w14:paraId="580B9BF8" w14:textId="414791BB" w:rsidR="00FF758A" w:rsidRPr="005176E5" w:rsidRDefault="00FF758A" w:rsidP="001612EC">
            <w:pPr>
              <w:pStyle w:val="Normal2"/>
              <w:rPr>
                <w:rFonts w:ascii="Huawei Sans" w:eastAsiaTheme="minorEastAsia" w:hAnsi="Huawei Sans" w:cs="Huawei Sans"/>
                <w:sz w:val="21"/>
                <w:szCs w:val="21"/>
                <w:lang w:eastAsia="zh-CN"/>
              </w:rPr>
            </w:pPr>
            <w:r>
              <w:rPr>
                <w:rFonts w:ascii="Huawei Sans" w:eastAsiaTheme="minorEastAsia" w:hAnsi="Huawei Sans" w:cs="Huawei Sans"/>
                <w:sz w:val="21"/>
                <w:szCs w:val="21"/>
                <w:lang w:eastAsia="zh-CN"/>
              </w:rPr>
              <w:t>varchar(512)</w:t>
            </w:r>
          </w:p>
        </w:tc>
        <w:tc>
          <w:tcPr>
            <w:tcW w:w="1478" w:type="dxa"/>
            <w:tcBorders>
              <w:top w:val="single" w:sz="4" w:space="0" w:color="auto"/>
              <w:left w:val="single" w:sz="4" w:space="0" w:color="auto"/>
              <w:bottom w:val="single" w:sz="4" w:space="0" w:color="auto"/>
              <w:right w:val="single" w:sz="4" w:space="0" w:color="auto"/>
            </w:tcBorders>
          </w:tcPr>
          <w:p w14:paraId="0E9F3DAA" w14:textId="77777777" w:rsidR="00FF758A" w:rsidRPr="00C5707F" w:rsidRDefault="00FF758A" w:rsidP="001612EC">
            <w:pPr>
              <w:pStyle w:val="Normal2"/>
              <w:rPr>
                <w:rFonts w:ascii="Huawei Sans" w:hAnsi="Huawei Sans" w:cs="Huawei Sans"/>
                <w:strike/>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40A9E8E0" w14:textId="0CBD7CA4"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用户订单留言</w:t>
            </w:r>
          </w:p>
        </w:tc>
      </w:tr>
      <w:tr w:rsidR="00FF758A" w:rsidRPr="00CD6D1E" w14:paraId="208907A5"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5C508ADA" w14:textId="0EA2065C" w:rsidR="00FF758A" w:rsidRPr="00D10CEA" w:rsidRDefault="00FF758A" w:rsidP="005176E5">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c</w:t>
            </w:r>
            <w:r>
              <w:rPr>
                <w:rFonts w:ascii="Huawei Sans" w:eastAsiaTheme="minorEastAsia" w:hAnsi="Huawei Sans" w:cs="Huawei Sans"/>
                <w:sz w:val="21"/>
                <w:szCs w:val="21"/>
                <w:lang w:eastAsia="zh-CN"/>
              </w:rPr>
              <w:t>omments</w:t>
            </w:r>
          </w:p>
        </w:tc>
        <w:tc>
          <w:tcPr>
            <w:tcW w:w="2282" w:type="dxa"/>
            <w:tcBorders>
              <w:top w:val="single" w:sz="4" w:space="0" w:color="auto"/>
              <w:left w:val="single" w:sz="4" w:space="0" w:color="auto"/>
              <w:bottom w:val="single" w:sz="4" w:space="0" w:color="auto"/>
              <w:right w:val="single" w:sz="4" w:space="0" w:color="auto"/>
            </w:tcBorders>
          </w:tcPr>
          <w:p w14:paraId="18EBB918" w14:textId="68E86431" w:rsidR="00FF758A" w:rsidRPr="00C8073E" w:rsidRDefault="00FF758A" w:rsidP="001612EC">
            <w:pPr>
              <w:pStyle w:val="Normal2"/>
              <w:rPr>
                <w:rFonts w:ascii="Huawei Sans" w:eastAsiaTheme="minorEastAsia" w:hAnsi="Huawei Sans" w:cs="Huawei Sans"/>
                <w:sz w:val="21"/>
                <w:szCs w:val="21"/>
                <w:lang w:eastAsia="zh-CN"/>
              </w:rPr>
            </w:pPr>
            <w:r>
              <w:rPr>
                <w:rFonts w:ascii="Huawei Sans" w:eastAsiaTheme="minorEastAsia" w:hAnsi="Huawei Sans" w:cs="Huawei Sans"/>
                <w:sz w:val="21"/>
                <w:szCs w:val="21"/>
                <w:lang w:eastAsia="zh-CN"/>
              </w:rPr>
              <w:t>smallint</w:t>
            </w:r>
          </w:p>
        </w:tc>
        <w:tc>
          <w:tcPr>
            <w:tcW w:w="1478" w:type="dxa"/>
            <w:tcBorders>
              <w:top w:val="single" w:sz="4" w:space="0" w:color="auto"/>
              <w:left w:val="single" w:sz="4" w:space="0" w:color="auto"/>
              <w:bottom w:val="single" w:sz="4" w:space="0" w:color="auto"/>
              <w:right w:val="single" w:sz="4" w:space="0" w:color="auto"/>
            </w:tcBorders>
          </w:tcPr>
          <w:p w14:paraId="2EE0626C" w14:textId="77777777" w:rsidR="00FF758A" w:rsidRPr="00CD6D1E" w:rsidRDefault="00FF758A" w:rsidP="001612EC">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7E2D0796" w14:textId="244C5C74" w:rsidR="00FF758A" w:rsidRPr="0041795C" w:rsidRDefault="0041795C" w:rsidP="001612EC">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待评价订单商品数量</w:t>
            </w:r>
          </w:p>
        </w:tc>
      </w:tr>
      <w:tr w:rsidR="00FF758A" w:rsidRPr="00CD6D1E" w14:paraId="31CE01F1"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13AD61D6" w14:textId="49869974" w:rsidR="00FF758A" w:rsidRPr="00036827" w:rsidRDefault="00FF758A" w:rsidP="005176E5">
            <w:pPr>
              <w:pStyle w:val="Normal2"/>
              <w:rPr>
                <w:rFonts w:ascii="Huawei Sans" w:eastAsiaTheme="minorEastAsia" w:hAnsi="Huawei Sans" w:cs="Huawei Sans"/>
                <w:sz w:val="21"/>
                <w:szCs w:val="21"/>
                <w:lang w:eastAsia="zh-CN"/>
              </w:rPr>
            </w:pPr>
            <w:r w:rsidRPr="00036827">
              <w:rPr>
                <w:rFonts w:ascii="Huawei Sans" w:eastAsiaTheme="minorEastAsia" w:hAnsi="Huawei Sans" w:cs="Huawei Sans" w:hint="eastAsia"/>
                <w:sz w:val="21"/>
                <w:szCs w:val="21"/>
                <w:lang w:eastAsia="zh-CN"/>
              </w:rPr>
              <w:t>a</w:t>
            </w:r>
            <w:r w:rsidRPr="00036827">
              <w:rPr>
                <w:rFonts w:ascii="Huawei Sans" w:eastAsiaTheme="minorEastAsia" w:hAnsi="Huawei Sans" w:cs="Huawei Sans"/>
                <w:sz w:val="21"/>
                <w:szCs w:val="21"/>
                <w:lang w:eastAsia="zh-CN"/>
              </w:rPr>
              <w:t>ftersale_status</w:t>
            </w:r>
          </w:p>
        </w:tc>
        <w:tc>
          <w:tcPr>
            <w:tcW w:w="2282" w:type="dxa"/>
            <w:tcBorders>
              <w:top w:val="single" w:sz="4" w:space="0" w:color="auto"/>
              <w:left w:val="single" w:sz="4" w:space="0" w:color="auto"/>
              <w:bottom w:val="single" w:sz="4" w:space="0" w:color="auto"/>
              <w:right w:val="single" w:sz="4" w:space="0" w:color="auto"/>
            </w:tcBorders>
          </w:tcPr>
          <w:p w14:paraId="7D8F0C41" w14:textId="4BB9D39A" w:rsidR="00FF758A" w:rsidRPr="00036827" w:rsidRDefault="00FF758A" w:rsidP="005176E5">
            <w:pPr>
              <w:pStyle w:val="Normal2"/>
              <w:rPr>
                <w:rFonts w:ascii="Huawei Sans" w:eastAsiaTheme="minorEastAsia" w:hAnsi="Huawei Sans" w:cs="Huawei Sans"/>
                <w:sz w:val="21"/>
                <w:szCs w:val="21"/>
                <w:lang w:eastAsia="zh-CN"/>
              </w:rPr>
            </w:pPr>
            <w:r w:rsidRPr="00036827">
              <w:rPr>
                <w:rFonts w:ascii="Huawei Sans" w:hAnsi="Huawei Sans" w:cs="Huawei Sans"/>
                <w:sz w:val="21"/>
                <w:szCs w:val="21"/>
              </w:rPr>
              <w:t>smallint</w:t>
            </w:r>
          </w:p>
        </w:tc>
        <w:tc>
          <w:tcPr>
            <w:tcW w:w="1478" w:type="dxa"/>
            <w:tcBorders>
              <w:top w:val="single" w:sz="4" w:space="0" w:color="auto"/>
              <w:left w:val="single" w:sz="4" w:space="0" w:color="auto"/>
              <w:bottom w:val="single" w:sz="4" w:space="0" w:color="auto"/>
              <w:right w:val="single" w:sz="4" w:space="0" w:color="auto"/>
            </w:tcBorders>
          </w:tcPr>
          <w:p w14:paraId="54F809EC" w14:textId="77777777" w:rsidR="00FF758A" w:rsidRPr="00CD6D1E" w:rsidRDefault="00FF758A" w:rsidP="005176E5">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78641030" w14:textId="1D573CF3" w:rsidR="00FF758A" w:rsidRPr="0041795C" w:rsidRDefault="0041795C" w:rsidP="005176E5">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售后状态</w:t>
            </w:r>
          </w:p>
        </w:tc>
      </w:tr>
      <w:tr w:rsidR="00FF758A" w:rsidRPr="00CD6D1E" w14:paraId="0E051D36"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4B2AD065" w14:textId="41CFFFE5" w:rsidR="00FF758A" w:rsidRPr="00036827" w:rsidRDefault="00FF758A" w:rsidP="005176E5">
            <w:pPr>
              <w:pStyle w:val="Normal2"/>
              <w:rPr>
                <w:rFonts w:ascii="Huawei Sans" w:eastAsiaTheme="minorEastAsia" w:hAnsi="Huawei Sans" w:cs="Huawei Sans"/>
                <w:sz w:val="21"/>
                <w:szCs w:val="21"/>
                <w:lang w:eastAsia="zh-CN"/>
              </w:rPr>
            </w:pPr>
            <w:r w:rsidRPr="00036827">
              <w:rPr>
                <w:rFonts w:ascii="Huawei Sans" w:eastAsiaTheme="minorEastAsia" w:hAnsi="Huawei Sans" w:cs="Huawei Sans" w:hint="eastAsia"/>
                <w:sz w:val="21"/>
                <w:szCs w:val="21"/>
                <w:lang w:eastAsia="zh-CN"/>
              </w:rPr>
              <w:t>r</w:t>
            </w:r>
            <w:r w:rsidRPr="00036827">
              <w:rPr>
                <w:rFonts w:ascii="Huawei Sans" w:eastAsiaTheme="minorEastAsia" w:hAnsi="Huawei Sans" w:cs="Huawei Sans"/>
                <w:sz w:val="21"/>
                <w:szCs w:val="21"/>
                <w:lang w:eastAsia="zh-CN"/>
              </w:rPr>
              <w:t>efund_amount</w:t>
            </w:r>
          </w:p>
        </w:tc>
        <w:tc>
          <w:tcPr>
            <w:tcW w:w="2282" w:type="dxa"/>
            <w:tcBorders>
              <w:top w:val="single" w:sz="4" w:space="0" w:color="auto"/>
              <w:left w:val="single" w:sz="4" w:space="0" w:color="auto"/>
              <w:bottom w:val="single" w:sz="4" w:space="0" w:color="auto"/>
              <w:right w:val="single" w:sz="4" w:space="0" w:color="auto"/>
            </w:tcBorders>
          </w:tcPr>
          <w:p w14:paraId="4489996B" w14:textId="0855B301" w:rsidR="00FF758A" w:rsidRPr="00036827" w:rsidRDefault="00FF758A" w:rsidP="005176E5">
            <w:pPr>
              <w:pStyle w:val="Normal2"/>
              <w:rPr>
                <w:rFonts w:ascii="Huawei Sans" w:eastAsiaTheme="minorEastAsia" w:hAnsi="Huawei Sans" w:cs="Huawei Sans"/>
                <w:sz w:val="21"/>
                <w:szCs w:val="21"/>
                <w:lang w:eastAsia="zh-CN"/>
              </w:rPr>
            </w:pPr>
            <w:r w:rsidRPr="00036827">
              <w:rPr>
                <w:rFonts w:ascii="Huawei Sans" w:eastAsiaTheme="minorEastAsia" w:hAnsi="Huawei Sans" w:cs="Huawei Sans" w:hint="eastAsia"/>
                <w:sz w:val="21"/>
                <w:szCs w:val="21"/>
                <w:lang w:eastAsia="zh-CN"/>
              </w:rPr>
              <w:t>d</w:t>
            </w:r>
            <w:r w:rsidRPr="00036827">
              <w:rPr>
                <w:rFonts w:ascii="Huawei Sans" w:eastAsiaTheme="minorEastAsia" w:hAnsi="Huawei Sans" w:cs="Huawei Sans"/>
                <w:sz w:val="21"/>
                <w:szCs w:val="21"/>
                <w:lang w:eastAsia="zh-CN"/>
              </w:rPr>
              <w:t>ecimal(10,2)</w:t>
            </w:r>
          </w:p>
        </w:tc>
        <w:tc>
          <w:tcPr>
            <w:tcW w:w="1478" w:type="dxa"/>
            <w:tcBorders>
              <w:top w:val="single" w:sz="4" w:space="0" w:color="auto"/>
              <w:left w:val="single" w:sz="4" w:space="0" w:color="auto"/>
              <w:bottom w:val="single" w:sz="4" w:space="0" w:color="auto"/>
              <w:right w:val="single" w:sz="4" w:space="0" w:color="auto"/>
            </w:tcBorders>
          </w:tcPr>
          <w:p w14:paraId="33204373" w14:textId="77777777" w:rsidR="00FF758A" w:rsidRPr="00CD6D1E" w:rsidRDefault="00FF758A" w:rsidP="005176E5">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4B5B70D9" w14:textId="00EFE59E" w:rsidR="00FF758A" w:rsidRPr="0041795C" w:rsidRDefault="0041795C" w:rsidP="005176E5">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实际退款金额</w:t>
            </w:r>
          </w:p>
        </w:tc>
      </w:tr>
      <w:tr w:rsidR="00FF758A" w:rsidRPr="00CD6D1E" w14:paraId="7F80D7D9"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753E5510" w14:textId="08877CA2" w:rsidR="00FF758A" w:rsidRPr="00036827" w:rsidRDefault="00FF758A" w:rsidP="005176E5">
            <w:pPr>
              <w:pStyle w:val="Normal2"/>
              <w:rPr>
                <w:rFonts w:ascii="Huawei Sans" w:eastAsiaTheme="minorEastAsia" w:hAnsi="Huawei Sans" w:cs="Huawei Sans"/>
                <w:sz w:val="21"/>
                <w:szCs w:val="21"/>
                <w:lang w:eastAsia="zh-CN"/>
              </w:rPr>
            </w:pPr>
            <w:r w:rsidRPr="00036827">
              <w:rPr>
                <w:rFonts w:ascii="Huawei Sans" w:eastAsiaTheme="minorEastAsia" w:hAnsi="Huawei Sans" w:cs="Huawei Sans"/>
                <w:sz w:val="21"/>
                <w:szCs w:val="21"/>
                <w:lang w:eastAsia="zh-CN"/>
              </w:rPr>
              <w:t>refund_type</w:t>
            </w:r>
          </w:p>
        </w:tc>
        <w:tc>
          <w:tcPr>
            <w:tcW w:w="2282" w:type="dxa"/>
            <w:tcBorders>
              <w:top w:val="single" w:sz="4" w:space="0" w:color="auto"/>
              <w:left w:val="single" w:sz="4" w:space="0" w:color="auto"/>
              <w:bottom w:val="single" w:sz="4" w:space="0" w:color="auto"/>
              <w:right w:val="single" w:sz="4" w:space="0" w:color="auto"/>
            </w:tcBorders>
          </w:tcPr>
          <w:p w14:paraId="73524CB5" w14:textId="29C39014" w:rsidR="00FF758A" w:rsidRPr="00036827" w:rsidRDefault="00FF758A" w:rsidP="005176E5">
            <w:pPr>
              <w:pStyle w:val="Normal2"/>
              <w:rPr>
                <w:rFonts w:ascii="Huawei Sans" w:eastAsiaTheme="minorEastAsia" w:hAnsi="Huawei Sans" w:cs="Huawei Sans"/>
                <w:sz w:val="21"/>
                <w:szCs w:val="21"/>
                <w:lang w:eastAsia="zh-CN"/>
              </w:rPr>
            </w:pPr>
            <w:r w:rsidRPr="00036827">
              <w:rPr>
                <w:rFonts w:ascii="Huawei Sans" w:eastAsiaTheme="minorEastAsia" w:hAnsi="Huawei Sans" w:cs="Huawei Sans"/>
                <w:sz w:val="21"/>
                <w:szCs w:val="21"/>
                <w:lang w:eastAsia="zh-CN"/>
              </w:rPr>
              <w:t>varchar(63)</w:t>
            </w:r>
          </w:p>
        </w:tc>
        <w:tc>
          <w:tcPr>
            <w:tcW w:w="1478" w:type="dxa"/>
            <w:tcBorders>
              <w:top w:val="single" w:sz="4" w:space="0" w:color="auto"/>
              <w:left w:val="single" w:sz="4" w:space="0" w:color="auto"/>
              <w:bottom w:val="single" w:sz="4" w:space="0" w:color="auto"/>
              <w:right w:val="single" w:sz="4" w:space="0" w:color="auto"/>
            </w:tcBorders>
          </w:tcPr>
          <w:p w14:paraId="5F51F730" w14:textId="77777777" w:rsidR="00FF758A" w:rsidRPr="00CD6D1E" w:rsidRDefault="00FF758A" w:rsidP="005176E5">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6CC292A6" w14:textId="59FD461D" w:rsidR="00FF758A" w:rsidRPr="0041795C" w:rsidRDefault="0041795C" w:rsidP="005176E5">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退款方式</w:t>
            </w:r>
          </w:p>
        </w:tc>
      </w:tr>
      <w:tr w:rsidR="00FF758A" w:rsidRPr="00CD6D1E" w14:paraId="11AFA73A"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16FB359C" w14:textId="3802372F" w:rsidR="00FF758A" w:rsidRPr="00036827" w:rsidRDefault="00FF758A" w:rsidP="005176E5">
            <w:pPr>
              <w:pStyle w:val="Normal2"/>
              <w:rPr>
                <w:rFonts w:ascii="Huawei Sans" w:eastAsiaTheme="minorEastAsia" w:hAnsi="Huawei Sans" w:cs="Huawei Sans"/>
                <w:sz w:val="21"/>
                <w:szCs w:val="21"/>
                <w:lang w:eastAsia="zh-CN"/>
              </w:rPr>
            </w:pPr>
            <w:r w:rsidRPr="00036827">
              <w:rPr>
                <w:rFonts w:ascii="Huawei Sans" w:eastAsiaTheme="minorEastAsia" w:hAnsi="Huawei Sans" w:cs="Huawei Sans"/>
                <w:sz w:val="21"/>
                <w:szCs w:val="21"/>
                <w:lang w:eastAsia="zh-CN"/>
              </w:rPr>
              <w:lastRenderedPageBreak/>
              <w:t>refund_content</w:t>
            </w:r>
          </w:p>
        </w:tc>
        <w:tc>
          <w:tcPr>
            <w:tcW w:w="2282" w:type="dxa"/>
            <w:tcBorders>
              <w:top w:val="single" w:sz="4" w:space="0" w:color="auto"/>
              <w:left w:val="single" w:sz="4" w:space="0" w:color="auto"/>
              <w:bottom w:val="single" w:sz="4" w:space="0" w:color="auto"/>
              <w:right w:val="single" w:sz="4" w:space="0" w:color="auto"/>
            </w:tcBorders>
          </w:tcPr>
          <w:p w14:paraId="3E446795" w14:textId="3FEEBEDE" w:rsidR="00FF758A" w:rsidRPr="00036827" w:rsidRDefault="00FF758A" w:rsidP="005176E5">
            <w:pPr>
              <w:pStyle w:val="Normal2"/>
              <w:rPr>
                <w:rFonts w:ascii="Huawei Sans" w:eastAsiaTheme="minorEastAsia" w:hAnsi="Huawei Sans" w:cs="Huawei Sans"/>
                <w:sz w:val="21"/>
                <w:szCs w:val="21"/>
                <w:lang w:eastAsia="zh-CN"/>
              </w:rPr>
            </w:pPr>
            <w:r w:rsidRPr="00036827">
              <w:rPr>
                <w:rFonts w:ascii="Huawei Sans" w:eastAsiaTheme="minorEastAsia" w:hAnsi="Huawei Sans" w:cs="Huawei Sans"/>
                <w:sz w:val="21"/>
                <w:szCs w:val="21"/>
                <w:lang w:eastAsia="zh-CN"/>
              </w:rPr>
              <w:t>varchar(127)</w:t>
            </w:r>
          </w:p>
        </w:tc>
        <w:tc>
          <w:tcPr>
            <w:tcW w:w="1478" w:type="dxa"/>
            <w:tcBorders>
              <w:top w:val="single" w:sz="4" w:space="0" w:color="auto"/>
              <w:left w:val="single" w:sz="4" w:space="0" w:color="auto"/>
              <w:bottom w:val="single" w:sz="4" w:space="0" w:color="auto"/>
              <w:right w:val="single" w:sz="4" w:space="0" w:color="auto"/>
            </w:tcBorders>
          </w:tcPr>
          <w:p w14:paraId="131E30C6" w14:textId="77777777" w:rsidR="00FF758A" w:rsidRPr="00CD6D1E" w:rsidRDefault="00FF758A" w:rsidP="005176E5">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695C36D0" w14:textId="7C980D87" w:rsidR="00FF758A" w:rsidRPr="0041795C" w:rsidRDefault="0041795C" w:rsidP="005176E5">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退款备注</w:t>
            </w:r>
          </w:p>
        </w:tc>
      </w:tr>
      <w:tr w:rsidR="00FF758A" w:rsidRPr="00CD6D1E" w14:paraId="66B8B469"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78D51422" w14:textId="39913284" w:rsidR="00FF758A" w:rsidRPr="00036827" w:rsidRDefault="00FF758A" w:rsidP="005176E5">
            <w:pPr>
              <w:pStyle w:val="Normal2"/>
              <w:rPr>
                <w:rFonts w:ascii="Huawei Sans" w:eastAsiaTheme="minorEastAsia" w:hAnsi="Huawei Sans" w:cs="Huawei Sans"/>
                <w:b/>
                <w:sz w:val="21"/>
                <w:szCs w:val="21"/>
                <w:lang w:eastAsia="zh-CN"/>
              </w:rPr>
            </w:pPr>
            <w:r>
              <w:rPr>
                <w:rFonts w:ascii="Huawei Sans" w:eastAsiaTheme="minorEastAsia" w:hAnsi="Huawei Sans" w:cs="Huawei Sans" w:hint="eastAsia"/>
                <w:b/>
                <w:sz w:val="21"/>
                <w:szCs w:val="21"/>
                <w:lang w:eastAsia="zh-CN"/>
              </w:rPr>
              <w:t>re</w:t>
            </w:r>
            <w:r>
              <w:rPr>
                <w:rFonts w:ascii="Huawei Sans" w:eastAsiaTheme="minorEastAsia" w:hAnsi="Huawei Sans" w:cs="Huawei Sans"/>
                <w:b/>
                <w:sz w:val="21"/>
                <w:szCs w:val="21"/>
                <w:lang w:eastAsia="zh-CN"/>
              </w:rPr>
              <w:t>fund_date</w:t>
            </w:r>
          </w:p>
        </w:tc>
        <w:tc>
          <w:tcPr>
            <w:tcW w:w="2282" w:type="dxa"/>
            <w:tcBorders>
              <w:top w:val="single" w:sz="4" w:space="0" w:color="auto"/>
              <w:left w:val="single" w:sz="4" w:space="0" w:color="auto"/>
              <w:bottom w:val="single" w:sz="4" w:space="0" w:color="auto"/>
              <w:right w:val="single" w:sz="4" w:space="0" w:color="auto"/>
            </w:tcBorders>
          </w:tcPr>
          <w:p w14:paraId="2172677F" w14:textId="5FE6B5F5" w:rsidR="00FF758A" w:rsidRPr="00036827" w:rsidRDefault="00FF758A" w:rsidP="005176E5">
            <w:pPr>
              <w:pStyle w:val="Normal2"/>
              <w:rPr>
                <w:rFonts w:ascii="Huawei Sans" w:eastAsiaTheme="minorEastAsia" w:hAnsi="Huawei Sans" w:cs="Huawei Sans"/>
                <w:b/>
                <w:sz w:val="21"/>
                <w:szCs w:val="21"/>
                <w:lang w:eastAsia="zh-CN"/>
              </w:rPr>
            </w:pPr>
            <w:r>
              <w:rPr>
                <w:rFonts w:ascii="Huawei Sans" w:eastAsiaTheme="minorEastAsia" w:hAnsi="Huawei Sans" w:cs="Huawei Sans" w:hint="eastAsia"/>
                <w:b/>
                <w:sz w:val="21"/>
                <w:szCs w:val="21"/>
                <w:lang w:eastAsia="zh-CN"/>
              </w:rPr>
              <w:t>in</w:t>
            </w:r>
            <w:r>
              <w:rPr>
                <w:rFonts w:ascii="Huawei Sans" w:eastAsiaTheme="minorEastAsia" w:hAnsi="Huawei Sans" w:cs="Huawei Sans"/>
                <w:b/>
                <w:sz w:val="21"/>
                <w:szCs w:val="21"/>
                <w:lang w:eastAsia="zh-CN"/>
              </w:rPr>
              <w:t>teger</w:t>
            </w:r>
          </w:p>
        </w:tc>
        <w:tc>
          <w:tcPr>
            <w:tcW w:w="1478" w:type="dxa"/>
            <w:tcBorders>
              <w:top w:val="single" w:sz="4" w:space="0" w:color="auto"/>
              <w:left w:val="single" w:sz="4" w:space="0" w:color="auto"/>
              <w:bottom w:val="single" w:sz="4" w:space="0" w:color="auto"/>
              <w:right w:val="single" w:sz="4" w:space="0" w:color="auto"/>
            </w:tcBorders>
          </w:tcPr>
          <w:p w14:paraId="5F0C6278" w14:textId="77777777" w:rsidR="00FF758A" w:rsidRPr="00CD6D1E" w:rsidRDefault="00FF758A" w:rsidP="005176E5">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4280EAB3" w14:textId="26E33C2B" w:rsidR="00FF758A" w:rsidRPr="0041795C" w:rsidRDefault="0041795C" w:rsidP="005176E5">
            <w:pPr>
              <w:pStyle w:val="Normal2"/>
              <w:rPr>
                <w:rFonts w:ascii="Huawei Sans" w:eastAsia="方正兰亭黑简体" w:hAnsi="Huawei Sans" w:cs="Huawei Sans"/>
                <w:sz w:val="21"/>
                <w:szCs w:val="21"/>
              </w:rPr>
            </w:pPr>
            <w:r w:rsidRPr="0041795C">
              <w:rPr>
                <w:rFonts w:ascii="Huawei Sans" w:eastAsia="方正兰亭黑简体" w:hAnsi="Huawei Sans" w:cs="Huawei Sans" w:hint="eastAsia"/>
                <w:sz w:val="21"/>
                <w:szCs w:val="21"/>
              </w:rPr>
              <w:t>退款</w:t>
            </w:r>
            <w:r>
              <w:rPr>
                <w:rFonts w:ascii="Huawei Sans" w:eastAsia="方正兰亭黑简体" w:hAnsi="Huawei Sans" w:cs="Huawei Sans" w:hint="eastAsia"/>
                <w:sz w:val="21"/>
                <w:szCs w:val="21"/>
                <w:lang w:eastAsia="zh-CN"/>
              </w:rPr>
              <w:t>日期键</w:t>
            </w:r>
          </w:p>
        </w:tc>
      </w:tr>
      <w:tr w:rsidR="00FF758A" w:rsidRPr="00CD6D1E" w14:paraId="5C573396"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1AAF117F" w14:textId="7F80889B" w:rsidR="00FF758A" w:rsidRPr="00036827" w:rsidRDefault="00FF758A" w:rsidP="005176E5">
            <w:pPr>
              <w:pStyle w:val="Normal2"/>
              <w:rPr>
                <w:rFonts w:ascii="Huawei Sans" w:eastAsiaTheme="minorEastAsia" w:hAnsi="Huawei Sans" w:cs="Huawei Sans"/>
                <w:b/>
                <w:sz w:val="21"/>
                <w:szCs w:val="21"/>
                <w:lang w:eastAsia="zh-CN"/>
              </w:rPr>
            </w:pPr>
            <w:r w:rsidRPr="00036827">
              <w:rPr>
                <w:rFonts w:ascii="Huawei Sans" w:eastAsiaTheme="minorEastAsia" w:hAnsi="Huawei Sans" w:cs="Huawei Sans"/>
                <w:b/>
                <w:sz w:val="21"/>
                <w:szCs w:val="21"/>
                <w:lang w:eastAsia="zh-CN"/>
              </w:rPr>
              <w:t>refund_time</w:t>
            </w:r>
          </w:p>
        </w:tc>
        <w:tc>
          <w:tcPr>
            <w:tcW w:w="2282" w:type="dxa"/>
            <w:tcBorders>
              <w:top w:val="single" w:sz="4" w:space="0" w:color="auto"/>
              <w:left w:val="single" w:sz="4" w:space="0" w:color="auto"/>
              <w:bottom w:val="single" w:sz="4" w:space="0" w:color="auto"/>
              <w:right w:val="single" w:sz="4" w:space="0" w:color="auto"/>
            </w:tcBorders>
          </w:tcPr>
          <w:p w14:paraId="493EFC2B" w14:textId="7C306ECD" w:rsidR="00FF758A" w:rsidRPr="00036827" w:rsidRDefault="00FF758A" w:rsidP="005176E5">
            <w:pPr>
              <w:pStyle w:val="Normal2"/>
              <w:rPr>
                <w:rFonts w:ascii="Huawei Sans" w:eastAsiaTheme="minorEastAsia" w:hAnsi="Huawei Sans" w:cs="Huawei Sans"/>
                <w:b/>
                <w:sz w:val="21"/>
                <w:szCs w:val="21"/>
                <w:lang w:eastAsia="zh-CN"/>
              </w:rPr>
            </w:pPr>
            <w:r>
              <w:rPr>
                <w:rFonts w:ascii="Huawei Sans" w:eastAsiaTheme="minorEastAsia" w:hAnsi="Huawei Sans" w:cs="Huawei Sans"/>
                <w:b/>
                <w:sz w:val="21"/>
                <w:szCs w:val="21"/>
                <w:lang w:eastAsia="zh-CN"/>
              </w:rPr>
              <w:t>integer</w:t>
            </w:r>
          </w:p>
        </w:tc>
        <w:tc>
          <w:tcPr>
            <w:tcW w:w="1478" w:type="dxa"/>
            <w:tcBorders>
              <w:top w:val="single" w:sz="4" w:space="0" w:color="auto"/>
              <w:left w:val="single" w:sz="4" w:space="0" w:color="auto"/>
              <w:bottom w:val="single" w:sz="4" w:space="0" w:color="auto"/>
              <w:right w:val="single" w:sz="4" w:space="0" w:color="auto"/>
            </w:tcBorders>
          </w:tcPr>
          <w:p w14:paraId="6FBC1C0F" w14:textId="77777777" w:rsidR="00FF758A" w:rsidRPr="00CD6D1E" w:rsidRDefault="00FF758A" w:rsidP="005176E5">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55E20E9B" w14:textId="73342EC2" w:rsidR="00FF758A" w:rsidRPr="0041795C" w:rsidRDefault="00D56048" w:rsidP="005176E5">
            <w:pPr>
              <w:pStyle w:val="Normal2"/>
              <w:rPr>
                <w:rFonts w:ascii="Huawei Sans" w:eastAsia="方正兰亭黑简体" w:hAnsi="Huawei Sans" w:cs="Huawei Sans"/>
                <w:sz w:val="21"/>
                <w:szCs w:val="21"/>
              </w:rPr>
            </w:pPr>
            <w:r w:rsidRPr="00D56048">
              <w:rPr>
                <w:rFonts w:ascii="Huawei Sans" w:eastAsia="方正兰亭黑简体" w:hAnsi="Huawei Sans" w:cs="Huawei Sans" w:hint="eastAsia"/>
                <w:sz w:val="21"/>
                <w:szCs w:val="21"/>
              </w:rPr>
              <w:t>退款</w:t>
            </w:r>
            <w:r>
              <w:rPr>
                <w:rFonts w:ascii="Huawei Sans" w:eastAsia="方正兰亭黑简体" w:hAnsi="Huawei Sans" w:cs="Huawei Sans" w:hint="eastAsia"/>
                <w:sz w:val="21"/>
                <w:szCs w:val="21"/>
                <w:lang w:eastAsia="zh-CN"/>
              </w:rPr>
              <w:t>时间键</w:t>
            </w:r>
          </w:p>
        </w:tc>
      </w:tr>
      <w:tr w:rsidR="00FF758A" w:rsidRPr="00CD6D1E" w14:paraId="444E5620"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42078F03" w14:textId="52EA49F6" w:rsidR="00FF758A" w:rsidRDefault="00FF758A" w:rsidP="005176E5">
            <w:pPr>
              <w:pStyle w:val="Normal2"/>
              <w:rPr>
                <w:rFonts w:ascii="Huawei Sans" w:eastAsiaTheme="minorEastAsia" w:hAnsi="Huawei Sans" w:cs="Huawei Sans"/>
                <w:b/>
                <w:sz w:val="21"/>
                <w:szCs w:val="21"/>
                <w:lang w:eastAsia="zh-CN"/>
              </w:rPr>
            </w:pPr>
            <w:r>
              <w:rPr>
                <w:rFonts w:ascii="Huawei Sans" w:eastAsiaTheme="minorEastAsia" w:hAnsi="Huawei Sans" w:cs="Huawei Sans" w:hint="eastAsia"/>
                <w:b/>
                <w:sz w:val="21"/>
                <w:szCs w:val="21"/>
                <w:lang w:eastAsia="zh-CN"/>
              </w:rPr>
              <w:t>e</w:t>
            </w:r>
            <w:r>
              <w:rPr>
                <w:rFonts w:ascii="Huawei Sans" w:eastAsiaTheme="minorEastAsia" w:hAnsi="Huawei Sans" w:cs="Huawei Sans"/>
                <w:b/>
                <w:sz w:val="21"/>
                <w:szCs w:val="21"/>
                <w:lang w:eastAsia="zh-CN"/>
              </w:rPr>
              <w:t>nd_date</w:t>
            </w:r>
          </w:p>
        </w:tc>
        <w:tc>
          <w:tcPr>
            <w:tcW w:w="2282" w:type="dxa"/>
            <w:tcBorders>
              <w:top w:val="single" w:sz="4" w:space="0" w:color="auto"/>
              <w:left w:val="single" w:sz="4" w:space="0" w:color="auto"/>
              <w:bottom w:val="single" w:sz="4" w:space="0" w:color="auto"/>
              <w:right w:val="single" w:sz="4" w:space="0" w:color="auto"/>
            </w:tcBorders>
          </w:tcPr>
          <w:p w14:paraId="37062C4C" w14:textId="64AE352C" w:rsidR="00FF758A" w:rsidRPr="00924EEA" w:rsidRDefault="00FF758A" w:rsidP="005176E5">
            <w:pPr>
              <w:pStyle w:val="Normal2"/>
              <w:rPr>
                <w:rFonts w:ascii="Huawei Sans" w:eastAsiaTheme="minorEastAsia" w:hAnsi="Huawei Sans" w:cs="Huawei Sans"/>
                <w:b/>
                <w:sz w:val="21"/>
                <w:szCs w:val="21"/>
                <w:lang w:eastAsia="zh-CN"/>
              </w:rPr>
            </w:pPr>
            <w:r>
              <w:rPr>
                <w:rFonts w:ascii="Huawei Sans" w:eastAsiaTheme="minorEastAsia" w:hAnsi="Huawei Sans" w:cs="Huawei Sans" w:hint="eastAsia"/>
                <w:b/>
                <w:sz w:val="21"/>
                <w:szCs w:val="21"/>
                <w:lang w:eastAsia="zh-CN"/>
              </w:rPr>
              <w:t>in</w:t>
            </w:r>
            <w:r>
              <w:rPr>
                <w:rFonts w:ascii="Huawei Sans" w:eastAsiaTheme="minorEastAsia" w:hAnsi="Huawei Sans" w:cs="Huawei Sans"/>
                <w:b/>
                <w:sz w:val="21"/>
                <w:szCs w:val="21"/>
                <w:lang w:eastAsia="zh-CN"/>
              </w:rPr>
              <w:t>teger</w:t>
            </w:r>
          </w:p>
        </w:tc>
        <w:tc>
          <w:tcPr>
            <w:tcW w:w="1478" w:type="dxa"/>
            <w:tcBorders>
              <w:top w:val="single" w:sz="4" w:space="0" w:color="auto"/>
              <w:left w:val="single" w:sz="4" w:space="0" w:color="auto"/>
              <w:bottom w:val="single" w:sz="4" w:space="0" w:color="auto"/>
              <w:right w:val="single" w:sz="4" w:space="0" w:color="auto"/>
            </w:tcBorders>
          </w:tcPr>
          <w:p w14:paraId="2E8AE3E7" w14:textId="77777777" w:rsidR="00FF758A" w:rsidRPr="00CD6D1E" w:rsidRDefault="00FF758A" w:rsidP="005176E5">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23711564" w14:textId="6CB0B5D8" w:rsidR="00FF758A" w:rsidRPr="0041795C" w:rsidRDefault="00D56048" w:rsidP="005176E5">
            <w:pPr>
              <w:pStyle w:val="Normal2"/>
              <w:rPr>
                <w:rFonts w:ascii="Huawei Sans" w:eastAsia="方正兰亭黑简体" w:hAnsi="Huawei Sans" w:cs="Huawei Sans"/>
                <w:sz w:val="21"/>
                <w:szCs w:val="21"/>
              </w:rPr>
            </w:pPr>
            <w:r w:rsidRPr="00D56048">
              <w:rPr>
                <w:rFonts w:ascii="Huawei Sans" w:eastAsia="方正兰亭黑简体" w:hAnsi="Huawei Sans" w:cs="Huawei Sans" w:hint="eastAsia"/>
                <w:sz w:val="21"/>
                <w:szCs w:val="21"/>
              </w:rPr>
              <w:t>订单关闭</w:t>
            </w:r>
            <w:r>
              <w:rPr>
                <w:rFonts w:ascii="Huawei Sans" w:eastAsia="方正兰亭黑简体" w:hAnsi="Huawei Sans" w:cs="Huawei Sans" w:hint="eastAsia"/>
                <w:sz w:val="21"/>
                <w:szCs w:val="21"/>
                <w:lang w:eastAsia="zh-CN"/>
              </w:rPr>
              <w:t>日期键</w:t>
            </w:r>
          </w:p>
        </w:tc>
      </w:tr>
      <w:tr w:rsidR="00FF758A" w:rsidRPr="00CD6D1E" w14:paraId="0E67759B"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43F70C0C" w14:textId="7BA01CC6" w:rsidR="00FF758A" w:rsidRPr="00924EEA" w:rsidRDefault="00FF758A" w:rsidP="005176E5">
            <w:pPr>
              <w:pStyle w:val="Normal2"/>
              <w:rPr>
                <w:rFonts w:ascii="Huawei Sans" w:eastAsiaTheme="minorEastAsia" w:hAnsi="Huawei Sans" w:cs="Huawei Sans"/>
                <w:b/>
                <w:sz w:val="21"/>
                <w:szCs w:val="21"/>
                <w:lang w:eastAsia="zh-CN"/>
              </w:rPr>
            </w:pPr>
            <w:r>
              <w:rPr>
                <w:rFonts w:ascii="Huawei Sans" w:eastAsiaTheme="minorEastAsia" w:hAnsi="Huawei Sans" w:cs="Huawei Sans"/>
                <w:b/>
                <w:sz w:val="21"/>
                <w:szCs w:val="21"/>
                <w:lang w:eastAsia="zh-CN"/>
              </w:rPr>
              <w:t>end</w:t>
            </w:r>
            <w:r w:rsidRPr="00924EEA">
              <w:rPr>
                <w:rFonts w:ascii="Huawei Sans" w:eastAsiaTheme="minorEastAsia" w:hAnsi="Huawei Sans" w:cs="Huawei Sans"/>
                <w:b/>
                <w:sz w:val="21"/>
                <w:szCs w:val="21"/>
                <w:lang w:eastAsia="zh-CN"/>
              </w:rPr>
              <w:t>_time</w:t>
            </w:r>
          </w:p>
        </w:tc>
        <w:tc>
          <w:tcPr>
            <w:tcW w:w="2282" w:type="dxa"/>
            <w:tcBorders>
              <w:top w:val="single" w:sz="4" w:space="0" w:color="auto"/>
              <w:left w:val="single" w:sz="4" w:space="0" w:color="auto"/>
              <w:bottom w:val="single" w:sz="4" w:space="0" w:color="auto"/>
              <w:right w:val="single" w:sz="4" w:space="0" w:color="auto"/>
            </w:tcBorders>
          </w:tcPr>
          <w:p w14:paraId="779610A8" w14:textId="3C90B99A" w:rsidR="00FF758A" w:rsidRPr="00924EEA" w:rsidRDefault="00FF758A" w:rsidP="005176E5">
            <w:pPr>
              <w:pStyle w:val="Normal2"/>
              <w:rPr>
                <w:rFonts w:ascii="Huawei Sans" w:eastAsiaTheme="minorEastAsia" w:hAnsi="Huawei Sans" w:cs="Huawei Sans"/>
                <w:b/>
                <w:sz w:val="21"/>
                <w:szCs w:val="21"/>
                <w:lang w:eastAsia="zh-CN"/>
              </w:rPr>
            </w:pPr>
            <w:r>
              <w:rPr>
                <w:rFonts w:ascii="Huawei Sans" w:eastAsiaTheme="minorEastAsia" w:hAnsi="Huawei Sans" w:cs="Huawei Sans" w:hint="eastAsia"/>
                <w:b/>
                <w:sz w:val="21"/>
                <w:szCs w:val="21"/>
                <w:lang w:eastAsia="zh-CN"/>
              </w:rPr>
              <w:t>i</w:t>
            </w:r>
            <w:r>
              <w:rPr>
                <w:rFonts w:ascii="Huawei Sans" w:eastAsiaTheme="minorEastAsia" w:hAnsi="Huawei Sans" w:cs="Huawei Sans"/>
                <w:b/>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796A71FF" w14:textId="77777777" w:rsidR="00FF758A" w:rsidRPr="00CD6D1E" w:rsidRDefault="00FF758A" w:rsidP="005176E5">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405EC2E4" w14:textId="61CB6B3D" w:rsidR="00FF758A" w:rsidRPr="0041795C" w:rsidRDefault="00D56048" w:rsidP="005176E5">
            <w:pPr>
              <w:pStyle w:val="Normal2"/>
              <w:rPr>
                <w:rFonts w:ascii="Huawei Sans" w:eastAsia="方正兰亭黑简体" w:hAnsi="Huawei Sans" w:cs="Huawei Sans"/>
                <w:sz w:val="21"/>
                <w:szCs w:val="21"/>
              </w:rPr>
            </w:pPr>
            <w:r w:rsidRPr="00D56048">
              <w:rPr>
                <w:rFonts w:ascii="Huawei Sans" w:eastAsia="方正兰亭黑简体" w:hAnsi="Huawei Sans" w:cs="Huawei Sans" w:hint="eastAsia"/>
                <w:sz w:val="21"/>
                <w:szCs w:val="21"/>
              </w:rPr>
              <w:t>订单关闭</w:t>
            </w:r>
            <w:r>
              <w:rPr>
                <w:rFonts w:ascii="Huawei Sans" w:eastAsia="方正兰亭黑简体" w:hAnsi="Huawei Sans" w:cs="Huawei Sans" w:hint="eastAsia"/>
                <w:sz w:val="21"/>
                <w:szCs w:val="21"/>
                <w:lang w:eastAsia="zh-CN"/>
              </w:rPr>
              <w:t>时间键</w:t>
            </w:r>
          </w:p>
        </w:tc>
      </w:tr>
      <w:tr w:rsidR="00FF758A" w:rsidRPr="00CD6D1E" w14:paraId="2E4A6640"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19B886FB" w14:textId="49EF9AD9" w:rsidR="00FF758A" w:rsidRDefault="00FF758A" w:rsidP="005176E5">
            <w:pPr>
              <w:pStyle w:val="Normal2"/>
              <w:rPr>
                <w:rFonts w:ascii="Huawei Sans" w:eastAsiaTheme="minorEastAsia" w:hAnsi="Huawei Sans" w:cs="Huawei Sans"/>
                <w:b/>
                <w:sz w:val="21"/>
                <w:szCs w:val="21"/>
                <w:lang w:eastAsia="zh-CN"/>
              </w:rPr>
            </w:pPr>
            <w:r>
              <w:rPr>
                <w:rFonts w:ascii="Huawei Sans" w:eastAsiaTheme="minorEastAsia" w:hAnsi="Huawei Sans" w:cs="Huawei Sans" w:hint="eastAsia"/>
                <w:b/>
                <w:sz w:val="21"/>
                <w:szCs w:val="21"/>
                <w:lang w:eastAsia="zh-CN"/>
              </w:rPr>
              <w:t>a</w:t>
            </w:r>
            <w:r>
              <w:rPr>
                <w:rFonts w:ascii="Huawei Sans" w:eastAsiaTheme="minorEastAsia" w:hAnsi="Huawei Sans" w:cs="Huawei Sans"/>
                <w:b/>
                <w:sz w:val="21"/>
                <w:szCs w:val="21"/>
                <w:lang w:eastAsia="zh-CN"/>
              </w:rPr>
              <w:t>dd_date</w:t>
            </w:r>
          </w:p>
        </w:tc>
        <w:tc>
          <w:tcPr>
            <w:tcW w:w="2282" w:type="dxa"/>
            <w:tcBorders>
              <w:top w:val="single" w:sz="4" w:space="0" w:color="auto"/>
              <w:left w:val="single" w:sz="4" w:space="0" w:color="auto"/>
              <w:bottom w:val="single" w:sz="4" w:space="0" w:color="auto"/>
              <w:right w:val="single" w:sz="4" w:space="0" w:color="auto"/>
            </w:tcBorders>
          </w:tcPr>
          <w:p w14:paraId="571F0806" w14:textId="6D0F05A1" w:rsidR="00FF758A" w:rsidRDefault="00FF758A" w:rsidP="005176E5">
            <w:pPr>
              <w:pStyle w:val="Normal2"/>
              <w:rPr>
                <w:rFonts w:ascii="Huawei Sans" w:eastAsiaTheme="minorEastAsia" w:hAnsi="Huawei Sans" w:cs="Huawei Sans"/>
                <w:b/>
                <w:sz w:val="21"/>
                <w:szCs w:val="21"/>
                <w:lang w:eastAsia="zh-CN"/>
              </w:rPr>
            </w:pPr>
            <w:r>
              <w:rPr>
                <w:rFonts w:ascii="Huawei Sans" w:eastAsiaTheme="minorEastAsia" w:hAnsi="Huawei Sans" w:cs="Huawei Sans"/>
                <w:b/>
                <w:sz w:val="21"/>
                <w:szCs w:val="21"/>
                <w:lang w:eastAsia="zh-CN"/>
              </w:rPr>
              <w:t>integer</w:t>
            </w:r>
          </w:p>
        </w:tc>
        <w:tc>
          <w:tcPr>
            <w:tcW w:w="1478" w:type="dxa"/>
            <w:tcBorders>
              <w:top w:val="single" w:sz="4" w:space="0" w:color="auto"/>
              <w:left w:val="single" w:sz="4" w:space="0" w:color="auto"/>
              <w:bottom w:val="single" w:sz="4" w:space="0" w:color="auto"/>
              <w:right w:val="single" w:sz="4" w:space="0" w:color="auto"/>
            </w:tcBorders>
          </w:tcPr>
          <w:p w14:paraId="5110322A" w14:textId="77777777" w:rsidR="00FF758A" w:rsidRPr="00CD6D1E" w:rsidRDefault="00FF758A" w:rsidP="005176E5">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44A5F8E6" w14:textId="0BD9C25A" w:rsidR="00FF758A" w:rsidRPr="0041795C" w:rsidRDefault="00D56048" w:rsidP="005176E5">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订单创建日期键</w:t>
            </w:r>
          </w:p>
        </w:tc>
      </w:tr>
      <w:tr w:rsidR="00FF758A" w:rsidRPr="00CD6D1E" w14:paraId="726CA87B"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785ECB7C" w14:textId="10EF76B9" w:rsidR="00FF758A" w:rsidRPr="00924EEA" w:rsidRDefault="00FF758A" w:rsidP="005176E5">
            <w:pPr>
              <w:pStyle w:val="Normal2"/>
              <w:rPr>
                <w:rFonts w:ascii="Huawei Sans" w:eastAsiaTheme="minorEastAsia" w:hAnsi="Huawei Sans" w:cs="Huawei Sans"/>
                <w:b/>
                <w:sz w:val="21"/>
                <w:szCs w:val="21"/>
                <w:lang w:eastAsia="zh-CN"/>
              </w:rPr>
            </w:pPr>
            <w:r>
              <w:rPr>
                <w:rFonts w:ascii="Huawei Sans" w:eastAsiaTheme="minorEastAsia" w:hAnsi="Huawei Sans" w:cs="Huawei Sans" w:hint="eastAsia"/>
                <w:b/>
                <w:sz w:val="21"/>
                <w:szCs w:val="21"/>
                <w:lang w:eastAsia="zh-CN"/>
              </w:rPr>
              <w:t>a</w:t>
            </w:r>
            <w:r>
              <w:rPr>
                <w:rFonts w:ascii="Huawei Sans" w:eastAsiaTheme="minorEastAsia" w:hAnsi="Huawei Sans" w:cs="Huawei Sans"/>
                <w:b/>
                <w:sz w:val="21"/>
                <w:szCs w:val="21"/>
                <w:lang w:eastAsia="zh-CN"/>
              </w:rPr>
              <w:t>dd_time</w:t>
            </w:r>
          </w:p>
        </w:tc>
        <w:tc>
          <w:tcPr>
            <w:tcW w:w="2282" w:type="dxa"/>
            <w:tcBorders>
              <w:top w:val="single" w:sz="4" w:space="0" w:color="auto"/>
              <w:left w:val="single" w:sz="4" w:space="0" w:color="auto"/>
              <w:bottom w:val="single" w:sz="4" w:space="0" w:color="auto"/>
              <w:right w:val="single" w:sz="4" w:space="0" w:color="auto"/>
            </w:tcBorders>
          </w:tcPr>
          <w:p w14:paraId="67B155AC" w14:textId="4217950D" w:rsidR="00FF758A" w:rsidRPr="00924EEA" w:rsidRDefault="00FF758A" w:rsidP="005176E5">
            <w:pPr>
              <w:pStyle w:val="Normal2"/>
              <w:rPr>
                <w:rFonts w:ascii="Huawei Sans" w:eastAsiaTheme="minorEastAsia" w:hAnsi="Huawei Sans" w:cs="Huawei Sans"/>
                <w:b/>
                <w:sz w:val="21"/>
                <w:szCs w:val="21"/>
                <w:lang w:eastAsia="zh-CN"/>
              </w:rPr>
            </w:pPr>
            <w:r>
              <w:rPr>
                <w:rFonts w:ascii="Huawei Sans" w:eastAsiaTheme="minorEastAsia" w:hAnsi="Huawei Sans" w:cs="Huawei Sans"/>
                <w:b/>
                <w:sz w:val="21"/>
                <w:szCs w:val="21"/>
                <w:lang w:eastAsia="zh-CN"/>
              </w:rPr>
              <w:t>integer</w:t>
            </w:r>
          </w:p>
        </w:tc>
        <w:tc>
          <w:tcPr>
            <w:tcW w:w="1478" w:type="dxa"/>
            <w:tcBorders>
              <w:top w:val="single" w:sz="4" w:space="0" w:color="auto"/>
              <w:left w:val="single" w:sz="4" w:space="0" w:color="auto"/>
              <w:bottom w:val="single" w:sz="4" w:space="0" w:color="auto"/>
              <w:right w:val="single" w:sz="4" w:space="0" w:color="auto"/>
            </w:tcBorders>
          </w:tcPr>
          <w:p w14:paraId="3046EDB7" w14:textId="77777777" w:rsidR="00FF758A" w:rsidRPr="00CD6D1E" w:rsidRDefault="00FF758A" w:rsidP="005176E5">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76428EC9" w14:textId="1234169A" w:rsidR="00FF758A" w:rsidRPr="0041795C" w:rsidRDefault="00D56048" w:rsidP="005176E5">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订单创建时间键</w:t>
            </w:r>
          </w:p>
        </w:tc>
      </w:tr>
      <w:tr w:rsidR="00FF758A" w:rsidRPr="00CD6D1E" w14:paraId="6DF4D80B"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02056385" w14:textId="7D71BCD6" w:rsidR="00FF758A" w:rsidRPr="00924EEA" w:rsidRDefault="00FF758A" w:rsidP="005176E5">
            <w:pPr>
              <w:pStyle w:val="Normal2"/>
              <w:rPr>
                <w:rFonts w:ascii="Huawei Sans" w:eastAsiaTheme="minorEastAsia" w:hAnsi="Huawei Sans" w:cs="Huawei Sans"/>
                <w:b/>
                <w:sz w:val="21"/>
                <w:szCs w:val="21"/>
                <w:lang w:eastAsia="zh-CN"/>
              </w:rPr>
            </w:pPr>
            <w:r>
              <w:rPr>
                <w:rFonts w:ascii="Huawei Sans" w:eastAsiaTheme="minorEastAsia" w:hAnsi="Huawei Sans" w:cs="Huawei Sans" w:hint="eastAsia"/>
                <w:b/>
                <w:sz w:val="21"/>
                <w:szCs w:val="21"/>
                <w:lang w:eastAsia="zh-CN"/>
              </w:rPr>
              <w:t>u</w:t>
            </w:r>
            <w:r>
              <w:rPr>
                <w:rFonts w:ascii="Huawei Sans" w:eastAsiaTheme="minorEastAsia" w:hAnsi="Huawei Sans" w:cs="Huawei Sans"/>
                <w:b/>
                <w:sz w:val="21"/>
                <w:szCs w:val="21"/>
                <w:lang w:eastAsia="zh-CN"/>
              </w:rPr>
              <w:t>pdate_date</w:t>
            </w:r>
          </w:p>
        </w:tc>
        <w:tc>
          <w:tcPr>
            <w:tcW w:w="2282" w:type="dxa"/>
            <w:tcBorders>
              <w:top w:val="single" w:sz="4" w:space="0" w:color="auto"/>
              <w:left w:val="single" w:sz="4" w:space="0" w:color="auto"/>
              <w:bottom w:val="single" w:sz="4" w:space="0" w:color="auto"/>
              <w:right w:val="single" w:sz="4" w:space="0" w:color="auto"/>
            </w:tcBorders>
          </w:tcPr>
          <w:p w14:paraId="23C792F3" w14:textId="48B527EC" w:rsidR="00FF758A" w:rsidRDefault="00FF758A" w:rsidP="005176E5">
            <w:pPr>
              <w:pStyle w:val="Normal2"/>
              <w:rPr>
                <w:rFonts w:ascii="Huawei Sans" w:eastAsiaTheme="minorEastAsia" w:hAnsi="Huawei Sans" w:cs="Huawei Sans"/>
                <w:b/>
                <w:sz w:val="21"/>
                <w:szCs w:val="21"/>
                <w:lang w:eastAsia="zh-CN"/>
              </w:rPr>
            </w:pPr>
            <w:r>
              <w:rPr>
                <w:rFonts w:ascii="Huawei Sans" w:eastAsiaTheme="minorEastAsia" w:hAnsi="Huawei Sans" w:cs="Huawei Sans" w:hint="eastAsia"/>
                <w:b/>
                <w:sz w:val="21"/>
                <w:szCs w:val="21"/>
                <w:lang w:eastAsia="zh-CN"/>
              </w:rPr>
              <w:t>i</w:t>
            </w:r>
            <w:r>
              <w:rPr>
                <w:rFonts w:ascii="Huawei Sans" w:eastAsiaTheme="minorEastAsia" w:hAnsi="Huawei Sans" w:cs="Huawei Sans"/>
                <w:b/>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06890F5A" w14:textId="77777777" w:rsidR="00FF758A" w:rsidRPr="00CD6D1E" w:rsidRDefault="00FF758A" w:rsidP="005176E5">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265A36CB" w14:textId="2E57BDFF" w:rsidR="00FF758A" w:rsidRPr="0041795C" w:rsidRDefault="00D56048" w:rsidP="005176E5">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订单更新日期键</w:t>
            </w:r>
          </w:p>
        </w:tc>
      </w:tr>
      <w:tr w:rsidR="00FF758A" w:rsidRPr="00CD6D1E" w14:paraId="5E9A60CF" w14:textId="77777777" w:rsidTr="00D56048">
        <w:trPr>
          <w:jc w:val="center"/>
        </w:trPr>
        <w:tc>
          <w:tcPr>
            <w:tcW w:w="2291" w:type="dxa"/>
            <w:tcBorders>
              <w:top w:val="single" w:sz="4" w:space="0" w:color="auto"/>
              <w:left w:val="single" w:sz="18" w:space="0" w:color="auto"/>
              <w:bottom w:val="single" w:sz="4" w:space="0" w:color="auto"/>
              <w:right w:val="single" w:sz="4" w:space="0" w:color="auto"/>
            </w:tcBorders>
          </w:tcPr>
          <w:p w14:paraId="718C7402" w14:textId="0B038458" w:rsidR="00FF758A" w:rsidRPr="00924EEA" w:rsidRDefault="00FF758A" w:rsidP="005176E5">
            <w:pPr>
              <w:pStyle w:val="Normal2"/>
              <w:rPr>
                <w:rFonts w:ascii="Huawei Sans" w:eastAsiaTheme="minorEastAsia" w:hAnsi="Huawei Sans" w:cs="Huawei Sans"/>
                <w:b/>
                <w:sz w:val="21"/>
                <w:szCs w:val="21"/>
                <w:lang w:eastAsia="zh-CN"/>
              </w:rPr>
            </w:pPr>
            <w:r w:rsidRPr="00924EEA">
              <w:rPr>
                <w:rFonts w:ascii="Huawei Sans" w:eastAsiaTheme="minorEastAsia" w:hAnsi="Huawei Sans" w:cs="Huawei Sans" w:hint="eastAsia"/>
                <w:b/>
                <w:sz w:val="21"/>
                <w:szCs w:val="21"/>
                <w:lang w:eastAsia="zh-CN"/>
              </w:rPr>
              <w:t>u</w:t>
            </w:r>
            <w:r w:rsidRPr="00924EEA">
              <w:rPr>
                <w:rFonts w:ascii="Huawei Sans" w:eastAsiaTheme="minorEastAsia" w:hAnsi="Huawei Sans" w:cs="Huawei Sans"/>
                <w:b/>
                <w:sz w:val="21"/>
                <w:szCs w:val="21"/>
                <w:lang w:eastAsia="zh-CN"/>
              </w:rPr>
              <w:t>pdate_time</w:t>
            </w:r>
          </w:p>
        </w:tc>
        <w:tc>
          <w:tcPr>
            <w:tcW w:w="2282" w:type="dxa"/>
            <w:tcBorders>
              <w:top w:val="single" w:sz="4" w:space="0" w:color="auto"/>
              <w:left w:val="single" w:sz="4" w:space="0" w:color="auto"/>
              <w:bottom w:val="single" w:sz="4" w:space="0" w:color="auto"/>
              <w:right w:val="single" w:sz="4" w:space="0" w:color="auto"/>
            </w:tcBorders>
          </w:tcPr>
          <w:p w14:paraId="344B6D7C" w14:textId="326F9E5E" w:rsidR="00FF758A" w:rsidRPr="00924EEA" w:rsidRDefault="00FF758A" w:rsidP="005176E5">
            <w:pPr>
              <w:pStyle w:val="Normal2"/>
              <w:rPr>
                <w:rFonts w:ascii="Huawei Sans" w:eastAsiaTheme="minorEastAsia" w:hAnsi="Huawei Sans" w:cs="Huawei Sans"/>
                <w:b/>
                <w:sz w:val="21"/>
                <w:szCs w:val="21"/>
                <w:lang w:eastAsia="zh-CN"/>
              </w:rPr>
            </w:pPr>
            <w:r>
              <w:rPr>
                <w:rFonts w:ascii="Huawei Sans" w:eastAsiaTheme="minorEastAsia" w:hAnsi="Huawei Sans" w:cs="Huawei Sans"/>
                <w:b/>
                <w:sz w:val="21"/>
                <w:szCs w:val="21"/>
                <w:lang w:eastAsia="zh-CN"/>
              </w:rPr>
              <w:t>integer</w:t>
            </w:r>
          </w:p>
        </w:tc>
        <w:tc>
          <w:tcPr>
            <w:tcW w:w="1478" w:type="dxa"/>
            <w:tcBorders>
              <w:top w:val="single" w:sz="4" w:space="0" w:color="auto"/>
              <w:left w:val="single" w:sz="4" w:space="0" w:color="auto"/>
              <w:bottom w:val="single" w:sz="4" w:space="0" w:color="auto"/>
              <w:right w:val="single" w:sz="4" w:space="0" w:color="auto"/>
            </w:tcBorders>
          </w:tcPr>
          <w:p w14:paraId="5710BB8E" w14:textId="77777777" w:rsidR="00FF758A" w:rsidRPr="00CD6D1E" w:rsidRDefault="00FF758A" w:rsidP="005176E5">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2E5DC6A5" w14:textId="1D0D59E0" w:rsidR="00FF758A" w:rsidRPr="0041795C" w:rsidRDefault="00D56048" w:rsidP="005176E5">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订单更新时间键</w:t>
            </w:r>
          </w:p>
        </w:tc>
      </w:tr>
      <w:tr w:rsidR="00D56048" w:rsidRPr="00CD6D1E" w14:paraId="6D957E3A" w14:textId="77777777" w:rsidTr="00D56048">
        <w:trPr>
          <w:jc w:val="center"/>
        </w:trPr>
        <w:tc>
          <w:tcPr>
            <w:tcW w:w="2291" w:type="dxa"/>
            <w:tcBorders>
              <w:top w:val="single" w:sz="4" w:space="0" w:color="auto"/>
              <w:left w:val="single" w:sz="18" w:space="0" w:color="auto"/>
              <w:bottom w:val="single" w:sz="18" w:space="0" w:color="auto"/>
              <w:right w:val="single" w:sz="4" w:space="0" w:color="auto"/>
            </w:tcBorders>
          </w:tcPr>
          <w:p w14:paraId="10E18442" w14:textId="5F11D843" w:rsidR="00D56048" w:rsidRPr="00CD6D1E" w:rsidRDefault="00D56048" w:rsidP="00D56048">
            <w:pPr>
              <w:pStyle w:val="Normal2"/>
              <w:rPr>
                <w:rFonts w:ascii="Huawei Sans" w:hAnsi="Huawei Sans" w:cs="Huawei Sans"/>
                <w:sz w:val="21"/>
                <w:szCs w:val="21"/>
              </w:rPr>
            </w:pPr>
            <w:r>
              <w:rPr>
                <w:rFonts w:ascii="Huawei Sans" w:eastAsiaTheme="minorEastAsia" w:hAnsi="Huawei Sans" w:cs="Huawei Sans" w:hint="eastAsia"/>
                <w:sz w:val="21"/>
                <w:szCs w:val="21"/>
                <w:lang w:eastAsia="zh-CN"/>
              </w:rPr>
              <w:t>d</w:t>
            </w:r>
            <w:r>
              <w:rPr>
                <w:rFonts w:ascii="Huawei Sans" w:eastAsiaTheme="minorEastAsia" w:hAnsi="Huawei Sans" w:cs="Huawei Sans"/>
                <w:sz w:val="21"/>
                <w:szCs w:val="21"/>
                <w:lang w:eastAsia="zh-CN"/>
              </w:rPr>
              <w:t>eleted</w:t>
            </w:r>
          </w:p>
        </w:tc>
        <w:tc>
          <w:tcPr>
            <w:tcW w:w="2282" w:type="dxa"/>
            <w:tcBorders>
              <w:top w:val="single" w:sz="4" w:space="0" w:color="auto"/>
              <w:left w:val="single" w:sz="4" w:space="0" w:color="auto"/>
              <w:bottom w:val="single" w:sz="18" w:space="0" w:color="auto"/>
              <w:right w:val="single" w:sz="4" w:space="0" w:color="auto"/>
            </w:tcBorders>
          </w:tcPr>
          <w:p w14:paraId="369B9ABD" w14:textId="4AA267F1" w:rsidR="00D56048" w:rsidRPr="00CD6D1E" w:rsidRDefault="00D56048" w:rsidP="00D56048">
            <w:pPr>
              <w:pStyle w:val="Normal2"/>
              <w:rPr>
                <w:rFonts w:ascii="Huawei Sans" w:hAnsi="Huawei Sans" w:cs="Huawei Sans"/>
                <w:sz w:val="21"/>
                <w:szCs w:val="21"/>
              </w:rPr>
            </w:pPr>
            <w:r>
              <w:rPr>
                <w:rFonts w:ascii="Huawei Sans" w:eastAsiaTheme="minorEastAsia" w:hAnsi="Huawei Sans" w:cs="Huawei Sans" w:hint="eastAsia"/>
                <w:sz w:val="21"/>
                <w:szCs w:val="21"/>
                <w:lang w:eastAsia="zh-CN"/>
              </w:rPr>
              <w:t>t</w:t>
            </w:r>
            <w:r>
              <w:rPr>
                <w:rFonts w:ascii="Huawei Sans" w:eastAsiaTheme="minorEastAsia" w:hAnsi="Huawei Sans" w:cs="Huawei Sans"/>
                <w:sz w:val="21"/>
                <w:szCs w:val="21"/>
                <w:lang w:eastAsia="zh-CN"/>
              </w:rPr>
              <w:t>inyinit</w:t>
            </w:r>
          </w:p>
        </w:tc>
        <w:tc>
          <w:tcPr>
            <w:tcW w:w="1478" w:type="dxa"/>
            <w:tcBorders>
              <w:top w:val="single" w:sz="4" w:space="0" w:color="auto"/>
              <w:left w:val="single" w:sz="4" w:space="0" w:color="auto"/>
              <w:bottom w:val="single" w:sz="18" w:space="0" w:color="auto"/>
              <w:right w:val="single" w:sz="4" w:space="0" w:color="auto"/>
            </w:tcBorders>
          </w:tcPr>
          <w:p w14:paraId="115EF834" w14:textId="77777777" w:rsidR="00D56048" w:rsidRPr="00CD6D1E" w:rsidRDefault="00D56048" w:rsidP="00D56048">
            <w:pPr>
              <w:pStyle w:val="Normal2"/>
              <w:rPr>
                <w:rFonts w:ascii="Huawei Sans" w:hAnsi="Huawei Sans" w:cs="Huawei Sans"/>
                <w:sz w:val="21"/>
                <w:szCs w:val="21"/>
              </w:rPr>
            </w:pPr>
          </w:p>
        </w:tc>
        <w:tc>
          <w:tcPr>
            <w:tcW w:w="2070" w:type="dxa"/>
            <w:tcBorders>
              <w:top w:val="single" w:sz="4" w:space="0" w:color="auto"/>
              <w:left w:val="single" w:sz="4" w:space="0" w:color="auto"/>
              <w:bottom w:val="single" w:sz="18" w:space="0" w:color="auto"/>
              <w:right w:val="single" w:sz="18" w:space="0" w:color="auto"/>
            </w:tcBorders>
          </w:tcPr>
          <w:p w14:paraId="3B9210A6" w14:textId="537A6E14" w:rsidR="00D56048" w:rsidRPr="0041795C" w:rsidRDefault="00D56048" w:rsidP="00D56048">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订单逻辑删除</w:t>
            </w:r>
          </w:p>
        </w:tc>
      </w:tr>
    </w:tbl>
    <w:p w14:paraId="7CD801CC" w14:textId="2F985DB8" w:rsidR="00D87F66" w:rsidRDefault="00941507" w:rsidP="00CB037B">
      <w:pPr>
        <w:pStyle w:val="1e"/>
        <w:rPr>
          <w:rFonts w:hint="eastAsia"/>
        </w:rPr>
      </w:pPr>
      <w:r>
        <w:t>订单商品表</w:t>
      </w:r>
    </w:p>
    <w:tbl>
      <w:tblPr>
        <w:tblW w:w="81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left w:w="74" w:type="dxa"/>
          <w:bottom w:w="142" w:type="dxa"/>
          <w:right w:w="74" w:type="dxa"/>
        </w:tblCellMar>
        <w:tblLook w:val="0000" w:firstRow="0" w:lastRow="0" w:firstColumn="0" w:lastColumn="0" w:noHBand="0" w:noVBand="0"/>
      </w:tblPr>
      <w:tblGrid>
        <w:gridCol w:w="2514"/>
        <w:gridCol w:w="2059"/>
        <w:gridCol w:w="1478"/>
        <w:gridCol w:w="2070"/>
      </w:tblGrid>
      <w:tr w:rsidR="00D56048" w:rsidRPr="00CD6D1E" w14:paraId="273A5FCF" w14:textId="77777777" w:rsidTr="00D56048">
        <w:trPr>
          <w:cantSplit/>
          <w:tblHeader/>
          <w:jc w:val="center"/>
        </w:trPr>
        <w:tc>
          <w:tcPr>
            <w:tcW w:w="2514" w:type="dxa"/>
            <w:tcBorders>
              <w:top w:val="single" w:sz="18" w:space="0" w:color="auto"/>
              <w:left w:val="single" w:sz="18" w:space="0" w:color="auto"/>
              <w:bottom w:val="single" w:sz="6" w:space="0" w:color="000000"/>
              <w:right w:val="single" w:sz="4" w:space="0" w:color="auto"/>
            </w:tcBorders>
            <w:shd w:val="clear" w:color="auto" w:fill="BFBFBF" w:themeFill="background1" w:themeFillShade="BF"/>
          </w:tcPr>
          <w:p w14:paraId="371FACA3" w14:textId="77777777" w:rsidR="00D56048" w:rsidRPr="00CD6D1E" w:rsidRDefault="00D56048" w:rsidP="00AE187A">
            <w:pPr>
              <w:pStyle w:val="Normal2"/>
              <w:jc w:val="center"/>
              <w:rPr>
                <w:rFonts w:ascii="Huawei Sans" w:hAnsi="Huawei Sans" w:cs="Huawei Sans"/>
                <w:b/>
                <w:sz w:val="21"/>
                <w:szCs w:val="21"/>
              </w:rPr>
            </w:pPr>
            <w:r w:rsidRPr="00CD6D1E">
              <w:rPr>
                <w:rFonts w:ascii="Huawei Sans" w:hAnsi="Huawei Sans" w:cs="Huawei Sans"/>
                <w:b/>
                <w:sz w:val="21"/>
                <w:szCs w:val="21"/>
              </w:rPr>
              <w:t>Column</w:t>
            </w:r>
          </w:p>
        </w:tc>
        <w:tc>
          <w:tcPr>
            <w:tcW w:w="2059" w:type="dxa"/>
            <w:tcBorders>
              <w:top w:val="single" w:sz="18" w:space="0" w:color="auto"/>
              <w:left w:val="single" w:sz="4" w:space="0" w:color="auto"/>
              <w:bottom w:val="single" w:sz="6" w:space="0" w:color="000000"/>
              <w:right w:val="single" w:sz="4" w:space="0" w:color="auto"/>
            </w:tcBorders>
            <w:shd w:val="clear" w:color="auto" w:fill="BFBFBF" w:themeFill="background1" w:themeFillShade="BF"/>
          </w:tcPr>
          <w:p w14:paraId="552EA89B" w14:textId="77777777" w:rsidR="00D56048" w:rsidRPr="00CD6D1E" w:rsidRDefault="00D56048" w:rsidP="00AE187A">
            <w:pPr>
              <w:pStyle w:val="Normal2"/>
              <w:jc w:val="center"/>
              <w:rPr>
                <w:rFonts w:ascii="Huawei Sans" w:hAnsi="Huawei Sans" w:cs="Huawei Sans"/>
                <w:b/>
                <w:sz w:val="21"/>
                <w:szCs w:val="21"/>
              </w:rPr>
            </w:pPr>
            <w:r w:rsidRPr="00CD6D1E">
              <w:rPr>
                <w:rFonts w:ascii="Huawei Sans" w:hAnsi="Huawei Sans" w:cs="Huawei Sans"/>
                <w:b/>
                <w:sz w:val="21"/>
                <w:szCs w:val="21"/>
              </w:rPr>
              <w:t>Datatype</w:t>
            </w:r>
          </w:p>
        </w:tc>
        <w:tc>
          <w:tcPr>
            <w:tcW w:w="1478" w:type="dxa"/>
            <w:tcBorders>
              <w:top w:val="single" w:sz="18" w:space="0" w:color="auto"/>
              <w:left w:val="single" w:sz="4" w:space="0" w:color="auto"/>
              <w:bottom w:val="single" w:sz="6" w:space="0" w:color="000000"/>
              <w:right w:val="single" w:sz="4" w:space="0" w:color="auto"/>
            </w:tcBorders>
            <w:shd w:val="clear" w:color="auto" w:fill="BFBFBF" w:themeFill="background1" w:themeFillShade="BF"/>
          </w:tcPr>
          <w:p w14:paraId="36F3E18F" w14:textId="5CA975D0" w:rsidR="00D56048" w:rsidRPr="00CD6D1E" w:rsidRDefault="00D56048" w:rsidP="00AE187A">
            <w:pPr>
              <w:pStyle w:val="Normal2"/>
              <w:jc w:val="center"/>
              <w:rPr>
                <w:rFonts w:ascii="Huawei Sans" w:hAnsi="Huawei Sans" w:cs="Huawei Sans"/>
                <w:b/>
                <w:sz w:val="21"/>
                <w:szCs w:val="21"/>
              </w:rPr>
            </w:pPr>
            <w:r w:rsidRPr="00CD6D1E">
              <w:rPr>
                <w:rFonts w:ascii="Huawei Sans" w:hAnsi="Huawei Sans" w:cs="Huawei Sans"/>
                <w:b/>
                <w:sz w:val="21"/>
                <w:szCs w:val="21"/>
              </w:rPr>
              <w:t>Primary Key</w:t>
            </w:r>
          </w:p>
        </w:tc>
        <w:tc>
          <w:tcPr>
            <w:tcW w:w="2070" w:type="dxa"/>
            <w:tcBorders>
              <w:top w:val="single" w:sz="18" w:space="0" w:color="auto"/>
              <w:left w:val="single" w:sz="4" w:space="0" w:color="auto"/>
              <w:bottom w:val="single" w:sz="6" w:space="0" w:color="000000"/>
              <w:right w:val="single" w:sz="18" w:space="0" w:color="auto"/>
            </w:tcBorders>
            <w:shd w:val="clear" w:color="auto" w:fill="BFBFBF" w:themeFill="background1" w:themeFillShade="BF"/>
          </w:tcPr>
          <w:p w14:paraId="7F597DC1" w14:textId="70C343F3" w:rsidR="00D56048" w:rsidRPr="00D56048" w:rsidRDefault="00D56048" w:rsidP="00AE187A">
            <w:pPr>
              <w:pStyle w:val="Normal2"/>
              <w:jc w:val="center"/>
              <w:rPr>
                <w:rFonts w:ascii="Huawei Sans" w:eastAsia="方正兰亭黑简体" w:hAnsi="Huawei Sans" w:cs="Huawei Sans"/>
                <w:b/>
                <w:sz w:val="21"/>
                <w:szCs w:val="21"/>
              </w:rPr>
            </w:pPr>
            <w:r w:rsidRPr="00D56048">
              <w:rPr>
                <w:rFonts w:ascii="Huawei Sans" w:eastAsia="方正兰亭黑简体" w:hAnsi="Huawei Sans" w:cs="Huawei Sans"/>
                <w:b/>
                <w:sz w:val="21"/>
                <w:szCs w:val="21"/>
                <w:lang w:eastAsia="zh-CN"/>
              </w:rPr>
              <w:t>备注</w:t>
            </w:r>
          </w:p>
        </w:tc>
      </w:tr>
      <w:tr w:rsidR="00D56048" w:rsidRPr="00CD6D1E" w14:paraId="7B2F92AB" w14:textId="77777777" w:rsidTr="00D56048">
        <w:trPr>
          <w:jc w:val="center"/>
        </w:trPr>
        <w:tc>
          <w:tcPr>
            <w:tcW w:w="2514" w:type="dxa"/>
            <w:tcBorders>
              <w:top w:val="single" w:sz="4" w:space="0" w:color="auto"/>
              <w:left w:val="single" w:sz="18" w:space="0" w:color="auto"/>
              <w:bottom w:val="single" w:sz="4" w:space="0" w:color="auto"/>
              <w:right w:val="single" w:sz="4" w:space="0" w:color="auto"/>
            </w:tcBorders>
          </w:tcPr>
          <w:p w14:paraId="7005C54D" w14:textId="64D7EC86" w:rsidR="00D56048" w:rsidRPr="001326BE" w:rsidRDefault="00D56048" w:rsidP="00D56048">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o</w:t>
            </w:r>
            <w:r>
              <w:rPr>
                <w:rFonts w:ascii="Huawei Sans" w:eastAsiaTheme="minorEastAsia" w:hAnsi="Huawei Sans" w:cs="Huawei Sans"/>
                <w:sz w:val="21"/>
                <w:szCs w:val="21"/>
                <w:lang w:eastAsia="zh-CN"/>
              </w:rPr>
              <w:t>rder_</w:t>
            </w:r>
            <w:r>
              <w:rPr>
                <w:rFonts w:ascii="Huawei Sans" w:eastAsiaTheme="minorEastAsia" w:hAnsi="Huawei Sans" w:cs="Huawei Sans" w:hint="eastAsia"/>
                <w:sz w:val="21"/>
                <w:szCs w:val="21"/>
                <w:lang w:eastAsia="zh-CN"/>
              </w:rPr>
              <w:t>id</w:t>
            </w:r>
          </w:p>
        </w:tc>
        <w:tc>
          <w:tcPr>
            <w:tcW w:w="2059" w:type="dxa"/>
            <w:tcBorders>
              <w:top w:val="single" w:sz="4" w:space="0" w:color="auto"/>
              <w:left w:val="single" w:sz="4" w:space="0" w:color="auto"/>
              <w:bottom w:val="single" w:sz="4" w:space="0" w:color="auto"/>
              <w:right w:val="single" w:sz="4" w:space="0" w:color="auto"/>
            </w:tcBorders>
          </w:tcPr>
          <w:p w14:paraId="286F109D" w14:textId="4A6B1416" w:rsidR="00D56048" w:rsidRPr="001326BE" w:rsidRDefault="00D56048" w:rsidP="00D56048">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i</w:t>
            </w:r>
            <w:r>
              <w:rPr>
                <w:rFonts w:ascii="Huawei Sans" w:eastAsiaTheme="minorEastAsia" w:hAnsi="Huawei Sans" w:cs="Huawei Sans"/>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1D295D6C" w14:textId="12D4CD98" w:rsidR="00D56048" w:rsidRPr="00CD6D1E" w:rsidRDefault="00D56048" w:rsidP="00D56048">
            <w:pPr>
              <w:pStyle w:val="Normal2"/>
              <w:rPr>
                <w:rFonts w:ascii="Huawei Sans" w:hAnsi="Huawei Sans" w:cs="Huawei Sans"/>
                <w:sz w:val="21"/>
                <w:szCs w:val="21"/>
              </w:rPr>
            </w:pPr>
            <w:r w:rsidRPr="00CD6D1E">
              <w:rPr>
                <w:rFonts w:ascii="Huawei Sans" w:hAnsi="Huawei Sans" w:cs="Huawei Sans"/>
                <w:sz w:val="21"/>
                <w:szCs w:val="21"/>
              </w:rPr>
              <w:t>Y</w:t>
            </w:r>
          </w:p>
        </w:tc>
        <w:tc>
          <w:tcPr>
            <w:tcW w:w="2070" w:type="dxa"/>
            <w:tcBorders>
              <w:top w:val="single" w:sz="4" w:space="0" w:color="auto"/>
              <w:left w:val="single" w:sz="4" w:space="0" w:color="auto"/>
              <w:bottom w:val="single" w:sz="4" w:space="0" w:color="auto"/>
              <w:right w:val="single" w:sz="18" w:space="0" w:color="auto"/>
            </w:tcBorders>
          </w:tcPr>
          <w:p w14:paraId="06F1895E" w14:textId="73A7A40A" w:rsidR="00D56048" w:rsidRPr="00D56048" w:rsidRDefault="00D56048" w:rsidP="00D56048">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订单</w:t>
            </w:r>
            <w:r>
              <w:rPr>
                <w:rFonts w:ascii="Huawei Sans" w:eastAsia="方正兰亭黑简体" w:hAnsi="Huawei Sans" w:cs="Huawei Sans" w:hint="eastAsia"/>
                <w:sz w:val="21"/>
                <w:szCs w:val="21"/>
                <w:lang w:eastAsia="zh-CN"/>
              </w:rPr>
              <w:t>i</w:t>
            </w:r>
            <w:r>
              <w:rPr>
                <w:rFonts w:ascii="Huawei Sans" w:eastAsia="方正兰亭黑简体" w:hAnsi="Huawei Sans" w:cs="Huawei Sans"/>
                <w:sz w:val="21"/>
                <w:szCs w:val="21"/>
                <w:lang w:eastAsia="zh-CN"/>
              </w:rPr>
              <w:t>d</w:t>
            </w:r>
          </w:p>
        </w:tc>
      </w:tr>
      <w:tr w:rsidR="00D56048" w:rsidRPr="00CD6D1E" w14:paraId="0AE772F6" w14:textId="77777777" w:rsidTr="00D56048">
        <w:trPr>
          <w:jc w:val="center"/>
        </w:trPr>
        <w:tc>
          <w:tcPr>
            <w:tcW w:w="2514" w:type="dxa"/>
            <w:tcBorders>
              <w:top w:val="single" w:sz="4" w:space="0" w:color="auto"/>
              <w:left w:val="single" w:sz="18" w:space="0" w:color="auto"/>
              <w:bottom w:val="single" w:sz="4" w:space="0" w:color="auto"/>
              <w:right w:val="single" w:sz="4" w:space="0" w:color="auto"/>
            </w:tcBorders>
          </w:tcPr>
          <w:p w14:paraId="6FC7A183" w14:textId="6B4DEBA7" w:rsidR="00D56048" w:rsidRPr="00924EEA" w:rsidRDefault="00D56048" w:rsidP="00D56048">
            <w:pPr>
              <w:pStyle w:val="Normal2"/>
              <w:rPr>
                <w:rFonts w:ascii="Huawei Sans" w:hAnsi="Huawei Sans" w:cs="Huawei Sans"/>
                <w:sz w:val="21"/>
                <w:szCs w:val="21"/>
              </w:rPr>
            </w:pPr>
            <w:r>
              <w:rPr>
                <w:rFonts w:ascii="Huawei Sans" w:hAnsi="Huawei Sans" w:cs="Huawei Sans"/>
                <w:sz w:val="21"/>
                <w:szCs w:val="21"/>
              </w:rPr>
              <w:t>goods_</w:t>
            </w:r>
            <w:r w:rsidRPr="00CD6D1E">
              <w:rPr>
                <w:rFonts w:ascii="Huawei Sans" w:hAnsi="Huawei Sans" w:cs="Huawei Sans"/>
                <w:sz w:val="21"/>
                <w:szCs w:val="21"/>
              </w:rPr>
              <w:t>key</w:t>
            </w:r>
          </w:p>
        </w:tc>
        <w:tc>
          <w:tcPr>
            <w:tcW w:w="2059" w:type="dxa"/>
            <w:tcBorders>
              <w:top w:val="single" w:sz="4" w:space="0" w:color="auto"/>
              <w:left w:val="single" w:sz="4" w:space="0" w:color="auto"/>
              <w:bottom w:val="single" w:sz="4" w:space="0" w:color="auto"/>
              <w:right w:val="single" w:sz="4" w:space="0" w:color="auto"/>
            </w:tcBorders>
          </w:tcPr>
          <w:p w14:paraId="588C114E" w14:textId="2756692B" w:rsidR="00D56048" w:rsidRPr="00924EEA" w:rsidRDefault="00D56048" w:rsidP="00D56048">
            <w:pPr>
              <w:pStyle w:val="Normal2"/>
              <w:rPr>
                <w:rFonts w:ascii="Huawei Sans" w:hAnsi="Huawei Sans" w:cs="Huawei Sans"/>
                <w:sz w:val="21"/>
                <w:szCs w:val="21"/>
              </w:rPr>
            </w:pPr>
            <w:r w:rsidRPr="00CD6D1E">
              <w:rPr>
                <w:rFonts w:ascii="Huawei Sans" w:hAnsi="Huawei Sans" w:cs="Huawei Sans"/>
                <w:sz w:val="21"/>
                <w:szCs w:val="21"/>
              </w:rPr>
              <w:t>int</w:t>
            </w:r>
            <w:r>
              <w:rPr>
                <w:rFonts w:ascii="Huawei Sans" w:hAnsi="Huawei Sans" w:cs="Huawei Sans"/>
                <w:sz w:val="21"/>
                <w:szCs w:val="21"/>
              </w:rPr>
              <w:t>eger</w:t>
            </w:r>
          </w:p>
        </w:tc>
        <w:tc>
          <w:tcPr>
            <w:tcW w:w="1478" w:type="dxa"/>
            <w:tcBorders>
              <w:top w:val="single" w:sz="4" w:space="0" w:color="auto"/>
              <w:left w:val="single" w:sz="4" w:space="0" w:color="auto"/>
              <w:bottom w:val="single" w:sz="4" w:space="0" w:color="auto"/>
              <w:right w:val="single" w:sz="4" w:space="0" w:color="auto"/>
            </w:tcBorders>
          </w:tcPr>
          <w:p w14:paraId="11B9A6C1" w14:textId="08DFFAE4" w:rsidR="00D56048" w:rsidRPr="00CD6D1E" w:rsidRDefault="00D56048" w:rsidP="00D56048">
            <w:pPr>
              <w:pStyle w:val="Normal2"/>
              <w:rPr>
                <w:rFonts w:ascii="Huawei Sans" w:hAnsi="Huawei Sans" w:cs="Huawei Sans"/>
                <w:sz w:val="21"/>
                <w:szCs w:val="21"/>
              </w:rPr>
            </w:pPr>
            <w:r w:rsidRPr="00CD6D1E">
              <w:rPr>
                <w:rFonts w:ascii="Huawei Sans" w:hAnsi="Huawei Sans" w:cs="Huawei Sans"/>
                <w:sz w:val="21"/>
                <w:szCs w:val="21"/>
              </w:rPr>
              <w:t>Y</w:t>
            </w:r>
          </w:p>
        </w:tc>
        <w:tc>
          <w:tcPr>
            <w:tcW w:w="2070" w:type="dxa"/>
            <w:tcBorders>
              <w:top w:val="single" w:sz="4" w:space="0" w:color="auto"/>
              <w:left w:val="single" w:sz="4" w:space="0" w:color="auto"/>
              <w:bottom w:val="single" w:sz="4" w:space="0" w:color="auto"/>
              <w:right w:val="single" w:sz="18" w:space="0" w:color="auto"/>
            </w:tcBorders>
          </w:tcPr>
          <w:p w14:paraId="358A04D0" w14:textId="7485E354" w:rsidR="00D56048" w:rsidRPr="00D56048" w:rsidRDefault="00D56048" w:rsidP="00D56048">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商品键</w:t>
            </w:r>
          </w:p>
        </w:tc>
      </w:tr>
      <w:tr w:rsidR="00D56048" w:rsidRPr="00CD6D1E" w14:paraId="6A117BC3" w14:textId="77777777" w:rsidTr="00D56048">
        <w:trPr>
          <w:jc w:val="center"/>
        </w:trPr>
        <w:tc>
          <w:tcPr>
            <w:tcW w:w="2514" w:type="dxa"/>
            <w:tcBorders>
              <w:top w:val="single" w:sz="4" w:space="0" w:color="auto"/>
              <w:left w:val="single" w:sz="18" w:space="0" w:color="auto"/>
              <w:bottom w:val="single" w:sz="4" w:space="0" w:color="auto"/>
              <w:right w:val="single" w:sz="4" w:space="0" w:color="auto"/>
            </w:tcBorders>
          </w:tcPr>
          <w:p w14:paraId="6299EC7B" w14:textId="77777777" w:rsidR="00D56048" w:rsidRPr="00CD6D1E" w:rsidRDefault="00D56048" w:rsidP="00AE187A">
            <w:pPr>
              <w:pStyle w:val="Normal2"/>
              <w:rPr>
                <w:rFonts w:ascii="Huawei Sans" w:hAnsi="Huawei Sans" w:cs="Huawei Sans"/>
                <w:sz w:val="21"/>
                <w:szCs w:val="21"/>
              </w:rPr>
            </w:pPr>
            <w:r w:rsidRPr="00924EEA">
              <w:rPr>
                <w:rFonts w:ascii="Huawei Sans" w:hAnsi="Huawei Sans" w:cs="Huawei Sans"/>
                <w:sz w:val="21"/>
                <w:szCs w:val="21"/>
              </w:rPr>
              <w:t>number</w:t>
            </w:r>
          </w:p>
        </w:tc>
        <w:tc>
          <w:tcPr>
            <w:tcW w:w="2059" w:type="dxa"/>
            <w:tcBorders>
              <w:top w:val="single" w:sz="4" w:space="0" w:color="auto"/>
              <w:left w:val="single" w:sz="4" w:space="0" w:color="auto"/>
              <w:bottom w:val="single" w:sz="4" w:space="0" w:color="auto"/>
              <w:right w:val="single" w:sz="4" w:space="0" w:color="auto"/>
            </w:tcBorders>
          </w:tcPr>
          <w:p w14:paraId="46120DF7" w14:textId="77777777" w:rsidR="00D56048" w:rsidRPr="00CD6D1E" w:rsidRDefault="00D56048" w:rsidP="00AE187A">
            <w:pPr>
              <w:pStyle w:val="Normal2"/>
              <w:rPr>
                <w:rFonts w:ascii="Huawei Sans" w:hAnsi="Huawei Sans" w:cs="Huawei Sans"/>
                <w:sz w:val="21"/>
                <w:szCs w:val="21"/>
              </w:rPr>
            </w:pPr>
            <w:r w:rsidRPr="00924EEA">
              <w:rPr>
                <w:rFonts w:ascii="Huawei Sans" w:hAnsi="Huawei Sans" w:cs="Huawei Sans"/>
                <w:sz w:val="21"/>
                <w:szCs w:val="21"/>
              </w:rPr>
              <w:t>int</w:t>
            </w:r>
            <w:r>
              <w:rPr>
                <w:rFonts w:ascii="Huawei Sans" w:hAnsi="Huawei Sans" w:cs="Huawei Sans"/>
                <w:sz w:val="21"/>
                <w:szCs w:val="21"/>
              </w:rPr>
              <w:t>eger</w:t>
            </w:r>
          </w:p>
        </w:tc>
        <w:tc>
          <w:tcPr>
            <w:tcW w:w="1478" w:type="dxa"/>
            <w:tcBorders>
              <w:top w:val="single" w:sz="4" w:space="0" w:color="auto"/>
              <w:left w:val="single" w:sz="4" w:space="0" w:color="auto"/>
              <w:bottom w:val="single" w:sz="4" w:space="0" w:color="auto"/>
              <w:right w:val="single" w:sz="4" w:space="0" w:color="auto"/>
            </w:tcBorders>
          </w:tcPr>
          <w:p w14:paraId="7F049F4B" w14:textId="77777777" w:rsidR="00D56048" w:rsidRPr="00CD6D1E" w:rsidRDefault="00D56048" w:rsidP="00AE187A">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6BF3264E" w14:textId="506C9DD5" w:rsidR="00D56048" w:rsidRPr="00D56048" w:rsidRDefault="00D56048" w:rsidP="00AE187A">
            <w:pPr>
              <w:pStyle w:val="Normal2"/>
              <w:rPr>
                <w:rFonts w:ascii="Huawei Sans" w:eastAsia="方正兰亭黑简体" w:hAnsi="Huawei Sans" w:cs="Huawei Sans"/>
                <w:sz w:val="21"/>
                <w:szCs w:val="21"/>
              </w:rPr>
            </w:pPr>
            <w:r w:rsidRPr="00D56048">
              <w:rPr>
                <w:rFonts w:ascii="Huawei Sans" w:eastAsia="方正兰亭黑简体" w:hAnsi="Huawei Sans" w:cs="Huawei Sans" w:hint="eastAsia"/>
                <w:sz w:val="21"/>
                <w:szCs w:val="21"/>
              </w:rPr>
              <w:t>商品货品的购买数量</w:t>
            </w:r>
          </w:p>
        </w:tc>
      </w:tr>
      <w:tr w:rsidR="00D56048" w:rsidRPr="00CD6D1E" w14:paraId="04FFA29A" w14:textId="77777777" w:rsidTr="00D56048">
        <w:trPr>
          <w:jc w:val="center"/>
        </w:trPr>
        <w:tc>
          <w:tcPr>
            <w:tcW w:w="2514" w:type="dxa"/>
            <w:tcBorders>
              <w:top w:val="single" w:sz="4" w:space="0" w:color="auto"/>
              <w:left w:val="single" w:sz="18" w:space="0" w:color="auto"/>
              <w:bottom w:val="single" w:sz="4" w:space="0" w:color="auto"/>
              <w:right w:val="single" w:sz="4" w:space="0" w:color="auto"/>
            </w:tcBorders>
          </w:tcPr>
          <w:p w14:paraId="094BD394" w14:textId="0E60ED59" w:rsidR="00D56048" w:rsidRPr="00941507" w:rsidRDefault="00D56048" w:rsidP="00941507">
            <w:pPr>
              <w:pStyle w:val="Normal2"/>
              <w:rPr>
                <w:rFonts w:ascii="Huawei Sans" w:hAnsi="Huawei Sans" w:cs="Huawei Sans"/>
                <w:sz w:val="21"/>
                <w:szCs w:val="21"/>
              </w:rPr>
            </w:pPr>
            <w:r w:rsidRPr="00941507">
              <w:rPr>
                <w:rFonts w:ascii="Huawei Sans" w:hAnsi="Huawei Sans" w:cs="Huawei Sans" w:hint="eastAsia"/>
                <w:sz w:val="21"/>
                <w:szCs w:val="21"/>
              </w:rPr>
              <w:t>price</w:t>
            </w:r>
          </w:p>
        </w:tc>
        <w:tc>
          <w:tcPr>
            <w:tcW w:w="2059" w:type="dxa"/>
            <w:tcBorders>
              <w:top w:val="single" w:sz="4" w:space="0" w:color="auto"/>
              <w:left w:val="single" w:sz="4" w:space="0" w:color="auto"/>
              <w:bottom w:val="single" w:sz="4" w:space="0" w:color="auto"/>
              <w:right w:val="single" w:sz="4" w:space="0" w:color="auto"/>
            </w:tcBorders>
          </w:tcPr>
          <w:p w14:paraId="3D008D56" w14:textId="377E33E4" w:rsidR="00D56048" w:rsidRDefault="00D56048" w:rsidP="00941507">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d</w:t>
            </w:r>
            <w:r>
              <w:rPr>
                <w:rFonts w:ascii="Huawei Sans" w:eastAsiaTheme="minorEastAsia" w:hAnsi="Huawei Sans" w:cs="Huawei Sans"/>
                <w:sz w:val="21"/>
                <w:szCs w:val="21"/>
                <w:lang w:eastAsia="zh-CN"/>
              </w:rPr>
              <w:t>ecimal(10,2)</w:t>
            </w:r>
          </w:p>
        </w:tc>
        <w:tc>
          <w:tcPr>
            <w:tcW w:w="1478" w:type="dxa"/>
            <w:tcBorders>
              <w:top w:val="single" w:sz="4" w:space="0" w:color="auto"/>
              <w:left w:val="single" w:sz="4" w:space="0" w:color="auto"/>
              <w:bottom w:val="single" w:sz="4" w:space="0" w:color="auto"/>
              <w:right w:val="single" w:sz="4" w:space="0" w:color="auto"/>
            </w:tcBorders>
          </w:tcPr>
          <w:p w14:paraId="526DFCF8" w14:textId="77777777" w:rsidR="00D56048" w:rsidRPr="00CD6D1E" w:rsidRDefault="00D56048" w:rsidP="00941507">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46CB6C1E" w14:textId="1F57C849" w:rsidR="00D56048" w:rsidRPr="00D56048" w:rsidRDefault="00D56048" w:rsidP="00941507">
            <w:pPr>
              <w:pStyle w:val="Normal2"/>
              <w:rPr>
                <w:rFonts w:ascii="Huawei Sans" w:eastAsia="方正兰亭黑简体" w:hAnsi="Huawei Sans" w:cs="Huawei Sans"/>
                <w:sz w:val="21"/>
                <w:szCs w:val="21"/>
              </w:rPr>
            </w:pPr>
            <w:r w:rsidRPr="00D56048">
              <w:rPr>
                <w:rFonts w:ascii="Huawei Sans" w:eastAsia="方正兰亭黑简体" w:hAnsi="Huawei Sans" w:cs="Huawei Sans" w:hint="eastAsia"/>
                <w:sz w:val="21"/>
                <w:szCs w:val="21"/>
              </w:rPr>
              <w:t>商品货品的售价</w:t>
            </w:r>
          </w:p>
        </w:tc>
      </w:tr>
      <w:tr w:rsidR="00D56048" w:rsidRPr="00CD6D1E" w14:paraId="23E8EC15" w14:textId="77777777" w:rsidTr="00D56048">
        <w:trPr>
          <w:jc w:val="center"/>
        </w:trPr>
        <w:tc>
          <w:tcPr>
            <w:tcW w:w="2514" w:type="dxa"/>
            <w:tcBorders>
              <w:top w:val="single" w:sz="4" w:space="0" w:color="auto"/>
              <w:left w:val="single" w:sz="18" w:space="0" w:color="auto"/>
              <w:bottom w:val="single" w:sz="4" w:space="0" w:color="auto"/>
              <w:right w:val="single" w:sz="4" w:space="0" w:color="auto"/>
            </w:tcBorders>
          </w:tcPr>
          <w:p w14:paraId="7FBE3332" w14:textId="21B3FB96" w:rsidR="00D56048" w:rsidRPr="001326BE" w:rsidRDefault="00D56048" w:rsidP="00AE187A">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c</w:t>
            </w:r>
            <w:r>
              <w:rPr>
                <w:rFonts w:ascii="Huawei Sans" w:eastAsiaTheme="minorEastAsia" w:hAnsi="Huawei Sans" w:cs="Huawei Sans"/>
                <w:sz w:val="21"/>
                <w:szCs w:val="21"/>
                <w:lang w:eastAsia="zh-CN"/>
              </w:rPr>
              <w:t>omment_value</w:t>
            </w:r>
          </w:p>
        </w:tc>
        <w:tc>
          <w:tcPr>
            <w:tcW w:w="2059" w:type="dxa"/>
            <w:tcBorders>
              <w:top w:val="single" w:sz="4" w:space="0" w:color="auto"/>
              <w:left w:val="single" w:sz="4" w:space="0" w:color="auto"/>
              <w:bottom w:val="single" w:sz="4" w:space="0" w:color="auto"/>
              <w:right w:val="single" w:sz="4" w:space="0" w:color="auto"/>
            </w:tcBorders>
          </w:tcPr>
          <w:p w14:paraId="3EBF11E1" w14:textId="50926A37" w:rsidR="00D56048" w:rsidRDefault="00D56048" w:rsidP="00AE187A">
            <w:pPr>
              <w:pStyle w:val="Normal2"/>
              <w:rPr>
                <w:rFonts w:ascii="Huawei Sans" w:eastAsiaTheme="minorEastAsia" w:hAnsi="Huawei Sans" w:cs="Huawei Sans"/>
                <w:sz w:val="21"/>
                <w:szCs w:val="21"/>
                <w:lang w:eastAsia="zh-CN"/>
              </w:rPr>
            </w:pPr>
            <w:r>
              <w:rPr>
                <w:rFonts w:ascii="Huawei Sans" w:eastAsiaTheme="minorEastAsia" w:hAnsi="Huawei Sans" w:cs="Huawei Sans" w:hint="eastAsia"/>
                <w:sz w:val="21"/>
                <w:szCs w:val="21"/>
                <w:lang w:eastAsia="zh-CN"/>
              </w:rPr>
              <w:t>i</w:t>
            </w:r>
            <w:r>
              <w:rPr>
                <w:rFonts w:ascii="Huawei Sans" w:eastAsiaTheme="minorEastAsia" w:hAnsi="Huawei Sans" w:cs="Huawei Sans"/>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5AA1798F" w14:textId="77777777" w:rsidR="00D56048" w:rsidRPr="00CD6D1E" w:rsidRDefault="00D56048" w:rsidP="00AE187A">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67DCFD29" w14:textId="1B028C3E" w:rsidR="00D56048" w:rsidRPr="00D56048" w:rsidRDefault="00D56048" w:rsidP="00AE187A">
            <w:pPr>
              <w:pStyle w:val="Normal2"/>
              <w:rPr>
                <w:rFonts w:ascii="Huawei Sans" w:eastAsia="方正兰亭黑简体" w:hAnsi="Huawei Sans" w:cs="Huawei Sans"/>
                <w:sz w:val="21"/>
                <w:szCs w:val="21"/>
              </w:rPr>
            </w:pPr>
            <w:r w:rsidRPr="00D56048">
              <w:rPr>
                <w:rFonts w:ascii="Huawei Sans" w:eastAsia="方正兰亭黑简体" w:hAnsi="Huawei Sans" w:cs="Huawei Sans" w:hint="eastAsia"/>
                <w:sz w:val="21"/>
                <w:szCs w:val="21"/>
              </w:rPr>
              <w:t>订单商品评论</w:t>
            </w:r>
          </w:p>
        </w:tc>
      </w:tr>
      <w:tr w:rsidR="00D56048" w:rsidRPr="00CD6D1E" w14:paraId="1B07D99D" w14:textId="77777777" w:rsidTr="00D56048">
        <w:trPr>
          <w:jc w:val="center"/>
        </w:trPr>
        <w:tc>
          <w:tcPr>
            <w:tcW w:w="2514" w:type="dxa"/>
            <w:tcBorders>
              <w:top w:val="single" w:sz="4" w:space="0" w:color="auto"/>
              <w:left w:val="single" w:sz="18" w:space="0" w:color="auto"/>
              <w:bottom w:val="single" w:sz="4" w:space="0" w:color="auto"/>
              <w:right w:val="single" w:sz="4" w:space="0" w:color="auto"/>
            </w:tcBorders>
          </w:tcPr>
          <w:p w14:paraId="71FFAAF1" w14:textId="5713A98D" w:rsidR="00D56048" w:rsidRPr="008764D4" w:rsidRDefault="00D56048" w:rsidP="00AE187A">
            <w:pPr>
              <w:pStyle w:val="Normal2"/>
              <w:rPr>
                <w:rFonts w:ascii="Huawei Sans" w:eastAsiaTheme="minorEastAsia" w:hAnsi="Huawei Sans" w:cs="Huawei Sans"/>
                <w:b/>
                <w:sz w:val="21"/>
                <w:szCs w:val="21"/>
                <w:lang w:eastAsia="zh-CN"/>
              </w:rPr>
            </w:pPr>
            <w:r w:rsidRPr="008764D4">
              <w:rPr>
                <w:rFonts w:ascii="Huawei Sans" w:eastAsiaTheme="minorEastAsia" w:hAnsi="Huawei Sans" w:cs="Huawei Sans" w:hint="eastAsia"/>
                <w:b/>
                <w:sz w:val="21"/>
                <w:szCs w:val="21"/>
                <w:lang w:eastAsia="zh-CN"/>
              </w:rPr>
              <w:t>a</w:t>
            </w:r>
            <w:r w:rsidRPr="008764D4">
              <w:rPr>
                <w:rFonts w:ascii="Huawei Sans" w:eastAsiaTheme="minorEastAsia" w:hAnsi="Huawei Sans" w:cs="Huawei Sans"/>
                <w:b/>
                <w:sz w:val="21"/>
                <w:szCs w:val="21"/>
                <w:lang w:eastAsia="zh-CN"/>
              </w:rPr>
              <w:t>dd_date</w:t>
            </w:r>
          </w:p>
        </w:tc>
        <w:tc>
          <w:tcPr>
            <w:tcW w:w="2059" w:type="dxa"/>
            <w:tcBorders>
              <w:top w:val="single" w:sz="4" w:space="0" w:color="auto"/>
              <w:left w:val="single" w:sz="4" w:space="0" w:color="auto"/>
              <w:bottom w:val="single" w:sz="4" w:space="0" w:color="auto"/>
              <w:right w:val="single" w:sz="4" w:space="0" w:color="auto"/>
            </w:tcBorders>
          </w:tcPr>
          <w:p w14:paraId="784DDDB0" w14:textId="3A116319" w:rsidR="00D56048" w:rsidRPr="008764D4" w:rsidRDefault="00D56048" w:rsidP="00AE187A">
            <w:pPr>
              <w:pStyle w:val="Normal2"/>
              <w:rPr>
                <w:rFonts w:ascii="Huawei Sans" w:eastAsiaTheme="minorEastAsia" w:hAnsi="Huawei Sans" w:cs="Huawei Sans"/>
                <w:b/>
                <w:sz w:val="21"/>
                <w:szCs w:val="21"/>
                <w:lang w:eastAsia="zh-CN"/>
              </w:rPr>
            </w:pPr>
            <w:r w:rsidRPr="008764D4">
              <w:rPr>
                <w:rFonts w:ascii="Huawei Sans" w:eastAsiaTheme="minorEastAsia" w:hAnsi="Huawei Sans" w:cs="Huawei Sans" w:hint="eastAsia"/>
                <w:b/>
                <w:sz w:val="21"/>
                <w:szCs w:val="21"/>
                <w:lang w:eastAsia="zh-CN"/>
              </w:rPr>
              <w:t>i</w:t>
            </w:r>
            <w:r w:rsidRPr="008764D4">
              <w:rPr>
                <w:rFonts w:ascii="Huawei Sans" w:eastAsiaTheme="minorEastAsia" w:hAnsi="Huawei Sans" w:cs="Huawei Sans"/>
                <w:b/>
                <w:sz w:val="21"/>
                <w:szCs w:val="21"/>
                <w:lang w:eastAsia="zh-CN"/>
              </w:rPr>
              <w:t>nteger</w:t>
            </w:r>
          </w:p>
        </w:tc>
        <w:tc>
          <w:tcPr>
            <w:tcW w:w="1478" w:type="dxa"/>
            <w:tcBorders>
              <w:top w:val="single" w:sz="4" w:space="0" w:color="auto"/>
              <w:left w:val="single" w:sz="4" w:space="0" w:color="auto"/>
              <w:bottom w:val="single" w:sz="4" w:space="0" w:color="auto"/>
              <w:right w:val="single" w:sz="4" w:space="0" w:color="auto"/>
            </w:tcBorders>
          </w:tcPr>
          <w:p w14:paraId="37C96F11" w14:textId="77777777" w:rsidR="00D56048" w:rsidRPr="00CD6D1E" w:rsidRDefault="00D56048" w:rsidP="00AE187A">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269AC86E" w14:textId="7355EB2B" w:rsidR="00D56048" w:rsidRPr="00D56048" w:rsidRDefault="00D56048" w:rsidP="00AE187A">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创建日期键</w:t>
            </w:r>
          </w:p>
        </w:tc>
      </w:tr>
      <w:tr w:rsidR="00D56048" w:rsidRPr="00CD6D1E" w14:paraId="20764B1F" w14:textId="77777777" w:rsidTr="00D56048">
        <w:trPr>
          <w:jc w:val="center"/>
        </w:trPr>
        <w:tc>
          <w:tcPr>
            <w:tcW w:w="2514" w:type="dxa"/>
            <w:tcBorders>
              <w:top w:val="single" w:sz="4" w:space="0" w:color="auto"/>
              <w:left w:val="single" w:sz="18" w:space="0" w:color="auto"/>
              <w:bottom w:val="single" w:sz="4" w:space="0" w:color="auto"/>
              <w:right w:val="single" w:sz="4" w:space="0" w:color="auto"/>
            </w:tcBorders>
          </w:tcPr>
          <w:p w14:paraId="4FA2795A" w14:textId="1D947B45" w:rsidR="00D56048" w:rsidRPr="008764D4" w:rsidRDefault="00D56048" w:rsidP="00AE187A">
            <w:pPr>
              <w:pStyle w:val="Normal2"/>
              <w:rPr>
                <w:rFonts w:ascii="Huawei Sans" w:eastAsiaTheme="minorEastAsia" w:hAnsi="Huawei Sans" w:cs="Huawei Sans"/>
                <w:b/>
                <w:sz w:val="21"/>
                <w:szCs w:val="21"/>
                <w:lang w:eastAsia="zh-CN"/>
              </w:rPr>
            </w:pPr>
            <w:r w:rsidRPr="008764D4">
              <w:rPr>
                <w:rFonts w:ascii="Huawei Sans" w:eastAsiaTheme="minorEastAsia" w:hAnsi="Huawei Sans" w:cs="Huawei Sans" w:hint="eastAsia"/>
                <w:b/>
                <w:sz w:val="21"/>
                <w:szCs w:val="21"/>
                <w:lang w:eastAsia="zh-CN"/>
              </w:rPr>
              <w:t>a</w:t>
            </w:r>
            <w:r w:rsidRPr="008764D4">
              <w:rPr>
                <w:rFonts w:ascii="Huawei Sans" w:eastAsiaTheme="minorEastAsia" w:hAnsi="Huawei Sans" w:cs="Huawei Sans"/>
                <w:b/>
                <w:sz w:val="21"/>
                <w:szCs w:val="21"/>
                <w:lang w:eastAsia="zh-CN"/>
              </w:rPr>
              <w:t>dd_time</w:t>
            </w:r>
          </w:p>
        </w:tc>
        <w:tc>
          <w:tcPr>
            <w:tcW w:w="2059" w:type="dxa"/>
            <w:tcBorders>
              <w:top w:val="single" w:sz="4" w:space="0" w:color="auto"/>
              <w:left w:val="single" w:sz="4" w:space="0" w:color="auto"/>
              <w:bottom w:val="single" w:sz="4" w:space="0" w:color="auto"/>
              <w:right w:val="single" w:sz="4" w:space="0" w:color="auto"/>
            </w:tcBorders>
          </w:tcPr>
          <w:p w14:paraId="27166264" w14:textId="78EA0860" w:rsidR="00D56048" w:rsidRPr="008764D4" w:rsidRDefault="00D56048" w:rsidP="00AE187A">
            <w:pPr>
              <w:pStyle w:val="Normal2"/>
              <w:rPr>
                <w:rFonts w:ascii="Huawei Sans" w:eastAsiaTheme="minorEastAsia" w:hAnsi="Huawei Sans" w:cs="Huawei Sans"/>
                <w:b/>
                <w:sz w:val="21"/>
                <w:szCs w:val="21"/>
                <w:lang w:eastAsia="zh-CN"/>
              </w:rPr>
            </w:pPr>
            <w:r w:rsidRPr="008764D4">
              <w:rPr>
                <w:rFonts w:ascii="Huawei Sans" w:eastAsiaTheme="minorEastAsia" w:hAnsi="Huawei Sans" w:cs="Huawei Sans"/>
                <w:b/>
                <w:sz w:val="21"/>
                <w:szCs w:val="21"/>
                <w:lang w:eastAsia="zh-CN"/>
              </w:rPr>
              <w:t>initeger</w:t>
            </w:r>
          </w:p>
        </w:tc>
        <w:tc>
          <w:tcPr>
            <w:tcW w:w="1478" w:type="dxa"/>
            <w:tcBorders>
              <w:top w:val="single" w:sz="4" w:space="0" w:color="auto"/>
              <w:left w:val="single" w:sz="4" w:space="0" w:color="auto"/>
              <w:bottom w:val="single" w:sz="4" w:space="0" w:color="auto"/>
              <w:right w:val="single" w:sz="4" w:space="0" w:color="auto"/>
            </w:tcBorders>
          </w:tcPr>
          <w:p w14:paraId="0CC52D10" w14:textId="77777777" w:rsidR="00D56048" w:rsidRPr="00CD6D1E" w:rsidRDefault="00D56048" w:rsidP="00AE187A">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66352917" w14:textId="4DDFA9A0" w:rsidR="00D56048" w:rsidRPr="00D56048" w:rsidRDefault="00D56048" w:rsidP="00AE187A">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创建时间键</w:t>
            </w:r>
          </w:p>
        </w:tc>
      </w:tr>
      <w:tr w:rsidR="00D56048" w:rsidRPr="00CD6D1E" w14:paraId="779E2747" w14:textId="77777777" w:rsidTr="00D56048">
        <w:trPr>
          <w:jc w:val="center"/>
        </w:trPr>
        <w:tc>
          <w:tcPr>
            <w:tcW w:w="2514" w:type="dxa"/>
            <w:tcBorders>
              <w:top w:val="single" w:sz="4" w:space="0" w:color="auto"/>
              <w:left w:val="single" w:sz="18" w:space="0" w:color="auto"/>
              <w:bottom w:val="single" w:sz="4" w:space="0" w:color="auto"/>
              <w:right w:val="single" w:sz="4" w:space="0" w:color="auto"/>
            </w:tcBorders>
          </w:tcPr>
          <w:p w14:paraId="523E31D1" w14:textId="614017E6" w:rsidR="00D56048" w:rsidRPr="008764D4" w:rsidRDefault="00D56048" w:rsidP="00AE187A">
            <w:pPr>
              <w:pStyle w:val="Normal2"/>
              <w:rPr>
                <w:rFonts w:ascii="Huawei Sans" w:eastAsiaTheme="minorEastAsia" w:hAnsi="Huawei Sans" w:cs="Huawei Sans"/>
                <w:b/>
                <w:sz w:val="21"/>
                <w:szCs w:val="21"/>
                <w:lang w:eastAsia="zh-CN"/>
              </w:rPr>
            </w:pPr>
            <w:r w:rsidRPr="008764D4">
              <w:rPr>
                <w:rFonts w:ascii="Huawei Sans" w:eastAsiaTheme="minorEastAsia" w:hAnsi="Huawei Sans" w:cs="Huawei Sans" w:hint="eastAsia"/>
                <w:b/>
                <w:sz w:val="21"/>
                <w:szCs w:val="21"/>
                <w:lang w:eastAsia="zh-CN"/>
              </w:rPr>
              <w:t>u</w:t>
            </w:r>
            <w:r w:rsidRPr="008764D4">
              <w:rPr>
                <w:rFonts w:ascii="Huawei Sans" w:eastAsiaTheme="minorEastAsia" w:hAnsi="Huawei Sans" w:cs="Huawei Sans"/>
                <w:b/>
                <w:sz w:val="21"/>
                <w:szCs w:val="21"/>
                <w:lang w:eastAsia="zh-CN"/>
              </w:rPr>
              <w:t>pdate_date</w:t>
            </w:r>
          </w:p>
        </w:tc>
        <w:tc>
          <w:tcPr>
            <w:tcW w:w="2059" w:type="dxa"/>
            <w:tcBorders>
              <w:top w:val="single" w:sz="4" w:space="0" w:color="auto"/>
              <w:left w:val="single" w:sz="4" w:space="0" w:color="auto"/>
              <w:bottom w:val="single" w:sz="4" w:space="0" w:color="auto"/>
              <w:right w:val="single" w:sz="4" w:space="0" w:color="auto"/>
            </w:tcBorders>
          </w:tcPr>
          <w:p w14:paraId="370A0A73" w14:textId="1A6294C4" w:rsidR="00D56048" w:rsidRPr="008764D4" w:rsidRDefault="00D56048" w:rsidP="00AE187A">
            <w:pPr>
              <w:pStyle w:val="Normal2"/>
              <w:rPr>
                <w:rFonts w:ascii="Huawei Sans" w:eastAsiaTheme="minorEastAsia" w:hAnsi="Huawei Sans" w:cs="Huawei Sans"/>
                <w:b/>
                <w:sz w:val="21"/>
                <w:szCs w:val="21"/>
                <w:lang w:eastAsia="zh-CN"/>
              </w:rPr>
            </w:pPr>
            <w:r w:rsidRPr="008764D4">
              <w:rPr>
                <w:rFonts w:ascii="Huawei Sans" w:eastAsiaTheme="minorEastAsia" w:hAnsi="Huawei Sans" w:cs="Huawei Sans"/>
                <w:b/>
                <w:sz w:val="21"/>
                <w:szCs w:val="21"/>
                <w:lang w:eastAsia="zh-CN"/>
              </w:rPr>
              <w:t>integer</w:t>
            </w:r>
          </w:p>
        </w:tc>
        <w:tc>
          <w:tcPr>
            <w:tcW w:w="1478" w:type="dxa"/>
            <w:tcBorders>
              <w:top w:val="single" w:sz="4" w:space="0" w:color="auto"/>
              <w:left w:val="single" w:sz="4" w:space="0" w:color="auto"/>
              <w:bottom w:val="single" w:sz="4" w:space="0" w:color="auto"/>
              <w:right w:val="single" w:sz="4" w:space="0" w:color="auto"/>
            </w:tcBorders>
          </w:tcPr>
          <w:p w14:paraId="57C6A467" w14:textId="77777777" w:rsidR="00D56048" w:rsidRPr="00CD6D1E" w:rsidRDefault="00D56048" w:rsidP="00AE187A">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007730F7" w14:textId="3FFE96AB" w:rsidR="00D56048" w:rsidRPr="00D56048" w:rsidRDefault="00D56048" w:rsidP="00AE187A">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更新日期键</w:t>
            </w:r>
          </w:p>
        </w:tc>
      </w:tr>
      <w:tr w:rsidR="00D56048" w:rsidRPr="00CD6D1E" w14:paraId="58826B7B" w14:textId="77777777" w:rsidTr="00D56048">
        <w:trPr>
          <w:jc w:val="center"/>
        </w:trPr>
        <w:tc>
          <w:tcPr>
            <w:tcW w:w="2514" w:type="dxa"/>
            <w:tcBorders>
              <w:top w:val="single" w:sz="4" w:space="0" w:color="auto"/>
              <w:left w:val="single" w:sz="18" w:space="0" w:color="auto"/>
              <w:bottom w:val="single" w:sz="4" w:space="0" w:color="auto"/>
              <w:right w:val="single" w:sz="4" w:space="0" w:color="auto"/>
            </w:tcBorders>
          </w:tcPr>
          <w:p w14:paraId="204E051F" w14:textId="3D51C5E8" w:rsidR="00D56048" w:rsidRPr="008764D4" w:rsidRDefault="00D56048" w:rsidP="00AE187A">
            <w:pPr>
              <w:pStyle w:val="Normal2"/>
              <w:rPr>
                <w:rFonts w:ascii="Huawei Sans" w:eastAsiaTheme="minorEastAsia" w:hAnsi="Huawei Sans" w:cs="Huawei Sans"/>
                <w:b/>
                <w:sz w:val="21"/>
                <w:szCs w:val="21"/>
                <w:lang w:eastAsia="zh-CN"/>
              </w:rPr>
            </w:pPr>
            <w:r w:rsidRPr="008764D4">
              <w:rPr>
                <w:rFonts w:ascii="Huawei Sans" w:eastAsiaTheme="minorEastAsia" w:hAnsi="Huawei Sans" w:cs="Huawei Sans" w:hint="eastAsia"/>
                <w:b/>
                <w:sz w:val="21"/>
                <w:szCs w:val="21"/>
                <w:lang w:eastAsia="zh-CN"/>
              </w:rPr>
              <w:t>u</w:t>
            </w:r>
            <w:r w:rsidRPr="008764D4">
              <w:rPr>
                <w:rFonts w:ascii="Huawei Sans" w:eastAsiaTheme="minorEastAsia" w:hAnsi="Huawei Sans" w:cs="Huawei Sans"/>
                <w:b/>
                <w:sz w:val="21"/>
                <w:szCs w:val="21"/>
                <w:lang w:eastAsia="zh-CN"/>
              </w:rPr>
              <w:t>pdate_time</w:t>
            </w:r>
          </w:p>
        </w:tc>
        <w:tc>
          <w:tcPr>
            <w:tcW w:w="2059" w:type="dxa"/>
            <w:tcBorders>
              <w:top w:val="single" w:sz="4" w:space="0" w:color="auto"/>
              <w:left w:val="single" w:sz="4" w:space="0" w:color="auto"/>
              <w:bottom w:val="single" w:sz="4" w:space="0" w:color="auto"/>
              <w:right w:val="single" w:sz="4" w:space="0" w:color="auto"/>
            </w:tcBorders>
          </w:tcPr>
          <w:p w14:paraId="6C2749F4" w14:textId="23A0190E" w:rsidR="00D56048" w:rsidRPr="008764D4" w:rsidRDefault="00D56048" w:rsidP="00AE187A">
            <w:pPr>
              <w:pStyle w:val="Normal2"/>
              <w:rPr>
                <w:rFonts w:ascii="Huawei Sans" w:eastAsiaTheme="minorEastAsia" w:hAnsi="Huawei Sans" w:cs="Huawei Sans"/>
                <w:b/>
                <w:sz w:val="21"/>
                <w:szCs w:val="21"/>
                <w:lang w:eastAsia="zh-CN"/>
              </w:rPr>
            </w:pPr>
            <w:r w:rsidRPr="008764D4">
              <w:rPr>
                <w:rFonts w:ascii="Huawei Sans" w:eastAsiaTheme="minorEastAsia" w:hAnsi="Huawei Sans" w:cs="Huawei Sans"/>
                <w:b/>
                <w:sz w:val="21"/>
                <w:szCs w:val="21"/>
                <w:lang w:eastAsia="zh-CN"/>
              </w:rPr>
              <w:t>integer</w:t>
            </w:r>
          </w:p>
        </w:tc>
        <w:tc>
          <w:tcPr>
            <w:tcW w:w="1478" w:type="dxa"/>
            <w:tcBorders>
              <w:top w:val="single" w:sz="4" w:space="0" w:color="auto"/>
              <w:left w:val="single" w:sz="4" w:space="0" w:color="auto"/>
              <w:bottom w:val="single" w:sz="4" w:space="0" w:color="auto"/>
              <w:right w:val="single" w:sz="4" w:space="0" w:color="auto"/>
            </w:tcBorders>
          </w:tcPr>
          <w:p w14:paraId="142A0B11" w14:textId="77777777" w:rsidR="00D56048" w:rsidRPr="00CD6D1E" w:rsidRDefault="00D56048" w:rsidP="00AE187A">
            <w:pPr>
              <w:pStyle w:val="Normal2"/>
              <w:rPr>
                <w:rFonts w:ascii="Huawei Sans" w:hAnsi="Huawei Sans" w:cs="Huawei Sans"/>
                <w:sz w:val="21"/>
                <w:szCs w:val="21"/>
              </w:rPr>
            </w:pPr>
          </w:p>
        </w:tc>
        <w:tc>
          <w:tcPr>
            <w:tcW w:w="2070" w:type="dxa"/>
            <w:tcBorders>
              <w:top w:val="single" w:sz="4" w:space="0" w:color="auto"/>
              <w:left w:val="single" w:sz="4" w:space="0" w:color="auto"/>
              <w:bottom w:val="single" w:sz="4" w:space="0" w:color="auto"/>
              <w:right w:val="single" w:sz="18" w:space="0" w:color="auto"/>
            </w:tcBorders>
          </w:tcPr>
          <w:p w14:paraId="39ADB841" w14:textId="103F4F05" w:rsidR="00D56048" w:rsidRPr="00D56048" w:rsidRDefault="00D56048" w:rsidP="00AE187A">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更新时间键</w:t>
            </w:r>
          </w:p>
        </w:tc>
      </w:tr>
      <w:tr w:rsidR="00D56048" w:rsidRPr="00CD6D1E" w14:paraId="5E28EB29" w14:textId="77777777" w:rsidTr="00D56048">
        <w:trPr>
          <w:jc w:val="center"/>
        </w:trPr>
        <w:tc>
          <w:tcPr>
            <w:tcW w:w="2514" w:type="dxa"/>
            <w:tcBorders>
              <w:top w:val="single" w:sz="4" w:space="0" w:color="auto"/>
              <w:left w:val="single" w:sz="18" w:space="0" w:color="auto"/>
              <w:bottom w:val="single" w:sz="18" w:space="0" w:color="auto"/>
              <w:right w:val="single" w:sz="4" w:space="0" w:color="auto"/>
            </w:tcBorders>
          </w:tcPr>
          <w:p w14:paraId="3AD743D2" w14:textId="0F62E616" w:rsidR="00D56048" w:rsidRPr="00CD6D1E" w:rsidRDefault="00D56048" w:rsidP="00D56048">
            <w:pPr>
              <w:pStyle w:val="Normal2"/>
              <w:rPr>
                <w:rFonts w:ascii="Huawei Sans" w:hAnsi="Huawei Sans" w:cs="Huawei Sans"/>
                <w:sz w:val="21"/>
                <w:szCs w:val="21"/>
              </w:rPr>
            </w:pPr>
            <w:r>
              <w:rPr>
                <w:rFonts w:ascii="Huawei Sans" w:eastAsiaTheme="minorEastAsia" w:hAnsi="Huawei Sans" w:cs="Huawei Sans" w:hint="eastAsia"/>
                <w:sz w:val="21"/>
                <w:szCs w:val="21"/>
                <w:lang w:eastAsia="zh-CN"/>
              </w:rPr>
              <w:lastRenderedPageBreak/>
              <w:t>d</w:t>
            </w:r>
            <w:r>
              <w:rPr>
                <w:rFonts w:ascii="Huawei Sans" w:eastAsiaTheme="minorEastAsia" w:hAnsi="Huawei Sans" w:cs="Huawei Sans"/>
                <w:sz w:val="21"/>
                <w:szCs w:val="21"/>
                <w:lang w:eastAsia="zh-CN"/>
              </w:rPr>
              <w:t>eleted</w:t>
            </w:r>
          </w:p>
        </w:tc>
        <w:tc>
          <w:tcPr>
            <w:tcW w:w="2059" w:type="dxa"/>
            <w:tcBorders>
              <w:top w:val="single" w:sz="4" w:space="0" w:color="auto"/>
              <w:left w:val="single" w:sz="4" w:space="0" w:color="auto"/>
              <w:bottom w:val="single" w:sz="18" w:space="0" w:color="auto"/>
              <w:right w:val="single" w:sz="4" w:space="0" w:color="auto"/>
            </w:tcBorders>
          </w:tcPr>
          <w:p w14:paraId="6F51A6E1" w14:textId="6021927D" w:rsidR="00D56048" w:rsidRPr="00CD6D1E" w:rsidRDefault="00D56048" w:rsidP="00D56048">
            <w:pPr>
              <w:pStyle w:val="Normal2"/>
              <w:rPr>
                <w:rFonts w:ascii="Huawei Sans" w:hAnsi="Huawei Sans" w:cs="Huawei Sans"/>
                <w:sz w:val="21"/>
                <w:szCs w:val="21"/>
              </w:rPr>
            </w:pPr>
            <w:r>
              <w:rPr>
                <w:rFonts w:ascii="Huawei Sans" w:eastAsiaTheme="minorEastAsia" w:hAnsi="Huawei Sans" w:cs="Huawei Sans"/>
                <w:sz w:val="21"/>
                <w:szCs w:val="21"/>
                <w:lang w:eastAsia="zh-CN"/>
              </w:rPr>
              <w:t>tinyint</w:t>
            </w:r>
          </w:p>
        </w:tc>
        <w:tc>
          <w:tcPr>
            <w:tcW w:w="1478" w:type="dxa"/>
            <w:tcBorders>
              <w:top w:val="single" w:sz="4" w:space="0" w:color="auto"/>
              <w:left w:val="single" w:sz="4" w:space="0" w:color="auto"/>
              <w:bottom w:val="single" w:sz="18" w:space="0" w:color="auto"/>
              <w:right w:val="single" w:sz="4" w:space="0" w:color="auto"/>
            </w:tcBorders>
          </w:tcPr>
          <w:p w14:paraId="5519CC7E" w14:textId="77777777" w:rsidR="00D56048" w:rsidRPr="00CD6D1E" w:rsidRDefault="00D56048" w:rsidP="00D56048">
            <w:pPr>
              <w:pStyle w:val="Normal2"/>
              <w:rPr>
                <w:rFonts w:ascii="Huawei Sans" w:hAnsi="Huawei Sans" w:cs="Huawei Sans"/>
                <w:sz w:val="21"/>
                <w:szCs w:val="21"/>
              </w:rPr>
            </w:pPr>
          </w:p>
        </w:tc>
        <w:tc>
          <w:tcPr>
            <w:tcW w:w="2070" w:type="dxa"/>
            <w:tcBorders>
              <w:top w:val="single" w:sz="4" w:space="0" w:color="auto"/>
              <w:left w:val="single" w:sz="4" w:space="0" w:color="auto"/>
              <w:bottom w:val="single" w:sz="18" w:space="0" w:color="auto"/>
              <w:right w:val="single" w:sz="18" w:space="0" w:color="auto"/>
            </w:tcBorders>
          </w:tcPr>
          <w:p w14:paraId="6F2E4C10" w14:textId="02FD9D9B" w:rsidR="00D56048" w:rsidRPr="00D56048" w:rsidRDefault="00D56048" w:rsidP="00D56048">
            <w:pPr>
              <w:pStyle w:val="Normal2"/>
              <w:rPr>
                <w:rFonts w:ascii="Huawei Sans" w:eastAsia="方正兰亭黑简体" w:hAnsi="Huawei Sans" w:cs="Huawei Sans"/>
                <w:sz w:val="21"/>
                <w:szCs w:val="21"/>
              </w:rPr>
            </w:pPr>
            <w:r>
              <w:rPr>
                <w:rFonts w:ascii="Huawei Sans" w:eastAsia="方正兰亭黑简体" w:hAnsi="Huawei Sans" w:cs="Huawei Sans" w:hint="eastAsia"/>
                <w:sz w:val="21"/>
                <w:szCs w:val="21"/>
                <w:lang w:eastAsia="zh-CN"/>
              </w:rPr>
              <w:t>逻辑删除</w:t>
            </w:r>
          </w:p>
        </w:tc>
      </w:tr>
    </w:tbl>
    <w:p w14:paraId="62F08A67" w14:textId="52CCE4E7" w:rsidR="00C8073E" w:rsidRDefault="00924EEA" w:rsidP="00CB037B">
      <w:pPr>
        <w:pStyle w:val="1e"/>
        <w:rPr>
          <w:rFonts w:hint="eastAsia"/>
        </w:rPr>
      </w:pPr>
      <w:r>
        <w:t>库存表</w:t>
      </w:r>
    </w:p>
    <w:tbl>
      <w:tblPr>
        <w:tblW w:w="8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left w:w="74" w:type="dxa"/>
          <w:bottom w:w="142" w:type="dxa"/>
          <w:right w:w="74" w:type="dxa"/>
        </w:tblCellMar>
        <w:tblLook w:val="0000" w:firstRow="0" w:lastRow="0" w:firstColumn="0" w:lastColumn="0" w:noHBand="0" w:noVBand="0"/>
      </w:tblPr>
      <w:tblGrid>
        <w:gridCol w:w="2598"/>
        <w:gridCol w:w="1985"/>
        <w:gridCol w:w="1378"/>
        <w:gridCol w:w="2070"/>
      </w:tblGrid>
      <w:tr w:rsidR="00924EEA" w:rsidRPr="00CD6D1E" w14:paraId="02500B4A" w14:textId="77777777" w:rsidTr="00D56048">
        <w:trPr>
          <w:cantSplit/>
          <w:tblHeader/>
          <w:jc w:val="center"/>
        </w:trPr>
        <w:tc>
          <w:tcPr>
            <w:tcW w:w="2598" w:type="dxa"/>
            <w:tcBorders>
              <w:top w:val="single" w:sz="18" w:space="0" w:color="auto"/>
              <w:left w:val="single" w:sz="18" w:space="0" w:color="auto"/>
              <w:bottom w:val="single" w:sz="6" w:space="0" w:color="000000"/>
              <w:right w:val="single" w:sz="4" w:space="0" w:color="auto"/>
            </w:tcBorders>
            <w:shd w:val="clear" w:color="auto" w:fill="BFBFBF" w:themeFill="background1" w:themeFillShade="BF"/>
          </w:tcPr>
          <w:p w14:paraId="2A37669E" w14:textId="77777777" w:rsidR="00924EEA" w:rsidRPr="00CD6D1E" w:rsidRDefault="00924EEA" w:rsidP="00C22D62">
            <w:pPr>
              <w:pStyle w:val="Normal2"/>
              <w:jc w:val="center"/>
              <w:rPr>
                <w:rFonts w:ascii="Huawei Sans" w:hAnsi="Huawei Sans" w:cs="Huawei Sans"/>
                <w:b/>
                <w:sz w:val="21"/>
                <w:szCs w:val="21"/>
              </w:rPr>
            </w:pPr>
            <w:r w:rsidRPr="00CD6D1E">
              <w:rPr>
                <w:rFonts w:ascii="Huawei Sans" w:hAnsi="Huawei Sans" w:cs="Huawei Sans"/>
                <w:b/>
                <w:sz w:val="21"/>
                <w:szCs w:val="21"/>
              </w:rPr>
              <w:t>Column</w:t>
            </w:r>
          </w:p>
        </w:tc>
        <w:tc>
          <w:tcPr>
            <w:tcW w:w="1985" w:type="dxa"/>
            <w:tcBorders>
              <w:top w:val="single" w:sz="18" w:space="0" w:color="auto"/>
              <w:left w:val="single" w:sz="4" w:space="0" w:color="auto"/>
              <w:bottom w:val="single" w:sz="6" w:space="0" w:color="000000"/>
              <w:right w:val="single" w:sz="4" w:space="0" w:color="auto"/>
            </w:tcBorders>
            <w:shd w:val="clear" w:color="auto" w:fill="BFBFBF" w:themeFill="background1" w:themeFillShade="BF"/>
          </w:tcPr>
          <w:p w14:paraId="2A687CAA" w14:textId="77777777" w:rsidR="00924EEA" w:rsidRPr="00CD6D1E" w:rsidRDefault="00924EEA" w:rsidP="00C22D62">
            <w:pPr>
              <w:pStyle w:val="Normal2"/>
              <w:jc w:val="center"/>
              <w:rPr>
                <w:rFonts w:ascii="Huawei Sans" w:hAnsi="Huawei Sans" w:cs="Huawei Sans"/>
                <w:b/>
                <w:sz w:val="21"/>
                <w:szCs w:val="21"/>
              </w:rPr>
            </w:pPr>
            <w:r w:rsidRPr="00CD6D1E">
              <w:rPr>
                <w:rFonts w:ascii="Huawei Sans" w:hAnsi="Huawei Sans" w:cs="Huawei Sans"/>
                <w:b/>
                <w:sz w:val="21"/>
                <w:szCs w:val="21"/>
              </w:rPr>
              <w:t>Datatype</w:t>
            </w:r>
          </w:p>
        </w:tc>
        <w:tc>
          <w:tcPr>
            <w:tcW w:w="1378" w:type="dxa"/>
            <w:tcBorders>
              <w:top w:val="single" w:sz="18" w:space="0" w:color="auto"/>
              <w:left w:val="single" w:sz="4" w:space="0" w:color="auto"/>
              <w:bottom w:val="single" w:sz="6" w:space="0" w:color="000000"/>
              <w:right w:val="single" w:sz="4" w:space="0" w:color="auto"/>
            </w:tcBorders>
            <w:shd w:val="clear" w:color="auto" w:fill="BFBFBF" w:themeFill="background1" w:themeFillShade="BF"/>
          </w:tcPr>
          <w:p w14:paraId="05834141" w14:textId="3FDEDFED" w:rsidR="00924EEA" w:rsidRPr="00CD6D1E" w:rsidRDefault="00D56048" w:rsidP="00C22D62">
            <w:pPr>
              <w:pStyle w:val="Normal2"/>
              <w:jc w:val="center"/>
              <w:rPr>
                <w:rFonts w:ascii="Huawei Sans" w:hAnsi="Huawei Sans" w:cs="Huawei Sans"/>
                <w:b/>
                <w:sz w:val="21"/>
                <w:szCs w:val="21"/>
              </w:rPr>
            </w:pPr>
            <w:r w:rsidRPr="00CD6D1E">
              <w:rPr>
                <w:rFonts w:ascii="Huawei Sans" w:hAnsi="Huawei Sans" w:cs="Huawei Sans"/>
                <w:b/>
                <w:sz w:val="21"/>
                <w:szCs w:val="21"/>
              </w:rPr>
              <w:t>Primary Key</w:t>
            </w:r>
          </w:p>
        </w:tc>
        <w:tc>
          <w:tcPr>
            <w:tcW w:w="2070" w:type="dxa"/>
            <w:tcBorders>
              <w:top w:val="single" w:sz="18" w:space="0" w:color="auto"/>
              <w:left w:val="single" w:sz="4" w:space="0" w:color="auto"/>
              <w:bottom w:val="single" w:sz="6" w:space="0" w:color="000000"/>
              <w:right w:val="single" w:sz="18" w:space="0" w:color="auto"/>
            </w:tcBorders>
            <w:shd w:val="clear" w:color="auto" w:fill="BFBFBF" w:themeFill="background1" w:themeFillShade="BF"/>
          </w:tcPr>
          <w:p w14:paraId="176B16A2" w14:textId="0E442AF6" w:rsidR="00924EEA" w:rsidRPr="00D56048" w:rsidRDefault="00D56048" w:rsidP="00C22D62">
            <w:pPr>
              <w:pStyle w:val="Normal2"/>
              <w:jc w:val="center"/>
              <w:rPr>
                <w:rFonts w:ascii="方正兰亭黑简体" w:eastAsia="方正兰亭黑简体" w:hAnsi="Huawei Sans" w:cs="Huawei Sans"/>
                <w:b/>
                <w:sz w:val="21"/>
                <w:szCs w:val="21"/>
              </w:rPr>
            </w:pPr>
            <w:r w:rsidRPr="00D56048">
              <w:rPr>
                <w:rFonts w:ascii="方正兰亭黑简体" w:eastAsia="方正兰亭黑简体" w:hAnsiTheme="minorEastAsia" w:cs="Huawei Sans" w:hint="eastAsia"/>
                <w:b/>
                <w:sz w:val="21"/>
                <w:szCs w:val="21"/>
                <w:lang w:eastAsia="zh-CN"/>
              </w:rPr>
              <w:t>备注</w:t>
            </w:r>
          </w:p>
        </w:tc>
      </w:tr>
      <w:tr w:rsidR="00D56048" w:rsidRPr="00CD6D1E" w14:paraId="245BA689" w14:textId="77777777" w:rsidTr="00D56048">
        <w:trPr>
          <w:trHeight w:val="59"/>
          <w:jc w:val="center"/>
        </w:trPr>
        <w:tc>
          <w:tcPr>
            <w:tcW w:w="2598" w:type="dxa"/>
            <w:tcBorders>
              <w:top w:val="single" w:sz="4" w:space="0" w:color="auto"/>
              <w:left w:val="single" w:sz="18" w:space="0" w:color="auto"/>
              <w:bottom w:val="single" w:sz="4" w:space="0" w:color="auto"/>
              <w:right w:val="single" w:sz="4" w:space="0" w:color="auto"/>
            </w:tcBorders>
          </w:tcPr>
          <w:p w14:paraId="53CDBF78" w14:textId="3C79E7D6" w:rsidR="00D56048" w:rsidRPr="003C1B12" w:rsidRDefault="00D56048" w:rsidP="00D56048">
            <w:pPr>
              <w:pStyle w:val="Normal2"/>
              <w:rPr>
                <w:rFonts w:ascii="Huawei Sans" w:hAnsi="Huawei Sans" w:cs="Huawei Sans"/>
                <w:sz w:val="21"/>
                <w:szCs w:val="21"/>
              </w:rPr>
            </w:pPr>
            <w:r w:rsidRPr="003C1B12">
              <w:rPr>
                <w:rFonts w:ascii="Huawei Sans" w:eastAsiaTheme="minorEastAsia" w:hAnsi="Huawei Sans" w:cs="Huawei Sans"/>
                <w:sz w:val="21"/>
                <w:szCs w:val="21"/>
                <w:lang w:eastAsia="zh-CN"/>
              </w:rPr>
              <w:t>date</w:t>
            </w:r>
            <w:r w:rsidRPr="003C1B12">
              <w:rPr>
                <w:rFonts w:ascii="Huawei Sans" w:hAnsi="Huawei Sans" w:cs="Huawei Sans"/>
                <w:sz w:val="21"/>
                <w:szCs w:val="21"/>
              </w:rPr>
              <w:t>_key</w:t>
            </w:r>
          </w:p>
        </w:tc>
        <w:tc>
          <w:tcPr>
            <w:tcW w:w="1985" w:type="dxa"/>
            <w:tcBorders>
              <w:top w:val="single" w:sz="4" w:space="0" w:color="auto"/>
              <w:left w:val="single" w:sz="4" w:space="0" w:color="auto"/>
              <w:bottom w:val="single" w:sz="4" w:space="0" w:color="auto"/>
              <w:right w:val="single" w:sz="4" w:space="0" w:color="auto"/>
            </w:tcBorders>
          </w:tcPr>
          <w:p w14:paraId="1737312B" w14:textId="7DFF6B47" w:rsidR="00D56048" w:rsidRPr="00CD6D1E" w:rsidRDefault="00D56048" w:rsidP="00D56048">
            <w:pPr>
              <w:pStyle w:val="Normal2"/>
              <w:rPr>
                <w:rFonts w:ascii="Huawei Sans" w:hAnsi="Huawei Sans" w:cs="Huawei Sans"/>
                <w:sz w:val="21"/>
                <w:szCs w:val="21"/>
              </w:rPr>
            </w:pPr>
            <w:r w:rsidRPr="00CD6D1E">
              <w:rPr>
                <w:rFonts w:ascii="Huawei Sans" w:hAnsi="Huawei Sans" w:cs="Huawei Sans"/>
                <w:sz w:val="21"/>
                <w:szCs w:val="21"/>
              </w:rPr>
              <w:t>int</w:t>
            </w:r>
            <w:r>
              <w:rPr>
                <w:rFonts w:ascii="Huawei Sans" w:hAnsi="Huawei Sans" w:cs="Huawei Sans"/>
                <w:sz w:val="21"/>
                <w:szCs w:val="21"/>
              </w:rPr>
              <w:t>eger</w:t>
            </w:r>
          </w:p>
        </w:tc>
        <w:tc>
          <w:tcPr>
            <w:tcW w:w="1378" w:type="dxa"/>
            <w:tcBorders>
              <w:top w:val="single" w:sz="4" w:space="0" w:color="auto"/>
              <w:left w:val="single" w:sz="4" w:space="0" w:color="auto"/>
              <w:bottom w:val="single" w:sz="4" w:space="0" w:color="auto"/>
              <w:right w:val="single" w:sz="4" w:space="0" w:color="auto"/>
            </w:tcBorders>
          </w:tcPr>
          <w:p w14:paraId="3B660F8B" w14:textId="26BB9548" w:rsidR="00D56048" w:rsidRPr="00CD6D1E" w:rsidRDefault="00D56048" w:rsidP="00D56048">
            <w:pPr>
              <w:pStyle w:val="Normal2"/>
              <w:rPr>
                <w:rFonts w:ascii="Huawei Sans" w:hAnsi="Huawei Sans" w:cs="Huawei Sans"/>
                <w:sz w:val="21"/>
                <w:szCs w:val="21"/>
              </w:rPr>
            </w:pPr>
            <w:r w:rsidRPr="00CD6D1E">
              <w:rPr>
                <w:rFonts w:ascii="Huawei Sans" w:hAnsi="Huawei Sans" w:cs="Huawei Sans"/>
                <w:sz w:val="21"/>
                <w:szCs w:val="21"/>
              </w:rPr>
              <w:t>Y</w:t>
            </w:r>
          </w:p>
        </w:tc>
        <w:tc>
          <w:tcPr>
            <w:tcW w:w="2070" w:type="dxa"/>
            <w:tcBorders>
              <w:top w:val="single" w:sz="4" w:space="0" w:color="auto"/>
              <w:left w:val="single" w:sz="4" w:space="0" w:color="auto"/>
              <w:bottom w:val="single" w:sz="4" w:space="0" w:color="auto"/>
              <w:right w:val="single" w:sz="18" w:space="0" w:color="auto"/>
            </w:tcBorders>
          </w:tcPr>
          <w:p w14:paraId="556F27EE" w14:textId="582B135E" w:rsidR="00D56048" w:rsidRPr="00D56048" w:rsidRDefault="00D56048" w:rsidP="00D56048">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日期键</w:t>
            </w:r>
          </w:p>
        </w:tc>
      </w:tr>
      <w:tr w:rsidR="00D56048" w:rsidRPr="00CD6D1E" w14:paraId="7796171B" w14:textId="77777777" w:rsidTr="00D56048">
        <w:trPr>
          <w:jc w:val="center"/>
        </w:trPr>
        <w:tc>
          <w:tcPr>
            <w:tcW w:w="2598" w:type="dxa"/>
            <w:tcBorders>
              <w:top w:val="single" w:sz="4" w:space="0" w:color="auto"/>
              <w:left w:val="single" w:sz="18" w:space="0" w:color="auto"/>
              <w:bottom w:val="single" w:sz="4" w:space="0" w:color="auto"/>
              <w:right w:val="single" w:sz="4" w:space="0" w:color="auto"/>
            </w:tcBorders>
          </w:tcPr>
          <w:p w14:paraId="6B109DC6" w14:textId="66D4CB61" w:rsidR="00D56048" w:rsidRPr="00CD6D1E" w:rsidRDefault="00D56048" w:rsidP="00D56048">
            <w:pPr>
              <w:pStyle w:val="Normal2"/>
              <w:rPr>
                <w:rFonts w:ascii="Huawei Sans" w:hAnsi="Huawei Sans" w:cs="Huawei Sans"/>
                <w:sz w:val="21"/>
                <w:szCs w:val="21"/>
              </w:rPr>
            </w:pPr>
            <w:r>
              <w:rPr>
                <w:rFonts w:ascii="Huawei Sans" w:hAnsi="Huawei Sans" w:cs="Huawei Sans"/>
                <w:sz w:val="21"/>
                <w:szCs w:val="21"/>
              </w:rPr>
              <w:t>goods_</w:t>
            </w:r>
            <w:r w:rsidRPr="00CD6D1E">
              <w:rPr>
                <w:rFonts w:ascii="Huawei Sans" w:hAnsi="Huawei Sans" w:cs="Huawei Sans"/>
                <w:sz w:val="21"/>
                <w:szCs w:val="21"/>
              </w:rPr>
              <w:t>key</w:t>
            </w:r>
          </w:p>
        </w:tc>
        <w:tc>
          <w:tcPr>
            <w:tcW w:w="1985" w:type="dxa"/>
            <w:tcBorders>
              <w:top w:val="single" w:sz="4" w:space="0" w:color="auto"/>
              <w:left w:val="single" w:sz="4" w:space="0" w:color="auto"/>
              <w:bottom w:val="single" w:sz="4" w:space="0" w:color="auto"/>
              <w:right w:val="single" w:sz="4" w:space="0" w:color="auto"/>
            </w:tcBorders>
          </w:tcPr>
          <w:p w14:paraId="7781A41F" w14:textId="6FA58B8A" w:rsidR="00D56048" w:rsidRPr="00CD6D1E" w:rsidRDefault="00D56048" w:rsidP="00D56048">
            <w:pPr>
              <w:pStyle w:val="Normal2"/>
              <w:rPr>
                <w:rFonts w:ascii="Huawei Sans" w:hAnsi="Huawei Sans" w:cs="Huawei Sans"/>
                <w:sz w:val="21"/>
                <w:szCs w:val="21"/>
              </w:rPr>
            </w:pPr>
            <w:r w:rsidRPr="00CD6D1E">
              <w:rPr>
                <w:rFonts w:ascii="Huawei Sans" w:hAnsi="Huawei Sans" w:cs="Huawei Sans"/>
                <w:sz w:val="21"/>
                <w:szCs w:val="21"/>
              </w:rPr>
              <w:t>int</w:t>
            </w:r>
            <w:r>
              <w:rPr>
                <w:rFonts w:ascii="Huawei Sans" w:hAnsi="Huawei Sans" w:cs="Huawei Sans"/>
                <w:sz w:val="21"/>
                <w:szCs w:val="21"/>
              </w:rPr>
              <w:t>eger</w:t>
            </w:r>
          </w:p>
        </w:tc>
        <w:tc>
          <w:tcPr>
            <w:tcW w:w="1378" w:type="dxa"/>
            <w:tcBorders>
              <w:top w:val="single" w:sz="4" w:space="0" w:color="auto"/>
              <w:left w:val="single" w:sz="4" w:space="0" w:color="auto"/>
              <w:bottom w:val="single" w:sz="4" w:space="0" w:color="auto"/>
              <w:right w:val="single" w:sz="4" w:space="0" w:color="auto"/>
            </w:tcBorders>
          </w:tcPr>
          <w:p w14:paraId="43822861" w14:textId="00D4FAE8" w:rsidR="00D56048" w:rsidRPr="00CD6D1E" w:rsidRDefault="00D56048" w:rsidP="00D56048">
            <w:pPr>
              <w:pStyle w:val="Normal2"/>
              <w:rPr>
                <w:rFonts w:ascii="Huawei Sans" w:hAnsi="Huawei Sans" w:cs="Huawei Sans"/>
                <w:sz w:val="21"/>
                <w:szCs w:val="21"/>
              </w:rPr>
            </w:pPr>
            <w:r w:rsidRPr="00CD6D1E">
              <w:rPr>
                <w:rFonts w:ascii="Huawei Sans" w:hAnsi="Huawei Sans" w:cs="Huawei Sans"/>
                <w:sz w:val="21"/>
                <w:szCs w:val="21"/>
              </w:rPr>
              <w:t>Y</w:t>
            </w:r>
          </w:p>
        </w:tc>
        <w:tc>
          <w:tcPr>
            <w:tcW w:w="2070" w:type="dxa"/>
            <w:tcBorders>
              <w:top w:val="single" w:sz="4" w:space="0" w:color="auto"/>
              <w:left w:val="single" w:sz="4" w:space="0" w:color="auto"/>
              <w:bottom w:val="single" w:sz="4" w:space="0" w:color="auto"/>
              <w:right w:val="single" w:sz="18" w:space="0" w:color="auto"/>
            </w:tcBorders>
          </w:tcPr>
          <w:p w14:paraId="7353F976" w14:textId="2AB95E2C" w:rsidR="00D56048" w:rsidRPr="00D56048" w:rsidRDefault="00D56048" w:rsidP="00D56048">
            <w:pPr>
              <w:pStyle w:val="Normal2"/>
              <w:rPr>
                <w:rFonts w:ascii="方正兰亭黑简体" w:eastAsia="方正兰亭黑简体" w:hAnsi="Huawei Sans" w:cs="Huawei Sans"/>
                <w:sz w:val="21"/>
                <w:szCs w:val="21"/>
              </w:rPr>
            </w:pPr>
            <w:r>
              <w:rPr>
                <w:rFonts w:ascii="方正兰亭黑简体" w:eastAsia="方正兰亭黑简体" w:hAnsi="Huawei Sans" w:cs="Huawei Sans" w:hint="eastAsia"/>
                <w:sz w:val="21"/>
                <w:szCs w:val="21"/>
                <w:lang w:eastAsia="zh-CN"/>
              </w:rPr>
              <w:t>商品键</w:t>
            </w:r>
          </w:p>
        </w:tc>
      </w:tr>
      <w:tr w:rsidR="00D56048" w:rsidRPr="00CD6D1E" w14:paraId="2B621E5B" w14:textId="77777777" w:rsidTr="00D56048">
        <w:trPr>
          <w:jc w:val="center"/>
        </w:trPr>
        <w:tc>
          <w:tcPr>
            <w:tcW w:w="2598" w:type="dxa"/>
            <w:tcBorders>
              <w:top w:val="single" w:sz="4" w:space="0" w:color="auto"/>
              <w:left w:val="single" w:sz="18" w:space="0" w:color="auto"/>
              <w:bottom w:val="single" w:sz="18" w:space="0" w:color="auto"/>
              <w:right w:val="single" w:sz="4" w:space="0" w:color="auto"/>
            </w:tcBorders>
          </w:tcPr>
          <w:p w14:paraId="4F6D4409" w14:textId="49A77DBE" w:rsidR="00D56048" w:rsidRPr="00CD6D1E" w:rsidRDefault="00D56048" w:rsidP="00D56048">
            <w:pPr>
              <w:pStyle w:val="Normal2"/>
              <w:rPr>
                <w:rFonts w:ascii="Huawei Sans" w:hAnsi="Huawei Sans" w:cs="Huawei Sans"/>
                <w:sz w:val="21"/>
                <w:szCs w:val="21"/>
              </w:rPr>
            </w:pPr>
            <w:r w:rsidRPr="00924EEA">
              <w:rPr>
                <w:rFonts w:ascii="Huawei Sans" w:hAnsi="Huawei Sans" w:cs="Huawei Sans"/>
                <w:sz w:val="21"/>
                <w:szCs w:val="21"/>
              </w:rPr>
              <w:t>number</w:t>
            </w:r>
          </w:p>
        </w:tc>
        <w:tc>
          <w:tcPr>
            <w:tcW w:w="1985" w:type="dxa"/>
            <w:tcBorders>
              <w:top w:val="single" w:sz="4" w:space="0" w:color="auto"/>
              <w:left w:val="single" w:sz="4" w:space="0" w:color="auto"/>
              <w:bottom w:val="single" w:sz="18" w:space="0" w:color="auto"/>
              <w:right w:val="single" w:sz="4" w:space="0" w:color="auto"/>
            </w:tcBorders>
          </w:tcPr>
          <w:p w14:paraId="2DD7ECBB" w14:textId="398FAB9B" w:rsidR="00D56048" w:rsidRPr="00CD6D1E" w:rsidRDefault="00D56048" w:rsidP="00D56048">
            <w:pPr>
              <w:pStyle w:val="Normal2"/>
              <w:rPr>
                <w:rFonts w:ascii="Huawei Sans" w:hAnsi="Huawei Sans" w:cs="Huawei Sans"/>
                <w:sz w:val="21"/>
                <w:szCs w:val="21"/>
              </w:rPr>
            </w:pPr>
            <w:r w:rsidRPr="00924EEA">
              <w:rPr>
                <w:rFonts w:ascii="Huawei Sans" w:hAnsi="Huawei Sans" w:cs="Huawei Sans"/>
                <w:sz w:val="21"/>
                <w:szCs w:val="21"/>
              </w:rPr>
              <w:t>int</w:t>
            </w:r>
            <w:r>
              <w:rPr>
                <w:rFonts w:ascii="Huawei Sans" w:hAnsi="Huawei Sans" w:cs="Huawei Sans"/>
                <w:sz w:val="21"/>
                <w:szCs w:val="21"/>
              </w:rPr>
              <w:t>eger</w:t>
            </w:r>
          </w:p>
        </w:tc>
        <w:tc>
          <w:tcPr>
            <w:tcW w:w="1378" w:type="dxa"/>
            <w:tcBorders>
              <w:top w:val="single" w:sz="4" w:space="0" w:color="auto"/>
              <w:left w:val="single" w:sz="4" w:space="0" w:color="auto"/>
              <w:bottom w:val="single" w:sz="18" w:space="0" w:color="auto"/>
              <w:right w:val="single" w:sz="4" w:space="0" w:color="auto"/>
            </w:tcBorders>
          </w:tcPr>
          <w:p w14:paraId="4FA18525" w14:textId="77777777" w:rsidR="00D56048" w:rsidRPr="00CD6D1E" w:rsidRDefault="00D56048" w:rsidP="00D56048">
            <w:pPr>
              <w:pStyle w:val="Normal2"/>
              <w:rPr>
                <w:rFonts w:ascii="Huawei Sans" w:hAnsi="Huawei Sans" w:cs="Huawei Sans"/>
                <w:sz w:val="21"/>
                <w:szCs w:val="21"/>
              </w:rPr>
            </w:pPr>
          </w:p>
        </w:tc>
        <w:tc>
          <w:tcPr>
            <w:tcW w:w="2070" w:type="dxa"/>
            <w:tcBorders>
              <w:top w:val="single" w:sz="4" w:space="0" w:color="auto"/>
              <w:left w:val="single" w:sz="4" w:space="0" w:color="auto"/>
              <w:bottom w:val="single" w:sz="18" w:space="0" w:color="auto"/>
              <w:right w:val="single" w:sz="18" w:space="0" w:color="auto"/>
            </w:tcBorders>
          </w:tcPr>
          <w:p w14:paraId="027DB3A9" w14:textId="79F4D75D" w:rsidR="00D56048" w:rsidRPr="00D56048" w:rsidRDefault="00D56048" w:rsidP="00D56048">
            <w:pPr>
              <w:pStyle w:val="Normal2"/>
              <w:rPr>
                <w:rFonts w:ascii="方正兰亭黑简体" w:eastAsia="方正兰亭黑简体" w:hAnsi="Huawei Sans" w:cs="Huawei Sans"/>
                <w:sz w:val="21"/>
                <w:szCs w:val="21"/>
              </w:rPr>
            </w:pPr>
            <w:r w:rsidRPr="00D56048">
              <w:rPr>
                <w:rFonts w:ascii="方正兰亭黑简体" w:eastAsia="方正兰亭黑简体" w:hAnsi="Huawei Sans" w:cs="Huawei Sans" w:hint="eastAsia"/>
                <w:sz w:val="21"/>
                <w:szCs w:val="21"/>
              </w:rPr>
              <w:t>商品货品数量</w:t>
            </w:r>
          </w:p>
        </w:tc>
      </w:tr>
    </w:tbl>
    <w:p w14:paraId="5CDFF42D" w14:textId="2706E923" w:rsidR="00DC6966" w:rsidRDefault="00DC6966" w:rsidP="00036827">
      <w:pPr>
        <w:pStyle w:val="2f2"/>
      </w:pPr>
    </w:p>
    <w:p w14:paraId="46EAE655" w14:textId="66B63776" w:rsidR="00626B7A" w:rsidRDefault="005F3B45" w:rsidP="00626B7A">
      <w:pPr>
        <w:pStyle w:val="3"/>
        <w:rPr>
          <w:rFonts w:hint="eastAsia"/>
        </w:rPr>
      </w:pPr>
      <w:bookmarkStart w:id="24" w:name="_Toc44517973"/>
      <w:r>
        <w:rPr>
          <w:rFonts w:hint="eastAsia"/>
        </w:rPr>
        <w:t>数据库对象创建</w:t>
      </w:r>
      <w:bookmarkEnd w:id="24"/>
    </w:p>
    <w:p w14:paraId="47EF5C9B" w14:textId="77777777" w:rsidR="00FE1D3D" w:rsidRDefault="00FE1D3D" w:rsidP="00FE1D3D">
      <w:pPr>
        <w:pStyle w:val="1e"/>
        <w:rPr>
          <w:rFonts w:hint="eastAsia"/>
          <w:b/>
        </w:rPr>
      </w:pPr>
      <w:r w:rsidRPr="004D72EB">
        <w:rPr>
          <w:b/>
        </w:rPr>
        <w:t>注意</w:t>
      </w:r>
      <w:r w:rsidRPr="004D72EB">
        <w:rPr>
          <w:rFonts w:hint="eastAsia"/>
          <w:b/>
        </w:rPr>
        <w:t>：</w:t>
      </w:r>
    </w:p>
    <w:p w14:paraId="44C08D56" w14:textId="0D19F484" w:rsidR="00FE1D3D" w:rsidRDefault="00FE1D3D" w:rsidP="00FE1D3D">
      <w:pPr>
        <w:pStyle w:val="1e"/>
        <w:rPr>
          <w:rFonts w:hint="eastAsia"/>
          <w:b/>
        </w:rPr>
      </w:pPr>
      <w:r>
        <w:rPr>
          <w:rFonts w:hint="eastAsia"/>
          <w:b/>
        </w:rPr>
        <w:t>1</w:t>
      </w:r>
      <w:r>
        <w:rPr>
          <w:b/>
        </w:rPr>
        <w:t>.</w:t>
      </w:r>
      <w:r w:rsidR="00EA484A">
        <w:rPr>
          <w:b/>
        </w:rPr>
        <w:t xml:space="preserve"> </w:t>
      </w:r>
      <w:r w:rsidR="00EA484A">
        <w:rPr>
          <w:rFonts w:hint="eastAsia"/>
          <w:b/>
        </w:rPr>
        <w:t>每个需要截图的地方均在步骤前会说明，请结合作业模板提交最终的作业</w:t>
      </w:r>
      <w:r w:rsidRPr="004D72EB">
        <w:rPr>
          <w:rFonts w:hint="eastAsia"/>
          <w:b/>
        </w:rPr>
        <w:t>。</w:t>
      </w:r>
    </w:p>
    <w:p w14:paraId="3E4150A4" w14:textId="472C2B12" w:rsidR="008E567D" w:rsidRPr="004D72EB" w:rsidRDefault="00EA484A" w:rsidP="00FE1D3D">
      <w:pPr>
        <w:pStyle w:val="1e"/>
        <w:rPr>
          <w:rFonts w:hint="eastAsia"/>
          <w:b/>
        </w:rPr>
      </w:pPr>
      <w:r>
        <w:rPr>
          <w:b/>
        </w:rPr>
        <w:t>2</w:t>
      </w:r>
      <w:r w:rsidR="008E567D">
        <w:rPr>
          <w:b/>
        </w:rPr>
        <w:t>. Data S</w:t>
      </w:r>
      <w:r w:rsidR="008E567D">
        <w:rPr>
          <w:rFonts w:hint="eastAsia"/>
          <w:b/>
        </w:rPr>
        <w:t>tudio</w:t>
      </w:r>
      <w:r w:rsidR="008E567D">
        <w:rPr>
          <w:rFonts w:hint="eastAsia"/>
          <w:b/>
        </w:rPr>
        <w:t>的使用可以参考《随堂练习手册》。</w:t>
      </w:r>
    </w:p>
    <w:p w14:paraId="1A580578" w14:textId="77777777" w:rsidR="00FE1D3D" w:rsidRDefault="00FE1D3D" w:rsidP="00FE1D3D">
      <w:pPr>
        <w:pStyle w:val="1e"/>
        <w:rPr>
          <w:rFonts w:hint="eastAsia"/>
        </w:rPr>
      </w:pPr>
      <w:r w:rsidRPr="00B858DC">
        <w:rPr>
          <w:rFonts w:hint="eastAsia"/>
        </w:rPr>
        <w:t>数据库由各种数据库对象组成</w:t>
      </w:r>
      <w:r>
        <w:rPr>
          <w:rFonts w:hint="eastAsia"/>
        </w:rPr>
        <w:t>，其中表是数据库中最常用的数据库对象。</w:t>
      </w:r>
      <w:r w:rsidRPr="00B858DC">
        <w:rPr>
          <w:rFonts w:hint="eastAsia"/>
        </w:rPr>
        <w:t>在关系数据库中，表用来表示数据和数据之间的联系，关系</w:t>
      </w:r>
      <w:r w:rsidRPr="00B858DC">
        <w:t>(relation)</w:t>
      </w:r>
      <w:r>
        <w:t>即</w:t>
      </w:r>
      <w:r w:rsidRPr="00B858DC">
        <w:t>表示表。</w:t>
      </w:r>
      <w:r>
        <w:t>表的设计原则主要包括</w:t>
      </w:r>
      <w:r>
        <w:rPr>
          <w:rFonts w:hint="eastAsia"/>
        </w:rPr>
        <w:t>：</w:t>
      </w:r>
    </w:p>
    <w:p w14:paraId="3DD69008" w14:textId="77777777" w:rsidR="00FE1D3D" w:rsidRPr="00B858DC" w:rsidRDefault="00FE1D3D" w:rsidP="00FE1D3D">
      <w:pPr>
        <w:pStyle w:val="1e"/>
        <w:numPr>
          <w:ilvl w:val="0"/>
          <w:numId w:val="16"/>
        </w:numPr>
        <w:rPr>
          <w:rFonts w:hint="eastAsia"/>
        </w:rPr>
      </w:pPr>
      <w:r w:rsidRPr="00B858DC">
        <w:rPr>
          <w:rFonts w:hint="eastAsia"/>
        </w:rPr>
        <w:t>数据在各个节点尽量均匀分布，避免数据倾斜。</w:t>
      </w:r>
    </w:p>
    <w:p w14:paraId="6B6048AA" w14:textId="77777777" w:rsidR="00FE1D3D" w:rsidRPr="00B858DC" w:rsidRDefault="00FE1D3D" w:rsidP="00FE1D3D">
      <w:pPr>
        <w:pStyle w:val="1e"/>
        <w:numPr>
          <w:ilvl w:val="0"/>
          <w:numId w:val="16"/>
        </w:numPr>
        <w:rPr>
          <w:rFonts w:hint="eastAsia"/>
        </w:rPr>
      </w:pPr>
      <w:r w:rsidRPr="00B858DC">
        <w:rPr>
          <w:rFonts w:hint="eastAsia"/>
        </w:rPr>
        <w:t>存储方式</w:t>
      </w:r>
    </w:p>
    <w:p w14:paraId="67D07FB7" w14:textId="77777777" w:rsidR="00FE1D3D" w:rsidRPr="00B858DC" w:rsidRDefault="00FE1D3D" w:rsidP="00FE1D3D">
      <w:pPr>
        <w:pStyle w:val="1e"/>
        <w:numPr>
          <w:ilvl w:val="1"/>
          <w:numId w:val="16"/>
        </w:numPr>
        <w:rPr>
          <w:rFonts w:hint="eastAsia"/>
        </w:rPr>
      </w:pPr>
      <w:r w:rsidRPr="00B858DC">
        <w:rPr>
          <w:rFonts w:hint="eastAsia"/>
        </w:rPr>
        <w:t>行存：增删改操作较多的场景。查询返回记录少，返回全部属性。</w:t>
      </w:r>
    </w:p>
    <w:p w14:paraId="44C0874A" w14:textId="77777777" w:rsidR="00FE1D3D" w:rsidRPr="00B858DC" w:rsidRDefault="00FE1D3D" w:rsidP="00FE1D3D">
      <w:pPr>
        <w:pStyle w:val="1e"/>
        <w:numPr>
          <w:ilvl w:val="1"/>
          <w:numId w:val="16"/>
        </w:numPr>
        <w:rPr>
          <w:rFonts w:hint="eastAsia"/>
        </w:rPr>
      </w:pPr>
      <w:r w:rsidRPr="00B858DC">
        <w:rPr>
          <w:rFonts w:hint="eastAsia"/>
        </w:rPr>
        <w:t>列存：查询复杂，涉及多表关联，分组等操作。</w:t>
      </w:r>
    </w:p>
    <w:p w14:paraId="29130CBB" w14:textId="77777777" w:rsidR="00FE1D3D" w:rsidRPr="00B858DC" w:rsidRDefault="00FE1D3D" w:rsidP="00FE1D3D">
      <w:pPr>
        <w:pStyle w:val="1e"/>
        <w:numPr>
          <w:ilvl w:val="0"/>
          <w:numId w:val="16"/>
        </w:numPr>
        <w:rPr>
          <w:rFonts w:hint="eastAsia"/>
        </w:rPr>
      </w:pPr>
      <w:r w:rsidRPr="00B858DC">
        <w:rPr>
          <w:rFonts w:hint="eastAsia"/>
        </w:rPr>
        <w:t>分布方式</w:t>
      </w:r>
    </w:p>
    <w:p w14:paraId="5ADC3C85" w14:textId="77777777" w:rsidR="00FE1D3D" w:rsidRPr="00B858DC" w:rsidRDefault="00FE1D3D" w:rsidP="00FE1D3D">
      <w:pPr>
        <w:pStyle w:val="1e"/>
        <w:numPr>
          <w:ilvl w:val="1"/>
          <w:numId w:val="16"/>
        </w:numPr>
        <w:rPr>
          <w:rFonts w:hint="eastAsia"/>
        </w:rPr>
      </w:pPr>
      <w:r w:rsidRPr="00B858DC">
        <w:rPr>
          <w:rFonts w:hint="eastAsia"/>
        </w:rPr>
        <w:t>哈希表：表数据量较大</w:t>
      </w:r>
    </w:p>
    <w:p w14:paraId="4E0AAB4F" w14:textId="77777777" w:rsidR="00FE1D3D" w:rsidRDefault="00FE1D3D" w:rsidP="00FE1D3D">
      <w:pPr>
        <w:pStyle w:val="1e"/>
        <w:numPr>
          <w:ilvl w:val="1"/>
          <w:numId w:val="16"/>
        </w:numPr>
        <w:rPr>
          <w:rFonts w:hint="eastAsia"/>
        </w:rPr>
      </w:pPr>
      <w:r w:rsidRPr="00B858DC">
        <w:rPr>
          <w:rFonts w:hint="eastAsia"/>
        </w:rPr>
        <w:t>复制表：表数据量较小；维度表</w:t>
      </w:r>
    </w:p>
    <w:p w14:paraId="0A5ACC3F" w14:textId="77777777" w:rsidR="00FE1D3D" w:rsidRPr="00B858DC" w:rsidRDefault="00FE1D3D" w:rsidP="00FE1D3D">
      <w:pPr>
        <w:pStyle w:val="1e"/>
        <w:numPr>
          <w:ilvl w:val="0"/>
          <w:numId w:val="16"/>
        </w:numPr>
        <w:rPr>
          <w:rFonts w:hint="eastAsia"/>
        </w:rPr>
      </w:pPr>
      <w:r w:rsidRPr="00B858DC">
        <w:rPr>
          <w:rFonts w:hint="eastAsia"/>
        </w:rPr>
        <w:t>减少查询扫描数据量。通过分区表可以将扫描限制在某些分区，减少数据量。</w:t>
      </w:r>
    </w:p>
    <w:p w14:paraId="585A387E" w14:textId="77777777" w:rsidR="00FE1D3D" w:rsidRPr="00B858DC" w:rsidRDefault="00FE1D3D" w:rsidP="00FE1D3D">
      <w:pPr>
        <w:pStyle w:val="1e"/>
        <w:numPr>
          <w:ilvl w:val="1"/>
          <w:numId w:val="16"/>
        </w:numPr>
        <w:rPr>
          <w:rFonts w:hint="eastAsia"/>
        </w:rPr>
      </w:pPr>
      <w:r w:rsidRPr="00B858DC">
        <w:rPr>
          <w:rFonts w:hint="eastAsia"/>
        </w:rPr>
        <w:t>将具体明显区间性的字段进行分区，如日期。</w:t>
      </w:r>
    </w:p>
    <w:p w14:paraId="18362F0A" w14:textId="77777777" w:rsidR="00FE1D3D" w:rsidRPr="00B858DC" w:rsidRDefault="00FE1D3D" w:rsidP="00FE1D3D">
      <w:pPr>
        <w:pStyle w:val="1e"/>
        <w:numPr>
          <w:ilvl w:val="1"/>
          <w:numId w:val="16"/>
        </w:numPr>
        <w:rPr>
          <w:rFonts w:hint="eastAsia"/>
        </w:rPr>
      </w:pPr>
      <w:r w:rsidRPr="00B858DC">
        <w:rPr>
          <w:rFonts w:hint="eastAsia"/>
        </w:rPr>
        <w:t>分区上边界值定义为</w:t>
      </w:r>
      <w:r w:rsidRPr="00B858DC">
        <w:rPr>
          <w:rFonts w:hint="eastAsia"/>
        </w:rPr>
        <w:t>MAXVALUE</w:t>
      </w:r>
      <w:r w:rsidRPr="00B858DC">
        <w:rPr>
          <w:rFonts w:hint="eastAsia"/>
        </w:rPr>
        <w:t>，避免数据溢出。</w:t>
      </w:r>
    </w:p>
    <w:p w14:paraId="71B7505F" w14:textId="77777777" w:rsidR="00FE1D3D" w:rsidRPr="00B858DC" w:rsidRDefault="00FE1D3D" w:rsidP="00FE1D3D">
      <w:pPr>
        <w:pStyle w:val="1e"/>
        <w:numPr>
          <w:ilvl w:val="0"/>
          <w:numId w:val="16"/>
        </w:numPr>
        <w:rPr>
          <w:rFonts w:hint="eastAsia"/>
        </w:rPr>
      </w:pPr>
      <w:r w:rsidRPr="00B858DC">
        <w:rPr>
          <w:rFonts w:hint="eastAsia"/>
        </w:rPr>
        <w:t>分布列选择原则</w:t>
      </w:r>
    </w:p>
    <w:p w14:paraId="20934021" w14:textId="77777777" w:rsidR="00FE1D3D" w:rsidRPr="00B858DC" w:rsidRDefault="00FE1D3D" w:rsidP="00FE1D3D">
      <w:pPr>
        <w:pStyle w:val="1e"/>
        <w:numPr>
          <w:ilvl w:val="1"/>
          <w:numId w:val="16"/>
        </w:numPr>
        <w:rPr>
          <w:rFonts w:hint="eastAsia"/>
        </w:rPr>
      </w:pPr>
      <w:r w:rsidRPr="00B858DC">
        <w:rPr>
          <w:rFonts w:hint="eastAsia"/>
        </w:rPr>
        <w:t>作为分布列的字段取值尽量离散。</w:t>
      </w:r>
    </w:p>
    <w:p w14:paraId="4C0FEFF4" w14:textId="77777777" w:rsidR="00FE1D3D" w:rsidRPr="00B858DC" w:rsidRDefault="00FE1D3D" w:rsidP="00FE1D3D">
      <w:pPr>
        <w:pStyle w:val="1e"/>
        <w:numPr>
          <w:ilvl w:val="1"/>
          <w:numId w:val="16"/>
        </w:numPr>
        <w:rPr>
          <w:rFonts w:hint="eastAsia"/>
        </w:rPr>
      </w:pPr>
      <w:r w:rsidRPr="00B858DC">
        <w:rPr>
          <w:rFonts w:hint="eastAsia"/>
        </w:rPr>
        <w:t>尽量不选择在查询中存在形如</w:t>
      </w:r>
      <w:r w:rsidRPr="00B858DC">
        <w:rPr>
          <w:rFonts w:hint="eastAsia"/>
        </w:rPr>
        <w:t xml:space="preserve"> col = 10001 </w:t>
      </w:r>
      <w:r w:rsidRPr="00B858DC">
        <w:rPr>
          <w:rFonts w:hint="eastAsia"/>
        </w:rPr>
        <w:t>过滤条件的字段。</w:t>
      </w:r>
    </w:p>
    <w:p w14:paraId="09A539C7" w14:textId="1B532630" w:rsidR="00FE1D3D" w:rsidRPr="00B858DC" w:rsidRDefault="00FE1D3D" w:rsidP="00417528">
      <w:pPr>
        <w:pStyle w:val="1e"/>
        <w:numPr>
          <w:ilvl w:val="1"/>
          <w:numId w:val="16"/>
        </w:numPr>
        <w:rPr>
          <w:rFonts w:hint="eastAsia"/>
        </w:rPr>
      </w:pPr>
      <w:r w:rsidRPr="00B858DC">
        <w:rPr>
          <w:rFonts w:hint="eastAsia"/>
        </w:rPr>
        <w:t>选择查询中关联条件作为分布列。</w:t>
      </w:r>
    </w:p>
    <w:p w14:paraId="7664051F" w14:textId="48520789" w:rsidR="00935DA5" w:rsidRDefault="00FE1D3D" w:rsidP="00EA4DBD">
      <w:pPr>
        <w:pStyle w:val="4"/>
        <w:rPr>
          <w:rFonts w:hint="eastAsia"/>
        </w:rPr>
      </w:pPr>
      <w:r>
        <w:rPr>
          <w:rFonts w:hint="eastAsia"/>
        </w:rPr>
        <w:lastRenderedPageBreak/>
        <w:t>创建数据库和模式</w:t>
      </w:r>
    </w:p>
    <w:p w14:paraId="047D398B" w14:textId="412DC6DC" w:rsidR="00EA484A" w:rsidRDefault="00EA484A" w:rsidP="00EA484A">
      <w:pPr>
        <w:pStyle w:val="1e"/>
        <w:rPr>
          <w:rFonts w:hint="eastAsia"/>
        </w:rPr>
      </w:pPr>
      <w:r>
        <w:rPr>
          <w:rFonts w:hint="eastAsia"/>
        </w:rPr>
        <w:t>此处需要截图，</w:t>
      </w:r>
      <w:r w:rsidRPr="00EA484A">
        <w:rPr>
          <w:rFonts w:hint="eastAsia"/>
        </w:rPr>
        <w:t>截图内容：创建的个人数据库及两个模式</w:t>
      </w:r>
      <w:r>
        <w:rPr>
          <w:rFonts w:hint="eastAsia"/>
        </w:rPr>
        <w:t>。</w:t>
      </w:r>
    </w:p>
    <w:p w14:paraId="2CA65488" w14:textId="6D1A0C19" w:rsidR="00FE1D3D" w:rsidRDefault="00FE1D3D" w:rsidP="00FE1D3D">
      <w:pPr>
        <w:pStyle w:val="30"/>
        <w:rPr>
          <w:rFonts w:hint="eastAsia"/>
        </w:rPr>
      </w:pPr>
      <w:r>
        <w:rPr>
          <w:rFonts w:hint="eastAsia"/>
        </w:rPr>
        <w:t>使用</w:t>
      </w:r>
      <w:r>
        <w:rPr>
          <w:rFonts w:hint="eastAsia"/>
        </w:rPr>
        <w:t>Data</w:t>
      </w:r>
      <w:r>
        <w:t xml:space="preserve"> Studio</w:t>
      </w:r>
      <w:r>
        <w:rPr>
          <w:rFonts w:hint="eastAsia"/>
        </w:rPr>
        <w:t>连接</w:t>
      </w:r>
      <w:r>
        <w:rPr>
          <w:rFonts w:hint="eastAsia"/>
        </w:rPr>
        <w:t>postgres</w:t>
      </w:r>
      <w:r>
        <w:rPr>
          <w:rFonts w:hint="eastAsia"/>
        </w:rPr>
        <w:t>数据库</w:t>
      </w:r>
    </w:p>
    <w:p w14:paraId="6902C286" w14:textId="1FD1BB1E" w:rsidR="00FE1D3D" w:rsidRDefault="00FE1D3D" w:rsidP="00FE1D3D">
      <w:pPr>
        <w:pStyle w:val="1e"/>
        <w:rPr>
          <w:rFonts w:hint="eastAsia"/>
        </w:rPr>
      </w:pPr>
      <w:r>
        <w:rPr>
          <w:rFonts w:hint="eastAsia"/>
        </w:rPr>
        <w:t>在</w:t>
      </w:r>
      <w:r>
        <w:t>Data Studio.exe</w:t>
      </w:r>
      <w:r>
        <w:rPr>
          <w:rFonts w:hint="eastAsia"/>
        </w:rPr>
        <w:t>上右键，选择“</w:t>
      </w:r>
      <w:r w:rsidRPr="00FE1D3D">
        <w:rPr>
          <w:rFonts w:hint="eastAsia"/>
        </w:rPr>
        <w:t>以管理员身份运行</w:t>
      </w:r>
      <w:r>
        <w:rPr>
          <w:rFonts w:hint="eastAsia"/>
        </w:rPr>
        <w:t>”。</w:t>
      </w:r>
      <w:r w:rsidR="005F2DB3">
        <w:rPr>
          <w:rFonts w:hint="eastAsia"/>
        </w:rPr>
        <w:t>在连接界面输入相关参数：</w:t>
      </w:r>
    </w:p>
    <w:p w14:paraId="29ED90D5" w14:textId="77777777" w:rsidR="00FE1D3D" w:rsidRDefault="00FE1D3D" w:rsidP="00FE1D3D">
      <w:pPr>
        <w:pStyle w:val="1e"/>
        <w:rPr>
          <w:rFonts w:hint="eastAsia"/>
        </w:rPr>
      </w:pPr>
      <w:r>
        <w:rPr>
          <w:noProof/>
        </w:rPr>
        <w:drawing>
          <wp:inline distT="0" distB="0" distL="0" distR="0" wp14:anchorId="2636A26C" wp14:editId="1901BEBC">
            <wp:extent cx="5027879" cy="2695575"/>
            <wp:effectExtent l="0" t="0" r="1905" b="0"/>
            <wp:docPr id="3" name="图片 3" descr="C:\Users\hwx559043\AppData\Roaming\eSpace_Desktop\UserData\hwx559043\imagefiles\9555348B-145A-426D-BCC6-2A1EBE194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55348B-145A-426D-BCC6-2A1EBE194672" descr="C:\Users\hwx559043\AppData\Roaming\eSpace_Desktop\UserData\hwx559043\imagefiles\9555348B-145A-426D-BCC6-2A1EBE19467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0079" cy="2707477"/>
                    </a:xfrm>
                    <a:prstGeom prst="rect">
                      <a:avLst/>
                    </a:prstGeom>
                    <a:noFill/>
                    <a:ln>
                      <a:noFill/>
                    </a:ln>
                  </pic:spPr>
                </pic:pic>
              </a:graphicData>
            </a:graphic>
          </wp:inline>
        </w:drawing>
      </w:r>
    </w:p>
    <w:p w14:paraId="19DA026A" w14:textId="77777777" w:rsidR="00FE1D3D" w:rsidRDefault="00FE1D3D" w:rsidP="007D32EF">
      <w:pPr>
        <w:pStyle w:val="30"/>
        <w:rPr>
          <w:rFonts w:hint="eastAsia"/>
        </w:rPr>
      </w:pPr>
      <w:r>
        <w:rPr>
          <w:rFonts w:hint="eastAsia"/>
        </w:rPr>
        <w:t>创建数据库，数据库名建议为个人姓名</w:t>
      </w:r>
      <w:r>
        <w:rPr>
          <w:rFonts w:hint="eastAsia"/>
        </w:rPr>
        <w:t>_demo</w:t>
      </w:r>
      <w:r>
        <w:t>。</w:t>
      </w:r>
    </w:p>
    <w:p w14:paraId="5B9B577A" w14:textId="77777777" w:rsidR="00FE1D3D" w:rsidRDefault="00FE1D3D" w:rsidP="00FE1D3D">
      <w:pPr>
        <w:pStyle w:val="2f2"/>
      </w:pPr>
      <w:r>
        <w:t>CREATE DATABASE hql_demo;</w:t>
      </w:r>
    </w:p>
    <w:p w14:paraId="7177BB49" w14:textId="77777777" w:rsidR="00FE1D3D" w:rsidRDefault="00FE1D3D" w:rsidP="00FE1D3D">
      <w:pPr>
        <w:pStyle w:val="1e"/>
        <w:rPr>
          <w:rFonts w:hint="eastAsia"/>
        </w:rPr>
      </w:pPr>
      <w:r>
        <w:rPr>
          <w:rFonts w:hint="eastAsia"/>
        </w:rPr>
        <w:t>鼠标右键数据库，刷新数据库。</w:t>
      </w:r>
    </w:p>
    <w:p w14:paraId="1958C2CD" w14:textId="77777777" w:rsidR="00FE1D3D" w:rsidRDefault="00FE1D3D" w:rsidP="00FE1D3D">
      <w:pPr>
        <w:pStyle w:val="1e"/>
        <w:rPr>
          <w:rFonts w:hint="eastAsia"/>
        </w:rPr>
      </w:pPr>
      <w:r>
        <w:rPr>
          <w:noProof/>
        </w:rPr>
        <w:drawing>
          <wp:inline distT="0" distB="0" distL="0" distR="0" wp14:anchorId="72FF004B" wp14:editId="3BBB40D2">
            <wp:extent cx="4895850" cy="1800225"/>
            <wp:effectExtent l="0" t="0" r="0" b="9525"/>
            <wp:docPr id="4" name="图片 4" descr="C:\Users\hwx559043\AppData\Roaming\eSpace_Desktop\UserData\hwx559043\imagefiles\4709FF3D-E86C-4602-BD13-341B3C428C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09FF3D-E86C-4602-BD13-341B3C428C0F" descr="C:\Users\hwx559043\AppData\Roaming\eSpace_Desktop\UserData\hwx559043\imagefiles\4709FF3D-E86C-4602-BD13-341B3C428C0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5850" cy="1800225"/>
                    </a:xfrm>
                    <a:prstGeom prst="rect">
                      <a:avLst/>
                    </a:prstGeom>
                    <a:noFill/>
                    <a:ln>
                      <a:noFill/>
                    </a:ln>
                  </pic:spPr>
                </pic:pic>
              </a:graphicData>
            </a:graphic>
          </wp:inline>
        </w:drawing>
      </w:r>
    </w:p>
    <w:p w14:paraId="7D35FFDF" w14:textId="77777777" w:rsidR="00FE1D3D" w:rsidRDefault="00FE1D3D" w:rsidP="00FE1D3D">
      <w:pPr>
        <w:pStyle w:val="1e"/>
        <w:rPr>
          <w:rFonts w:hint="eastAsia"/>
        </w:rPr>
      </w:pPr>
      <w:r>
        <w:rPr>
          <w:noProof/>
        </w:rPr>
        <w:drawing>
          <wp:inline distT="0" distB="0" distL="0" distR="0" wp14:anchorId="19B290A2" wp14:editId="7263503E">
            <wp:extent cx="2447925" cy="1724025"/>
            <wp:effectExtent l="0" t="0" r="9525" b="9525"/>
            <wp:docPr id="5" name="图片 5" descr="C:\Users\hwx559043\AppData\Roaming\eSpace_Desktop\UserData\hwx559043\imagefiles\EB50AB5D-A4F2-40B8-9785-8EF66738BC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50AB5D-A4F2-40B8-9785-8EF66738BCEF" descr="C:\Users\hwx559043\AppData\Roaming\eSpace_Desktop\UserData\hwx559043\imagefiles\EB50AB5D-A4F2-40B8-9785-8EF66738BCE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925" cy="1724025"/>
                    </a:xfrm>
                    <a:prstGeom prst="rect">
                      <a:avLst/>
                    </a:prstGeom>
                    <a:noFill/>
                    <a:ln>
                      <a:noFill/>
                    </a:ln>
                  </pic:spPr>
                </pic:pic>
              </a:graphicData>
            </a:graphic>
          </wp:inline>
        </w:drawing>
      </w:r>
    </w:p>
    <w:p w14:paraId="1BA60034" w14:textId="77777777" w:rsidR="00FE1D3D" w:rsidRDefault="00FE1D3D" w:rsidP="00FE1D3D">
      <w:pPr>
        <w:pStyle w:val="1e"/>
        <w:rPr>
          <w:rFonts w:hint="eastAsia"/>
        </w:rPr>
      </w:pPr>
      <w:r>
        <w:rPr>
          <w:rFonts w:hint="eastAsia"/>
        </w:rPr>
        <w:lastRenderedPageBreak/>
        <w:t>双击个人新建的数据库，建立连接。鼠标右键数据库，打开新的终端。</w:t>
      </w:r>
    </w:p>
    <w:p w14:paraId="4A629DD6" w14:textId="77777777" w:rsidR="00FE1D3D" w:rsidRDefault="00FE1D3D" w:rsidP="00FE1D3D">
      <w:pPr>
        <w:pStyle w:val="1e"/>
        <w:rPr>
          <w:rFonts w:hint="eastAsia"/>
        </w:rPr>
      </w:pPr>
      <w:r>
        <w:rPr>
          <w:noProof/>
        </w:rPr>
        <w:drawing>
          <wp:inline distT="0" distB="0" distL="0" distR="0" wp14:anchorId="670A5FF8" wp14:editId="14109A44">
            <wp:extent cx="1428750" cy="14763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28750" cy="1476375"/>
                    </a:xfrm>
                    <a:prstGeom prst="rect">
                      <a:avLst/>
                    </a:prstGeom>
                  </pic:spPr>
                </pic:pic>
              </a:graphicData>
            </a:graphic>
          </wp:inline>
        </w:drawing>
      </w:r>
    </w:p>
    <w:p w14:paraId="444DF781" w14:textId="77777777" w:rsidR="00FE1D3D" w:rsidRDefault="00FE1D3D" w:rsidP="00FE1D3D">
      <w:pPr>
        <w:pStyle w:val="1e"/>
        <w:rPr>
          <w:rFonts w:hint="eastAsia"/>
        </w:rPr>
      </w:pPr>
      <w:r>
        <w:rPr>
          <w:noProof/>
        </w:rPr>
        <w:drawing>
          <wp:inline distT="0" distB="0" distL="0" distR="0" wp14:anchorId="5BFAEF21" wp14:editId="44B4A951">
            <wp:extent cx="2705100" cy="1725667"/>
            <wp:effectExtent l="0" t="0" r="0" b="8255"/>
            <wp:docPr id="10" name="图片 10" descr="C:\Users\hwx559043\AppData\Roaming\eSpace_Desktop\UserData\hwx559043\imagefiles\75B55B65-6A6C-410A-90EC-AA14399681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B55B65-6A6C-410A-90EC-AA14399681D5" descr="C:\Users\hwx559043\AppData\Roaming\eSpace_Desktop\UserData\hwx559043\imagefiles\75B55B65-6A6C-410A-90EC-AA14399681D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6536" cy="1732963"/>
                    </a:xfrm>
                    <a:prstGeom prst="rect">
                      <a:avLst/>
                    </a:prstGeom>
                    <a:noFill/>
                    <a:ln>
                      <a:noFill/>
                    </a:ln>
                  </pic:spPr>
                </pic:pic>
              </a:graphicData>
            </a:graphic>
          </wp:inline>
        </w:drawing>
      </w:r>
      <w:r w:rsidRPr="00D62915">
        <w:t xml:space="preserve"> </w:t>
      </w:r>
      <w:r>
        <w:rPr>
          <w:noProof/>
        </w:rPr>
        <w:drawing>
          <wp:inline distT="0" distB="0" distL="0" distR="0" wp14:anchorId="61D06A95" wp14:editId="1395AE06">
            <wp:extent cx="2314575" cy="1733550"/>
            <wp:effectExtent l="0" t="0" r="9525" b="0"/>
            <wp:docPr id="13" name="图片 13" descr="C:\Users\hwx559043\AppData\Roaming\eSpace_Desktop\UserData\hwx559043\imagefiles\0E031849-99DB-43F9-8F2F-286F1A514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31849-99DB-43F9-8F2F-286F1A514D13" descr="C:\Users\hwx559043\AppData\Roaming\eSpace_Desktop\UserData\hwx559043\imagefiles\0E031849-99DB-43F9-8F2F-286F1A514D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4575" cy="1733550"/>
                    </a:xfrm>
                    <a:prstGeom prst="rect">
                      <a:avLst/>
                    </a:prstGeom>
                    <a:noFill/>
                    <a:ln>
                      <a:noFill/>
                    </a:ln>
                  </pic:spPr>
                </pic:pic>
              </a:graphicData>
            </a:graphic>
          </wp:inline>
        </w:drawing>
      </w:r>
    </w:p>
    <w:p w14:paraId="7E1CE4C1" w14:textId="6A860140" w:rsidR="00FE1D3D" w:rsidRDefault="005F2DB3" w:rsidP="00FE1D3D">
      <w:pPr>
        <w:pStyle w:val="1e"/>
        <w:rPr>
          <w:rFonts w:hint="eastAsia"/>
        </w:rPr>
      </w:pPr>
      <w:r>
        <w:rPr>
          <w:rFonts w:hint="eastAsia"/>
        </w:rPr>
        <w:t>后续再次连接时，</w:t>
      </w:r>
      <w:r w:rsidR="00FE1D3D">
        <w:rPr>
          <w:rFonts w:hint="eastAsia"/>
        </w:rPr>
        <w:t>在连接界面的数据库处填入个人创建的数据库名即可。</w:t>
      </w:r>
    </w:p>
    <w:p w14:paraId="6A37D003" w14:textId="3580B899" w:rsidR="00FE1D3D" w:rsidRDefault="00FE1D3D" w:rsidP="00FE1D3D">
      <w:pPr>
        <w:pStyle w:val="1e"/>
        <w:rPr>
          <w:rFonts w:hint="eastAsia"/>
        </w:rPr>
      </w:pPr>
      <w:r>
        <w:rPr>
          <w:noProof/>
        </w:rPr>
        <w:drawing>
          <wp:inline distT="0" distB="0" distL="0" distR="0" wp14:anchorId="7041D220" wp14:editId="28270D70">
            <wp:extent cx="4485736" cy="2388054"/>
            <wp:effectExtent l="19050" t="19050" r="10160" b="12700"/>
            <wp:docPr id="12" name="图片 12" descr="C:\Users\hwx559043\AppData\Roaming\eSpace_Desktop\UserData\hwx559043\imagefiles\7DCB39DF-6457-4FC4-9383-5A5E8A67AF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DCB39DF-6457-4FC4-9383-5A5E8A67AF7B" descr="C:\Users\hwx559043\AppData\Roaming\eSpace_Desktop\UserData\hwx559043\imagefiles\7DCB39DF-6457-4FC4-9383-5A5E8A67AF7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6140" cy="2404240"/>
                    </a:xfrm>
                    <a:prstGeom prst="rect">
                      <a:avLst/>
                    </a:prstGeom>
                    <a:ln w="12700">
                      <a:solidFill>
                        <a:schemeClr val="bg1">
                          <a:lumMod val="85000"/>
                        </a:schemeClr>
                      </a:solidFill>
                    </a:ln>
                  </pic:spPr>
                </pic:pic>
              </a:graphicData>
            </a:graphic>
          </wp:inline>
        </w:drawing>
      </w:r>
    </w:p>
    <w:p w14:paraId="692DD503" w14:textId="1CBA789E" w:rsidR="00935DA5" w:rsidRDefault="00A2792C" w:rsidP="007D32EF">
      <w:pPr>
        <w:pStyle w:val="30"/>
        <w:rPr>
          <w:rFonts w:hint="eastAsia"/>
        </w:rPr>
      </w:pPr>
      <w:r>
        <w:rPr>
          <w:rFonts w:hint="eastAsia"/>
        </w:rPr>
        <w:t>创建模式：</w:t>
      </w:r>
      <w:r>
        <w:rPr>
          <w:rFonts w:hint="eastAsia"/>
        </w:rPr>
        <w:t>original</w:t>
      </w:r>
      <w:r>
        <w:rPr>
          <w:rFonts w:hint="eastAsia"/>
        </w:rPr>
        <w:t>和</w:t>
      </w:r>
      <w:r>
        <w:rPr>
          <w:rFonts w:hint="eastAsia"/>
        </w:rPr>
        <w:t>target</w:t>
      </w:r>
      <w:r w:rsidR="007D32EF">
        <w:rPr>
          <w:rFonts w:hint="eastAsia"/>
        </w:rPr>
        <w:t>。</w:t>
      </w:r>
    </w:p>
    <w:p w14:paraId="44743ED1" w14:textId="77557CC9" w:rsidR="00A2792C" w:rsidRDefault="00A2792C" w:rsidP="00A2792C">
      <w:pPr>
        <w:pStyle w:val="2f2"/>
      </w:pPr>
      <w:r w:rsidRPr="00A2792C">
        <w:t>CREATE SCHEMA</w:t>
      </w:r>
      <w:r>
        <w:t xml:space="preserve"> </w:t>
      </w:r>
      <w:r>
        <w:rPr>
          <w:rFonts w:hint="eastAsia"/>
        </w:rPr>
        <w:t>original;</w:t>
      </w:r>
    </w:p>
    <w:p w14:paraId="25A132F1" w14:textId="344ED380" w:rsidR="00A2792C" w:rsidRDefault="00A2792C" w:rsidP="00A2792C">
      <w:pPr>
        <w:pStyle w:val="2f2"/>
      </w:pPr>
      <w:r w:rsidRPr="00A2792C">
        <w:t>CREATE SCHEMA</w:t>
      </w:r>
      <w:r>
        <w:t xml:space="preserve"> </w:t>
      </w:r>
      <w:r>
        <w:rPr>
          <w:rFonts w:hint="eastAsia"/>
        </w:rPr>
        <w:t>target</w:t>
      </w:r>
      <w:r>
        <w:t>;</w:t>
      </w:r>
    </w:p>
    <w:p w14:paraId="7CFFD923" w14:textId="1253D77F" w:rsidR="00C15F92" w:rsidRDefault="00C15F92" w:rsidP="00C15F92">
      <w:pPr>
        <w:pStyle w:val="1e"/>
        <w:rPr>
          <w:rFonts w:hint="eastAsia"/>
        </w:rPr>
      </w:pPr>
      <w:r>
        <w:rPr>
          <w:rFonts w:hint="eastAsia"/>
        </w:rPr>
        <w:t>在个人创建的数据库上右键</w:t>
      </w:r>
      <w:r>
        <w:rPr>
          <w:rFonts w:hint="eastAsia"/>
        </w:rPr>
        <w:t>-</w:t>
      </w:r>
      <w:r>
        <w:rPr>
          <w:rFonts w:hint="eastAsia"/>
        </w:rPr>
        <w:t>“刷新”，查看新创建的模式。</w:t>
      </w:r>
    </w:p>
    <w:p w14:paraId="357EDB1C" w14:textId="325DA2F7" w:rsidR="00C15F92" w:rsidRDefault="00C15F92" w:rsidP="00C15F92">
      <w:pPr>
        <w:pStyle w:val="1e"/>
        <w:rPr>
          <w:rFonts w:hint="eastAsia"/>
        </w:rPr>
      </w:pPr>
      <w:r>
        <w:rPr>
          <w:noProof/>
        </w:rPr>
        <w:drawing>
          <wp:inline distT="0" distB="0" distL="0" distR="0" wp14:anchorId="5B052C8F" wp14:editId="736B841A">
            <wp:extent cx="1868556" cy="1125720"/>
            <wp:effectExtent l="19050" t="19050" r="17780" b="17780"/>
            <wp:docPr id="14" name="图片 14" descr="C:\Users\hwx559043\AppData\Roaming\eSpace_Desktop\UserData\hwx559043\imagefiles\A8DE7E8A-5EEE-4F89-B841-7FAB4E2E2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DE7E8A-5EEE-4F89-B841-7FAB4E2E2FD2" descr="C:\Users\hwx559043\AppData\Roaming\eSpace_Desktop\UserData\hwx559043\imagefiles\A8DE7E8A-5EEE-4F89-B841-7FAB4E2E2FD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3098" cy="1146530"/>
                    </a:xfrm>
                    <a:prstGeom prst="rect">
                      <a:avLst/>
                    </a:prstGeom>
                    <a:noFill/>
                    <a:ln w="12700">
                      <a:solidFill>
                        <a:schemeClr val="bg1">
                          <a:lumMod val="85000"/>
                        </a:schemeClr>
                      </a:solidFill>
                    </a:ln>
                  </pic:spPr>
                </pic:pic>
              </a:graphicData>
            </a:graphic>
          </wp:inline>
        </w:drawing>
      </w:r>
      <w:r w:rsidRPr="00C15F92">
        <w:t xml:space="preserve"> </w:t>
      </w:r>
      <w:r>
        <w:rPr>
          <w:noProof/>
        </w:rPr>
        <w:drawing>
          <wp:inline distT="0" distB="0" distL="0" distR="0" wp14:anchorId="62593E95" wp14:editId="71E5E10E">
            <wp:extent cx="1645920" cy="1121410"/>
            <wp:effectExtent l="19050" t="19050" r="11430" b="21590"/>
            <wp:docPr id="17" name="图片 17" descr="C:\Users\hwx559043\AppData\Roaming\eSpace_Desktop\UserData\hwx559043\imagefiles\D112C83A-8DFD-4A14-82B0-C77B4C119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12C83A-8DFD-4A14-82B0-C77B4C119A03" descr="C:\Users\hwx559043\AppData\Roaming\eSpace_Desktop\UserData\hwx559043\imagefiles\D112C83A-8DFD-4A14-82B0-C77B4C119A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5920" cy="1121410"/>
                    </a:xfrm>
                    <a:prstGeom prst="rect">
                      <a:avLst/>
                    </a:prstGeom>
                    <a:noFill/>
                    <a:ln w="12700">
                      <a:solidFill>
                        <a:schemeClr val="bg1">
                          <a:lumMod val="85000"/>
                        </a:schemeClr>
                      </a:solidFill>
                    </a:ln>
                  </pic:spPr>
                </pic:pic>
              </a:graphicData>
            </a:graphic>
          </wp:inline>
        </w:drawing>
      </w:r>
    </w:p>
    <w:p w14:paraId="3B66C765" w14:textId="7F08E0B7" w:rsidR="00E20D9C" w:rsidRDefault="00E20D9C" w:rsidP="00C15F92">
      <w:pPr>
        <w:pStyle w:val="1e"/>
        <w:rPr>
          <w:rFonts w:hint="eastAsia"/>
        </w:rPr>
      </w:pPr>
      <w:r>
        <w:rPr>
          <w:rFonts w:hint="eastAsia"/>
        </w:rPr>
        <w:lastRenderedPageBreak/>
        <w:t>模式</w:t>
      </w:r>
      <w:r>
        <w:rPr>
          <w:rFonts w:hint="eastAsia"/>
        </w:rPr>
        <w:t>original</w:t>
      </w:r>
      <w:r>
        <w:rPr>
          <w:rFonts w:hint="eastAsia"/>
        </w:rPr>
        <w:t>主要用于保存源事务型数据库中的数据。在模式</w:t>
      </w:r>
      <w:r>
        <w:rPr>
          <w:rFonts w:hint="eastAsia"/>
        </w:rPr>
        <w:t>original</w:t>
      </w:r>
      <w:r>
        <w:rPr>
          <w:rFonts w:hint="eastAsia"/>
        </w:rPr>
        <w:t>下建立的表与源事务系统中的表结构保持一致。</w:t>
      </w:r>
    </w:p>
    <w:p w14:paraId="12A1D155" w14:textId="43589769" w:rsidR="00E20D9C" w:rsidRDefault="00E20D9C" w:rsidP="00C15F92">
      <w:pPr>
        <w:pStyle w:val="1e"/>
        <w:rPr>
          <w:rFonts w:hint="eastAsia"/>
        </w:rPr>
      </w:pPr>
      <w:r>
        <w:rPr>
          <w:rFonts w:hint="eastAsia"/>
        </w:rPr>
        <w:t>模式</w:t>
      </w:r>
      <w:r>
        <w:rPr>
          <w:rFonts w:hint="eastAsia"/>
        </w:rPr>
        <w:t>target</w:t>
      </w:r>
      <w:r>
        <w:rPr>
          <w:rFonts w:hint="eastAsia"/>
        </w:rPr>
        <w:t>下创建的表主要为依据维度建模所构建的维度表和事实表</w:t>
      </w:r>
      <w:r w:rsidR="00167448">
        <w:rPr>
          <w:rFonts w:hint="eastAsia"/>
        </w:rPr>
        <w:t>。</w:t>
      </w:r>
    </w:p>
    <w:p w14:paraId="523C28B5" w14:textId="40480163" w:rsidR="00E876BE" w:rsidRDefault="00167448" w:rsidP="00935DA5">
      <w:pPr>
        <w:pStyle w:val="1e"/>
        <w:rPr>
          <w:rFonts w:hint="eastAsia"/>
        </w:rPr>
      </w:pPr>
      <w:r>
        <w:t>G</w:t>
      </w:r>
      <w:r>
        <w:rPr>
          <w:rFonts w:hint="eastAsia"/>
        </w:rPr>
        <w:t>auss</w:t>
      </w:r>
      <w:r>
        <w:t>DB(DWS)</w:t>
      </w:r>
      <w:r>
        <w:rPr>
          <w:rFonts w:hint="eastAsia"/>
        </w:rPr>
        <w:t>支持不同模式之间的互访（管理员用户具有最高权限）。</w:t>
      </w:r>
    </w:p>
    <w:p w14:paraId="1C2ABC96" w14:textId="767FBBAB" w:rsidR="0087635C" w:rsidRDefault="0087635C" w:rsidP="00EA4DBD">
      <w:pPr>
        <w:pStyle w:val="4"/>
        <w:rPr>
          <w:rFonts w:hint="eastAsia"/>
        </w:rPr>
      </w:pPr>
      <w:r>
        <w:t>创建源表</w:t>
      </w:r>
    </w:p>
    <w:p w14:paraId="4AB002FD" w14:textId="1FD90D36" w:rsidR="0087635C" w:rsidRDefault="00FC66AA" w:rsidP="0087635C">
      <w:pPr>
        <w:pStyle w:val="1e"/>
        <w:rPr>
          <w:rFonts w:hint="eastAsia"/>
        </w:rPr>
      </w:pPr>
      <w:r>
        <w:t>此</w:t>
      </w:r>
      <w:r w:rsidR="007D32EF">
        <w:rPr>
          <w:rFonts w:hint="eastAsia"/>
        </w:rPr>
        <w:t>步骤主要用于保存源事务型系统的所有</w:t>
      </w:r>
      <w:r>
        <w:rPr>
          <w:rFonts w:hint="eastAsia"/>
        </w:rPr>
        <w:t>数据，为后期建模做好数据准备。</w:t>
      </w:r>
    </w:p>
    <w:p w14:paraId="0FDE6C45" w14:textId="52F26E03" w:rsidR="00A2792C" w:rsidRDefault="00A2792C" w:rsidP="0087635C">
      <w:pPr>
        <w:pStyle w:val="1e"/>
        <w:rPr>
          <w:rFonts w:hint="eastAsia"/>
        </w:rPr>
      </w:pPr>
      <w:r>
        <w:rPr>
          <w:rFonts w:hint="eastAsia"/>
        </w:rPr>
        <w:t>源表主要创建在模式</w:t>
      </w:r>
      <w:r>
        <w:rPr>
          <w:rFonts w:hint="eastAsia"/>
        </w:rPr>
        <w:t>original</w:t>
      </w:r>
      <w:r>
        <w:rPr>
          <w:rFonts w:hint="eastAsia"/>
        </w:rPr>
        <w:t>下。</w:t>
      </w:r>
    </w:p>
    <w:p w14:paraId="2DD39891" w14:textId="0129113F" w:rsidR="00577598" w:rsidRPr="00577598" w:rsidRDefault="00577598" w:rsidP="0087635C">
      <w:pPr>
        <w:pStyle w:val="1e"/>
        <w:rPr>
          <w:rFonts w:hint="eastAsia"/>
          <w:b/>
        </w:rPr>
      </w:pPr>
      <w:r w:rsidRPr="00577598">
        <w:rPr>
          <w:rFonts w:hint="eastAsia"/>
          <w:b/>
        </w:rPr>
        <w:t>此处需要截图，截图内容：</w:t>
      </w:r>
      <w:r w:rsidRPr="00577598">
        <w:rPr>
          <w:b/>
        </w:rPr>
        <w:t>original</w:t>
      </w:r>
      <w:r w:rsidRPr="00577598">
        <w:rPr>
          <w:b/>
        </w:rPr>
        <w:t>模式下所创建的表</w:t>
      </w:r>
      <w:r w:rsidR="00413895">
        <w:rPr>
          <w:b/>
        </w:rPr>
        <w:t>，</w:t>
      </w:r>
      <w:r w:rsidR="00413895">
        <w:rPr>
          <w:rFonts w:hint="eastAsia"/>
          <w:b/>
        </w:rPr>
        <w:t>具体可以参考“查看创建的表”步骤</w:t>
      </w:r>
      <w:r w:rsidRPr="00577598">
        <w:rPr>
          <w:b/>
        </w:rPr>
        <w:t>。</w:t>
      </w:r>
    </w:p>
    <w:p w14:paraId="1D4F75ED" w14:textId="7130C4EC" w:rsidR="0087635C" w:rsidRPr="00A63712" w:rsidRDefault="0087635C" w:rsidP="00A63712">
      <w:pPr>
        <w:pStyle w:val="30"/>
        <w:rPr>
          <w:rFonts w:hint="eastAsia"/>
        </w:rPr>
      </w:pPr>
      <w:r w:rsidRPr="00A63712">
        <w:t>创建</w:t>
      </w:r>
      <w:r w:rsidR="00417A26" w:rsidRPr="00A63712">
        <w:t>表</w:t>
      </w:r>
      <w:r w:rsidR="00CE4E92" w:rsidRPr="00A63712">
        <w:t>original</w:t>
      </w:r>
      <w:r w:rsidR="00417A26" w:rsidRPr="00A63712">
        <w:t>_goods</w:t>
      </w:r>
    </w:p>
    <w:p w14:paraId="0A4A286E" w14:textId="5C66C99C" w:rsidR="00CE4E92" w:rsidRDefault="00CE4E92" w:rsidP="00073EC2">
      <w:pPr>
        <w:pStyle w:val="2f2"/>
      </w:pPr>
      <w:r>
        <w:t xml:space="preserve">DROP TABLE IF EXISTS </w:t>
      </w:r>
      <w:r w:rsidR="00A2792C">
        <w:rPr>
          <w:rFonts w:hint="eastAsia"/>
        </w:rPr>
        <w:t>original</w:t>
      </w:r>
      <w:r w:rsidR="00A2792C">
        <w:t>.</w:t>
      </w:r>
      <w:r w:rsidRPr="00CE4E92">
        <w:t>original_goods</w:t>
      </w:r>
      <w:r>
        <w:t>;</w:t>
      </w:r>
    </w:p>
    <w:p w14:paraId="109682E6" w14:textId="77777777" w:rsidR="00CE4E92" w:rsidRDefault="00CE4E92" w:rsidP="00073EC2">
      <w:pPr>
        <w:pStyle w:val="2f2"/>
      </w:pPr>
    </w:p>
    <w:p w14:paraId="42AFADBC" w14:textId="2542B626" w:rsidR="00CE4E92" w:rsidRDefault="00CE4E92" w:rsidP="00073EC2">
      <w:pPr>
        <w:pStyle w:val="2f2"/>
      </w:pPr>
      <w:r>
        <w:t xml:space="preserve">CREATE TABLE </w:t>
      </w:r>
      <w:r w:rsidR="00A2792C">
        <w:rPr>
          <w:rFonts w:hint="eastAsia"/>
        </w:rPr>
        <w:t>original</w:t>
      </w:r>
      <w:r w:rsidR="00A2792C">
        <w:t>.</w:t>
      </w:r>
      <w:r>
        <w:t>original_goods (</w:t>
      </w:r>
    </w:p>
    <w:p w14:paraId="68A8D0BF" w14:textId="56F1197E" w:rsidR="00CE4E92" w:rsidRDefault="00CE4E92" w:rsidP="00073EC2">
      <w:pPr>
        <w:pStyle w:val="2f2"/>
      </w:pPr>
      <w:r>
        <w:t xml:space="preserve">  id int NOT NULL,</w:t>
      </w:r>
    </w:p>
    <w:p w14:paraId="2F5D2C38" w14:textId="5F8336A6" w:rsidR="00CE4E92" w:rsidRDefault="001B0C07" w:rsidP="00073EC2">
      <w:pPr>
        <w:pStyle w:val="2f2"/>
      </w:pPr>
      <w:r>
        <w:t xml:space="preserve">  goods_sn</w:t>
      </w:r>
      <w:r w:rsidR="00CE4E92">
        <w:t xml:space="preserve"> varchar(63) NOT NULL,</w:t>
      </w:r>
    </w:p>
    <w:p w14:paraId="24762B59" w14:textId="6A4E9255" w:rsidR="00CE4E92" w:rsidRDefault="001B0C07" w:rsidP="00073EC2">
      <w:pPr>
        <w:pStyle w:val="2f2"/>
      </w:pPr>
      <w:r>
        <w:t xml:space="preserve">  name</w:t>
      </w:r>
      <w:r w:rsidR="00CE4E92">
        <w:t xml:space="preserve"> varchar(127) NOT NULL,</w:t>
      </w:r>
    </w:p>
    <w:p w14:paraId="6469C85A" w14:textId="7A6BCEA9" w:rsidR="00CE4E92" w:rsidRDefault="001B0C07" w:rsidP="00073EC2">
      <w:pPr>
        <w:pStyle w:val="2f2"/>
      </w:pPr>
      <w:r>
        <w:t xml:space="preserve">  </w:t>
      </w:r>
      <w:r w:rsidR="00CE4E92">
        <w:t>category_id int,</w:t>
      </w:r>
    </w:p>
    <w:p w14:paraId="4938086D" w14:textId="14E42C13" w:rsidR="00CE4E92" w:rsidRDefault="001B0C07" w:rsidP="00073EC2">
      <w:pPr>
        <w:pStyle w:val="2f2"/>
      </w:pPr>
      <w:r>
        <w:t xml:space="preserve">  brand_id int</w:t>
      </w:r>
      <w:r w:rsidR="00CE4E92">
        <w:t>,</w:t>
      </w:r>
    </w:p>
    <w:p w14:paraId="05A80E60" w14:textId="7A0982EC" w:rsidR="00CE4E92" w:rsidRDefault="001B0C07" w:rsidP="00073EC2">
      <w:pPr>
        <w:pStyle w:val="2f2"/>
      </w:pPr>
      <w:r>
        <w:t xml:space="preserve">  gallery</w:t>
      </w:r>
      <w:r w:rsidR="00CE4E92">
        <w:t xml:space="preserve"> varchar(1023),</w:t>
      </w:r>
    </w:p>
    <w:p w14:paraId="1B3C2503" w14:textId="73844876" w:rsidR="00CE4E92" w:rsidRDefault="001B0C07" w:rsidP="00073EC2">
      <w:pPr>
        <w:pStyle w:val="2f2"/>
      </w:pPr>
      <w:r>
        <w:t xml:space="preserve">  keywords</w:t>
      </w:r>
      <w:r w:rsidR="00CE4E92">
        <w:t xml:space="preserve"> varchar(255),</w:t>
      </w:r>
    </w:p>
    <w:p w14:paraId="6D64970A" w14:textId="5FCFD2D7" w:rsidR="00CE4E92" w:rsidRDefault="001B0C07" w:rsidP="00073EC2">
      <w:pPr>
        <w:pStyle w:val="2f2"/>
      </w:pPr>
      <w:r>
        <w:t xml:space="preserve">  brief</w:t>
      </w:r>
      <w:r w:rsidR="007020D4">
        <w:t xml:space="preserve"> varchar(1023</w:t>
      </w:r>
      <w:r w:rsidR="00CE4E92">
        <w:t>),</w:t>
      </w:r>
    </w:p>
    <w:p w14:paraId="47034841" w14:textId="73C50489" w:rsidR="00CE4E92" w:rsidRDefault="001B0C07" w:rsidP="00073EC2">
      <w:pPr>
        <w:pStyle w:val="2f2"/>
      </w:pPr>
      <w:r>
        <w:t xml:space="preserve">  </w:t>
      </w:r>
      <w:r w:rsidR="00893100">
        <w:t>is_on_sale tinyint</w:t>
      </w:r>
      <w:r w:rsidR="00CE4E92">
        <w:t>,</w:t>
      </w:r>
    </w:p>
    <w:p w14:paraId="63F7B58F" w14:textId="10D84B42" w:rsidR="00CE4E92" w:rsidRDefault="00893100" w:rsidP="00073EC2">
      <w:pPr>
        <w:pStyle w:val="2f2"/>
      </w:pPr>
      <w:r>
        <w:t xml:space="preserve">  sort_order smallint</w:t>
      </w:r>
      <w:r w:rsidR="00CE4E92">
        <w:t>,</w:t>
      </w:r>
    </w:p>
    <w:p w14:paraId="30FD27E2" w14:textId="36BEEB26" w:rsidR="00CE4E92" w:rsidRDefault="00CE4E92" w:rsidP="00073EC2">
      <w:pPr>
        <w:pStyle w:val="2f2"/>
      </w:pPr>
      <w:r>
        <w:t xml:space="preserve">  </w:t>
      </w:r>
      <w:r w:rsidR="00073EC2">
        <w:t>pic_url</w:t>
      </w:r>
      <w:r w:rsidR="007020D4">
        <w:t xml:space="preserve"> varchar(1023</w:t>
      </w:r>
      <w:r>
        <w:t>),</w:t>
      </w:r>
    </w:p>
    <w:p w14:paraId="7AEFE962" w14:textId="73F8058A" w:rsidR="00CE4E92" w:rsidRDefault="007020D4" w:rsidP="00073EC2">
      <w:pPr>
        <w:pStyle w:val="2f2"/>
      </w:pPr>
      <w:r>
        <w:t xml:space="preserve">  share_url varchar(1023</w:t>
      </w:r>
      <w:r w:rsidR="00CE4E92">
        <w:t>),</w:t>
      </w:r>
    </w:p>
    <w:p w14:paraId="60D93E19" w14:textId="1EF14B9A" w:rsidR="00CE4E92" w:rsidRDefault="00CE4E92" w:rsidP="00073EC2">
      <w:pPr>
        <w:pStyle w:val="2f2"/>
      </w:pPr>
      <w:r>
        <w:t xml:space="preserve">  is_new tiny</w:t>
      </w:r>
      <w:r w:rsidR="00893100">
        <w:t>int</w:t>
      </w:r>
      <w:r>
        <w:t>,</w:t>
      </w:r>
    </w:p>
    <w:p w14:paraId="09303BB2" w14:textId="1172CCC3" w:rsidR="00CE4E92" w:rsidRDefault="00893100" w:rsidP="00073EC2">
      <w:pPr>
        <w:pStyle w:val="2f2"/>
      </w:pPr>
      <w:r>
        <w:t xml:space="preserve">  is_hot tinyint</w:t>
      </w:r>
      <w:r w:rsidR="00CE4E92">
        <w:t>,</w:t>
      </w:r>
    </w:p>
    <w:p w14:paraId="1A6EE3BF" w14:textId="7B8BB25B" w:rsidR="00CE4E92" w:rsidRDefault="00CE4E92" w:rsidP="00073EC2">
      <w:pPr>
        <w:pStyle w:val="2f2"/>
      </w:pPr>
      <w:r>
        <w:t xml:space="preserve">  unit varchar(31),</w:t>
      </w:r>
    </w:p>
    <w:p w14:paraId="2B23E630" w14:textId="39463A28" w:rsidR="00CE4E92" w:rsidRDefault="00CE4E92" w:rsidP="00073EC2">
      <w:pPr>
        <w:pStyle w:val="2f2"/>
      </w:pPr>
      <w:r>
        <w:t xml:space="preserve">  </w:t>
      </w:r>
      <w:r w:rsidR="00073EC2">
        <w:t>counter_price</w:t>
      </w:r>
      <w:r>
        <w:t xml:space="preserve"> decimal(10,2),</w:t>
      </w:r>
    </w:p>
    <w:p w14:paraId="1B428413" w14:textId="5631D5FD" w:rsidR="00CE4E92" w:rsidRDefault="00CE4E92" w:rsidP="00073EC2">
      <w:pPr>
        <w:pStyle w:val="2f2"/>
      </w:pPr>
      <w:r>
        <w:t xml:space="preserve">  </w:t>
      </w:r>
      <w:r w:rsidR="00073EC2">
        <w:t>retail_price</w:t>
      </w:r>
      <w:r>
        <w:t xml:space="preserve"> decimal(10,2),</w:t>
      </w:r>
    </w:p>
    <w:p w14:paraId="61D18F10" w14:textId="6FF7CBD3" w:rsidR="00CE4E92" w:rsidRDefault="00CE4E92" w:rsidP="00073EC2">
      <w:pPr>
        <w:pStyle w:val="2f2"/>
      </w:pPr>
      <w:r>
        <w:t xml:space="preserve">  detail text,</w:t>
      </w:r>
    </w:p>
    <w:p w14:paraId="3F6A4190" w14:textId="2A76B880" w:rsidR="00CE4E92" w:rsidRDefault="00CE4E92" w:rsidP="00073EC2">
      <w:pPr>
        <w:pStyle w:val="2f2"/>
      </w:pPr>
      <w:r>
        <w:t xml:space="preserve">  </w:t>
      </w:r>
      <w:r w:rsidR="001B0C07">
        <w:t>add_time</w:t>
      </w:r>
      <w:r>
        <w:t xml:space="preserve"> date,</w:t>
      </w:r>
    </w:p>
    <w:p w14:paraId="6A62089A" w14:textId="2790E0B7" w:rsidR="00CE4E92" w:rsidRDefault="00CE4E92" w:rsidP="00073EC2">
      <w:pPr>
        <w:pStyle w:val="2f2"/>
      </w:pPr>
      <w:r>
        <w:t xml:space="preserve">  </w:t>
      </w:r>
      <w:r w:rsidR="001B0C07">
        <w:t>update_time</w:t>
      </w:r>
      <w:r>
        <w:t xml:space="preserve"> date,</w:t>
      </w:r>
    </w:p>
    <w:p w14:paraId="4DF0ED3D" w14:textId="0F51DFF3" w:rsidR="00CE4E92" w:rsidRDefault="00893100" w:rsidP="00073EC2">
      <w:pPr>
        <w:pStyle w:val="2f2"/>
      </w:pPr>
      <w:r>
        <w:t xml:space="preserve">  deleted tinyint</w:t>
      </w:r>
      <w:r w:rsidR="00CE4E92">
        <w:t>,</w:t>
      </w:r>
    </w:p>
    <w:p w14:paraId="2ECA0937" w14:textId="370EFCF1" w:rsidR="00CE4E92" w:rsidRDefault="00073EC2" w:rsidP="00073EC2">
      <w:pPr>
        <w:pStyle w:val="2f2"/>
      </w:pPr>
      <w:r>
        <w:t xml:space="preserve">  PRIMARY KEY (id</w:t>
      </w:r>
      <w:r w:rsidR="001B0C07">
        <w:t>)</w:t>
      </w:r>
    </w:p>
    <w:p w14:paraId="6C993E23" w14:textId="1A5055ED" w:rsidR="00CE4E92" w:rsidRDefault="00CB764B" w:rsidP="00073EC2">
      <w:pPr>
        <w:pStyle w:val="2f2"/>
      </w:pPr>
      <w:r>
        <w:t>)</w:t>
      </w:r>
      <w:r w:rsidR="00CE4E92">
        <w:t>;</w:t>
      </w:r>
    </w:p>
    <w:p w14:paraId="01BD4A10" w14:textId="1A124B7D" w:rsidR="00CB764B" w:rsidRDefault="00CB764B" w:rsidP="00CB764B">
      <w:pPr>
        <w:pStyle w:val="1e"/>
        <w:rPr>
          <w:rFonts w:hint="eastAsia"/>
        </w:rPr>
      </w:pPr>
      <w:r>
        <w:rPr>
          <w:rFonts w:hint="eastAsia"/>
        </w:rPr>
        <w:t>返回结果：</w:t>
      </w:r>
    </w:p>
    <w:p w14:paraId="2FEE4609" w14:textId="77777777" w:rsidR="00CB764B" w:rsidRDefault="00CB764B" w:rsidP="00CB764B">
      <w:pPr>
        <w:pStyle w:val="1e"/>
        <w:rPr>
          <w:rFonts w:hint="eastAsia"/>
        </w:rPr>
      </w:pPr>
      <w:r>
        <w:t xml:space="preserve">[INFO] </w:t>
      </w:r>
      <w:r>
        <w:t>操作影响的记录行数</w:t>
      </w:r>
      <w:r>
        <w:t xml:space="preserve"> : 0</w:t>
      </w:r>
    </w:p>
    <w:p w14:paraId="63018E3A" w14:textId="108CCF82" w:rsidR="00CB764B" w:rsidRDefault="00CB764B" w:rsidP="00CB764B">
      <w:pPr>
        <w:pStyle w:val="1e"/>
        <w:rPr>
          <w:rFonts w:hint="eastAsia"/>
        </w:rPr>
      </w:pPr>
      <w:r>
        <w:lastRenderedPageBreak/>
        <w:t xml:space="preserve">[INFO] </w:t>
      </w:r>
      <w:r>
        <w:t>执行时间</w:t>
      </w:r>
      <w:r>
        <w:t xml:space="preserve"> : 132 ms</w:t>
      </w:r>
    </w:p>
    <w:p w14:paraId="4DBA216F" w14:textId="05015D10" w:rsidR="00CB764B" w:rsidRDefault="00CB764B" w:rsidP="00CB764B">
      <w:pPr>
        <w:pStyle w:val="1e"/>
        <w:rPr>
          <w:rFonts w:hint="eastAsia"/>
        </w:rPr>
      </w:pPr>
      <w:r>
        <w:t xml:space="preserve">[INFO] </w:t>
      </w:r>
      <w:r>
        <w:t>执行成功</w:t>
      </w:r>
      <w:r>
        <w:t xml:space="preserve">... </w:t>
      </w:r>
    </w:p>
    <w:p w14:paraId="78A17B68" w14:textId="205BD015" w:rsidR="00CB764B" w:rsidRDefault="00CB764B" w:rsidP="00CB764B">
      <w:pPr>
        <w:pStyle w:val="1e"/>
        <w:rPr>
          <w:rFonts w:hint="eastAsia"/>
        </w:rPr>
      </w:pPr>
      <w:r>
        <w:t>[NOTICE] table "original_goods" does not exist, skipping</w:t>
      </w:r>
    </w:p>
    <w:p w14:paraId="4AE6AF89" w14:textId="7D4A81FA" w:rsidR="00CB764B" w:rsidRDefault="00CB764B" w:rsidP="00CB764B">
      <w:pPr>
        <w:pStyle w:val="1e"/>
        <w:rPr>
          <w:rFonts w:hint="eastAsia"/>
        </w:rPr>
      </w:pPr>
      <w:r>
        <w:t>[NOTICE] CREATE TABLE / PRIMARY KEY will create implicit index "original_goods_pkey" for table "original_goods"</w:t>
      </w:r>
    </w:p>
    <w:p w14:paraId="3D3D8334" w14:textId="3D8BCCF7" w:rsidR="00417A26" w:rsidRDefault="00417A26" w:rsidP="00A63712">
      <w:pPr>
        <w:pStyle w:val="30"/>
        <w:rPr>
          <w:rFonts w:hint="eastAsia"/>
        </w:rPr>
      </w:pPr>
      <w:r>
        <w:t>创建表</w:t>
      </w:r>
      <w:r w:rsidR="00073EC2">
        <w:t>original</w:t>
      </w:r>
      <w:r w:rsidRPr="00417A26">
        <w:t>_goods_product</w:t>
      </w:r>
    </w:p>
    <w:p w14:paraId="7EC095DB" w14:textId="0B5295CB" w:rsidR="00073EC2" w:rsidRDefault="00073EC2" w:rsidP="00073EC2">
      <w:pPr>
        <w:pStyle w:val="2f2"/>
      </w:pPr>
      <w:r>
        <w:t xml:space="preserve">DROP TABLE IF EXISTS </w:t>
      </w:r>
      <w:r w:rsidR="00A2792C">
        <w:rPr>
          <w:rFonts w:hint="eastAsia"/>
        </w:rPr>
        <w:t>original</w:t>
      </w:r>
      <w:r w:rsidR="00A2792C">
        <w:t>.</w:t>
      </w:r>
      <w:r w:rsidRPr="00073EC2">
        <w:t>original_goods_product</w:t>
      </w:r>
      <w:r>
        <w:t>;</w:t>
      </w:r>
    </w:p>
    <w:p w14:paraId="7D5FE6D3" w14:textId="77777777" w:rsidR="00073EC2" w:rsidRDefault="00073EC2" w:rsidP="00073EC2">
      <w:pPr>
        <w:pStyle w:val="2f2"/>
      </w:pPr>
    </w:p>
    <w:p w14:paraId="2EC609C5" w14:textId="7A4932E2" w:rsidR="00073EC2" w:rsidRDefault="00073EC2" w:rsidP="00073EC2">
      <w:pPr>
        <w:pStyle w:val="2f2"/>
      </w:pPr>
      <w:r>
        <w:t xml:space="preserve">CREATE TABLE </w:t>
      </w:r>
      <w:r w:rsidR="00A2792C">
        <w:rPr>
          <w:rFonts w:hint="eastAsia"/>
        </w:rPr>
        <w:t>original</w:t>
      </w:r>
      <w:r w:rsidR="00A2792C">
        <w:t>.</w:t>
      </w:r>
      <w:r w:rsidRPr="00073EC2">
        <w:t>original_goods_product</w:t>
      </w:r>
      <w:r>
        <w:t xml:space="preserve"> (</w:t>
      </w:r>
    </w:p>
    <w:p w14:paraId="7E719AA9" w14:textId="61FB57CD" w:rsidR="00073EC2" w:rsidRDefault="00893100" w:rsidP="00073EC2">
      <w:pPr>
        <w:pStyle w:val="2f2"/>
      </w:pPr>
      <w:r>
        <w:t xml:space="preserve">  id int</w:t>
      </w:r>
      <w:r w:rsidR="00073EC2">
        <w:t xml:space="preserve"> NOT NULL,</w:t>
      </w:r>
    </w:p>
    <w:p w14:paraId="67474C43" w14:textId="4F400CC3" w:rsidR="00073EC2" w:rsidRDefault="00073EC2" w:rsidP="00073EC2">
      <w:pPr>
        <w:pStyle w:val="2f2"/>
      </w:pPr>
      <w:r>
        <w:t xml:space="preserve">  goods_id int NOT NULL,</w:t>
      </w:r>
    </w:p>
    <w:p w14:paraId="3545A4BF" w14:textId="332153C8" w:rsidR="00073EC2" w:rsidRDefault="00073EC2" w:rsidP="00073EC2">
      <w:pPr>
        <w:pStyle w:val="2f2"/>
      </w:pPr>
      <w:r>
        <w:t xml:space="preserve">  specifications varchar(1023) NOT NULL,</w:t>
      </w:r>
    </w:p>
    <w:p w14:paraId="4BCDF745" w14:textId="6FADF6D8" w:rsidR="00073EC2" w:rsidRDefault="00073EC2" w:rsidP="00073EC2">
      <w:pPr>
        <w:pStyle w:val="2f2"/>
      </w:pPr>
      <w:r>
        <w:t xml:space="preserve">  price decimal(10,2) NOT NULL,</w:t>
      </w:r>
    </w:p>
    <w:p w14:paraId="379401A3" w14:textId="557CC8AD" w:rsidR="00073EC2" w:rsidRDefault="00893100" w:rsidP="00073EC2">
      <w:pPr>
        <w:pStyle w:val="2f2"/>
      </w:pPr>
      <w:r>
        <w:t xml:space="preserve">  number int</w:t>
      </w:r>
      <w:r w:rsidR="00073EC2">
        <w:t xml:space="preserve"> NOT NULL,</w:t>
      </w:r>
    </w:p>
    <w:p w14:paraId="440F8F73" w14:textId="7C099AA1" w:rsidR="00073EC2" w:rsidRDefault="00073EC2" w:rsidP="00073EC2">
      <w:pPr>
        <w:pStyle w:val="2f2"/>
      </w:pPr>
      <w:r>
        <w:t xml:space="preserve">  url varchar(125),</w:t>
      </w:r>
    </w:p>
    <w:p w14:paraId="23FF0253" w14:textId="37686B50" w:rsidR="00073EC2" w:rsidRDefault="00073EC2" w:rsidP="00073EC2">
      <w:pPr>
        <w:pStyle w:val="2f2"/>
      </w:pPr>
      <w:r>
        <w:t xml:space="preserve">  add_time date,</w:t>
      </w:r>
    </w:p>
    <w:p w14:paraId="0908F1F0" w14:textId="3BE9ABDD" w:rsidR="00073EC2" w:rsidRDefault="00073EC2" w:rsidP="00073EC2">
      <w:pPr>
        <w:pStyle w:val="2f2"/>
      </w:pPr>
      <w:r>
        <w:t xml:space="preserve">  update_time date,</w:t>
      </w:r>
    </w:p>
    <w:p w14:paraId="3736381D" w14:textId="18A89C64" w:rsidR="00073EC2" w:rsidRDefault="00893100" w:rsidP="00073EC2">
      <w:pPr>
        <w:pStyle w:val="2f2"/>
      </w:pPr>
      <w:r>
        <w:t xml:space="preserve">  deleted tinyint</w:t>
      </w:r>
      <w:r w:rsidR="00073EC2">
        <w:t>,</w:t>
      </w:r>
    </w:p>
    <w:p w14:paraId="361385A8" w14:textId="6837CD35" w:rsidR="00073EC2" w:rsidRDefault="00893100" w:rsidP="00073EC2">
      <w:pPr>
        <w:pStyle w:val="2f2"/>
      </w:pPr>
      <w:r>
        <w:t xml:space="preserve">  PRIMARY KEY (id)</w:t>
      </w:r>
    </w:p>
    <w:p w14:paraId="550A8C3B" w14:textId="660232B3" w:rsidR="00073EC2" w:rsidRDefault="00073EC2" w:rsidP="00073EC2">
      <w:pPr>
        <w:pStyle w:val="2f2"/>
      </w:pPr>
      <w:r>
        <w:t>);</w:t>
      </w:r>
    </w:p>
    <w:p w14:paraId="535DC09F" w14:textId="502C9730" w:rsidR="00CB764B" w:rsidRDefault="00CB764B" w:rsidP="00CB764B">
      <w:pPr>
        <w:pStyle w:val="1e"/>
        <w:rPr>
          <w:rFonts w:hint="eastAsia"/>
        </w:rPr>
      </w:pPr>
      <w:r>
        <w:rPr>
          <w:rFonts w:hint="eastAsia"/>
        </w:rPr>
        <w:t>返回结果：</w:t>
      </w:r>
    </w:p>
    <w:p w14:paraId="74329683" w14:textId="77777777" w:rsidR="00CB764B" w:rsidRDefault="00CB764B" w:rsidP="00CB764B">
      <w:pPr>
        <w:pStyle w:val="1e"/>
        <w:rPr>
          <w:rFonts w:hint="eastAsia"/>
        </w:rPr>
      </w:pPr>
      <w:r>
        <w:t xml:space="preserve">[INFO] </w:t>
      </w:r>
      <w:r>
        <w:t>操作影响的记录行数</w:t>
      </w:r>
      <w:r>
        <w:t xml:space="preserve"> : 0</w:t>
      </w:r>
    </w:p>
    <w:p w14:paraId="53C50A83" w14:textId="63CB53E9" w:rsidR="00CB764B" w:rsidRDefault="00CB764B" w:rsidP="00CB764B">
      <w:pPr>
        <w:pStyle w:val="1e"/>
        <w:rPr>
          <w:rFonts w:hint="eastAsia"/>
        </w:rPr>
      </w:pPr>
      <w:r>
        <w:t xml:space="preserve">[INFO] </w:t>
      </w:r>
      <w:r>
        <w:t>执行时间</w:t>
      </w:r>
      <w:r>
        <w:t xml:space="preserve"> : 147 ms</w:t>
      </w:r>
    </w:p>
    <w:p w14:paraId="49312539" w14:textId="0A5EF5D4" w:rsidR="00CB764B" w:rsidRDefault="00CB764B" w:rsidP="00CB764B">
      <w:pPr>
        <w:pStyle w:val="1e"/>
        <w:rPr>
          <w:rFonts w:hint="eastAsia"/>
        </w:rPr>
      </w:pPr>
      <w:r>
        <w:t xml:space="preserve">[INFO] </w:t>
      </w:r>
      <w:r>
        <w:t>执行成功</w:t>
      </w:r>
      <w:r>
        <w:t xml:space="preserve">... </w:t>
      </w:r>
    </w:p>
    <w:p w14:paraId="7D6DC92E" w14:textId="780973DE" w:rsidR="00CB764B" w:rsidRDefault="00CB764B" w:rsidP="00CB764B">
      <w:pPr>
        <w:pStyle w:val="1e"/>
        <w:rPr>
          <w:rFonts w:hint="eastAsia"/>
        </w:rPr>
      </w:pPr>
      <w:r>
        <w:t>[NOTICE] table "original_goods_product" does not exist, skipping</w:t>
      </w:r>
    </w:p>
    <w:p w14:paraId="59B0F2B7" w14:textId="1DAF1226" w:rsidR="00CB764B" w:rsidRDefault="00CB764B" w:rsidP="00CB764B">
      <w:pPr>
        <w:pStyle w:val="1e"/>
        <w:rPr>
          <w:rFonts w:hint="eastAsia"/>
        </w:rPr>
      </w:pPr>
      <w:r>
        <w:t>[NOTICE] CREATE TABLE / PRIMARY KEY will create implicit index "original_goods_product_pkey" for table "original_goods_product"</w:t>
      </w:r>
    </w:p>
    <w:p w14:paraId="5E4AD305" w14:textId="77777777" w:rsidR="00A63712" w:rsidRPr="00A63712" w:rsidRDefault="00A63712" w:rsidP="00A63712">
      <w:pPr>
        <w:pStyle w:val="30"/>
        <w:rPr>
          <w:rFonts w:hint="eastAsia"/>
        </w:rPr>
      </w:pPr>
      <w:r w:rsidRPr="00A63712">
        <w:t>创建</w:t>
      </w:r>
      <w:r w:rsidRPr="00A63712">
        <w:t>original_order</w:t>
      </w:r>
    </w:p>
    <w:p w14:paraId="778E5735" w14:textId="43B3409F" w:rsidR="00A63712" w:rsidRDefault="00A63712" w:rsidP="00A63712">
      <w:pPr>
        <w:pStyle w:val="2f2"/>
      </w:pPr>
      <w:r>
        <w:t xml:space="preserve">DROP TABLE IF EXISTS </w:t>
      </w:r>
      <w:r w:rsidR="00A2792C">
        <w:rPr>
          <w:rFonts w:hint="eastAsia"/>
        </w:rPr>
        <w:t>original</w:t>
      </w:r>
      <w:r w:rsidR="00A2792C">
        <w:t>.</w:t>
      </w:r>
      <w:r>
        <w:t>original_order;</w:t>
      </w:r>
    </w:p>
    <w:p w14:paraId="2AB477C7" w14:textId="77777777" w:rsidR="00A63712" w:rsidRDefault="00A63712" w:rsidP="00A63712">
      <w:pPr>
        <w:pStyle w:val="2f2"/>
      </w:pPr>
    </w:p>
    <w:p w14:paraId="6863D9F1" w14:textId="56580251" w:rsidR="00A63712" w:rsidRDefault="00A63712" w:rsidP="00A63712">
      <w:pPr>
        <w:pStyle w:val="2f2"/>
      </w:pPr>
      <w:r>
        <w:t xml:space="preserve">CREATE TABLE </w:t>
      </w:r>
      <w:r w:rsidR="00A2792C">
        <w:rPr>
          <w:rFonts w:hint="eastAsia"/>
        </w:rPr>
        <w:t>original</w:t>
      </w:r>
      <w:r w:rsidR="00A2792C">
        <w:t>.</w:t>
      </w:r>
      <w:r w:rsidRPr="00B53727">
        <w:t>original_order</w:t>
      </w:r>
      <w:r>
        <w:t xml:space="preserve"> (</w:t>
      </w:r>
    </w:p>
    <w:p w14:paraId="59ACEBC9" w14:textId="77777777" w:rsidR="00A63712" w:rsidRDefault="00A63712" w:rsidP="00A63712">
      <w:pPr>
        <w:pStyle w:val="2f2"/>
      </w:pPr>
      <w:r>
        <w:t xml:space="preserve">  id int NOT NULL,</w:t>
      </w:r>
    </w:p>
    <w:p w14:paraId="59DE53D0" w14:textId="77777777" w:rsidR="00A63712" w:rsidRDefault="00A63712" w:rsidP="00A63712">
      <w:pPr>
        <w:pStyle w:val="2f2"/>
      </w:pPr>
      <w:r>
        <w:t xml:space="preserve">  user_id int NOT NULL,</w:t>
      </w:r>
    </w:p>
    <w:p w14:paraId="41422B94" w14:textId="77777777" w:rsidR="00A63712" w:rsidRDefault="00A63712" w:rsidP="00A63712">
      <w:pPr>
        <w:pStyle w:val="2f2"/>
      </w:pPr>
      <w:r>
        <w:t xml:space="preserve">  order_sn varchar(63) NOT NULL,</w:t>
      </w:r>
    </w:p>
    <w:p w14:paraId="228E9E84" w14:textId="77777777" w:rsidR="00A63712" w:rsidRDefault="00A63712" w:rsidP="00A63712">
      <w:pPr>
        <w:pStyle w:val="2f2"/>
      </w:pPr>
      <w:r>
        <w:t xml:space="preserve">  order_status smallint NOT NULL,</w:t>
      </w:r>
    </w:p>
    <w:p w14:paraId="5463E7F2" w14:textId="77777777" w:rsidR="00A63712" w:rsidRDefault="00A63712" w:rsidP="00A63712">
      <w:pPr>
        <w:pStyle w:val="2f2"/>
      </w:pPr>
      <w:r>
        <w:t xml:space="preserve">  aftersale_status smallint,</w:t>
      </w:r>
    </w:p>
    <w:p w14:paraId="17C61F62" w14:textId="77777777" w:rsidR="00A63712" w:rsidRDefault="00A63712" w:rsidP="00A63712">
      <w:pPr>
        <w:pStyle w:val="2f2"/>
      </w:pPr>
      <w:r>
        <w:t xml:space="preserve">  consignee varchar(63) NOT NULL,</w:t>
      </w:r>
    </w:p>
    <w:p w14:paraId="26AEBEBB" w14:textId="77777777" w:rsidR="00A63712" w:rsidRDefault="00A63712" w:rsidP="00A63712">
      <w:pPr>
        <w:pStyle w:val="2f2"/>
      </w:pPr>
      <w:r>
        <w:t xml:space="preserve">  mobile varchar(63) NOT NULL,</w:t>
      </w:r>
    </w:p>
    <w:p w14:paraId="18D7D464" w14:textId="77777777" w:rsidR="00A63712" w:rsidRDefault="00A63712" w:rsidP="00A63712">
      <w:pPr>
        <w:pStyle w:val="2f2"/>
      </w:pPr>
      <w:r>
        <w:t xml:space="preserve">  address varchar(127) NOT NULL,</w:t>
      </w:r>
    </w:p>
    <w:p w14:paraId="2AFBCC9B" w14:textId="77777777" w:rsidR="00A63712" w:rsidRDefault="00A63712" w:rsidP="00A63712">
      <w:pPr>
        <w:pStyle w:val="2f2"/>
      </w:pPr>
      <w:r>
        <w:lastRenderedPageBreak/>
        <w:t xml:space="preserve">  message varchar(512),</w:t>
      </w:r>
    </w:p>
    <w:p w14:paraId="18E52CB4" w14:textId="77777777" w:rsidR="00A63712" w:rsidRDefault="00A63712" w:rsidP="00A63712">
      <w:pPr>
        <w:pStyle w:val="2f2"/>
      </w:pPr>
      <w:r>
        <w:t xml:space="preserve">  goods_price decimal(10,2) NOT NULL,</w:t>
      </w:r>
    </w:p>
    <w:p w14:paraId="2AF0B96D" w14:textId="77777777" w:rsidR="00A63712" w:rsidRDefault="00A63712" w:rsidP="00A63712">
      <w:pPr>
        <w:pStyle w:val="2f2"/>
      </w:pPr>
      <w:r>
        <w:t xml:space="preserve">  freight_price decimal(10,2) NOT NULL,</w:t>
      </w:r>
    </w:p>
    <w:p w14:paraId="700661BD" w14:textId="77777777" w:rsidR="00A63712" w:rsidRDefault="00A63712" w:rsidP="00A63712">
      <w:pPr>
        <w:pStyle w:val="2f2"/>
      </w:pPr>
      <w:r>
        <w:t xml:space="preserve">  coupon_price decimal(10,2) NOT NULL,</w:t>
      </w:r>
    </w:p>
    <w:p w14:paraId="3FE07304" w14:textId="77777777" w:rsidR="00A63712" w:rsidRDefault="00A63712" w:rsidP="00A63712">
      <w:pPr>
        <w:pStyle w:val="2f2"/>
      </w:pPr>
      <w:r>
        <w:t xml:space="preserve">  integral_price decimal(10,2) NOT NULL,</w:t>
      </w:r>
    </w:p>
    <w:p w14:paraId="20A934E6" w14:textId="77777777" w:rsidR="00A63712" w:rsidRDefault="00A63712" w:rsidP="00A63712">
      <w:pPr>
        <w:pStyle w:val="2f2"/>
      </w:pPr>
      <w:r>
        <w:t xml:space="preserve">  groupon_price decimal(10,2) NOT NULL,</w:t>
      </w:r>
    </w:p>
    <w:p w14:paraId="165F2A3B" w14:textId="77777777" w:rsidR="00A63712" w:rsidRDefault="00A63712" w:rsidP="00A63712">
      <w:pPr>
        <w:pStyle w:val="2f2"/>
      </w:pPr>
      <w:r>
        <w:t xml:space="preserve">  order_price decimal(10,2) NOT NULL,</w:t>
      </w:r>
    </w:p>
    <w:p w14:paraId="5BE3E8A2" w14:textId="77777777" w:rsidR="00A63712" w:rsidRDefault="00A63712" w:rsidP="00A63712">
      <w:pPr>
        <w:pStyle w:val="2f2"/>
      </w:pPr>
      <w:r>
        <w:t xml:space="preserve">  actual_price decimal(10,2) NOT NULL,</w:t>
      </w:r>
    </w:p>
    <w:p w14:paraId="51606877" w14:textId="77777777" w:rsidR="00A63712" w:rsidRDefault="00A63712" w:rsidP="00A63712">
      <w:pPr>
        <w:pStyle w:val="2f2"/>
      </w:pPr>
      <w:r>
        <w:t xml:space="preserve">  pay_id varchar(63),</w:t>
      </w:r>
    </w:p>
    <w:p w14:paraId="7A94805B" w14:textId="77777777" w:rsidR="00A63712" w:rsidRDefault="00A63712" w:rsidP="00A63712">
      <w:pPr>
        <w:pStyle w:val="2f2"/>
      </w:pPr>
      <w:r>
        <w:t xml:space="preserve">  pay_time date,</w:t>
      </w:r>
    </w:p>
    <w:p w14:paraId="2E0D2F2D" w14:textId="77777777" w:rsidR="00A63712" w:rsidRDefault="00A63712" w:rsidP="00A63712">
      <w:pPr>
        <w:pStyle w:val="2f2"/>
      </w:pPr>
      <w:r>
        <w:t xml:space="preserve">  ship_sn varchar(63),</w:t>
      </w:r>
    </w:p>
    <w:p w14:paraId="4AD79E99" w14:textId="77777777" w:rsidR="00A63712" w:rsidRDefault="00A63712" w:rsidP="00A63712">
      <w:pPr>
        <w:pStyle w:val="2f2"/>
      </w:pPr>
      <w:r>
        <w:t xml:space="preserve">  ship_channel varchar(63),</w:t>
      </w:r>
    </w:p>
    <w:p w14:paraId="4CEC37D6" w14:textId="77777777" w:rsidR="00A63712" w:rsidRDefault="00A63712" w:rsidP="00A63712">
      <w:pPr>
        <w:pStyle w:val="2f2"/>
      </w:pPr>
      <w:r>
        <w:t xml:space="preserve">  ship_time date,</w:t>
      </w:r>
    </w:p>
    <w:p w14:paraId="1D26E7EF" w14:textId="77777777" w:rsidR="00A63712" w:rsidRDefault="00A63712" w:rsidP="00A63712">
      <w:pPr>
        <w:pStyle w:val="2f2"/>
      </w:pPr>
      <w:r>
        <w:t xml:space="preserve">  refund_amount decimal(10,2),</w:t>
      </w:r>
    </w:p>
    <w:p w14:paraId="789C7178" w14:textId="77777777" w:rsidR="00A63712" w:rsidRDefault="00A63712" w:rsidP="00A63712">
      <w:pPr>
        <w:pStyle w:val="2f2"/>
      </w:pPr>
      <w:r>
        <w:t xml:space="preserve">  refund_type varchar(63),</w:t>
      </w:r>
    </w:p>
    <w:p w14:paraId="24BA0AE5" w14:textId="77777777" w:rsidR="00A63712" w:rsidRDefault="00A63712" w:rsidP="00A63712">
      <w:pPr>
        <w:pStyle w:val="2f2"/>
      </w:pPr>
      <w:r>
        <w:t xml:space="preserve">  refund_content varchar(127),</w:t>
      </w:r>
    </w:p>
    <w:p w14:paraId="1040C83D" w14:textId="77777777" w:rsidR="00A63712" w:rsidRDefault="00A63712" w:rsidP="00A63712">
      <w:pPr>
        <w:pStyle w:val="2f2"/>
      </w:pPr>
      <w:r>
        <w:t xml:space="preserve">  refund_time date,</w:t>
      </w:r>
    </w:p>
    <w:p w14:paraId="204E85DB" w14:textId="77777777" w:rsidR="00A63712" w:rsidRDefault="00A63712" w:rsidP="00A63712">
      <w:pPr>
        <w:pStyle w:val="2f2"/>
      </w:pPr>
      <w:r>
        <w:t xml:space="preserve">  confirm_time date,</w:t>
      </w:r>
    </w:p>
    <w:p w14:paraId="7F71F726" w14:textId="77777777" w:rsidR="00A63712" w:rsidRDefault="00A63712" w:rsidP="00A63712">
      <w:pPr>
        <w:pStyle w:val="2f2"/>
      </w:pPr>
      <w:r>
        <w:t xml:space="preserve">  comments smallint,</w:t>
      </w:r>
    </w:p>
    <w:p w14:paraId="52236FC7" w14:textId="77777777" w:rsidR="00A63712" w:rsidRDefault="00A63712" w:rsidP="00A63712">
      <w:pPr>
        <w:pStyle w:val="2f2"/>
      </w:pPr>
      <w:r>
        <w:t xml:space="preserve">  end_time date,</w:t>
      </w:r>
    </w:p>
    <w:p w14:paraId="3484129D" w14:textId="77777777" w:rsidR="00A63712" w:rsidRDefault="00A63712" w:rsidP="00A63712">
      <w:pPr>
        <w:pStyle w:val="2f2"/>
      </w:pPr>
      <w:r>
        <w:t xml:space="preserve">  add_time date,</w:t>
      </w:r>
    </w:p>
    <w:p w14:paraId="49CAEB66" w14:textId="77777777" w:rsidR="00A63712" w:rsidRDefault="00A63712" w:rsidP="00A63712">
      <w:pPr>
        <w:pStyle w:val="2f2"/>
      </w:pPr>
      <w:r>
        <w:t xml:space="preserve">  update_time date,</w:t>
      </w:r>
    </w:p>
    <w:p w14:paraId="08B58425" w14:textId="77777777" w:rsidR="00A63712" w:rsidRDefault="00A63712" w:rsidP="00A63712">
      <w:pPr>
        <w:pStyle w:val="2f2"/>
      </w:pPr>
      <w:r>
        <w:t xml:space="preserve">  deleted tinyint,</w:t>
      </w:r>
    </w:p>
    <w:p w14:paraId="369B3BFC" w14:textId="77777777" w:rsidR="00A63712" w:rsidRDefault="00A63712" w:rsidP="00A63712">
      <w:pPr>
        <w:pStyle w:val="2f2"/>
      </w:pPr>
      <w:r>
        <w:t xml:space="preserve">  PRIMARY KEY (id)</w:t>
      </w:r>
    </w:p>
    <w:p w14:paraId="7C590364" w14:textId="77777777" w:rsidR="00A63712" w:rsidRDefault="00A63712" w:rsidP="00A63712">
      <w:pPr>
        <w:pStyle w:val="2f2"/>
      </w:pPr>
      <w:r>
        <w:t>);</w:t>
      </w:r>
    </w:p>
    <w:p w14:paraId="25638701" w14:textId="51BD1D40" w:rsidR="00CB764B" w:rsidRDefault="00CB764B" w:rsidP="00CB764B">
      <w:pPr>
        <w:pStyle w:val="1e"/>
        <w:rPr>
          <w:rFonts w:hint="eastAsia"/>
        </w:rPr>
      </w:pPr>
      <w:r>
        <w:rPr>
          <w:rFonts w:hint="eastAsia"/>
        </w:rPr>
        <w:t>返回结果：</w:t>
      </w:r>
    </w:p>
    <w:p w14:paraId="504E90D5" w14:textId="2F9B1F20" w:rsidR="00CB764B" w:rsidRDefault="00CB764B" w:rsidP="00CB764B">
      <w:pPr>
        <w:pStyle w:val="1e"/>
        <w:rPr>
          <w:rFonts w:hint="eastAsia"/>
        </w:rPr>
      </w:pPr>
      <w:r>
        <w:t xml:space="preserve">[INFO] </w:t>
      </w:r>
      <w:r>
        <w:t>操作影响的记录行数</w:t>
      </w:r>
      <w:r>
        <w:t xml:space="preserve"> : 0</w:t>
      </w:r>
    </w:p>
    <w:p w14:paraId="71170FE5" w14:textId="5860D81C" w:rsidR="00CB764B" w:rsidRDefault="00CB764B" w:rsidP="00CB764B">
      <w:pPr>
        <w:pStyle w:val="1e"/>
        <w:rPr>
          <w:rFonts w:hint="eastAsia"/>
        </w:rPr>
      </w:pPr>
      <w:r>
        <w:t xml:space="preserve">[INFO] </w:t>
      </w:r>
      <w:r>
        <w:t>执行时间</w:t>
      </w:r>
      <w:r>
        <w:t xml:space="preserve"> : 97 ms</w:t>
      </w:r>
    </w:p>
    <w:p w14:paraId="1CC9C033" w14:textId="164F92B3" w:rsidR="00CB764B" w:rsidRDefault="00CB764B" w:rsidP="00CB764B">
      <w:pPr>
        <w:pStyle w:val="1e"/>
        <w:rPr>
          <w:rFonts w:hint="eastAsia"/>
        </w:rPr>
      </w:pPr>
      <w:r>
        <w:t xml:space="preserve">[INFO] </w:t>
      </w:r>
      <w:r>
        <w:t>执行成功</w:t>
      </w:r>
      <w:r>
        <w:t xml:space="preserve">... </w:t>
      </w:r>
    </w:p>
    <w:p w14:paraId="02DF2FAF" w14:textId="05BB9F6B" w:rsidR="00CB764B" w:rsidRDefault="00CB764B" w:rsidP="00CB764B">
      <w:pPr>
        <w:pStyle w:val="1e"/>
        <w:rPr>
          <w:rFonts w:hint="eastAsia"/>
        </w:rPr>
      </w:pPr>
      <w:r>
        <w:t>[NOTICE] table "original_order" does not exist, skipping</w:t>
      </w:r>
    </w:p>
    <w:p w14:paraId="5F17FDD5" w14:textId="09DF7CCE" w:rsidR="00CB764B" w:rsidRDefault="00CB764B" w:rsidP="00CB764B">
      <w:pPr>
        <w:pStyle w:val="1e"/>
        <w:rPr>
          <w:rFonts w:hint="eastAsia"/>
        </w:rPr>
      </w:pPr>
      <w:r>
        <w:t>[NOTICE] CREATE TABLE / PRIMARY KEY will create implicit index "original_order_pkey" for table "original_order"</w:t>
      </w:r>
    </w:p>
    <w:p w14:paraId="2F3EFC29" w14:textId="77777777" w:rsidR="00A63712" w:rsidRDefault="00A63712" w:rsidP="00A63712">
      <w:pPr>
        <w:pStyle w:val="30"/>
        <w:rPr>
          <w:rFonts w:hint="eastAsia"/>
        </w:rPr>
      </w:pPr>
      <w:r>
        <w:t>创建</w:t>
      </w:r>
      <w:r>
        <w:t>original</w:t>
      </w:r>
      <w:r w:rsidRPr="00417A26">
        <w:t>_order_goods</w:t>
      </w:r>
    </w:p>
    <w:p w14:paraId="1E5C6CEA" w14:textId="4EC2EC8D" w:rsidR="00A63712" w:rsidRDefault="00A63712" w:rsidP="00A63712">
      <w:pPr>
        <w:pStyle w:val="2f2"/>
      </w:pPr>
      <w:r>
        <w:t xml:space="preserve">DROP TABLE IF EXISTS </w:t>
      </w:r>
      <w:r w:rsidR="00A2792C">
        <w:rPr>
          <w:rFonts w:hint="eastAsia"/>
        </w:rPr>
        <w:t>original</w:t>
      </w:r>
      <w:r w:rsidR="00A2792C">
        <w:t>.</w:t>
      </w:r>
      <w:r w:rsidRPr="00C50C99">
        <w:t>original_order_goods</w:t>
      </w:r>
      <w:r>
        <w:t>;</w:t>
      </w:r>
    </w:p>
    <w:p w14:paraId="5ACB1370" w14:textId="77777777" w:rsidR="00A63712" w:rsidRDefault="00A63712" w:rsidP="00A63712">
      <w:pPr>
        <w:pStyle w:val="2f2"/>
      </w:pPr>
    </w:p>
    <w:p w14:paraId="3BB5A600" w14:textId="26F9C06E" w:rsidR="00A63712" w:rsidRDefault="00A63712" w:rsidP="00A63712">
      <w:pPr>
        <w:pStyle w:val="2f2"/>
      </w:pPr>
      <w:r>
        <w:t xml:space="preserve">CREATE TABLE </w:t>
      </w:r>
      <w:r w:rsidR="00A2792C">
        <w:rPr>
          <w:rFonts w:hint="eastAsia"/>
        </w:rPr>
        <w:t>original</w:t>
      </w:r>
      <w:r w:rsidR="00A2792C">
        <w:t>.</w:t>
      </w:r>
      <w:r w:rsidRPr="00C50C99">
        <w:t>original_order_goods</w:t>
      </w:r>
      <w:r>
        <w:t xml:space="preserve"> (</w:t>
      </w:r>
    </w:p>
    <w:p w14:paraId="42AE2092" w14:textId="77777777" w:rsidR="00A63712" w:rsidRDefault="00A63712" w:rsidP="00A63712">
      <w:pPr>
        <w:pStyle w:val="2f2"/>
      </w:pPr>
      <w:r>
        <w:t xml:space="preserve">  id int NOT NULL,</w:t>
      </w:r>
    </w:p>
    <w:p w14:paraId="2D246153" w14:textId="77777777" w:rsidR="00A63712" w:rsidRDefault="00A63712" w:rsidP="00A63712">
      <w:pPr>
        <w:pStyle w:val="2f2"/>
      </w:pPr>
      <w:r>
        <w:t xml:space="preserve">  order_id int NOT NULL,</w:t>
      </w:r>
    </w:p>
    <w:p w14:paraId="67B67049" w14:textId="77777777" w:rsidR="00A63712" w:rsidRDefault="00A63712" w:rsidP="00A63712">
      <w:pPr>
        <w:pStyle w:val="2f2"/>
      </w:pPr>
      <w:r>
        <w:t xml:space="preserve">  goods_id int NOT NULL,</w:t>
      </w:r>
    </w:p>
    <w:p w14:paraId="5CFE9721" w14:textId="77777777" w:rsidR="00A63712" w:rsidRDefault="00A63712" w:rsidP="00A63712">
      <w:pPr>
        <w:pStyle w:val="2f2"/>
      </w:pPr>
      <w:r>
        <w:t xml:space="preserve">  goods_name varchar(127) NOT NULL,</w:t>
      </w:r>
    </w:p>
    <w:p w14:paraId="2DF8BB6F" w14:textId="77777777" w:rsidR="00A63712" w:rsidRDefault="00A63712" w:rsidP="00A63712">
      <w:pPr>
        <w:pStyle w:val="2f2"/>
      </w:pPr>
      <w:r>
        <w:lastRenderedPageBreak/>
        <w:t xml:space="preserve">  goods_sn varchar(63) NOT NULL,</w:t>
      </w:r>
    </w:p>
    <w:p w14:paraId="3A3B6120" w14:textId="77777777" w:rsidR="00A63712" w:rsidRDefault="00A63712" w:rsidP="00A63712">
      <w:pPr>
        <w:pStyle w:val="2f2"/>
      </w:pPr>
      <w:r>
        <w:t xml:space="preserve">  product_id int NOT NULL,</w:t>
      </w:r>
    </w:p>
    <w:p w14:paraId="1309CD43" w14:textId="77777777" w:rsidR="00A63712" w:rsidRDefault="00A63712" w:rsidP="00A63712">
      <w:pPr>
        <w:pStyle w:val="2f2"/>
      </w:pPr>
      <w:r>
        <w:t xml:space="preserve">  number smallint NOT NULL,</w:t>
      </w:r>
    </w:p>
    <w:p w14:paraId="7A144580" w14:textId="77777777" w:rsidR="00A63712" w:rsidRDefault="00A63712" w:rsidP="00A63712">
      <w:pPr>
        <w:pStyle w:val="2f2"/>
      </w:pPr>
      <w:r>
        <w:t xml:space="preserve">  price decimal(10,2) NOT NULL,</w:t>
      </w:r>
    </w:p>
    <w:p w14:paraId="76BB283F" w14:textId="77777777" w:rsidR="00A63712" w:rsidRDefault="00A63712" w:rsidP="00A63712">
      <w:pPr>
        <w:pStyle w:val="2f2"/>
      </w:pPr>
      <w:r>
        <w:t xml:space="preserve">  specifications varchar(1023) NOT NULL,</w:t>
      </w:r>
    </w:p>
    <w:p w14:paraId="0503F6B2" w14:textId="77777777" w:rsidR="00A63712" w:rsidRDefault="00A63712" w:rsidP="00A63712">
      <w:pPr>
        <w:pStyle w:val="2f2"/>
      </w:pPr>
      <w:r>
        <w:t xml:space="preserve">  pic_url varchar(1023) NOT NULL,</w:t>
      </w:r>
    </w:p>
    <w:p w14:paraId="041BBD3F" w14:textId="77777777" w:rsidR="00A63712" w:rsidRDefault="00A63712" w:rsidP="00A63712">
      <w:pPr>
        <w:pStyle w:val="2f2"/>
      </w:pPr>
      <w:r>
        <w:t xml:space="preserve">  comment int,</w:t>
      </w:r>
    </w:p>
    <w:p w14:paraId="3737BE4E" w14:textId="77777777" w:rsidR="00A63712" w:rsidRDefault="00A63712" w:rsidP="00A63712">
      <w:pPr>
        <w:pStyle w:val="2f2"/>
      </w:pPr>
      <w:r>
        <w:t xml:space="preserve">  add_time date,</w:t>
      </w:r>
    </w:p>
    <w:p w14:paraId="708C7473" w14:textId="77777777" w:rsidR="00A63712" w:rsidRDefault="00A63712" w:rsidP="00A63712">
      <w:pPr>
        <w:pStyle w:val="2f2"/>
      </w:pPr>
      <w:r>
        <w:t xml:space="preserve">  update_time date,</w:t>
      </w:r>
    </w:p>
    <w:p w14:paraId="575C4FDE" w14:textId="77777777" w:rsidR="00A63712" w:rsidRDefault="00A63712" w:rsidP="00A63712">
      <w:pPr>
        <w:pStyle w:val="2f2"/>
      </w:pPr>
      <w:r>
        <w:t xml:space="preserve">  deleted tinyint,</w:t>
      </w:r>
    </w:p>
    <w:p w14:paraId="0B70EDAA" w14:textId="77777777" w:rsidR="00A63712" w:rsidRDefault="00A63712" w:rsidP="00A63712">
      <w:pPr>
        <w:pStyle w:val="2f2"/>
      </w:pPr>
      <w:r>
        <w:t xml:space="preserve">  PRIMARY KEY (id)</w:t>
      </w:r>
    </w:p>
    <w:p w14:paraId="065A4976" w14:textId="77777777" w:rsidR="00A63712" w:rsidRDefault="00A63712" w:rsidP="00A63712">
      <w:pPr>
        <w:pStyle w:val="2f2"/>
      </w:pPr>
      <w:r>
        <w:t>);</w:t>
      </w:r>
    </w:p>
    <w:p w14:paraId="4ADC8717" w14:textId="5ECE18F2" w:rsidR="00CB764B" w:rsidRDefault="00CB764B" w:rsidP="00CB764B">
      <w:pPr>
        <w:pStyle w:val="1e"/>
        <w:rPr>
          <w:rFonts w:hint="eastAsia"/>
        </w:rPr>
      </w:pPr>
      <w:r>
        <w:rPr>
          <w:rFonts w:hint="eastAsia"/>
        </w:rPr>
        <w:t>返回结果：</w:t>
      </w:r>
    </w:p>
    <w:p w14:paraId="30C09FF0" w14:textId="77777777" w:rsidR="00CB764B" w:rsidRDefault="00CB764B" w:rsidP="00CB764B">
      <w:pPr>
        <w:pStyle w:val="1e"/>
        <w:rPr>
          <w:rFonts w:hint="eastAsia"/>
        </w:rPr>
      </w:pPr>
      <w:r>
        <w:t>[NOTICE] table "original_order_goods" does not exist, skipping</w:t>
      </w:r>
    </w:p>
    <w:p w14:paraId="68C495AC" w14:textId="7E927B87" w:rsidR="00CB764B" w:rsidRDefault="00CB764B" w:rsidP="00CB764B">
      <w:pPr>
        <w:pStyle w:val="1e"/>
        <w:rPr>
          <w:rFonts w:hint="eastAsia"/>
        </w:rPr>
      </w:pPr>
      <w:r>
        <w:t xml:space="preserve">[INFO] </w:t>
      </w:r>
      <w:r>
        <w:t>操作影响的记录行数</w:t>
      </w:r>
      <w:r>
        <w:t xml:space="preserve"> : 0</w:t>
      </w:r>
    </w:p>
    <w:p w14:paraId="58AEDF5E" w14:textId="5499E36D" w:rsidR="00CB764B" w:rsidRDefault="00CB764B" w:rsidP="00CB764B">
      <w:pPr>
        <w:pStyle w:val="1e"/>
        <w:rPr>
          <w:rFonts w:hint="eastAsia"/>
        </w:rPr>
      </w:pPr>
      <w:r>
        <w:t xml:space="preserve">[INFO] </w:t>
      </w:r>
      <w:r>
        <w:t>执行时间</w:t>
      </w:r>
      <w:r>
        <w:t xml:space="preserve"> : 102 ms</w:t>
      </w:r>
    </w:p>
    <w:p w14:paraId="47BC0AF7" w14:textId="2EB6B054" w:rsidR="00CB764B" w:rsidRDefault="00CB764B" w:rsidP="00CB764B">
      <w:pPr>
        <w:pStyle w:val="1e"/>
        <w:rPr>
          <w:rFonts w:hint="eastAsia"/>
        </w:rPr>
      </w:pPr>
      <w:r>
        <w:t xml:space="preserve">[INFO] </w:t>
      </w:r>
      <w:r>
        <w:t>执行成功</w:t>
      </w:r>
      <w:r>
        <w:t xml:space="preserve">... </w:t>
      </w:r>
    </w:p>
    <w:p w14:paraId="239FE5CA" w14:textId="3197574A" w:rsidR="00CB764B" w:rsidRPr="0087635C" w:rsidRDefault="00CB764B" w:rsidP="00CB764B">
      <w:pPr>
        <w:pStyle w:val="1e"/>
        <w:rPr>
          <w:rFonts w:hint="eastAsia"/>
        </w:rPr>
      </w:pPr>
      <w:r>
        <w:t>[NOTICE] CREATE TABLE / PRIMARY KEY will create implicit index "original_order_goods_pkey" for table "original_order_goods"</w:t>
      </w:r>
    </w:p>
    <w:p w14:paraId="43E8A3CB" w14:textId="1A851651" w:rsidR="00417A26" w:rsidRDefault="00417A26" w:rsidP="00A63712">
      <w:pPr>
        <w:pStyle w:val="30"/>
        <w:rPr>
          <w:rFonts w:hint="eastAsia"/>
        </w:rPr>
      </w:pPr>
      <w:r>
        <w:t>创建</w:t>
      </w:r>
      <w:r w:rsidR="007012B9">
        <w:t>original</w:t>
      </w:r>
      <w:r w:rsidRPr="00417A26">
        <w:t>_address</w:t>
      </w:r>
    </w:p>
    <w:p w14:paraId="50D487EA" w14:textId="095DCCC6" w:rsidR="00171F03" w:rsidRDefault="00171F03" w:rsidP="00171F03">
      <w:pPr>
        <w:pStyle w:val="2f2"/>
      </w:pPr>
      <w:r>
        <w:t xml:space="preserve">DROP TABLE IF EXISTS </w:t>
      </w:r>
      <w:r w:rsidR="00A2792C">
        <w:rPr>
          <w:rFonts w:hint="eastAsia"/>
        </w:rPr>
        <w:t>original</w:t>
      </w:r>
      <w:r w:rsidR="00A2792C">
        <w:t>.</w:t>
      </w:r>
      <w:r w:rsidR="007012B9" w:rsidRPr="007012B9">
        <w:t>original_address</w:t>
      </w:r>
      <w:r>
        <w:t>;</w:t>
      </w:r>
    </w:p>
    <w:p w14:paraId="74C0FBED" w14:textId="77777777" w:rsidR="00171F03" w:rsidRDefault="00171F03" w:rsidP="00171F03">
      <w:pPr>
        <w:pStyle w:val="2f2"/>
      </w:pPr>
    </w:p>
    <w:p w14:paraId="661D8F09" w14:textId="2ACCF22C" w:rsidR="00171F03" w:rsidRDefault="00171F03" w:rsidP="00171F03">
      <w:pPr>
        <w:pStyle w:val="2f2"/>
      </w:pPr>
      <w:r>
        <w:t xml:space="preserve">CREATE TABLE </w:t>
      </w:r>
      <w:r w:rsidR="009D0C2C">
        <w:rPr>
          <w:rFonts w:hint="eastAsia"/>
        </w:rPr>
        <w:t>original</w:t>
      </w:r>
      <w:r w:rsidR="009D0C2C">
        <w:t>.</w:t>
      </w:r>
      <w:r w:rsidR="007012B9" w:rsidRPr="007012B9">
        <w:t>original_address</w:t>
      </w:r>
      <w:r>
        <w:t xml:space="preserve"> (</w:t>
      </w:r>
    </w:p>
    <w:p w14:paraId="17054B33" w14:textId="2B8DC721" w:rsidR="00171F03" w:rsidRDefault="00893100" w:rsidP="00171F03">
      <w:pPr>
        <w:pStyle w:val="2f2"/>
      </w:pPr>
      <w:r>
        <w:t xml:space="preserve">  id int</w:t>
      </w:r>
      <w:r w:rsidR="00171F03">
        <w:t xml:space="preserve"> NOT NULL,</w:t>
      </w:r>
    </w:p>
    <w:p w14:paraId="4122B1D4" w14:textId="58E50C10" w:rsidR="00171F03" w:rsidRDefault="00171F03" w:rsidP="00171F03">
      <w:pPr>
        <w:pStyle w:val="2f2"/>
      </w:pPr>
      <w:r>
        <w:t xml:space="preserve">  name varchar(63) NOT NULL,</w:t>
      </w:r>
    </w:p>
    <w:p w14:paraId="6B0CE4BC" w14:textId="5307F000" w:rsidR="00171F03" w:rsidRDefault="00893100" w:rsidP="00171F03">
      <w:pPr>
        <w:pStyle w:val="2f2"/>
      </w:pPr>
      <w:r>
        <w:t xml:space="preserve">  user_id int</w:t>
      </w:r>
      <w:r w:rsidR="00171F03">
        <w:t xml:space="preserve"> NOT NULL,</w:t>
      </w:r>
    </w:p>
    <w:p w14:paraId="68AFEE84" w14:textId="4BDDA5D1" w:rsidR="00171F03" w:rsidRDefault="00171F03" w:rsidP="00171F03">
      <w:pPr>
        <w:pStyle w:val="2f2"/>
      </w:pPr>
      <w:r>
        <w:t xml:space="preserve">  province varchar(63) NOT NULL,</w:t>
      </w:r>
    </w:p>
    <w:p w14:paraId="405E1F49" w14:textId="7DA2066E" w:rsidR="00171F03" w:rsidRDefault="00171F03" w:rsidP="00171F03">
      <w:pPr>
        <w:pStyle w:val="2f2"/>
      </w:pPr>
      <w:r>
        <w:t xml:space="preserve">  city varchar(63) NOT NULL,</w:t>
      </w:r>
    </w:p>
    <w:p w14:paraId="75E30B7B" w14:textId="780BF424" w:rsidR="00171F03" w:rsidRDefault="00171F03" w:rsidP="00171F03">
      <w:pPr>
        <w:pStyle w:val="2f2"/>
      </w:pPr>
      <w:r>
        <w:t xml:space="preserve">  county varchar(63) NOT NULL,</w:t>
      </w:r>
    </w:p>
    <w:p w14:paraId="223C7754" w14:textId="630954ED" w:rsidR="00171F03" w:rsidRDefault="00171F03" w:rsidP="00171F03">
      <w:pPr>
        <w:pStyle w:val="2f2"/>
      </w:pPr>
      <w:r>
        <w:t xml:space="preserve">  address_detail varchar(127) NOT NULL,</w:t>
      </w:r>
    </w:p>
    <w:p w14:paraId="04BA9EEC" w14:textId="04E512A7" w:rsidR="00171F03" w:rsidRDefault="00171F03" w:rsidP="00171F03">
      <w:pPr>
        <w:pStyle w:val="2f2"/>
      </w:pPr>
      <w:r>
        <w:t xml:space="preserve">  area_code char(6),</w:t>
      </w:r>
    </w:p>
    <w:p w14:paraId="066F6934" w14:textId="3D7677F7" w:rsidR="00171F03" w:rsidRDefault="00171F03" w:rsidP="00171F03">
      <w:pPr>
        <w:pStyle w:val="2f2"/>
      </w:pPr>
      <w:r>
        <w:t xml:space="preserve">  postal_code char(6),</w:t>
      </w:r>
    </w:p>
    <w:p w14:paraId="7B239C78" w14:textId="15A030A2" w:rsidR="00171F03" w:rsidRDefault="00171F03" w:rsidP="00171F03">
      <w:pPr>
        <w:pStyle w:val="2f2"/>
      </w:pPr>
      <w:r>
        <w:t xml:space="preserve">  tel varchar(20) NOT NULL,</w:t>
      </w:r>
    </w:p>
    <w:p w14:paraId="2036AAB8" w14:textId="5B8A8A06" w:rsidR="00171F03" w:rsidRDefault="00893100" w:rsidP="00171F03">
      <w:pPr>
        <w:pStyle w:val="2f2"/>
      </w:pPr>
      <w:r>
        <w:t xml:space="preserve">  is_default tinyint</w:t>
      </w:r>
      <w:r w:rsidR="00171F03">
        <w:t xml:space="preserve"> NOT NULL,</w:t>
      </w:r>
    </w:p>
    <w:p w14:paraId="6C4029E3" w14:textId="1F4D45F2" w:rsidR="00171F03" w:rsidRDefault="00171F03" w:rsidP="00171F03">
      <w:pPr>
        <w:pStyle w:val="2f2"/>
      </w:pPr>
      <w:r>
        <w:t xml:space="preserve">  add_time date,</w:t>
      </w:r>
    </w:p>
    <w:p w14:paraId="7493C985" w14:textId="728105FD" w:rsidR="00171F03" w:rsidRDefault="00171F03" w:rsidP="00171F03">
      <w:pPr>
        <w:pStyle w:val="2f2"/>
      </w:pPr>
      <w:r>
        <w:t xml:space="preserve">  update_time date,</w:t>
      </w:r>
    </w:p>
    <w:p w14:paraId="64A6EE6C" w14:textId="70F4C703" w:rsidR="00171F03" w:rsidRDefault="00893100" w:rsidP="00171F03">
      <w:pPr>
        <w:pStyle w:val="2f2"/>
      </w:pPr>
      <w:r>
        <w:t xml:space="preserve">  deleted tinyint</w:t>
      </w:r>
      <w:r w:rsidR="00171F03">
        <w:t>,</w:t>
      </w:r>
    </w:p>
    <w:p w14:paraId="73158FDB" w14:textId="4E16D5C5" w:rsidR="00171F03" w:rsidRDefault="00893100" w:rsidP="00171F03">
      <w:pPr>
        <w:pStyle w:val="2f2"/>
      </w:pPr>
      <w:r>
        <w:t xml:space="preserve">  PRIMARY KEY (id)</w:t>
      </w:r>
    </w:p>
    <w:p w14:paraId="479E05F8" w14:textId="64547C21" w:rsidR="00171F03" w:rsidRDefault="00171F03" w:rsidP="00171F03">
      <w:pPr>
        <w:pStyle w:val="2f2"/>
      </w:pPr>
      <w:r>
        <w:t>);</w:t>
      </w:r>
    </w:p>
    <w:p w14:paraId="0C870F78" w14:textId="1B0BA41E" w:rsidR="00646910" w:rsidRDefault="00646910" w:rsidP="00646910">
      <w:pPr>
        <w:pStyle w:val="1e"/>
        <w:rPr>
          <w:rFonts w:hint="eastAsia"/>
        </w:rPr>
      </w:pPr>
      <w:r>
        <w:rPr>
          <w:rFonts w:hint="eastAsia"/>
        </w:rPr>
        <w:t>返回结果：</w:t>
      </w:r>
    </w:p>
    <w:p w14:paraId="3BAD100D" w14:textId="77777777" w:rsidR="00646910" w:rsidRDefault="00646910" w:rsidP="00646910">
      <w:pPr>
        <w:pStyle w:val="1e"/>
        <w:rPr>
          <w:rFonts w:hint="eastAsia"/>
        </w:rPr>
      </w:pPr>
      <w:r>
        <w:lastRenderedPageBreak/>
        <w:t>[NOTICE] table "original_address" does not exist, skipping</w:t>
      </w:r>
    </w:p>
    <w:p w14:paraId="794D9EBB" w14:textId="59F74A8C" w:rsidR="00646910" w:rsidRDefault="00646910" w:rsidP="00646910">
      <w:pPr>
        <w:pStyle w:val="1e"/>
        <w:rPr>
          <w:rFonts w:hint="eastAsia"/>
        </w:rPr>
      </w:pPr>
      <w:r>
        <w:t xml:space="preserve">[INFO] </w:t>
      </w:r>
      <w:r>
        <w:t>操作影响的记录行数</w:t>
      </w:r>
      <w:r>
        <w:t xml:space="preserve"> : 0</w:t>
      </w:r>
    </w:p>
    <w:p w14:paraId="31CF6E3C" w14:textId="6A1E9B62" w:rsidR="00646910" w:rsidRDefault="00646910" w:rsidP="00646910">
      <w:pPr>
        <w:pStyle w:val="1e"/>
        <w:rPr>
          <w:rFonts w:hint="eastAsia"/>
        </w:rPr>
      </w:pPr>
      <w:r>
        <w:t xml:space="preserve">[INFO] </w:t>
      </w:r>
      <w:r>
        <w:t>执行时间</w:t>
      </w:r>
      <w:r>
        <w:t xml:space="preserve"> : 113 ms</w:t>
      </w:r>
    </w:p>
    <w:p w14:paraId="7DC4C8D6" w14:textId="333BE554" w:rsidR="00646910" w:rsidRDefault="00646910" w:rsidP="00646910">
      <w:pPr>
        <w:pStyle w:val="1e"/>
        <w:rPr>
          <w:rFonts w:hint="eastAsia"/>
        </w:rPr>
      </w:pPr>
      <w:r>
        <w:t xml:space="preserve">[INFO] </w:t>
      </w:r>
      <w:r>
        <w:t>执行成功</w:t>
      </w:r>
      <w:r>
        <w:t xml:space="preserve">... </w:t>
      </w:r>
    </w:p>
    <w:p w14:paraId="28A3D4E9" w14:textId="1BD9A27B" w:rsidR="00646910" w:rsidRDefault="00646910" w:rsidP="00646910">
      <w:pPr>
        <w:pStyle w:val="1e"/>
        <w:rPr>
          <w:rFonts w:hint="eastAsia"/>
        </w:rPr>
      </w:pPr>
      <w:r>
        <w:t>[NOTICE] CREATE TABLE / PRIMARY KEY will create implicit index "original_address_pkey" for table "original_address"</w:t>
      </w:r>
    </w:p>
    <w:p w14:paraId="125DD798" w14:textId="37447123" w:rsidR="00417A26" w:rsidRDefault="00417A26" w:rsidP="00A63712">
      <w:pPr>
        <w:pStyle w:val="30"/>
        <w:rPr>
          <w:rFonts w:hint="eastAsia"/>
        </w:rPr>
      </w:pPr>
      <w:r>
        <w:t>创建</w:t>
      </w:r>
      <w:r w:rsidR="00AF341A">
        <w:t>original</w:t>
      </w:r>
      <w:r w:rsidRPr="00417A26">
        <w:t>_user</w:t>
      </w:r>
    </w:p>
    <w:p w14:paraId="709F2831" w14:textId="137354DC" w:rsidR="007012B9" w:rsidRDefault="007012B9" w:rsidP="007012B9">
      <w:pPr>
        <w:pStyle w:val="2f2"/>
      </w:pPr>
      <w:r>
        <w:t xml:space="preserve">DROP TABLE IF EXISTS </w:t>
      </w:r>
      <w:r w:rsidR="009D0C2C">
        <w:rPr>
          <w:rFonts w:hint="eastAsia"/>
        </w:rPr>
        <w:t>original</w:t>
      </w:r>
      <w:r w:rsidR="009D0C2C">
        <w:t>.</w:t>
      </w:r>
      <w:r w:rsidR="00AF341A" w:rsidRPr="00AF341A">
        <w:t>original_user</w:t>
      </w:r>
      <w:r>
        <w:t>;</w:t>
      </w:r>
    </w:p>
    <w:p w14:paraId="5ACFBA23" w14:textId="77777777" w:rsidR="00C50C99" w:rsidRDefault="00C50C99" w:rsidP="007012B9">
      <w:pPr>
        <w:pStyle w:val="2f2"/>
      </w:pPr>
    </w:p>
    <w:p w14:paraId="41FE3DB8" w14:textId="4A8B2B5A" w:rsidR="007012B9" w:rsidRDefault="007012B9" w:rsidP="007012B9">
      <w:pPr>
        <w:pStyle w:val="2f2"/>
      </w:pPr>
      <w:r>
        <w:t xml:space="preserve">CREATE TABLE </w:t>
      </w:r>
      <w:r w:rsidR="009D0C2C">
        <w:rPr>
          <w:rFonts w:hint="eastAsia"/>
        </w:rPr>
        <w:t>original</w:t>
      </w:r>
      <w:r w:rsidR="009D0C2C">
        <w:t>.</w:t>
      </w:r>
      <w:r w:rsidR="00AF341A" w:rsidRPr="00AF341A">
        <w:t>original_user</w:t>
      </w:r>
      <w:r>
        <w:t xml:space="preserve"> (</w:t>
      </w:r>
    </w:p>
    <w:p w14:paraId="5192966E" w14:textId="7C4EA8B1" w:rsidR="007012B9" w:rsidRDefault="00893100" w:rsidP="007012B9">
      <w:pPr>
        <w:pStyle w:val="2f2"/>
      </w:pPr>
      <w:r>
        <w:t xml:space="preserve">  id int</w:t>
      </w:r>
      <w:r w:rsidR="007012B9">
        <w:t xml:space="preserve"> NOT NULL,</w:t>
      </w:r>
    </w:p>
    <w:p w14:paraId="7FA1EAF3" w14:textId="6F43E2FE" w:rsidR="007012B9" w:rsidRDefault="007012B9" w:rsidP="007012B9">
      <w:pPr>
        <w:pStyle w:val="2f2"/>
      </w:pPr>
      <w:r>
        <w:t xml:space="preserve">  username varchar(63) NOT NULL,</w:t>
      </w:r>
    </w:p>
    <w:p w14:paraId="01BF6930" w14:textId="1A680B88" w:rsidR="007012B9" w:rsidRDefault="007012B9" w:rsidP="007012B9">
      <w:pPr>
        <w:pStyle w:val="2f2"/>
      </w:pPr>
      <w:r>
        <w:t xml:space="preserve">  password varchar(63) NOT NULL,</w:t>
      </w:r>
    </w:p>
    <w:p w14:paraId="2733021F" w14:textId="20F0461F" w:rsidR="007012B9" w:rsidRDefault="00893100" w:rsidP="007012B9">
      <w:pPr>
        <w:pStyle w:val="2f2"/>
      </w:pPr>
      <w:r>
        <w:t xml:space="preserve">  gender tinyint</w:t>
      </w:r>
      <w:r w:rsidR="007012B9">
        <w:t xml:space="preserve"> NOT NULL,</w:t>
      </w:r>
    </w:p>
    <w:p w14:paraId="6AE53521" w14:textId="12283ECF" w:rsidR="007012B9" w:rsidRDefault="007012B9" w:rsidP="007012B9">
      <w:pPr>
        <w:pStyle w:val="2f2"/>
      </w:pPr>
      <w:r>
        <w:t xml:space="preserve">  birthday date,</w:t>
      </w:r>
    </w:p>
    <w:p w14:paraId="763429F9" w14:textId="6E24BB09" w:rsidR="007012B9" w:rsidRDefault="007012B9" w:rsidP="007012B9">
      <w:pPr>
        <w:pStyle w:val="2f2"/>
      </w:pPr>
      <w:r>
        <w:t xml:space="preserve">  last_login_time date,</w:t>
      </w:r>
    </w:p>
    <w:p w14:paraId="4A3B2061" w14:textId="2C065AA9" w:rsidR="007012B9" w:rsidRDefault="007012B9" w:rsidP="007012B9">
      <w:pPr>
        <w:pStyle w:val="2f2"/>
      </w:pPr>
      <w:r>
        <w:t xml:space="preserve">  last_login_ip varchar(63) NOT NULL,</w:t>
      </w:r>
    </w:p>
    <w:p w14:paraId="59560ADE" w14:textId="71912986" w:rsidR="007012B9" w:rsidRDefault="007012B9" w:rsidP="007012B9">
      <w:pPr>
        <w:pStyle w:val="2f2"/>
      </w:pPr>
      <w:r>
        <w:t xml:space="preserve">  user_level tinyint,</w:t>
      </w:r>
    </w:p>
    <w:p w14:paraId="54EBDA7D" w14:textId="18D223F3" w:rsidR="007012B9" w:rsidRDefault="007012B9" w:rsidP="007012B9">
      <w:pPr>
        <w:pStyle w:val="2f2"/>
      </w:pPr>
      <w:r>
        <w:t xml:space="preserve">  nickname varchar(63),</w:t>
      </w:r>
    </w:p>
    <w:p w14:paraId="7729C034" w14:textId="2BA8FF90" w:rsidR="007012B9" w:rsidRDefault="007012B9" w:rsidP="007012B9">
      <w:pPr>
        <w:pStyle w:val="2f2"/>
      </w:pPr>
      <w:r>
        <w:t xml:space="preserve">  mobile varchar(20) NOT NULL,</w:t>
      </w:r>
    </w:p>
    <w:p w14:paraId="17BF8015" w14:textId="52FE2456" w:rsidR="007012B9" w:rsidRDefault="007012B9" w:rsidP="007012B9">
      <w:pPr>
        <w:pStyle w:val="2f2"/>
      </w:pPr>
      <w:r>
        <w:t xml:space="preserve">  avatar varchar(255),</w:t>
      </w:r>
    </w:p>
    <w:p w14:paraId="28A15C67" w14:textId="30649CF9" w:rsidR="007012B9" w:rsidRDefault="007012B9" w:rsidP="007012B9">
      <w:pPr>
        <w:pStyle w:val="2f2"/>
      </w:pPr>
      <w:r>
        <w:t xml:space="preserve">  weixin_openid varchar(63),</w:t>
      </w:r>
    </w:p>
    <w:p w14:paraId="5162ACCA" w14:textId="436D385E" w:rsidR="007012B9" w:rsidRDefault="007012B9" w:rsidP="007012B9">
      <w:pPr>
        <w:pStyle w:val="2f2"/>
      </w:pPr>
      <w:r>
        <w:t xml:space="preserve">  session_key varchar(100),</w:t>
      </w:r>
    </w:p>
    <w:p w14:paraId="518BA543" w14:textId="58867615" w:rsidR="007012B9" w:rsidRDefault="00893100" w:rsidP="007012B9">
      <w:pPr>
        <w:pStyle w:val="2f2"/>
      </w:pPr>
      <w:r>
        <w:t xml:space="preserve">  status tinyint</w:t>
      </w:r>
      <w:r w:rsidR="007012B9">
        <w:t xml:space="preserve"> NOT NULL,</w:t>
      </w:r>
    </w:p>
    <w:p w14:paraId="754FDA0C" w14:textId="32C82CBA" w:rsidR="007012B9" w:rsidRDefault="007012B9" w:rsidP="007012B9">
      <w:pPr>
        <w:pStyle w:val="2f2"/>
      </w:pPr>
      <w:r>
        <w:t xml:space="preserve">  add_time date,</w:t>
      </w:r>
    </w:p>
    <w:p w14:paraId="136CEEFB" w14:textId="44689797" w:rsidR="007012B9" w:rsidRDefault="007012B9" w:rsidP="007012B9">
      <w:pPr>
        <w:pStyle w:val="2f2"/>
      </w:pPr>
      <w:r>
        <w:t xml:space="preserve">  update_time date,</w:t>
      </w:r>
    </w:p>
    <w:p w14:paraId="5518C6F5" w14:textId="409386E5" w:rsidR="007012B9" w:rsidRDefault="007012B9" w:rsidP="007012B9">
      <w:pPr>
        <w:pStyle w:val="2f2"/>
      </w:pPr>
      <w:r>
        <w:t xml:space="preserve">  deleted tinyint,</w:t>
      </w:r>
    </w:p>
    <w:p w14:paraId="3295928D" w14:textId="55FD22B3" w:rsidR="007012B9" w:rsidRDefault="00AF341A" w:rsidP="007012B9">
      <w:pPr>
        <w:pStyle w:val="2f2"/>
      </w:pPr>
      <w:r>
        <w:t xml:space="preserve">  PRIMARY KEY (id</w:t>
      </w:r>
      <w:r w:rsidR="00893100">
        <w:t>)</w:t>
      </w:r>
    </w:p>
    <w:p w14:paraId="4B2E65C4" w14:textId="2D9FDB26" w:rsidR="007012B9" w:rsidRDefault="007012B9" w:rsidP="007012B9">
      <w:pPr>
        <w:pStyle w:val="2f2"/>
      </w:pPr>
      <w:r>
        <w:t>);</w:t>
      </w:r>
    </w:p>
    <w:p w14:paraId="4B7C4141" w14:textId="0FF2DA37" w:rsidR="00646910" w:rsidRDefault="00646910" w:rsidP="00646910">
      <w:pPr>
        <w:pStyle w:val="1e"/>
        <w:rPr>
          <w:rFonts w:hint="eastAsia"/>
        </w:rPr>
      </w:pPr>
      <w:r>
        <w:rPr>
          <w:rFonts w:hint="eastAsia"/>
        </w:rPr>
        <w:t>返回结果：</w:t>
      </w:r>
    </w:p>
    <w:p w14:paraId="4FC16D61" w14:textId="77777777" w:rsidR="00646910" w:rsidRDefault="00646910" w:rsidP="00646910">
      <w:pPr>
        <w:pStyle w:val="1e"/>
        <w:rPr>
          <w:rFonts w:hint="eastAsia"/>
        </w:rPr>
      </w:pPr>
      <w:r>
        <w:t xml:space="preserve">[INFO] </w:t>
      </w:r>
      <w:r>
        <w:t>操作影响的记录行数</w:t>
      </w:r>
      <w:r>
        <w:t xml:space="preserve"> : 0</w:t>
      </w:r>
    </w:p>
    <w:p w14:paraId="4A8DFD47" w14:textId="75389CED" w:rsidR="00646910" w:rsidRDefault="00646910" w:rsidP="00646910">
      <w:pPr>
        <w:pStyle w:val="1e"/>
        <w:rPr>
          <w:rFonts w:hint="eastAsia"/>
        </w:rPr>
      </w:pPr>
      <w:r>
        <w:t xml:space="preserve">[INFO] </w:t>
      </w:r>
      <w:r>
        <w:t>执行时间</w:t>
      </w:r>
      <w:r>
        <w:t xml:space="preserve"> : 100 ms</w:t>
      </w:r>
    </w:p>
    <w:p w14:paraId="443A5ADE" w14:textId="17E93207" w:rsidR="00646910" w:rsidRDefault="00646910" w:rsidP="00646910">
      <w:pPr>
        <w:pStyle w:val="1e"/>
        <w:rPr>
          <w:rFonts w:hint="eastAsia"/>
        </w:rPr>
      </w:pPr>
      <w:r>
        <w:t xml:space="preserve">[INFO] </w:t>
      </w:r>
      <w:r>
        <w:t>执行成功</w:t>
      </w:r>
      <w:r>
        <w:t xml:space="preserve">... </w:t>
      </w:r>
    </w:p>
    <w:p w14:paraId="0DBCDAD5" w14:textId="6830E8D1" w:rsidR="00646910" w:rsidRDefault="00646910" w:rsidP="00646910">
      <w:pPr>
        <w:pStyle w:val="1e"/>
        <w:rPr>
          <w:rFonts w:hint="eastAsia"/>
        </w:rPr>
      </w:pPr>
      <w:r>
        <w:t>[NOTICE] table "original_user" does not exist, skipping</w:t>
      </w:r>
    </w:p>
    <w:p w14:paraId="72AA1E95" w14:textId="3760958F" w:rsidR="00646910" w:rsidRDefault="00646910" w:rsidP="00646910">
      <w:pPr>
        <w:pStyle w:val="1e"/>
        <w:rPr>
          <w:rFonts w:hint="eastAsia"/>
        </w:rPr>
      </w:pPr>
      <w:r>
        <w:t>[NOTICE] CREATE TABLE / PRIMARY KEY will create implicit index "original_user_pkey" for table "original_user"</w:t>
      </w:r>
    </w:p>
    <w:p w14:paraId="69C022EC" w14:textId="77777777" w:rsidR="00A63712" w:rsidRDefault="00A63712" w:rsidP="00A63712">
      <w:pPr>
        <w:pStyle w:val="30"/>
        <w:rPr>
          <w:rFonts w:hint="eastAsia"/>
        </w:rPr>
      </w:pPr>
      <w:r>
        <w:t>创建表</w:t>
      </w:r>
      <w:r>
        <w:t>original_category</w:t>
      </w:r>
    </w:p>
    <w:p w14:paraId="0B08AFA0" w14:textId="580AF4B5" w:rsidR="00A63712" w:rsidRDefault="00A63712" w:rsidP="00A63712">
      <w:pPr>
        <w:pStyle w:val="2f2"/>
      </w:pPr>
      <w:r>
        <w:t xml:space="preserve">DROP TABLE IF EXISTS </w:t>
      </w:r>
      <w:r w:rsidR="009D0C2C">
        <w:rPr>
          <w:rFonts w:hint="eastAsia"/>
        </w:rPr>
        <w:t>original</w:t>
      </w:r>
      <w:r w:rsidR="009D0C2C">
        <w:t>.</w:t>
      </w:r>
      <w:r w:rsidRPr="00171F03">
        <w:t>original_category</w:t>
      </w:r>
      <w:r>
        <w:t>;</w:t>
      </w:r>
    </w:p>
    <w:p w14:paraId="67463236" w14:textId="77777777" w:rsidR="00A63712" w:rsidRDefault="00A63712" w:rsidP="00A63712">
      <w:pPr>
        <w:pStyle w:val="2f2"/>
      </w:pPr>
    </w:p>
    <w:p w14:paraId="0B013E74" w14:textId="375ABBDD" w:rsidR="00A63712" w:rsidRDefault="00A63712" w:rsidP="00A63712">
      <w:pPr>
        <w:pStyle w:val="2f2"/>
      </w:pPr>
      <w:r>
        <w:lastRenderedPageBreak/>
        <w:t xml:space="preserve">CREATE TABLE </w:t>
      </w:r>
      <w:r w:rsidR="009D0C2C">
        <w:rPr>
          <w:rFonts w:hint="eastAsia"/>
        </w:rPr>
        <w:t>original</w:t>
      </w:r>
      <w:r w:rsidR="009D0C2C">
        <w:t>.</w:t>
      </w:r>
      <w:r w:rsidRPr="00171F03">
        <w:t>original_category</w:t>
      </w:r>
      <w:r>
        <w:t xml:space="preserve"> (</w:t>
      </w:r>
    </w:p>
    <w:p w14:paraId="49C58CC8" w14:textId="77777777" w:rsidR="00A63712" w:rsidRDefault="00A63712" w:rsidP="00A63712">
      <w:pPr>
        <w:pStyle w:val="2f2"/>
      </w:pPr>
      <w:r>
        <w:t xml:space="preserve">  id int NOT NULL,</w:t>
      </w:r>
    </w:p>
    <w:p w14:paraId="3AB6A7AD" w14:textId="77777777" w:rsidR="00A63712" w:rsidRDefault="00A63712" w:rsidP="00A63712">
      <w:pPr>
        <w:pStyle w:val="2f2"/>
      </w:pPr>
      <w:r>
        <w:t xml:space="preserve">  name varchar(63) NOT NULL,</w:t>
      </w:r>
    </w:p>
    <w:p w14:paraId="0C4B7B95" w14:textId="54A46B02" w:rsidR="00A63712" w:rsidRDefault="00A63712" w:rsidP="00A63712">
      <w:pPr>
        <w:pStyle w:val="2f2"/>
      </w:pPr>
      <w:r>
        <w:t xml:space="preserve">  keywords varchar(1023),</w:t>
      </w:r>
    </w:p>
    <w:p w14:paraId="46D0AD8A" w14:textId="77777777" w:rsidR="00A63712" w:rsidRDefault="00A63712" w:rsidP="00A63712">
      <w:pPr>
        <w:pStyle w:val="2f2"/>
      </w:pPr>
      <w:r>
        <w:t xml:space="preserve">  </w:t>
      </w:r>
      <w:r w:rsidRPr="00D16B82">
        <w:t>cdesc varchar(255)</w:t>
      </w:r>
      <w:r>
        <w:t>,</w:t>
      </w:r>
    </w:p>
    <w:p w14:paraId="4E9E59A1" w14:textId="77777777" w:rsidR="00A63712" w:rsidRDefault="00A63712" w:rsidP="00A63712">
      <w:pPr>
        <w:pStyle w:val="2f2"/>
      </w:pPr>
      <w:r>
        <w:t xml:space="preserve">  pid int NOT NULL,</w:t>
      </w:r>
    </w:p>
    <w:p w14:paraId="2BE14ECE" w14:textId="77777777" w:rsidR="00A63712" w:rsidRDefault="00A63712" w:rsidP="00A63712">
      <w:pPr>
        <w:pStyle w:val="2f2"/>
      </w:pPr>
      <w:r>
        <w:t xml:space="preserve">  icon_url varchar(255),</w:t>
      </w:r>
    </w:p>
    <w:p w14:paraId="7D98FC17" w14:textId="77777777" w:rsidR="00A63712" w:rsidRDefault="00A63712" w:rsidP="00A63712">
      <w:pPr>
        <w:pStyle w:val="2f2"/>
      </w:pPr>
      <w:r>
        <w:t xml:space="preserve">  pic_url varchar(1023),</w:t>
      </w:r>
    </w:p>
    <w:p w14:paraId="710BF497" w14:textId="77777777" w:rsidR="00A63712" w:rsidRDefault="00A63712" w:rsidP="00A63712">
      <w:pPr>
        <w:pStyle w:val="2f2"/>
      </w:pPr>
      <w:r>
        <w:t xml:space="preserve">  level varchar(255),</w:t>
      </w:r>
    </w:p>
    <w:p w14:paraId="72B336F8" w14:textId="77777777" w:rsidR="00A63712" w:rsidRDefault="00A63712" w:rsidP="00A63712">
      <w:pPr>
        <w:pStyle w:val="2f2"/>
      </w:pPr>
      <w:r>
        <w:t xml:space="preserve">  sort_order tinyint,</w:t>
      </w:r>
    </w:p>
    <w:p w14:paraId="6050BA82" w14:textId="77777777" w:rsidR="00A63712" w:rsidRDefault="00A63712" w:rsidP="00A63712">
      <w:pPr>
        <w:pStyle w:val="2f2"/>
      </w:pPr>
      <w:r>
        <w:t xml:space="preserve">  add_time date,</w:t>
      </w:r>
    </w:p>
    <w:p w14:paraId="140FF528" w14:textId="77777777" w:rsidR="00A63712" w:rsidRDefault="00A63712" w:rsidP="00A63712">
      <w:pPr>
        <w:pStyle w:val="2f2"/>
      </w:pPr>
      <w:r>
        <w:t xml:space="preserve">  update_time date,</w:t>
      </w:r>
    </w:p>
    <w:p w14:paraId="433CB089" w14:textId="77777777" w:rsidR="00A63712" w:rsidRDefault="00A63712" w:rsidP="00A63712">
      <w:pPr>
        <w:pStyle w:val="2f2"/>
      </w:pPr>
      <w:r>
        <w:t xml:space="preserve">  deleted tinyint,</w:t>
      </w:r>
    </w:p>
    <w:p w14:paraId="0A4D49AB" w14:textId="77777777" w:rsidR="00A63712" w:rsidRDefault="00A63712" w:rsidP="00A63712">
      <w:pPr>
        <w:pStyle w:val="2f2"/>
      </w:pPr>
      <w:r>
        <w:t xml:space="preserve">  PRIMARY KEY (id)</w:t>
      </w:r>
    </w:p>
    <w:p w14:paraId="520FED0D" w14:textId="77777777" w:rsidR="00A63712" w:rsidRDefault="00A63712" w:rsidP="00A63712">
      <w:pPr>
        <w:pStyle w:val="2f2"/>
      </w:pPr>
      <w:r>
        <w:t>);</w:t>
      </w:r>
    </w:p>
    <w:p w14:paraId="38AA5CE3" w14:textId="617D0A8A" w:rsidR="00646910" w:rsidRDefault="00646910" w:rsidP="00646910">
      <w:pPr>
        <w:pStyle w:val="1e"/>
        <w:rPr>
          <w:rFonts w:hint="eastAsia"/>
        </w:rPr>
      </w:pPr>
      <w:r>
        <w:rPr>
          <w:rFonts w:hint="eastAsia"/>
        </w:rPr>
        <w:t>返回结果：</w:t>
      </w:r>
    </w:p>
    <w:p w14:paraId="1AD636BA" w14:textId="77777777" w:rsidR="00646910" w:rsidRDefault="00646910" w:rsidP="00646910">
      <w:pPr>
        <w:pStyle w:val="1e"/>
        <w:rPr>
          <w:rFonts w:hint="eastAsia"/>
        </w:rPr>
      </w:pPr>
      <w:r>
        <w:t xml:space="preserve">[INFO] </w:t>
      </w:r>
      <w:r>
        <w:t>操作影响的记录行数</w:t>
      </w:r>
      <w:r>
        <w:t xml:space="preserve"> : 0</w:t>
      </w:r>
    </w:p>
    <w:p w14:paraId="26FE45E1" w14:textId="35C00E14" w:rsidR="00646910" w:rsidRDefault="00646910" w:rsidP="00646910">
      <w:pPr>
        <w:pStyle w:val="1e"/>
        <w:rPr>
          <w:rFonts w:hint="eastAsia"/>
        </w:rPr>
      </w:pPr>
      <w:r>
        <w:t xml:space="preserve">[INFO] </w:t>
      </w:r>
      <w:r>
        <w:t>执行时间</w:t>
      </w:r>
      <w:r>
        <w:t xml:space="preserve"> : 116 ms</w:t>
      </w:r>
    </w:p>
    <w:p w14:paraId="03CB8715" w14:textId="23E8D51B" w:rsidR="00646910" w:rsidRDefault="00646910" w:rsidP="00646910">
      <w:pPr>
        <w:pStyle w:val="1e"/>
        <w:rPr>
          <w:rFonts w:hint="eastAsia"/>
        </w:rPr>
      </w:pPr>
      <w:r>
        <w:t xml:space="preserve">[INFO] </w:t>
      </w:r>
      <w:r>
        <w:t>执行成功</w:t>
      </w:r>
      <w:r>
        <w:t xml:space="preserve">... </w:t>
      </w:r>
    </w:p>
    <w:p w14:paraId="3209E8E7" w14:textId="36443D5C" w:rsidR="00646910" w:rsidRDefault="00646910" w:rsidP="00646910">
      <w:pPr>
        <w:pStyle w:val="1e"/>
        <w:rPr>
          <w:rFonts w:hint="eastAsia"/>
        </w:rPr>
      </w:pPr>
      <w:r>
        <w:t>[NOTICE] table "original_category" does not exist, skipping</w:t>
      </w:r>
    </w:p>
    <w:p w14:paraId="150A2C86" w14:textId="72F2B003" w:rsidR="00646910" w:rsidRDefault="00646910" w:rsidP="00646910">
      <w:pPr>
        <w:pStyle w:val="1e"/>
        <w:rPr>
          <w:rFonts w:hint="eastAsia"/>
        </w:rPr>
      </w:pPr>
      <w:r>
        <w:t>[NOTICE] CREATE TABLE / PRIMARY KEY will create implicit index "original_category_pkey" for table "original_category"</w:t>
      </w:r>
    </w:p>
    <w:p w14:paraId="7E670A70" w14:textId="654AA5FB" w:rsidR="00C15F92" w:rsidRDefault="00A47743" w:rsidP="00A47743">
      <w:pPr>
        <w:pStyle w:val="30"/>
        <w:rPr>
          <w:rFonts w:hint="eastAsia"/>
        </w:rPr>
      </w:pPr>
      <w:r>
        <w:rPr>
          <w:rFonts w:hint="eastAsia"/>
        </w:rPr>
        <w:t>查看创建的表</w:t>
      </w:r>
    </w:p>
    <w:p w14:paraId="50ADE131" w14:textId="57507BD1" w:rsidR="008C3C8C" w:rsidRDefault="008C3C8C" w:rsidP="008C3C8C">
      <w:pPr>
        <w:pStyle w:val="1e"/>
        <w:rPr>
          <w:rFonts w:ascii="Huawei Sans" w:hAnsi="Huawei Sans" w:cs="Huawei Sans"/>
        </w:rPr>
      </w:pPr>
      <w:r w:rsidRPr="008C3C8C">
        <w:rPr>
          <w:rFonts w:ascii="Huawei Sans" w:hAnsi="Huawei Sans" w:cs="Huawei Sans"/>
        </w:rPr>
        <w:t>在</w:t>
      </w:r>
      <w:r w:rsidRPr="008C3C8C">
        <w:rPr>
          <w:rFonts w:ascii="Huawei Sans" w:hAnsi="Huawei Sans" w:cs="Huawei Sans"/>
        </w:rPr>
        <w:t>Data Studio</w:t>
      </w:r>
      <w:r w:rsidRPr="008C3C8C">
        <w:rPr>
          <w:rFonts w:ascii="Huawei Sans" w:hAnsi="Huawei Sans" w:cs="Huawei Sans"/>
        </w:rPr>
        <w:t>左侧</w:t>
      </w:r>
      <w:r>
        <w:rPr>
          <w:rFonts w:ascii="Huawei Sans" w:hAnsi="Huawei Sans" w:cs="Huawei Sans"/>
        </w:rPr>
        <w:t>”</w:t>
      </w:r>
      <w:r w:rsidRPr="008C3C8C">
        <w:rPr>
          <w:rFonts w:ascii="Huawei Sans" w:hAnsi="Huawei Sans" w:cs="Huawei Sans"/>
        </w:rPr>
        <w:t>用户模式</w:t>
      </w:r>
      <w:r>
        <w:rPr>
          <w:rFonts w:ascii="Huawei Sans" w:hAnsi="Huawei Sans" w:cs="Huawei Sans"/>
        </w:rPr>
        <w:t>“</w:t>
      </w:r>
      <w:r w:rsidRPr="008C3C8C">
        <w:rPr>
          <w:rFonts w:ascii="Huawei Sans" w:hAnsi="Huawei Sans" w:cs="Huawei Sans"/>
        </w:rPr>
        <w:t>上右键</w:t>
      </w:r>
      <w:r>
        <w:rPr>
          <w:rFonts w:ascii="Huawei Sans" w:hAnsi="Huawei Sans" w:cs="Huawei Sans"/>
        </w:rPr>
        <w:t>，</w:t>
      </w:r>
      <w:r>
        <w:rPr>
          <w:rFonts w:ascii="Huawei Sans" w:hAnsi="Huawei Sans" w:cs="Huawei Sans" w:hint="eastAsia"/>
        </w:rPr>
        <w:t>选择</w:t>
      </w:r>
      <w:r w:rsidRPr="008C3C8C">
        <w:rPr>
          <w:rFonts w:ascii="Huawei Sans" w:hAnsi="Huawei Sans" w:cs="Huawei Sans"/>
        </w:rPr>
        <w:t>“</w:t>
      </w:r>
      <w:r w:rsidRPr="008C3C8C">
        <w:rPr>
          <w:rFonts w:ascii="Huawei Sans" w:hAnsi="Huawei Sans" w:cs="Huawei Sans"/>
        </w:rPr>
        <w:t>刷新</w:t>
      </w:r>
      <w:r w:rsidRPr="008C3C8C">
        <w:rPr>
          <w:rFonts w:ascii="Huawei Sans" w:hAnsi="Huawei Sans" w:cs="Huawei Sans"/>
        </w:rPr>
        <w:t>”</w:t>
      </w:r>
      <w:r w:rsidRPr="008C3C8C">
        <w:rPr>
          <w:rFonts w:ascii="Huawei Sans" w:hAnsi="Huawei Sans" w:cs="Huawei Sans"/>
        </w:rPr>
        <w:t>后，展开</w:t>
      </w:r>
      <w:r>
        <w:rPr>
          <w:rFonts w:ascii="Huawei Sans" w:hAnsi="Huawei Sans" w:cs="Huawei Sans" w:hint="eastAsia"/>
        </w:rPr>
        <w:t>original</w:t>
      </w:r>
      <w:r w:rsidRPr="008C3C8C">
        <w:rPr>
          <w:rFonts w:ascii="Huawei Sans" w:hAnsi="Huawei Sans" w:cs="Huawei Sans"/>
        </w:rPr>
        <w:t>模式。可以看到刚刚创建的</w:t>
      </w:r>
      <w:r>
        <w:rPr>
          <w:rFonts w:ascii="Huawei Sans" w:hAnsi="Huawei Sans" w:cs="Huawei Sans" w:hint="eastAsia"/>
        </w:rPr>
        <w:t>表。</w:t>
      </w:r>
    </w:p>
    <w:p w14:paraId="0B262D71" w14:textId="7D19363E" w:rsidR="00A47743" w:rsidRDefault="00A47743" w:rsidP="00A47743">
      <w:pPr>
        <w:pStyle w:val="1e"/>
        <w:rPr>
          <w:rFonts w:hint="eastAsia"/>
        </w:rPr>
      </w:pPr>
      <w:r>
        <w:rPr>
          <w:noProof/>
        </w:rPr>
        <w:drawing>
          <wp:inline distT="0" distB="0" distL="0" distR="0" wp14:anchorId="4D0522D0" wp14:editId="2BBCA232">
            <wp:extent cx="1741336" cy="2138070"/>
            <wp:effectExtent l="19050" t="19050" r="11430" b="14605"/>
            <wp:docPr id="18" name="图片 18" descr="C:\Users\hwx559043\AppData\Roaming\eSpace_Desktop\UserData\hwx559043\imagefiles\AE8372E3-4C4F-408B-BBFE-B2FAB77D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8372E3-4C4F-408B-BBFE-B2FAB77D1205" descr="C:\Users\hwx559043\AppData\Roaming\eSpace_Desktop\UserData\hwx559043\imagefiles\AE8372E3-4C4F-408B-BBFE-B2FAB77D12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9184" cy="2147706"/>
                    </a:xfrm>
                    <a:prstGeom prst="rect">
                      <a:avLst/>
                    </a:prstGeom>
                    <a:noFill/>
                    <a:ln w="12700">
                      <a:solidFill>
                        <a:schemeClr val="bg1">
                          <a:lumMod val="85000"/>
                        </a:schemeClr>
                      </a:solidFill>
                    </a:ln>
                  </pic:spPr>
                </pic:pic>
              </a:graphicData>
            </a:graphic>
          </wp:inline>
        </w:drawing>
      </w:r>
    </w:p>
    <w:p w14:paraId="5A33D643" w14:textId="360941B6" w:rsidR="0087635C" w:rsidRDefault="0087635C" w:rsidP="00EA4DBD">
      <w:pPr>
        <w:pStyle w:val="4"/>
        <w:rPr>
          <w:rFonts w:hint="eastAsia"/>
        </w:rPr>
      </w:pPr>
      <w:r>
        <w:rPr>
          <w:rFonts w:hint="eastAsia"/>
        </w:rPr>
        <w:t>创建目标表</w:t>
      </w:r>
    </w:p>
    <w:p w14:paraId="6EC7A17C" w14:textId="025DD829" w:rsidR="009D0C2C" w:rsidRDefault="00DB7D9A" w:rsidP="009D0C2C">
      <w:pPr>
        <w:pStyle w:val="1e"/>
        <w:rPr>
          <w:rFonts w:hint="eastAsia"/>
        </w:rPr>
      </w:pPr>
      <w:r>
        <w:rPr>
          <w:rFonts w:hint="eastAsia"/>
        </w:rPr>
        <w:t>目标</w:t>
      </w:r>
      <w:r w:rsidR="009D0C2C">
        <w:rPr>
          <w:rFonts w:hint="eastAsia"/>
        </w:rPr>
        <w:t>表</w:t>
      </w:r>
      <w:r w:rsidR="00577598">
        <w:rPr>
          <w:rFonts w:hint="eastAsia"/>
        </w:rPr>
        <w:t>（维度表和事实表）</w:t>
      </w:r>
      <w:r w:rsidR="009D0C2C">
        <w:rPr>
          <w:rFonts w:hint="eastAsia"/>
        </w:rPr>
        <w:t>主要创建在模式</w:t>
      </w:r>
      <w:r w:rsidR="002E6106">
        <w:t>target</w:t>
      </w:r>
      <w:r w:rsidR="009D0C2C">
        <w:rPr>
          <w:rFonts w:hint="eastAsia"/>
        </w:rPr>
        <w:t>下。</w:t>
      </w:r>
    </w:p>
    <w:p w14:paraId="7791D9A9" w14:textId="3C8D0E58" w:rsidR="00577598" w:rsidRPr="00577598" w:rsidRDefault="00577598" w:rsidP="009D0C2C">
      <w:pPr>
        <w:pStyle w:val="1e"/>
        <w:rPr>
          <w:rFonts w:hint="eastAsia"/>
          <w:b/>
        </w:rPr>
      </w:pPr>
      <w:r w:rsidRPr="00577598">
        <w:rPr>
          <w:rFonts w:hint="eastAsia"/>
          <w:b/>
        </w:rPr>
        <w:lastRenderedPageBreak/>
        <w:t>此处需要截图，截图内容：</w:t>
      </w:r>
      <w:r w:rsidRPr="00577598">
        <w:rPr>
          <w:b/>
        </w:rPr>
        <w:t>target</w:t>
      </w:r>
      <w:r w:rsidRPr="00577598">
        <w:rPr>
          <w:b/>
        </w:rPr>
        <w:t>模式下所创建的表</w:t>
      </w:r>
      <w:r w:rsidR="00413895">
        <w:rPr>
          <w:rFonts w:hint="eastAsia"/>
          <w:b/>
        </w:rPr>
        <w:t>和序列</w:t>
      </w:r>
      <w:r w:rsidR="00413895">
        <w:rPr>
          <w:b/>
        </w:rPr>
        <w:t>，</w:t>
      </w:r>
      <w:r w:rsidR="00413895">
        <w:rPr>
          <w:rFonts w:hint="eastAsia"/>
          <w:b/>
        </w:rPr>
        <w:t>具体可以参考“查看创建的表”步骤</w:t>
      </w:r>
      <w:r w:rsidRPr="00577598">
        <w:rPr>
          <w:b/>
        </w:rPr>
        <w:t>。</w:t>
      </w:r>
    </w:p>
    <w:p w14:paraId="6EECE51D" w14:textId="64843E9B" w:rsidR="00E7353D" w:rsidRDefault="00E7353D" w:rsidP="00A63712">
      <w:pPr>
        <w:pStyle w:val="30"/>
        <w:rPr>
          <w:rFonts w:hint="eastAsia"/>
        </w:rPr>
      </w:pPr>
      <w:r>
        <w:rPr>
          <w:rFonts w:hint="eastAsia"/>
        </w:rPr>
        <w:t>创建</w:t>
      </w:r>
      <w:r>
        <w:t>日期维度</w:t>
      </w:r>
      <w:r>
        <w:rPr>
          <w:rFonts w:hint="eastAsia"/>
        </w:rPr>
        <w:t>表</w:t>
      </w:r>
    </w:p>
    <w:p w14:paraId="111E7A01" w14:textId="11AC1FEE" w:rsidR="00E7353D" w:rsidRDefault="00E7353D" w:rsidP="00E7353D">
      <w:pPr>
        <w:pStyle w:val="2f2"/>
      </w:pPr>
      <w:r>
        <w:t xml:space="preserve">DROP TABLE IF EXISTS </w:t>
      </w:r>
      <w:r w:rsidR="002E6106">
        <w:t>target</w:t>
      </w:r>
      <w:r w:rsidR="009D0C2C">
        <w:rPr>
          <w:rFonts w:hint="eastAsia"/>
        </w:rPr>
        <w:t>.</w:t>
      </w:r>
      <w:r>
        <w:t>date_dimension;</w:t>
      </w:r>
    </w:p>
    <w:p w14:paraId="593B4490" w14:textId="77777777" w:rsidR="00E7353D" w:rsidRDefault="00E7353D" w:rsidP="00E7353D">
      <w:pPr>
        <w:pStyle w:val="2f2"/>
      </w:pPr>
    </w:p>
    <w:p w14:paraId="51C23E19" w14:textId="401EABC3" w:rsidR="00E7353D" w:rsidRDefault="009D0C2C" w:rsidP="00E7353D">
      <w:pPr>
        <w:pStyle w:val="2f2"/>
      </w:pPr>
      <w:r>
        <w:t xml:space="preserve">CREATE TABLE </w:t>
      </w:r>
      <w:r w:rsidR="002E6106">
        <w:t>target</w:t>
      </w:r>
      <w:r>
        <w:rPr>
          <w:rFonts w:hint="eastAsia"/>
        </w:rPr>
        <w:t>.</w:t>
      </w:r>
      <w:r>
        <w:t>date_d</w:t>
      </w:r>
      <w:r w:rsidR="00E7353D">
        <w:t>imension (</w:t>
      </w:r>
    </w:p>
    <w:p w14:paraId="23D5339A" w14:textId="77777777" w:rsidR="00E7353D" w:rsidRDefault="00E7353D" w:rsidP="00E7353D">
      <w:pPr>
        <w:pStyle w:val="2f2"/>
      </w:pPr>
      <w:r>
        <w:tab/>
        <w:t>date_key integer NOT NULL,</w:t>
      </w:r>
    </w:p>
    <w:p w14:paraId="452971B6" w14:textId="77777777" w:rsidR="00E7353D" w:rsidRDefault="00E7353D" w:rsidP="00E7353D">
      <w:pPr>
        <w:pStyle w:val="2f2"/>
      </w:pPr>
      <w:r>
        <w:tab/>
        <w:t>full_date date,</w:t>
      </w:r>
    </w:p>
    <w:p w14:paraId="61FC39FE" w14:textId="77777777" w:rsidR="00E7353D" w:rsidRDefault="00E7353D" w:rsidP="00E7353D">
      <w:pPr>
        <w:pStyle w:val="2f2"/>
      </w:pPr>
      <w:r>
        <w:tab/>
        <w:t>day_of_week tinyint,</w:t>
      </w:r>
    </w:p>
    <w:p w14:paraId="2449AE2D" w14:textId="77777777" w:rsidR="00E7353D" w:rsidRDefault="00E7353D" w:rsidP="00E7353D">
      <w:pPr>
        <w:pStyle w:val="2f2"/>
      </w:pPr>
      <w:r>
        <w:tab/>
        <w:t>day_num_in_month tinyint,</w:t>
      </w:r>
    </w:p>
    <w:p w14:paraId="39ABB337" w14:textId="77777777" w:rsidR="00E7353D" w:rsidRDefault="00E7353D" w:rsidP="00E7353D">
      <w:pPr>
        <w:pStyle w:val="2f2"/>
      </w:pPr>
      <w:r>
        <w:tab/>
        <w:t>day_num_overall smallint,</w:t>
      </w:r>
    </w:p>
    <w:p w14:paraId="0B0707AC" w14:textId="77777777" w:rsidR="00E7353D" w:rsidRDefault="00E7353D" w:rsidP="00E7353D">
      <w:pPr>
        <w:pStyle w:val="2f2"/>
      </w:pPr>
      <w:r>
        <w:tab/>
        <w:t>day_name varchar(9),</w:t>
      </w:r>
    </w:p>
    <w:p w14:paraId="27BDF7ED" w14:textId="77777777" w:rsidR="00E7353D" w:rsidRDefault="00E7353D" w:rsidP="00E7353D">
      <w:pPr>
        <w:pStyle w:val="2f2"/>
      </w:pPr>
      <w:r>
        <w:tab/>
        <w:t>day_abbrev char(3),</w:t>
      </w:r>
    </w:p>
    <w:p w14:paraId="3DDCF98B" w14:textId="5AD5FBE2" w:rsidR="00E7353D" w:rsidRDefault="00E7353D" w:rsidP="00E7353D">
      <w:pPr>
        <w:pStyle w:val="2f2"/>
      </w:pPr>
      <w:r>
        <w:tab/>
        <w:t xml:space="preserve">weekday_flag </w:t>
      </w:r>
      <w:r w:rsidR="00895BB5">
        <w:rPr>
          <w:rFonts w:hint="eastAsia"/>
        </w:rPr>
        <w:t>var</w:t>
      </w:r>
      <w:r w:rsidR="00895BB5">
        <w:t>char(10)</w:t>
      </w:r>
      <w:r>
        <w:t>,</w:t>
      </w:r>
    </w:p>
    <w:p w14:paraId="615E170C" w14:textId="77777777" w:rsidR="00E7353D" w:rsidRDefault="00E7353D" w:rsidP="00E7353D">
      <w:pPr>
        <w:pStyle w:val="2f2"/>
      </w:pPr>
      <w:r>
        <w:tab/>
        <w:t>week_num_in_year tinyint,</w:t>
      </w:r>
    </w:p>
    <w:p w14:paraId="71A7011F" w14:textId="77777777" w:rsidR="00E7353D" w:rsidRDefault="00E7353D" w:rsidP="00E7353D">
      <w:pPr>
        <w:pStyle w:val="2f2"/>
      </w:pPr>
      <w:r>
        <w:tab/>
        <w:t>week_num_overall smallint,</w:t>
      </w:r>
    </w:p>
    <w:p w14:paraId="2EE2F354" w14:textId="77777777" w:rsidR="00E7353D" w:rsidRDefault="00E7353D" w:rsidP="00E7353D">
      <w:pPr>
        <w:pStyle w:val="2f2"/>
      </w:pPr>
      <w:r>
        <w:tab/>
        <w:t>week_begin_date date,</w:t>
      </w:r>
    </w:p>
    <w:p w14:paraId="539DBB1A" w14:textId="4A5CF506" w:rsidR="00E7353D" w:rsidRDefault="00E7353D" w:rsidP="00E7353D">
      <w:pPr>
        <w:pStyle w:val="2f2"/>
      </w:pPr>
      <w:r>
        <w:tab/>
        <w:t xml:space="preserve">week_begin_date_key </w:t>
      </w:r>
      <w:r w:rsidR="00895BB5">
        <w:t>integer</w:t>
      </w:r>
      <w:r>
        <w:t>,</w:t>
      </w:r>
    </w:p>
    <w:p w14:paraId="651FA943" w14:textId="77777777" w:rsidR="00E7353D" w:rsidRDefault="00E7353D" w:rsidP="00E7353D">
      <w:pPr>
        <w:pStyle w:val="2f2"/>
      </w:pPr>
      <w:r>
        <w:tab/>
        <w:t>month tinyint,</w:t>
      </w:r>
    </w:p>
    <w:p w14:paraId="0AAD60DC" w14:textId="77777777" w:rsidR="00E7353D" w:rsidRDefault="00E7353D" w:rsidP="00E7353D">
      <w:pPr>
        <w:pStyle w:val="2f2"/>
      </w:pPr>
      <w:r>
        <w:tab/>
        <w:t>month_num_overall smallint,</w:t>
      </w:r>
    </w:p>
    <w:p w14:paraId="38699284" w14:textId="77777777" w:rsidR="00E7353D" w:rsidRDefault="00E7353D" w:rsidP="00E7353D">
      <w:pPr>
        <w:pStyle w:val="2f2"/>
      </w:pPr>
      <w:r>
        <w:tab/>
        <w:t>month_name varchar(9),</w:t>
      </w:r>
    </w:p>
    <w:p w14:paraId="4526AD71" w14:textId="77777777" w:rsidR="00E7353D" w:rsidRDefault="00E7353D" w:rsidP="00E7353D">
      <w:pPr>
        <w:pStyle w:val="2f2"/>
      </w:pPr>
      <w:r>
        <w:tab/>
        <w:t>month_abbrev char(3),</w:t>
      </w:r>
    </w:p>
    <w:p w14:paraId="77D89992" w14:textId="77777777" w:rsidR="00E7353D" w:rsidRDefault="00E7353D" w:rsidP="00E7353D">
      <w:pPr>
        <w:pStyle w:val="2f2"/>
      </w:pPr>
      <w:r>
        <w:tab/>
        <w:t>quarter tinyint,</w:t>
      </w:r>
    </w:p>
    <w:p w14:paraId="4B8867DB" w14:textId="77777777" w:rsidR="00E7353D" w:rsidRDefault="00E7353D" w:rsidP="00E7353D">
      <w:pPr>
        <w:pStyle w:val="2f2"/>
      </w:pPr>
      <w:r>
        <w:tab/>
        <w:t>year smallint,</w:t>
      </w:r>
    </w:p>
    <w:p w14:paraId="4B05131A" w14:textId="77777777" w:rsidR="00E7353D" w:rsidRDefault="00E7353D" w:rsidP="00E7353D">
      <w:pPr>
        <w:pStyle w:val="2f2"/>
      </w:pPr>
      <w:r>
        <w:tab/>
        <w:t>yearmo int,</w:t>
      </w:r>
    </w:p>
    <w:p w14:paraId="1CBA9E6B" w14:textId="77777777" w:rsidR="00E7353D" w:rsidRDefault="00E7353D" w:rsidP="00E7353D">
      <w:pPr>
        <w:pStyle w:val="2f2"/>
      </w:pPr>
      <w:r>
        <w:tab/>
        <w:t>fiscal_month tinyint,</w:t>
      </w:r>
    </w:p>
    <w:p w14:paraId="3E5C3DC5" w14:textId="77777777" w:rsidR="00E7353D" w:rsidRDefault="00E7353D" w:rsidP="00E7353D">
      <w:pPr>
        <w:pStyle w:val="2f2"/>
      </w:pPr>
      <w:r>
        <w:tab/>
        <w:t>fiscal_quarter tinyint,</w:t>
      </w:r>
    </w:p>
    <w:p w14:paraId="73BA92AB" w14:textId="77777777" w:rsidR="00E7353D" w:rsidRDefault="00E7353D" w:rsidP="00E7353D">
      <w:pPr>
        <w:pStyle w:val="2f2"/>
      </w:pPr>
      <w:r>
        <w:tab/>
        <w:t>fiscal_year smallint,</w:t>
      </w:r>
    </w:p>
    <w:p w14:paraId="57999DBC" w14:textId="11E96E42" w:rsidR="00E7353D" w:rsidRDefault="00E7353D" w:rsidP="00E7353D">
      <w:pPr>
        <w:pStyle w:val="2f2"/>
      </w:pPr>
      <w:r>
        <w:tab/>
        <w:t xml:space="preserve">last_day_in_month_flag </w:t>
      </w:r>
      <w:r w:rsidR="000D7A2B">
        <w:t>var</w:t>
      </w:r>
      <w:r>
        <w:t>char(1</w:t>
      </w:r>
      <w:r w:rsidR="000D7A2B">
        <w:t>5</w:t>
      </w:r>
      <w:r>
        <w:t>),</w:t>
      </w:r>
    </w:p>
    <w:p w14:paraId="3B4519A0" w14:textId="77777777" w:rsidR="00E7353D" w:rsidRDefault="00E7353D" w:rsidP="00E7353D">
      <w:pPr>
        <w:pStyle w:val="2f2"/>
      </w:pPr>
      <w:r>
        <w:tab/>
        <w:t>same_day_year_ago_date date,</w:t>
      </w:r>
    </w:p>
    <w:p w14:paraId="64F4F147" w14:textId="77777777" w:rsidR="00E7353D" w:rsidRDefault="00E7353D" w:rsidP="00E7353D">
      <w:pPr>
        <w:pStyle w:val="2f2"/>
      </w:pPr>
      <w:r>
        <w:tab/>
        <w:t>PRIMARY KEY (date_key)</w:t>
      </w:r>
    </w:p>
    <w:p w14:paraId="23D92F0D" w14:textId="77777777" w:rsidR="00E7353D" w:rsidRDefault="00E7353D" w:rsidP="00E7353D">
      <w:pPr>
        <w:pStyle w:val="2f2"/>
      </w:pPr>
      <w:r>
        <w:t>)</w:t>
      </w:r>
    </w:p>
    <w:p w14:paraId="2AA286EF" w14:textId="7F6C1E4C" w:rsidR="00E7353D" w:rsidRDefault="00E7353D" w:rsidP="000444D3">
      <w:pPr>
        <w:pStyle w:val="2f2"/>
      </w:pPr>
      <w:r w:rsidRPr="003D2890">
        <w:t>DISTRIBUTE BY REPLICATION</w:t>
      </w:r>
      <w:r>
        <w:t>;</w:t>
      </w:r>
    </w:p>
    <w:p w14:paraId="20B3AB71" w14:textId="16BB50C2" w:rsidR="000C5C85" w:rsidRDefault="0074618A" w:rsidP="0074618A">
      <w:pPr>
        <w:pStyle w:val="1e"/>
        <w:rPr>
          <w:rFonts w:hint="eastAsia"/>
        </w:rPr>
      </w:pPr>
      <w:r>
        <w:rPr>
          <w:rFonts w:hint="eastAsia"/>
        </w:rPr>
        <w:t>返回结果：</w:t>
      </w:r>
    </w:p>
    <w:p w14:paraId="4798D8D6" w14:textId="77777777" w:rsidR="0074618A" w:rsidRDefault="0074618A" w:rsidP="0074618A">
      <w:pPr>
        <w:pStyle w:val="1e"/>
        <w:rPr>
          <w:rFonts w:hint="eastAsia"/>
        </w:rPr>
      </w:pPr>
      <w:r>
        <w:t xml:space="preserve">[INFO] </w:t>
      </w:r>
      <w:r>
        <w:t>操作影响的记录行数</w:t>
      </w:r>
      <w:r>
        <w:t xml:space="preserve"> : 0</w:t>
      </w:r>
    </w:p>
    <w:p w14:paraId="4DC35412" w14:textId="7C85808B" w:rsidR="0074618A" w:rsidRDefault="0074618A" w:rsidP="0074618A">
      <w:pPr>
        <w:pStyle w:val="1e"/>
        <w:rPr>
          <w:rFonts w:hint="eastAsia"/>
        </w:rPr>
      </w:pPr>
      <w:r>
        <w:t xml:space="preserve">[INFO] </w:t>
      </w:r>
      <w:r>
        <w:t>执行时间</w:t>
      </w:r>
      <w:r>
        <w:t xml:space="preserve"> : 85 ms</w:t>
      </w:r>
    </w:p>
    <w:p w14:paraId="597D1792" w14:textId="777271D2" w:rsidR="0074618A" w:rsidRDefault="0074618A" w:rsidP="0074618A">
      <w:pPr>
        <w:pStyle w:val="1e"/>
        <w:rPr>
          <w:rFonts w:hint="eastAsia"/>
        </w:rPr>
      </w:pPr>
      <w:r>
        <w:t xml:space="preserve">[INFO] </w:t>
      </w:r>
      <w:r>
        <w:t>执行成功</w:t>
      </w:r>
      <w:r>
        <w:t xml:space="preserve">... </w:t>
      </w:r>
    </w:p>
    <w:p w14:paraId="2EFE1E7F" w14:textId="51F67850" w:rsidR="0074618A" w:rsidRDefault="0074618A" w:rsidP="0074618A">
      <w:pPr>
        <w:pStyle w:val="1e"/>
        <w:rPr>
          <w:rFonts w:hint="eastAsia"/>
        </w:rPr>
      </w:pPr>
      <w:r>
        <w:t>[NOTICE] table "date_dimension" does not exist, skipping</w:t>
      </w:r>
    </w:p>
    <w:p w14:paraId="2B15F19A" w14:textId="12FB68F7" w:rsidR="0074618A" w:rsidRDefault="0074618A" w:rsidP="0074618A">
      <w:pPr>
        <w:pStyle w:val="1e"/>
        <w:rPr>
          <w:rFonts w:hint="eastAsia"/>
        </w:rPr>
      </w:pPr>
      <w:r>
        <w:t>[NOTICE] CREATE TABLE / PRIMARY KEY will create implicit index "date_dimension_pkey" for table "date_dimension"</w:t>
      </w:r>
    </w:p>
    <w:p w14:paraId="2266084A" w14:textId="3BA55005" w:rsidR="00E7353D" w:rsidRDefault="00E7353D" w:rsidP="00A63712">
      <w:pPr>
        <w:pStyle w:val="30"/>
        <w:rPr>
          <w:rFonts w:hint="eastAsia"/>
        </w:rPr>
      </w:pPr>
      <w:r>
        <w:rPr>
          <w:rFonts w:hint="eastAsia"/>
        </w:rPr>
        <w:lastRenderedPageBreak/>
        <w:t>创建时间维度表</w:t>
      </w:r>
    </w:p>
    <w:p w14:paraId="3F58C983" w14:textId="48635DE9" w:rsidR="00E7353D" w:rsidRPr="006E5BDE" w:rsidRDefault="00E7353D" w:rsidP="00E7353D">
      <w:pPr>
        <w:pStyle w:val="2f2"/>
      </w:pPr>
      <w:r w:rsidRPr="006E5BDE">
        <w:t xml:space="preserve">DROP TABLE IF EXISTS </w:t>
      </w:r>
      <w:r w:rsidR="002E6106">
        <w:t>target</w:t>
      </w:r>
      <w:r w:rsidR="009D0C2C">
        <w:rPr>
          <w:rFonts w:hint="eastAsia"/>
        </w:rPr>
        <w:t>.</w:t>
      </w:r>
      <w:r w:rsidRPr="006E5BDE">
        <w:t>time_dimension;</w:t>
      </w:r>
    </w:p>
    <w:p w14:paraId="4C377D22" w14:textId="77777777" w:rsidR="00E7353D" w:rsidRPr="006E5BDE" w:rsidRDefault="00E7353D" w:rsidP="00E7353D">
      <w:pPr>
        <w:pStyle w:val="2f2"/>
      </w:pPr>
    </w:p>
    <w:p w14:paraId="07C85354" w14:textId="2721E104" w:rsidR="00E7353D" w:rsidRPr="006E5BDE" w:rsidRDefault="00E7353D" w:rsidP="00E7353D">
      <w:pPr>
        <w:pStyle w:val="2f2"/>
      </w:pPr>
      <w:r w:rsidRPr="006E5BDE">
        <w:t xml:space="preserve">CREATE TABLE </w:t>
      </w:r>
      <w:r w:rsidR="002E6106">
        <w:t>target</w:t>
      </w:r>
      <w:r w:rsidR="009D0C2C">
        <w:rPr>
          <w:rFonts w:hint="eastAsia"/>
        </w:rPr>
        <w:t>.</w:t>
      </w:r>
      <w:r w:rsidR="009D0C2C">
        <w:t>time_d</w:t>
      </w:r>
      <w:r w:rsidRPr="006E5BDE">
        <w:t>imension (</w:t>
      </w:r>
    </w:p>
    <w:p w14:paraId="2B31660E" w14:textId="77777777" w:rsidR="00E7353D" w:rsidRPr="006E5BDE" w:rsidRDefault="00E7353D" w:rsidP="00E7353D">
      <w:pPr>
        <w:pStyle w:val="2f2"/>
      </w:pPr>
      <w:r w:rsidRPr="006E5BDE">
        <w:tab/>
        <w:t>time_key integer NOT NULL,</w:t>
      </w:r>
    </w:p>
    <w:p w14:paraId="2124E4D4" w14:textId="77777777" w:rsidR="00E7353D" w:rsidRPr="006E5BDE" w:rsidRDefault="00E7353D" w:rsidP="00E7353D">
      <w:pPr>
        <w:pStyle w:val="2f2"/>
      </w:pPr>
      <w:r w:rsidRPr="006E5BDE">
        <w:tab/>
        <w:t>hour integer,</w:t>
      </w:r>
    </w:p>
    <w:p w14:paraId="1F6B6645" w14:textId="77777777" w:rsidR="00E7353D" w:rsidRPr="006E5BDE" w:rsidRDefault="00E7353D" w:rsidP="00E7353D">
      <w:pPr>
        <w:pStyle w:val="2f2"/>
      </w:pPr>
      <w:r w:rsidRPr="006E5BDE">
        <w:tab/>
        <w:t>minute integer,</w:t>
      </w:r>
    </w:p>
    <w:p w14:paraId="763F22F4" w14:textId="77777777" w:rsidR="00E7353D" w:rsidRPr="006E5BDE" w:rsidRDefault="00E7353D" w:rsidP="00E7353D">
      <w:pPr>
        <w:pStyle w:val="2f2"/>
      </w:pPr>
      <w:r w:rsidRPr="006E5BDE">
        <w:tab/>
        <w:t>second integer,</w:t>
      </w:r>
    </w:p>
    <w:p w14:paraId="6F2CEC30" w14:textId="77777777" w:rsidR="00E7353D" w:rsidRPr="006E5BDE" w:rsidRDefault="00E7353D" w:rsidP="00E7353D">
      <w:pPr>
        <w:pStyle w:val="2f2"/>
      </w:pPr>
      <w:r w:rsidRPr="006E5BDE">
        <w:tab/>
        <w:t>t_am_pm char(2),</w:t>
      </w:r>
    </w:p>
    <w:p w14:paraId="296DEFE4" w14:textId="77777777" w:rsidR="00E7353D" w:rsidRPr="006E5BDE" w:rsidRDefault="00E7353D" w:rsidP="00E7353D">
      <w:pPr>
        <w:pStyle w:val="2f2"/>
      </w:pPr>
      <w:r w:rsidRPr="006E5BDE">
        <w:tab/>
        <w:t>PRIMARY KEY (time_key)</w:t>
      </w:r>
    </w:p>
    <w:p w14:paraId="7998BA71" w14:textId="77777777" w:rsidR="00E7353D" w:rsidRDefault="00E7353D" w:rsidP="00E7353D">
      <w:pPr>
        <w:pStyle w:val="2f2"/>
      </w:pPr>
      <w:r w:rsidRPr="006E5BDE">
        <w:t>)</w:t>
      </w:r>
    </w:p>
    <w:p w14:paraId="665ECFC6" w14:textId="30088C82" w:rsidR="00E7353D" w:rsidRDefault="00E7353D" w:rsidP="000444D3">
      <w:pPr>
        <w:pStyle w:val="2f2"/>
      </w:pPr>
      <w:r w:rsidRPr="003D2890">
        <w:t>DISTRIBUTE BY REPLICATION</w:t>
      </w:r>
      <w:r w:rsidRPr="006E5BDE">
        <w:t>;</w:t>
      </w:r>
    </w:p>
    <w:p w14:paraId="39A24166" w14:textId="68FDF519" w:rsidR="000C5C85" w:rsidRDefault="0074618A" w:rsidP="0074618A">
      <w:pPr>
        <w:pStyle w:val="1e"/>
        <w:rPr>
          <w:rFonts w:hint="eastAsia"/>
        </w:rPr>
      </w:pPr>
      <w:r>
        <w:rPr>
          <w:rFonts w:hint="eastAsia"/>
        </w:rPr>
        <w:t>返回结果：</w:t>
      </w:r>
    </w:p>
    <w:p w14:paraId="579A67BE" w14:textId="77777777" w:rsidR="0074618A" w:rsidRDefault="0074618A" w:rsidP="0074618A">
      <w:pPr>
        <w:pStyle w:val="1e"/>
        <w:rPr>
          <w:rFonts w:hint="eastAsia"/>
        </w:rPr>
      </w:pPr>
      <w:r>
        <w:t xml:space="preserve">[INFO] </w:t>
      </w:r>
      <w:r>
        <w:t>操作影响的记录行数</w:t>
      </w:r>
      <w:r>
        <w:t xml:space="preserve"> : 0</w:t>
      </w:r>
    </w:p>
    <w:p w14:paraId="598AC308" w14:textId="53020F25" w:rsidR="0074618A" w:rsidRDefault="0074618A" w:rsidP="0074618A">
      <w:pPr>
        <w:pStyle w:val="1e"/>
        <w:rPr>
          <w:rFonts w:hint="eastAsia"/>
        </w:rPr>
      </w:pPr>
      <w:r>
        <w:t xml:space="preserve">[INFO] </w:t>
      </w:r>
      <w:r>
        <w:t>执行时间</w:t>
      </w:r>
      <w:r>
        <w:t xml:space="preserve"> : 109 ms</w:t>
      </w:r>
    </w:p>
    <w:p w14:paraId="3B68F009" w14:textId="11A28F3B" w:rsidR="0074618A" w:rsidRDefault="0074618A" w:rsidP="0074618A">
      <w:pPr>
        <w:pStyle w:val="1e"/>
        <w:rPr>
          <w:rFonts w:hint="eastAsia"/>
        </w:rPr>
      </w:pPr>
      <w:r>
        <w:t xml:space="preserve">[INFO] </w:t>
      </w:r>
      <w:r>
        <w:t>执行成功</w:t>
      </w:r>
      <w:r>
        <w:t xml:space="preserve">... </w:t>
      </w:r>
    </w:p>
    <w:p w14:paraId="43CD52D9" w14:textId="35155E64" w:rsidR="0074618A" w:rsidRDefault="0074618A" w:rsidP="0074618A">
      <w:pPr>
        <w:pStyle w:val="1e"/>
        <w:rPr>
          <w:rFonts w:hint="eastAsia"/>
        </w:rPr>
      </w:pPr>
      <w:r>
        <w:t>[NOTICE] table "time_dimension" does not exist, skipping</w:t>
      </w:r>
    </w:p>
    <w:p w14:paraId="71B0A3BC" w14:textId="2A24062F" w:rsidR="0074618A" w:rsidRPr="006E5BDE" w:rsidRDefault="0074618A" w:rsidP="0074618A">
      <w:pPr>
        <w:pStyle w:val="1e"/>
        <w:rPr>
          <w:rFonts w:hint="eastAsia"/>
        </w:rPr>
      </w:pPr>
      <w:r>
        <w:t>[NOTICE] CREATE TABLE / PRIMARY KEY will create implicit index "time_dimension_pkey" for table "time_dimension"</w:t>
      </w:r>
    </w:p>
    <w:p w14:paraId="1EBCF445" w14:textId="538DB438" w:rsidR="00E7353D" w:rsidRDefault="00E7353D" w:rsidP="00A63712">
      <w:pPr>
        <w:pStyle w:val="30"/>
        <w:rPr>
          <w:rFonts w:hint="eastAsia"/>
        </w:rPr>
      </w:pPr>
      <w:r>
        <w:rPr>
          <w:rFonts w:hint="eastAsia"/>
        </w:rPr>
        <w:t>创建</w:t>
      </w:r>
      <w:r>
        <w:t>商品维度</w:t>
      </w:r>
      <w:r>
        <w:rPr>
          <w:rFonts w:hint="eastAsia"/>
        </w:rPr>
        <w:t>表</w:t>
      </w:r>
    </w:p>
    <w:p w14:paraId="51F3AEB1" w14:textId="045FBD00" w:rsidR="00E7353D" w:rsidRPr="003D2890" w:rsidRDefault="00E7353D" w:rsidP="00E7353D">
      <w:pPr>
        <w:pStyle w:val="2f2"/>
      </w:pPr>
      <w:r w:rsidRPr="003D2890">
        <w:t xml:space="preserve">DROP TABLE IF EXISTS </w:t>
      </w:r>
      <w:r w:rsidR="002E6106">
        <w:t>target</w:t>
      </w:r>
      <w:r w:rsidR="009D0C2C">
        <w:rPr>
          <w:rFonts w:hint="eastAsia"/>
        </w:rPr>
        <w:t>.</w:t>
      </w:r>
      <w:r w:rsidRPr="003D2890">
        <w:t>goods_dimension;</w:t>
      </w:r>
    </w:p>
    <w:p w14:paraId="0C819BEA" w14:textId="77777777" w:rsidR="00E7353D" w:rsidRPr="003D2890" w:rsidRDefault="00E7353D" w:rsidP="00E7353D">
      <w:pPr>
        <w:pStyle w:val="2f2"/>
      </w:pPr>
    </w:p>
    <w:p w14:paraId="63470ACA" w14:textId="6F6D63BC" w:rsidR="00E7353D" w:rsidRPr="003D2890" w:rsidRDefault="00E7353D" w:rsidP="00E7353D">
      <w:pPr>
        <w:pStyle w:val="2f2"/>
      </w:pPr>
      <w:r w:rsidRPr="003D2890">
        <w:t xml:space="preserve">CREATE TABLE </w:t>
      </w:r>
      <w:r w:rsidR="002E6106">
        <w:t>target</w:t>
      </w:r>
      <w:r w:rsidR="009D0C2C">
        <w:rPr>
          <w:rFonts w:hint="eastAsia"/>
        </w:rPr>
        <w:t>.</w:t>
      </w:r>
      <w:r w:rsidR="009D0C2C">
        <w:t>goods_d</w:t>
      </w:r>
      <w:r w:rsidRPr="003D2890">
        <w:t>imension (</w:t>
      </w:r>
    </w:p>
    <w:p w14:paraId="3775DCB9" w14:textId="0AB03F2A" w:rsidR="00E7353D" w:rsidRPr="003D2890" w:rsidRDefault="00E7353D" w:rsidP="00E7353D">
      <w:pPr>
        <w:pStyle w:val="2f2"/>
      </w:pPr>
      <w:r w:rsidRPr="003D2890">
        <w:tab/>
        <w:t xml:space="preserve">goods_key </w:t>
      </w:r>
      <w:r w:rsidR="00547AA9">
        <w:t>serial</w:t>
      </w:r>
      <w:r w:rsidRPr="003D2890">
        <w:t>,</w:t>
      </w:r>
    </w:p>
    <w:p w14:paraId="3FA169EB" w14:textId="77777777" w:rsidR="00E7353D" w:rsidRPr="003D2890" w:rsidRDefault="00E7353D" w:rsidP="00E7353D">
      <w:pPr>
        <w:pStyle w:val="2f2"/>
      </w:pPr>
      <w:r w:rsidRPr="003D2890">
        <w:tab/>
        <w:t>goods_id integer,</w:t>
      </w:r>
    </w:p>
    <w:p w14:paraId="2E692581" w14:textId="77777777" w:rsidR="00E7353D" w:rsidRPr="003D2890" w:rsidRDefault="00E7353D" w:rsidP="00E7353D">
      <w:pPr>
        <w:pStyle w:val="2f2"/>
      </w:pPr>
      <w:r w:rsidRPr="003D2890">
        <w:tab/>
        <w:t>goods_sn varchar(63),</w:t>
      </w:r>
    </w:p>
    <w:p w14:paraId="12D08422" w14:textId="77777777" w:rsidR="00E7353D" w:rsidRDefault="00E7353D" w:rsidP="00E7353D">
      <w:pPr>
        <w:pStyle w:val="2f2"/>
      </w:pPr>
      <w:r w:rsidRPr="003D2890">
        <w:tab/>
        <w:t>goods_name varchar(127),</w:t>
      </w:r>
    </w:p>
    <w:p w14:paraId="0050626A" w14:textId="180B79A5" w:rsidR="00674778" w:rsidRPr="003D2890" w:rsidRDefault="00674778" w:rsidP="00E7353D">
      <w:pPr>
        <w:pStyle w:val="2f2"/>
      </w:pPr>
      <w:r>
        <w:t xml:space="preserve">  category_id integer,</w:t>
      </w:r>
    </w:p>
    <w:p w14:paraId="6469BDA7" w14:textId="77777777" w:rsidR="00E7353D" w:rsidRPr="003D2890" w:rsidRDefault="00E7353D" w:rsidP="00E7353D">
      <w:pPr>
        <w:pStyle w:val="2f2"/>
      </w:pPr>
      <w:r w:rsidRPr="003D2890">
        <w:tab/>
        <w:t>category_name varchar(63),</w:t>
      </w:r>
    </w:p>
    <w:p w14:paraId="479D9D70" w14:textId="77777777" w:rsidR="00E7353D" w:rsidRPr="003D2890" w:rsidRDefault="00E7353D" w:rsidP="00E7353D">
      <w:pPr>
        <w:pStyle w:val="2f2"/>
      </w:pPr>
      <w:r w:rsidRPr="003D2890">
        <w:tab/>
        <w:t>category_keywords varchar(1023),</w:t>
      </w:r>
    </w:p>
    <w:p w14:paraId="04ADAF80" w14:textId="77777777" w:rsidR="00E7353D" w:rsidRPr="003D2890" w:rsidRDefault="00E7353D" w:rsidP="00E7353D">
      <w:pPr>
        <w:pStyle w:val="2f2"/>
      </w:pPr>
      <w:r w:rsidRPr="003D2890">
        <w:tab/>
        <w:t>category_desc varchar(255),</w:t>
      </w:r>
    </w:p>
    <w:p w14:paraId="163284DD" w14:textId="77777777" w:rsidR="00E7353D" w:rsidRDefault="00E7353D" w:rsidP="00E7353D">
      <w:pPr>
        <w:pStyle w:val="2f2"/>
      </w:pPr>
      <w:r w:rsidRPr="003D2890">
        <w:tab/>
        <w:t>category_pid integer,</w:t>
      </w:r>
    </w:p>
    <w:p w14:paraId="21532171" w14:textId="5440182C" w:rsidR="00674778" w:rsidRPr="003D2890" w:rsidRDefault="00674778" w:rsidP="00E7353D">
      <w:pPr>
        <w:pStyle w:val="2f2"/>
      </w:pPr>
      <w:r>
        <w:t xml:space="preserve">  brand_id integer,</w:t>
      </w:r>
    </w:p>
    <w:p w14:paraId="2B1FD114" w14:textId="77777777" w:rsidR="00E7353D" w:rsidRPr="003D2890" w:rsidRDefault="00E7353D" w:rsidP="00E7353D">
      <w:pPr>
        <w:pStyle w:val="2f2"/>
      </w:pPr>
      <w:r w:rsidRPr="003D2890">
        <w:tab/>
        <w:t>gallery varchar(1023),</w:t>
      </w:r>
    </w:p>
    <w:p w14:paraId="7EA4A7FB" w14:textId="77777777" w:rsidR="00E7353D" w:rsidRPr="003D2890" w:rsidRDefault="00E7353D" w:rsidP="00E7353D">
      <w:pPr>
        <w:pStyle w:val="2f2"/>
      </w:pPr>
      <w:r w:rsidRPr="003D2890">
        <w:tab/>
        <w:t>keywords varchar(255),</w:t>
      </w:r>
    </w:p>
    <w:p w14:paraId="0DCD3F79" w14:textId="21E702B3" w:rsidR="00E7353D" w:rsidRPr="003D2890" w:rsidRDefault="00E7353D" w:rsidP="00E7353D">
      <w:pPr>
        <w:pStyle w:val="2f2"/>
      </w:pPr>
      <w:r w:rsidRPr="003D2890">
        <w:tab/>
        <w:t>brief varchar(</w:t>
      </w:r>
      <w:r w:rsidR="007020D4">
        <w:t>1023</w:t>
      </w:r>
      <w:r w:rsidRPr="003D2890">
        <w:t>),</w:t>
      </w:r>
    </w:p>
    <w:p w14:paraId="1608BF08" w14:textId="77777777" w:rsidR="00E7353D" w:rsidRPr="003D2890" w:rsidRDefault="00E7353D" w:rsidP="00E7353D">
      <w:pPr>
        <w:pStyle w:val="2f2"/>
      </w:pPr>
      <w:r w:rsidRPr="003D2890">
        <w:tab/>
        <w:t>is_on_sale tinyint,</w:t>
      </w:r>
    </w:p>
    <w:p w14:paraId="6895409D" w14:textId="77777777" w:rsidR="00E7353D" w:rsidRPr="003D2890" w:rsidRDefault="00E7353D" w:rsidP="00E7353D">
      <w:pPr>
        <w:pStyle w:val="2f2"/>
      </w:pPr>
      <w:r w:rsidRPr="003D2890">
        <w:tab/>
        <w:t>sort_order smallint,</w:t>
      </w:r>
    </w:p>
    <w:p w14:paraId="40DCB568" w14:textId="2C8676D1" w:rsidR="00E7353D" w:rsidRPr="003D2890" w:rsidRDefault="007020D4" w:rsidP="00E7353D">
      <w:pPr>
        <w:pStyle w:val="2f2"/>
      </w:pPr>
      <w:r>
        <w:tab/>
        <w:t>pic_url varchar(1023</w:t>
      </w:r>
      <w:r w:rsidR="00E7353D" w:rsidRPr="003D2890">
        <w:t>),</w:t>
      </w:r>
    </w:p>
    <w:p w14:paraId="6E281F9C" w14:textId="59C2218F" w:rsidR="00E7353D" w:rsidRPr="003D2890" w:rsidRDefault="007020D4" w:rsidP="00E7353D">
      <w:pPr>
        <w:pStyle w:val="2f2"/>
      </w:pPr>
      <w:r>
        <w:tab/>
        <w:t>share_url varchar(1023</w:t>
      </w:r>
      <w:r w:rsidR="00E7353D" w:rsidRPr="003D2890">
        <w:t>),</w:t>
      </w:r>
    </w:p>
    <w:p w14:paraId="145192CB" w14:textId="77777777" w:rsidR="00E7353D" w:rsidRPr="003D2890" w:rsidRDefault="00E7353D" w:rsidP="00E7353D">
      <w:pPr>
        <w:pStyle w:val="2f2"/>
      </w:pPr>
      <w:r w:rsidRPr="003D2890">
        <w:lastRenderedPageBreak/>
        <w:tab/>
        <w:t>is_new tinyint,</w:t>
      </w:r>
    </w:p>
    <w:p w14:paraId="1879379C" w14:textId="77777777" w:rsidR="00E7353D" w:rsidRPr="003D2890" w:rsidRDefault="00E7353D" w:rsidP="00E7353D">
      <w:pPr>
        <w:pStyle w:val="2f2"/>
      </w:pPr>
      <w:r w:rsidRPr="003D2890">
        <w:tab/>
        <w:t>is_hot tinyint,</w:t>
      </w:r>
    </w:p>
    <w:p w14:paraId="7D57288B" w14:textId="77777777" w:rsidR="00E7353D" w:rsidRPr="003D2890" w:rsidRDefault="00E7353D" w:rsidP="00E7353D">
      <w:pPr>
        <w:pStyle w:val="2f2"/>
      </w:pPr>
      <w:r w:rsidRPr="003D2890">
        <w:tab/>
        <w:t>unit varchar(31),</w:t>
      </w:r>
    </w:p>
    <w:p w14:paraId="13BB6AA3" w14:textId="77777777" w:rsidR="00E7353D" w:rsidRDefault="00E7353D" w:rsidP="00E7353D">
      <w:pPr>
        <w:pStyle w:val="2f2"/>
      </w:pPr>
      <w:r w:rsidRPr="003D2890">
        <w:tab/>
        <w:t>counter_price decimal(10, 2),</w:t>
      </w:r>
    </w:p>
    <w:p w14:paraId="5AC59515" w14:textId="2E4F193C" w:rsidR="00674778" w:rsidRPr="003D2890" w:rsidRDefault="00674778" w:rsidP="00E7353D">
      <w:pPr>
        <w:pStyle w:val="2f2"/>
      </w:pPr>
      <w:r>
        <w:t xml:space="preserve">  retail_price decimal(10,2),</w:t>
      </w:r>
    </w:p>
    <w:p w14:paraId="17F6B8B9" w14:textId="77777777" w:rsidR="00E7353D" w:rsidRPr="003D2890" w:rsidRDefault="00E7353D" w:rsidP="00E7353D">
      <w:pPr>
        <w:pStyle w:val="2f2"/>
      </w:pPr>
      <w:r w:rsidRPr="003D2890">
        <w:tab/>
        <w:t>detail text,</w:t>
      </w:r>
    </w:p>
    <w:p w14:paraId="6F194BF3" w14:textId="77777777" w:rsidR="00E7353D" w:rsidRPr="003D2890" w:rsidRDefault="00E7353D" w:rsidP="00E7353D">
      <w:pPr>
        <w:pStyle w:val="2f2"/>
      </w:pPr>
      <w:r w:rsidRPr="003D2890">
        <w:tab/>
        <w:t>product_id integer,</w:t>
      </w:r>
    </w:p>
    <w:p w14:paraId="388392B4" w14:textId="77777777" w:rsidR="00E7353D" w:rsidRPr="003D2890" w:rsidRDefault="00E7353D" w:rsidP="00E7353D">
      <w:pPr>
        <w:pStyle w:val="2f2"/>
      </w:pPr>
      <w:r w:rsidRPr="003D2890">
        <w:tab/>
        <w:t>specifications varchar(1023),</w:t>
      </w:r>
    </w:p>
    <w:p w14:paraId="2A9FCCBF" w14:textId="77777777" w:rsidR="00E7353D" w:rsidRPr="003D2890" w:rsidRDefault="00E7353D" w:rsidP="00E7353D">
      <w:pPr>
        <w:pStyle w:val="2f2"/>
      </w:pPr>
      <w:r w:rsidRPr="003D2890">
        <w:tab/>
        <w:t>gp_add_date integer,</w:t>
      </w:r>
    </w:p>
    <w:p w14:paraId="4F7E8E8E" w14:textId="77777777" w:rsidR="00E7353D" w:rsidRPr="003D2890" w:rsidRDefault="00E7353D" w:rsidP="00E7353D">
      <w:pPr>
        <w:pStyle w:val="2f2"/>
      </w:pPr>
      <w:r w:rsidRPr="003D2890">
        <w:tab/>
        <w:t>gp_add_time integer,</w:t>
      </w:r>
    </w:p>
    <w:p w14:paraId="452FCF41" w14:textId="77777777" w:rsidR="00E7353D" w:rsidRPr="003D2890" w:rsidRDefault="00E7353D" w:rsidP="00E7353D">
      <w:pPr>
        <w:pStyle w:val="2f2"/>
      </w:pPr>
      <w:r w:rsidRPr="003D2890">
        <w:tab/>
        <w:t>gp_update_date integer,</w:t>
      </w:r>
    </w:p>
    <w:p w14:paraId="562EB925" w14:textId="77777777" w:rsidR="00E7353D" w:rsidRPr="003D2890" w:rsidRDefault="00E7353D" w:rsidP="00E7353D">
      <w:pPr>
        <w:pStyle w:val="2f2"/>
      </w:pPr>
      <w:r w:rsidRPr="003D2890">
        <w:tab/>
        <w:t>gp_update_time integer,</w:t>
      </w:r>
    </w:p>
    <w:p w14:paraId="598193AF" w14:textId="77777777" w:rsidR="00E7353D" w:rsidRPr="003D2890" w:rsidRDefault="00E7353D" w:rsidP="00E7353D">
      <w:pPr>
        <w:pStyle w:val="2f2"/>
      </w:pPr>
      <w:r w:rsidRPr="003D2890">
        <w:tab/>
        <w:t>gp_deleted tinyint,</w:t>
      </w:r>
    </w:p>
    <w:p w14:paraId="5B0B9935" w14:textId="1FF29370" w:rsidR="00E7353D" w:rsidRPr="003D2890" w:rsidRDefault="00E7353D" w:rsidP="00E7353D">
      <w:pPr>
        <w:pStyle w:val="2f2"/>
      </w:pPr>
      <w:r w:rsidRPr="003D2890">
        <w:tab/>
        <w:t>category_icon_url varchar(</w:t>
      </w:r>
      <w:r w:rsidR="007020D4">
        <w:t>1023</w:t>
      </w:r>
      <w:r w:rsidRPr="003D2890">
        <w:t>),</w:t>
      </w:r>
    </w:p>
    <w:p w14:paraId="67017106" w14:textId="1173FC41" w:rsidR="00E7353D" w:rsidRPr="003D2890" w:rsidRDefault="00674778" w:rsidP="00E7353D">
      <w:pPr>
        <w:pStyle w:val="2f2"/>
      </w:pPr>
      <w:r>
        <w:tab/>
        <w:t>catego</w:t>
      </w:r>
      <w:r w:rsidR="007020D4">
        <w:t>ry_pic_url varchar(1023</w:t>
      </w:r>
      <w:r w:rsidR="00E7353D" w:rsidRPr="003D2890">
        <w:t>),</w:t>
      </w:r>
    </w:p>
    <w:p w14:paraId="3D59ED2A" w14:textId="77777777" w:rsidR="00E7353D" w:rsidRPr="003D2890" w:rsidRDefault="00E7353D" w:rsidP="00E7353D">
      <w:pPr>
        <w:pStyle w:val="2f2"/>
      </w:pPr>
      <w:r w:rsidRPr="003D2890">
        <w:tab/>
        <w:t>category_level varchar(255),</w:t>
      </w:r>
    </w:p>
    <w:p w14:paraId="3DEC3302" w14:textId="77777777" w:rsidR="00E7353D" w:rsidRPr="003D2890" w:rsidRDefault="00E7353D" w:rsidP="00E7353D">
      <w:pPr>
        <w:pStyle w:val="2f2"/>
      </w:pPr>
      <w:r w:rsidRPr="003D2890">
        <w:tab/>
        <w:t>category_sort_order tinyint,</w:t>
      </w:r>
    </w:p>
    <w:p w14:paraId="296DA9E5" w14:textId="77777777" w:rsidR="00E7353D" w:rsidRPr="003D2890" w:rsidRDefault="00E7353D" w:rsidP="00E7353D">
      <w:pPr>
        <w:pStyle w:val="2f2"/>
      </w:pPr>
      <w:r w:rsidRPr="003D2890">
        <w:tab/>
        <w:t>category_add_date integer,</w:t>
      </w:r>
    </w:p>
    <w:p w14:paraId="6F1B8BAF" w14:textId="77777777" w:rsidR="00E7353D" w:rsidRPr="003D2890" w:rsidRDefault="00E7353D" w:rsidP="00E7353D">
      <w:pPr>
        <w:pStyle w:val="2f2"/>
      </w:pPr>
      <w:r w:rsidRPr="003D2890">
        <w:tab/>
        <w:t>category_add_time integer,</w:t>
      </w:r>
    </w:p>
    <w:p w14:paraId="0ECA9C15" w14:textId="7762FD31" w:rsidR="00E7353D" w:rsidRPr="003D2890" w:rsidRDefault="00E7353D" w:rsidP="00E7353D">
      <w:pPr>
        <w:pStyle w:val="2f2"/>
      </w:pPr>
      <w:r w:rsidRPr="003D2890">
        <w:tab/>
        <w:t>cate</w:t>
      </w:r>
      <w:r w:rsidR="00674778">
        <w:t>gor</w:t>
      </w:r>
      <w:r w:rsidRPr="003D2890">
        <w:t>y_update_date integer,</w:t>
      </w:r>
    </w:p>
    <w:p w14:paraId="0DD28D80" w14:textId="40B43844" w:rsidR="00E7353D" w:rsidRPr="003D2890" w:rsidRDefault="00E7353D" w:rsidP="00E7353D">
      <w:pPr>
        <w:pStyle w:val="2f2"/>
      </w:pPr>
      <w:r w:rsidRPr="003D2890">
        <w:tab/>
        <w:t>cate</w:t>
      </w:r>
      <w:r w:rsidR="00674778">
        <w:t>gor</w:t>
      </w:r>
      <w:r w:rsidRPr="003D2890">
        <w:t>y_update_time integer,</w:t>
      </w:r>
    </w:p>
    <w:p w14:paraId="618B1FFF" w14:textId="77777777" w:rsidR="00E7353D" w:rsidRPr="003D2890" w:rsidRDefault="00E7353D" w:rsidP="00E7353D">
      <w:pPr>
        <w:pStyle w:val="2f2"/>
      </w:pPr>
      <w:r w:rsidRPr="003D2890">
        <w:tab/>
        <w:t>category_deleted tinyint,</w:t>
      </w:r>
    </w:p>
    <w:p w14:paraId="315751D4" w14:textId="77777777" w:rsidR="00E7353D" w:rsidRPr="003D2890" w:rsidRDefault="00E7353D" w:rsidP="00E7353D">
      <w:pPr>
        <w:pStyle w:val="2f2"/>
      </w:pPr>
      <w:r w:rsidRPr="003D2890">
        <w:tab/>
        <w:t>goods_add_date integer,</w:t>
      </w:r>
    </w:p>
    <w:p w14:paraId="7DEB03D5" w14:textId="77777777" w:rsidR="00E7353D" w:rsidRPr="003D2890" w:rsidRDefault="00E7353D" w:rsidP="00E7353D">
      <w:pPr>
        <w:pStyle w:val="2f2"/>
      </w:pPr>
      <w:r w:rsidRPr="003D2890">
        <w:tab/>
        <w:t>goods_add_time integer,</w:t>
      </w:r>
    </w:p>
    <w:p w14:paraId="3BFF1012" w14:textId="77777777" w:rsidR="00E7353D" w:rsidRPr="003D2890" w:rsidRDefault="00E7353D" w:rsidP="00E7353D">
      <w:pPr>
        <w:pStyle w:val="2f2"/>
      </w:pPr>
      <w:r w:rsidRPr="003D2890">
        <w:tab/>
        <w:t>goods_update_date integer,</w:t>
      </w:r>
    </w:p>
    <w:p w14:paraId="43184899" w14:textId="77777777" w:rsidR="00E7353D" w:rsidRPr="003D2890" w:rsidRDefault="00E7353D" w:rsidP="00E7353D">
      <w:pPr>
        <w:pStyle w:val="2f2"/>
      </w:pPr>
      <w:r w:rsidRPr="003D2890">
        <w:tab/>
        <w:t>goods_update_time integer,</w:t>
      </w:r>
    </w:p>
    <w:p w14:paraId="15A5E90E" w14:textId="274AE43D" w:rsidR="00E7353D" w:rsidRPr="003D2890" w:rsidRDefault="00E7353D" w:rsidP="00E7353D">
      <w:pPr>
        <w:pStyle w:val="2f2"/>
      </w:pPr>
      <w:r w:rsidRPr="003D2890">
        <w:tab/>
      </w:r>
      <w:r w:rsidR="00674778">
        <w:t>goods_</w:t>
      </w:r>
      <w:r w:rsidRPr="003D2890">
        <w:t>deleted tinyint,</w:t>
      </w:r>
    </w:p>
    <w:p w14:paraId="18EA7EE7" w14:textId="77777777" w:rsidR="00E7353D" w:rsidRPr="003D2890" w:rsidRDefault="00E7353D" w:rsidP="00E7353D">
      <w:pPr>
        <w:pStyle w:val="2f2"/>
      </w:pPr>
      <w:r w:rsidRPr="003D2890">
        <w:tab/>
        <w:t>PRIMARY KEY (goods_key)</w:t>
      </w:r>
    </w:p>
    <w:p w14:paraId="77131BF6" w14:textId="77777777" w:rsidR="00E7353D" w:rsidRDefault="00E7353D" w:rsidP="00E7353D">
      <w:pPr>
        <w:pStyle w:val="2f2"/>
      </w:pPr>
      <w:r w:rsidRPr="003D2890">
        <w:t>)</w:t>
      </w:r>
    </w:p>
    <w:p w14:paraId="2039B795" w14:textId="202A0C27" w:rsidR="00E7353D" w:rsidRDefault="00E7353D" w:rsidP="000444D3">
      <w:pPr>
        <w:pStyle w:val="2f2"/>
      </w:pPr>
      <w:r w:rsidRPr="003D2890">
        <w:t>DISTRIBUTE BY REPLICATION;</w:t>
      </w:r>
    </w:p>
    <w:p w14:paraId="1A3335C3" w14:textId="092DC034" w:rsidR="000C5C85" w:rsidRDefault="0074618A" w:rsidP="0074618A">
      <w:pPr>
        <w:pStyle w:val="1e"/>
        <w:rPr>
          <w:rFonts w:hint="eastAsia"/>
        </w:rPr>
      </w:pPr>
      <w:r>
        <w:rPr>
          <w:rFonts w:hint="eastAsia"/>
        </w:rPr>
        <w:t>返回结果：</w:t>
      </w:r>
    </w:p>
    <w:p w14:paraId="7316CB0E" w14:textId="77777777" w:rsidR="0074618A" w:rsidRDefault="0074618A" w:rsidP="0074618A">
      <w:pPr>
        <w:pStyle w:val="1e"/>
        <w:rPr>
          <w:rFonts w:hint="eastAsia"/>
        </w:rPr>
      </w:pPr>
      <w:r>
        <w:t>[NOTICE] table "goods_dimension" does not exist, skipping</w:t>
      </w:r>
    </w:p>
    <w:p w14:paraId="4C78C914" w14:textId="4B4A5B60" w:rsidR="0074618A" w:rsidRDefault="0074618A" w:rsidP="0074618A">
      <w:pPr>
        <w:pStyle w:val="1e"/>
        <w:rPr>
          <w:rFonts w:hint="eastAsia"/>
        </w:rPr>
      </w:pPr>
      <w:r>
        <w:t xml:space="preserve">[INFO] </w:t>
      </w:r>
      <w:r>
        <w:t>操作影响的记录行数</w:t>
      </w:r>
      <w:r>
        <w:t xml:space="preserve"> : 0</w:t>
      </w:r>
    </w:p>
    <w:p w14:paraId="50C6DACF" w14:textId="7EA05201" w:rsidR="0074618A" w:rsidRDefault="0074618A" w:rsidP="0074618A">
      <w:pPr>
        <w:pStyle w:val="1e"/>
        <w:rPr>
          <w:rFonts w:hint="eastAsia"/>
        </w:rPr>
      </w:pPr>
      <w:r>
        <w:t xml:space="preserve">[INFO] </w:t>
      </w:r>
      <w:r>
        <w:t>执行时间</w:t>
      </w:r>
      <w:r>
        <w:t xml:space="preserve"> : 338 ms</w:t>
      </w:r>
    </w:p>
    <w:p w14:paraId="77C5092B" w14:textId="1B5ABEF3" w:rsidR="0074618A" w:rsidRDefault="0074618A" w:rsidP="0074618A">
      <w:pPr>
        <w:pStyle w:val="1e"/>
        <w:rPr>
          <w:rFonts w:hint="eastAsia"/>
        </w:rPr>
      </w:pPr>
      <w:r>
        <w:t xml:space="preserve">[INFO] </w:t>
      </w:r>
      <w:r>
        <w:t>执行成功</w:t>
      </w:r>
      <w:r>
        <w:t xml:space="preserve">... </w:t>
      </w:r>
    </w:p>
    <w:p w14:paraId="5CFDABE2" w14:textId="04E505F9" w:rsidR="0074618A" w:rsidRDefault="0074618A" w:rsidP="0074618A">
      <w:pPr>
        <w:pStyle w:val="1e"/>
        <w:rPr>
          <w:rFonts w:hint="eastAsia"/>
        </w:rPr>
      </w:pPr>
      <w:r>
        <w:t>[NOTICE] CREATE TABLE will create implicit sequence "goods_dimension_goods_key_seq" for serial column "goods_dimension.goods_key"</w:t>
      </w:r>
    </w:p>
    <w:p w14:paraId="3B334017" w14:textId="10E51FC6" w:rsidR="0074618A" w:rsidRPr="003D2890" w:rsidRDefault="0074618A" w:rsidP="0074618A">
      <w:pPr>
        <w:pStyle w:val="1e"/>
        <w:rPr>
          <w:rFonts w:hint="eastAsia"/>
        </w:rPr>
      </w:pPr>
      <w:r>
        <w:t>[NOTICE] CREATE TABLE / PRIMARY KEY will create implicit index "goods_dimension_pkey" for table "goods_dimension"</w:t>
      </w:r>
    </w:p>
    <w:p w14:paraId="1F0DC68E" w14:textId="1C202284" w:rsidR="00E7353D" w:rsidRDefault="00E7353D" w:rsidP="00A63712">
      <w:pPr>
        <w:pStyle w:val="30"/>
        <w:rPr>
          <w:rFonts w:hint="eastAsia"/>
        </w:rPr>
      </w:pPr>
      <w:r>
        <w:rPr>
          <w:rFonts w:hint="eastAsia"/>
        </w:rPr>
        <w:t>创建用户维度表</w:t>
      </w:r>
    </w:p>
    <w:p w14:paraId="6E870B00" w14:textId="2FD64B6C" w:rsidR="00E7353D" w:rsidRPr="003D2890" w:rsidRDefault="00E7353D" w:rsidP="00E7353D">
      <w:pPr>
        <w:pStyle w:val="2f2"/>
      </w:pPr>
      <w:r w:rsidRPr="003D2890">
        <w:t xml:space="preserve">DROP TABLE IF EXISTS </w:t>
      </w:r>
      <w:r w:rsidR="002E6106">
        <w:t>target</w:t>
      </w:r>
      <w:r w:rsidR="009D0C2C">
        <w:rPr>
          <w:rFonts w:hint="eastAsia"/>
        </w:rPr>
        <w:t>.</w:t>
      </w:r>
      <w:r w:rsidRPr="003D2890">
        <w:t>user_dimension;</w:t>
      </w:r>
    </w:p>
    <w:p w14:paraId="4DBE01E6" w14:textId="77777777" w:rsidR="00E7353D" w:rsidRPr="003D2890" w:rsidRDefault="00E7353D" w:rsidP="00E7353D">
      <w:pPr>
        <w:pStyle w:val="2f2"/>
      </w:pPr>
    </w:p>
    <w:p w14:paraId="0D5BBAFC" w14:textId="7D27775B" w:rsidR="00E7353D" w:rsidRPr="003D2890" w:rsidRDefault="00E7353D" w:rsidP="00E7353D">
      <w:pPr>
        <w:pStyle w:val="2f2"/>
      </w:pPr>
      <w:r w:rsidRPr="003D2890">
        <w:t xml:space="preserve">CREATE TABLE </w:t>
      </w:r>
      <w:r w:rsidR="002E6106">
        <w:t>target</w:t>
      </w:r>
      <w:r w:rsidR="009D0C2C">
        <w:rPr>
          <w:rFonts w:hint="eastAsia"/>
        </w:rPr>
        <w:t>.</w:t>
      </w:r>
      <w:r w:rsidR="009D0C2C">
        <w:t>user_d</w:t>
      </w:r>
      <w:r w:rsidRPr="003D2890">
        <w:t>imension (</w:t>
      </w:r>
    </w:p>
    <w:p w14:paraId="132114A4" w14:textId="4ED63EB3" w:rsidR="00E7353D" w:rsidRPr="003D2890" w:rsidRDefault="00E7353D" w:rsidP="00E7353D">
      <w:pPr>
        <w:pStyle w:val="2f2"/>
      </w:pPr>
      <w:r w:rsidRPr="003D2890">
        <w:tab/>
        <w:t xml:space="preserve">user_key </w:t>
      </w:r>
      <w:r w:rsidR="00547AA9">
        <w:t>serial</w:t>
      </w:r>
      <w:r w:rsidRPr="003D2890">
        <w:t>,</w:t>
      </w:r>
    </w:p>
    <w:p w14:paraId="772188CE" w14:textId="77777777" w:rsidR="00E7353D" w:rsidRPr="003D2890" w:rsidRDefault="00E7353D" w:rsidP="00E7353D">
      <w:pPr>
        <w:pStyle w:val="2f2"/>
      </w:pPr>
      <w:r w:rsidRPr="003D2890">
        <w:tab/>
        <w:t>user_id integer NOT NULL,</w:t>
      </w:r>
    </w:p>
    <w:p w14:paraId="5C8A2DA3" w14:textId="77777777" w:rsidR="00E7353D" w:rsidRPr="003D2890" w:rsidRDefault="00E7353D" w:rsidP="00E7353D">
      <w:pPr>
        <w:pStyle w:val="2f2"/>
      </w:pPr>
      <w:r w:rsidRPr="003D2890">
        <w:tab/>
        <w:t>username varchar(63),</w:t>
      </w:r>
    </w:p>
    <w:p w14:paraId="3C05A826" w14:textId="77777777" w:rsidR="00E7353D" w:rsidRPr="003D2890" w:rsidRDefault="00E7353D" w:rsidP="00E7353D">
      <w:pPr>
        <w:pStyle w:val="2f2"/>
      </w:pPr>
      <w:r w:rsidRPr="003D2890">
        <w:tab/>
        <w:t>password varchar(63),</w:t>
      </w:r>
    </w:p>
    <w:p w14:paraId="40107CCA" w14:textId="77777777" w:rsidR="00E7353D" w:rsidRPr="003D2890" w:rsidRDefault="00E7353D" w:rsidP="00E7353D">
      <w:pPr>
        <w:pStyle w:val="2f2"/>
      </w:pPr>
      <w:r w:rsidRPr="003D2890">
        <w:tab/>
        <w:t>gender tinyint,</w:t>
      </w:r>
    </w:p>
    <w:p w14:paraId="53903A0F" w14:textId="77777777" w:rsidR="00E7353D" w:rsidRPr="003D2890" w:rsidRDefault="00E7353D" w:rsidP="00E7353D">
      <w:pPr>
        <w:pStyle w:val="2f2"/>
      </w:pPr>
      <w:r w:rsidRPr="003D2890">
        <w:tab/>
        <w:t>birthday integer,</w:t>
      </w:r>
    </w:p>
    <w:p w14:paraId="5F1021C5" w14:textId="77777777" w:rsidR="00E7353D" w:rsidRPr="003D2890" w:rsidRDefault="00E7353D" w:rsidP="00E7353D">
      <w:pPr>
        <w:pStyle w:val="2f2"/>
      </w:pPr>
      <w:r w:rsidRPr="003D2890">
        <w:tab/>
        <w:t>last_login_date integer,</w:t>
      </w:r>
    </w:p>
    <w:p w14:paraId="08EC77FC" w14:textId="77777777" w:rsidR="00E7353D" w:rsidRPr="003D2890" w:rsidRDefault="00E7353D" w:rsidP="00E7353D">
      <w:pPr>
        <w:pStyle w:val="2f2"/>
      </w:pPr>
      <w:r w:rsidRPr="003D2890">
        <w:tab/>
        <w:t>last_login_time integer,</w:t>
      </w:r>
    </w:p>
    <w:p w14:paraId="72C3A3DC" w14:textId="77777777" w:rsidR="00E7353D" w:rsidRPr="003D2890" w:rsidRDefault="00E7353D" w:rsidP="00E7353D">
      <w:pPr>
        <w:pStyle w:val="2f2"/>
      </w:pPr>
      <w:r w:rsidRPr="003D2890">
        <w:tab/>
        <w:t>last_login_ip varchar(63),</w:t>
      </w:r>
    </w:p>
    <w:p w14:paraId="56721A4B" w14:textId="77777777" w:rsidR="00E7353D" w:rsidRPr="003D2890" w:rsidRDefault="00E7353D" w:rsidP="00E7353D">
      <w:pPr>
        <w:pStyle w:val="2f2"/>
      </w:pPr>
      <w:r w:rsidRPr="003D2890">
        <w:tab/>
        <w:t>user_level tinyint,</w:t>
      </w:r>
    </w:p>
    <w:p w14:paraId="72679452" w14:textId="77777777" w:rsidR="00E7353D" w:rsidRPr="003D2890" w:rsidRDefault="00E7353D" w:rsidP="00E7353D">
      <w:pPr>
        <w:pStyle w:val="2f2"/>
      </w:pPr>
      <w:r w:rsidRPr="003D2890">
        <w:tab/>
        <w:t>nickname varchar(63),</w:t>
      </w:r>
    </w:p>
    <w:p w14:paraId="0AB20F45" w14:textId="77777777" w:rsidR="00E7353D" w:rsidRPr="003D2890" w:rsidRDefault="00E7353D" w:rsidP="00E7353D">
      <w:pPr>
        <w:pStyle w:val="2f2"/>
      </w:pPr>
      <w:r w:rsidRPr="003D2890">
        <w:tab/>
        <w:t>mobile varchar(20),</w:t>
      </w:r>
    </w:p>
    <w:p w14:paraId="6C0078BF" w14:textId="77777777" w:rsidR="00E7353D" w:rsidRPr="003D2890" w:rsidRDefault="00E7353D" w:rsidP="00E7353D">
      <w:pPr>
        <w:pStyle w:val="2f2"/>
      </w:pPr>
      <w:r w:rsidRPr="003D2890">
        <w:tab/>
        <w:t>avatar varchar(255),</w:t>
      </w:r>
    </w:p>
    <w:p w14:paraId="69251771" w14:textId="77777777" w:rsidR="00E7353D" w:rsidRPr="003D2890" w:rsidRDefault="00E7353D" w:rsidP="00E7353D">
      <w:pPr>
        <w:pStyle w:val="2f2"/>
      </w:pPr>
      <w:r w:rsidRPr="003D2890">
        <w:tab/>
        <w:t>weixin_openid varchar(63),</w:t>
      </w:r>
    </w:p>
    <w:p w14:paraId="4F014528" w14:textId="77777777" w:rsidR="00E7353D" w:rsidRPr="003D2890" w:rsidRDefault="00E7353D" w:rsidP="00E7353D">
      <w:pPr>
        <w:pStyle w:val="2f2"/>
      </w:pPr>
      <w:r w:rsidRPr="003D2890">
        <w:tab/>
        <w:t>session_key varchar(100),</w:t>
      </w:r>
    </w:p>
    <w:p w14:paraId="7EC6FA13" w14:textId="77777777" w:rsidR="00E7353D" w:rsidRPr="003D2890" w:rsidRDefault="00E7353D" w:rsidP="00E7353D">
      <w:pPr>
        <w:pStyle w:val="2f2"/>
      </w:pPr>
      <w:r w:rsidRPr="003D2890">
        <w:tab/>
        <w:t>status tinyint,</w:t>
      </w:r>
    </w:p>
    <w:p w14:paraId="3274B658" w14:textId="77777777" w:rsidR="00E7353D" w:rsidRPr="003D2890" w:rsidRDefault="00E7353D" w:rsidP="00E7353D">
      <w:pPr>
        <w:pStyle w:val="2f2"/>
      </w:pPr>
      <w:r w:rsidRPr="003D2890">
        <w:tab/>
        <w:t>add_date integer,</w:t>
      </w:r>
    </w:p>
    <w:p w14:paraId="42842928" w14:textId="77777777" w:rsidR="00E7353D" w:rsidRPr="003D2890" w:rsidRDefault="00E7353D" w:rsidP="00E7353D">
      <w:pPr>
        <w:pStyle w:val="2f2"/>
      </w:pPr>
      <w:r w:rsidRPr="003D2890">
        <w:tab/>
        <w:t>add_time integer,</w:t>
      </w:r>
    </w:p>
    <w:p w14:paraId="632BBF8B" w14:textId="77777777" w:rsidR="00E7353D" w:rsidRPr="003D2890" w:rsidRDefault="00E7353D" w:rsidP="00E7353D">
      <w:pPr>
        <w:pStyle w:val="2f2"/>
      </w:pPr>
      <w:r w:rsidRPr="003D2890">
        <w:tab/>
        <w:t>update_date integer,</w:t>
      </w:r>
    </w:p>
    <w:p w14:paraId="2060136F" w14:textId="77777777" w:rsidR="00E7353D" w:rsidRPr="003D2890" w:rsidRDefault="00E7353D" w:rsidP="00E7353D">
      <w:pPr>
        <w:pStyle w:val="2f2"/>
      </w:pPr>
      <w:r w:rsidRPr="003D2890">
        <w:tab/>
        <w:t>update_time integer,</w:t>
      </w:r>
    </w:p>
    <w:p w14:paraId="20D65E4C" w14:textId="77777777" w:rsidR="00E7353D" w:rsidRPr="003D2890" w:rsidRDefault="00E7353D" w:rsidP="00E7353D">
      <w:pPr>
        <w:pStyle w:val="2f2"/>
      </w:pPr>
      <w:r w:rsidRPr="003D2890">
        <w:tab/>
        <w:t>deleted tinyint,</w:t>
      </w:r>
    </w:p>
    <w:p w14:paraId="5AEC3C56" w14:textId="77777777" w:rsidR="00E7353D" w:rsidRPr="003D2890" w:rsidRDefault="00E7353D" w:rsidP="00E7353D">
      <w:pPr>
        <w:pStyle w:val="2f2"/>
      </w:pPr>
      <w:r w:rsidRPr="003D2890">
        <w:tab/>
        <w:t>PRIMARY KEY (user_key)</w:t>
      </w:r>
    </w:p>
    <w:p w14:paraId="33D387F5" w14:textId="77777777" w:rsidR="00E7353D" w:rsidRPr="003D2890" w:rsidRDefault="00E7353D" w:rsidP="00E7353D">
      <w:pPr>
        <w:pStyle w:val="2f2"/>
      </w:pPr>
      <w:r w:rsidRPr="003D2890">
        <w:t>)</w:t>
      </w:r>
    </w:p>
    <w:p w14:paraId="6CAA7B00" w14:textId="26136AB1" w:rsidR="00E7353D" w:rsidRPr="007D5877" w:rsidRDefault="00E7353D" w:rsidP="00E7353D">
      <w:pPr>
        <w:pStyle w:val="2f2"/>
      </w:pPr>
      <w:r w:rsidRPr="003D2890">
        <w:t>DISTRIBUTE BY REPLICATION;</w:t>
      </w:r>
    </w:p>
    <w:p w14:paraId="43C64AA2" w14:textId="77777777" w:rsidR="0074618A" w:rsidRDefault="0074618A" w:rsidP="0074618A">
      <w:pPr>
        <w:pStyle w:val="1e"/>
        <w:rPr>
          <w:rFonts w:hint="eastAsia"/>
        </w:rPr>
      </w:pPr>
      <w:r>
        <w:t>[NOTICE] table "user_dimension" does not exist, skipping</w:t>
      </w:r>
    </w:p>
    <w:p w14:paraId="292A0564" w14:textId="140000F7" w:rsidR="0074618A" w:rsidRDefault="0074618A" w:rsidP="0074618A">
      <w:pPr>
        <w:pStyle w:val="1e"/>
        <w:rPr>
          <w:rFonts w:hint="eastAsia"/>
        </w:rPr>
      </w:pPr>
      <w:r>
        <w:t xml:space="preserve">[INFO] </w:t>
      </w:r>
      <w:r>
        <w:t>操作影响的记录行数</w:t>
      </w:r>
      <w:r>
        <w:t xml:space="preserve"> : 0</w:t>
      </w:r>
    </w:p>
    <w:p w14:paraId="4C1D8D51" w14:textId="12A16EAB" w:rsidR="0074618A" w:rsidRDefault="0074618A" w:rsidP="0074618A">
      <w:pPr>
        <w:pStyle w:val="1e"/>
        <w:rPr>
          <w:rFonts w:hint="eastAsia"/>
        </w:rPr>
      </w:pPr>
      <w:r>
        <w:t xml:space="preserve">[INFO] </w:t>
      </w:r>
      <w:r>
        <w:t>执行时间</w:t>
      </w:r>
      <w:r>
        <w:t xml:space="preserve"> : 301 ms</w:t>
      </w:r>
    </w:p>
    <w:p w14:paraId="24C33AEA" w14:textId="561F5596" w:rsidR="0074618A" w:rsidRDefault="0074618A" w:rsidP="0074618A">
      <w:pPr>
        <w:pStyle w:val="1e"/>
        <w:rPr>
          <w:rFonts w:hint="eastAsia"/>
        </w:rPr>
      </w:pPr>
      <w:r>
        <w:t xml:space="preserve">[INFO] </w:t>
      </w:r>
      <w:r>
        <w:t>执行成功</w:t>
      </w:r>
      <w:r>
        <w:t xml:space="preserve">... </w:t>
      </w:r>
    </w:p>
    <w:p w14:paraId="70B7D85B" w14:textId="5FE47982" w:rsidR="0074618A" w:rsidRDefault="0074618A" w:rsidP="0074618A">
      <w:pPr>
        <w:pStyle w:val="1e"/>
        <w:rPr>
          <w:rFonts w:hint="eastAsia"/>
        </w:rPr>
      </w:pPr>
      <w:r>
        <w:t>[NOTICE] CREATE TABLE will create implicit sequence "user_dimension_user_key_seq" for serial column "user_dimension.user_key"</w:t>
      </w:r>
    </w:p>
    <w:p w14:paraId="79C6C718" w14:textId="02A28EA7" w:rsidR="00A10B8F" w:rsidRPr="000F11E1" w:rsidRDefault="0074618A" w:rsidP="0074618A">
      <w:pPr>
        <w:pStyle w:val="1e"/>
        <w:rPr>
          <w:rFonts w:hint="eastAsia"/>
        </w:rPr>
      </w:pPr>
      <w:r>
        <w:t>[NOTICE] CREATE TABLE / PRIMARY KEY will create implicit index "user_dimension_pkey" for table "user_dimension"</w:t>
      </w:r>
    </w:p>
    <w:p w14:paraId="4DE20D62" w14:textId="1698D1D7" w:rsidR="00E7353D" w:rsidRDefault="001E7CA1" w:rsidP="00A63712">
      <w:pPr>
        <w:pStyle w:val="30"/>
        <w:rPr>
          <w:rFonts w:hint="eastAsia"/>
        </w:rPr>
      </w:pPr>
      <w:r>
        <w:rPr>
          <w:rFonts w:hint="eastAsia"/>
        </w:rPr>
        <w:t>创建</w:t>
      </w:r>
      <w:r w:rsidR="00E7353D">
        <w:rPr>
          <w:rFonts w:hint="eastAsia"/>
        </w:rPr>
        <w:t>地址维度</w:t>
      </w:r>
      <w:r>
        <w:rPr>
          <w:rFonts w:hint="eastAsia"/>
        </w:rPr>
        <w:t>表</w:t>
      </w:r>
    </w:p>
    <w:p w14:paraId="74283DB8" w14:textId="1796E479" w:rsidR="00E7353D" w:rsidRDefault="00E7353D" w:rsidP="00E7353D">
      <w:pPr>
        <w:pStyle w:val="2f2"/>
      </w:pPr>
      <w:r w:rsidRPr="007D5877">
        <w:t xml:space="preserve">DROP TABLE IF EXISTS </w:t>
      </w:r>
      <w:r w:rsidR="002E6106">
        <w:t>target</w:t>
      </w:r>
      <w:r w:rsidR="009D0C2C">
        <w:rPr>
          <w:rFonts w:hint="eastAsia"/>
        </w:rPr>
        <w:t>.</w:t>
      </w:r>
      <w:r w:rsidR="009D0C2C">
        <w:t>a</w:t>
      </w:r>
      <w:r w:rsidRPr="007D5877">
        <w:t>ddress_</w:t>
      </w:r>
      <w:r w:rsidR="009D0C2C">
        <w:t>d</w:t>
      </w:r>
      <w:r w:rsidRPr="007D5877">
        <w:t>imension;</w:t>
      </w:r>
    </w:p>
    <w:p w14:paraId="46D4A2DF" w14:textId="77777777" w:rsidR="00E7353D" w:rsidRDefault="00E7353D" w:rsidP="00E7353D">
      <w:pPr>
        <w:pStyle w:val="2f2"/>
      </w:pPr>
    </w:p>
    <w:p w14:paraId="6679158F" w14:textId="10E9D6EE" w:rsidR="00E7353D" w:rsidRPr="007D5877" w:rsidRDefault="00E7353D" w:rsidP="00E7353D">
      <w:pPr>
        <w:pStyle w:val="2f2"/>
      </w:pPr>
      <w:r w:rsidRPr="007D5877">
        <w:t xml:space="preserve">CREATE TABLE </w:t>
      </w:r>
      <w:r w:rsidR="002E6106">
        <w:t>target</w:t>
      </w:r>
      <w:r w:rsidR="009D0C2C">
        <w:rPr>
          <w:rFonts w:hint="eastAsia"/>
        </w:rPr>
        <w:t>.</w:t>
      </w:r>
      <w:r w:rsidR="009D0C2C">
        <w:t>address_d</w:t>
      </w:r>
      <w:r w:rsidRPr="007D5877">
        <w:t>imension (</w:t>
      </w:r>
    </w:p>
    <w:p w14:paraId="4E3CF2E7" w14:textId="471750A1" w:rsidR="00E7353D" w:rsidRPr="007D5877" w:rsidRDefault="00E7353D" w:rsidP="00E7353D">
      <w:pPr>
        <w:pStyle w:val="2f2"/>
      </w:pPr>
      <w:r w:rsidRPr="007D5877">
        <w:tab/>
        <w:t xml:space="preserve">address_key </w:t>
      </w:r>
      <w:r w:rsidR="00547AA9">
        <w:t>serial</w:t>
      </w:r>
      <w:r w:rsidRPr="007D5877">
        <w:t>,</w:t>
      </w:r>
    </w:p>
    <w:p w14:paraId="133F6D99" w14:textId="77777777" w:rsidR="00E7353D" w:rsidRPr="007D5877" w:rsidRDefault="00E7353D" w:rsidP="00E7353D">
      <w:pPr>
        <w:pStyle w:val="2f2"/>
      </w:pPr>
      <w:r w:rsidRPr="007D5877">
        <w:tab/>
        <w:t>address_id integer NOT NULL,</w:t>
      </w:r>
    </w:p>
    <w:p w14:paraId="035C4CB8" w14:textId="77777777" w:rsidR="00E7353D" w:rsidRPr="007D5877" w:rsidRDefault="00E7353D" w:rsidP="00E7353D">
      <w:pPr>
        <w:pStyle w:val="2f2"/>
      </w:pPr>
      <w:r w:rsidRPr="007D5877">
        <w:tab/>
        <w:t>province varchar(63),</w:t>
      </w:r>
    </w:p>
    <w:p w14:paraId="06F7E2EC" w14:textId="77777777" w:rsidR="00E7353D" w:rsidRPr="007D5877" w:rsidRDefault="00E7353D" w:rsidP="00E7353D">
      <w:pPr>
        <w:pStyle w:val="2f2"/>
      </w:pPr>
      <w:r w:rsidRPr="007D5877">
        <w:lastRenderedPageBreak/>
        <w:tab/>
        <w:t>city varchar(63),</w:t>
      </w:r>
    </w:p>
    <w:p w14:paraId="6EC9346C" w14:textId="77777777" w:rsidR="00E7353D" w:rsidRPr="007D5877" w:rsidRDefault="00E7353D" w:rsidP="00E7353D">
      <w:pPr>
        <w:pStyle w:val="2f2"/>
      </w:pPr>
      <w:r w:rsidRPr="007D5877">
        <w:tab/>
        <w:t>county varchar(63),</w:t>
      </w:r>
    </w:p>
    <w:p w14:paraId="37ED1862" w14:textId="77777777" w:rsidR="00E7353D" w:rsidRPr="007D5877" w:rsidRDefault="00E7353D" w:rsidP="00E7353D">
      <w:pPr>
        <w:pStyle w:val="2f2"/>
      </w:pPr>
      <w:r w:rsidRPr="007D5877">
        <w:tab/>
        <w:t>address_detail varchar(127),</w:t>
      </w:r>
    </w:p>
    <w:p w14:paraId="1DCD38E7" w14:textId="77777777" w:rsidR="00E7353D" w:rsidRPr="007D5877" w:rsidRDefault="00E7353D" w:rsidP="00E7353D">
      <w:pPr>
        <w:pStyle w:val="2f2"/>
      </w:pPr>
      <w:r w:rsidRPr="007D5877">
        <w:tab/>
        <w:t>area_code char(6),</w:t>
      </w:r>
    </w:p>
    <w:p w14:paraId="650CAC77" w14:textId="77777777" w:rsidR="00E7353D" w:rsidRPr="007D5877" w:rsidRDefault="00E7353D" w:rsidP="00E7353D">
      <w:pPr>
        <w:pStyle w:val="2f2"/>
      </w:pPr>
      <w:r w:rsidRPr="007D5877">
        <w:tab/>
        <w:t>postal_code char(6),</w:t>
      </w:r>
    </w:p>
    <w:p w14:paraId="32413410" w14:textId="77777777" w:rsidR="00E7353D" w:rsidRPr="007D5877" w:rsidRDefault="00E7353D" w:rsidP="00E7353D">
      <w:pPr>
        <w:pStyle w:val="2f2"/>
      </w:pPr>
      <w:r w:rsidRPr="007D5877">
        <w:tab/>
        <w:t>is_default tinyint,</w:t>
      </w:r>
    </w:p>
    <w:p w14:paraId="0A7713B2" w14:textId="77777777" w:rsidR="00E7353D" w:rsidRPr="007D5877" w:rsidRDefault="00E7353D" w:rsidP="00E7353D">
      <w:pPr>
        <w:pStyle w:val="2f2"/>
      </w:pPr>
      <w:r w:rsidRPr="007D5877">
        <w:tab/>
        <w:t>add_date integer,</w:t>
      </w:r>
    </w:p>
    <w:p w14:paraId="153B4AE4" w14:textId="77777777" w:rsidR="00E7353D" w:rsidRPr="007D5877" w:rsidRDefault="00E7353D" w:rsidP="00E7353D">
      <w:pPr>
        <w:pStyle w:val="2f2"/>
      </w:pPr>
      <w:r w:rsidRPr="007D5877">
        <w:tab/>
        <w:t>add_time integer,</w:t>
      </w:r>
    </w:p>
    <w:p w14:paraId="1EB4BB49" w14:textId="77777777" w:rsidR="00E7353D" w:rsidRPr="007D5877" w:rsidRDefault="00E7353D" w:rsidP="00E7353D">
      <w:pPr>
        <w:pStyle w:val="2f2"/>
      </w:pPr>
      <w:r w:rsidRPr="007D5877">
        <w:tab/>
        <w:t>update_date integer,</w:t>
      </w:r>
    </w:p>
    <w:p w14:paraId="1681AAAD" w14:textId="77777777" w:rsidR="00E7353D" w:rsidRPr="007D5877" w:rsidRDefault="00E7353D" w:rsidP="00E7353D">
      <w:pPr>
        <w:pStyle w:val="2f2"/>
      </w:pPr>
      <w:r w:rsidRPr="007D5877">
        <w:tab/>
        <w:t>update_time integer,</w:t>
      </w:r>
    </w:p>
    <w:p w14:paraId="077D6972" w14:textId="77777777" w:rsidR="00E7353D" w:rsidRPr="007D5877" w:rsidRDefault="00E7353D" w:rsidP="00E7353D">
      <w:pPr>
        <w:pStyle w:val="2f2"/>
      </w:pPr>
      <w:r w:rsidRPr="007D5877">
        <w:tab/>
        <w:t>deleted tinyint,</w:t>
      </w:r>
    </w:p>
    <w:p w14:paraId="7142EF89" w14:textId="77777777" w:rsidR="00E7353D" w:rsidRPr="007D5877" w:rsidRDefault="00E7353D" w:rsidP="00E7353D">
      <w:pPr>
        <w:pStyle w:val="2f2"/>
      </w:pPr>
      <w:r w:rsidRPr="007D5877">
        <w:tab/>
        <w:t>PRIMARY KEY (address_key)</w:t>
      </w:r>
    </w:p>
    <w:p w14:paraId="2FEC52A8" w14:textId="77777777" w:rsidR="00E7353D" w:rsidRPr="007D5877" w:rsidRDefault="00E7353D" w:rsidP="00E7353D">
      <w:pPr>
        <w:pStyle w:val="2f2"/>
      </w:pPr>
      <w:r w:rsidRPr="007D5877">
        <w:t>)</w:t>
      </w:r>
    </w:p>
    <w:p w14:paraId="61D0E583" w14:textId="49685305" w:rsidR="00E7353D" w:rsidRPr="007D5877" w:rsidRDefault="00E7353D" w:rsidP="00EE558D">
      <w:pPr>
        <w:pStyle w:val="2f2"/>
      </w:pPr>
      <w:r w:rsidRPr="007D5877">
        <w:t xml:space="preserve">DISTRIBUTE BY </w:t>
      </w:r>
      <w:r>
        <w:t>REPLICATION</w:t>
      </w:r>
      <w:r w:rsidRPr="007D5877">
        <w:t>;</w:t>
      </w:r>
    </w:p>
    <w:p w14:paraId="7FF22731" w14:textId="194D24DF" w:rsidR="00A10B8F" w:rsidRDefault="0074618A" w:rsidP="0074618A">
      <w:pPr>
        <w:pStyle w:val="1e"/>
        <w:rPr>
          <w:rFonts w:hint="eastAsia"/>
        </w:rPr>
      </w:pPr>
      <w:r>
        <w:rPr>
          <w:rFonts w:hint="eastAsia"/>
        </w:rPr>
        <w:t>返回结果：</w:t>
      </w:r>
    </w:p>
    <w:p w14:paraId="4D4C94FD" w14:textId="77777777" w:rsidR="0074618A" w:rsidRDefault="0074618A" w:rsidP="0074618A">
      <w:pPr>
        <w:pStyle w:val="1e"/>
        <w:rPr>
          <w:rFonts w:hint="eastAsia"/>
        </w:rPr>
      </w:pPr>
      <w:r>
        <w:t>[NOTICE] table "address_dimension" does not exist, skipping</w:t>
      </w:r>
    </w:p>
    <w:p w14:paraId="0DFC80EF" w14:textId="0BFCD946" w:rsidR="0074618A" w:rsidRDefault="0074618A" w:rsidP="0074618A">
      <w:pPr>
        <w:pStyle w:val="1e"/>
        <w:rPr>
          <w:rFonts w:hint="eastAsia"/>
        </w:rPr>
      </w:pPr>
      <w:r>
        <w:t xml:space="preserve">[INFO] </w:t>
      </w:r>
      <w:r>
        <w:t>操作影响的记录行数</w:t>
      </w:r>
      <w:r>
        <w:t xml:space="preserve"> : 0</w:t>
      </w:r>
    </w:p>
    <w:p w14:paraId="2AEB0E31" w14:textId="7E27FBF0" w:rsidR="0074618A" w:rsidRDefault="0074618A" w:rsidP="0074618A">
      <w:pPr>
        <w:pStyle w:val="1e"/>
        <w:rPr>
          <w:rFonts w:hint="eastAsia"/>
        </w:rPr>
      </w:pPr>
      <w:r>
        <w:t xml:space="preserve">[INFO] </w:t>
      </w:r>
      <w:r>
        <w:t>执行时间</w:t>
      </w:r>
      <w:r>
        <w:t xml:space="preserve"> : 308 ms</w:t>
      </w:r>
    </w:p>
    <w:p w14:paraId="168C3E94" w14:textId="5EF91827" w:rsidR="0074618A" w:rsidRDefault="0074618A" w:rsidP="0074618A">
      <w:pPr>
        <w:pStyle w:val="1e"/>
        <w:rPr>
          <w:rFonts w:hint="eastAsia"/>
        </w:rPr>
      </w:pPr>
      <w:r>
        <w:t xml:space="preserve">[INFO] </w:t>
      </w:r>
      <w:r>
        <w:t>执行成功</w:t>
      </w:r>
      <w:r>
        <w:t xml:space="preserve">... </w:t>
      </w:r>
    </w:p>
    <w:p w14:paraId="1D495FE7" w14:textId="152074A6" w:rsidR="0074618A" w:rsidRDefault="0074618A" w:rsidP="0074618A">
      <w:pPr>
        <w:pStyle w:val="1e"/>
        <w:rPr>
          <w:rFonts w:hint="eastAsia"/>
        </w:rPr>
      </w:pPr>
      <w:r>
        <w:t>[NOTICE] CREATE TABLE will create implicit sequence "address_dimension_address_key_seq" for serial column "address_dimension.address_key"</w:t>
      </w:r>
    </w:p>
    <w:p w14:paraId="3F8C4452" w14:textId="1927CE09" w:rsidR="0074618A" w:rsidRPr="000F11E1" w:rsidRDefault="0074618A" w:rsidP="0074618A">
      <w:pPr>
        <w:pStyle w:val="1e"/>
        <w:rPr>
          <w:rFonts w:hint="eastAsia"/>
        </w:rPr>
      </w:pPr>
      <w:r>
        <w:t>[NOTICE] CREATE TABLE / PRIMARY KEY will create implicit index "address_dimension_pkey" for table "address_dimension"</w:t>
      </w:r>
    </w:p>
    <w:p w14:paraId="2CC76107" w14:textId="043842CF" w:rsidR="00E7353D" w:rsidRDefault="00E7353D" w:rsidP="00A63712">
      <w:pPr>
        <w:pStyle w:val="30"/>
        <w:rPr>
          <w:rFonts w:hint="eastAsia"/>
        </w:rPr>
      </w:pPr>
      <w:r>
        <w:rPr>
          <w:rFonts w:hint="eastAsia"/>
        </w:rPr>
        <w:t>创建订单表</w:t>
      </w:r>
    </w:p>
    <w:p w14:paraId="77E206E8" w14:textId="3FB44603" w:rsidR="00E7353D" w:rsidRPr="006B7158" w:rsidRDefault="00E7353D" w:rsidP="00E7353D">
      <w:pPr>
        <w:pStyle w:val="2f2"/>
      </w:pPr>
      <w:r w:rsidRPr="006B7158">
        <w:t xml:space="preserve">DROP TABLE IF EXISTS </w:t>
      </w:r>
      <w:r w:rsidR="002E6106">
        <w:t>target</w:t>
      </w:r>
      <w:r w:rsidR="002E6106">
        <w:rPr>
          <w:rFonts w:hint="eastAsia"/>
        </w:rPr>
        <w:t>.</w:t>
      </w:r>
      <w:r w:rsidRPr="006B7158">
        <w:t>order</w:t>
      </w:r>
      <w:r>
        <w:t>s</w:t>
      </w:r>
      <w:r w:rsidRPr="006B7158">
        <w:t>;</w:t>
      </w:r>
    </w:p>
    <w:p w14:paraId="352FE96B" w14:textId="77777777" w:rsidR="00E7353D" w:rsidRPr="006B7158" w:rsidRDefault="00E7353D" w:rsidP="00E7353D">
      <w:pPr>
        <w:pStyle w:val="2f2"/>
      </w:pPr>
    </w:p>
    <w:p w14:paraId="0A1A8085" w14:textId="3F778345" w:rsidR="00E7353D" w:rsidRPr="006B7158" w:rsidRDefault="00E7353D" w:rsidP="00E7353D">
      <w:pPr>
        <w:pStyle w:val="2f2"/>
      </w:pPr>
      <w:r w:rsidRPr="006B7158">
        <w:t xml:space="preserve">CREATE TABLE </w:t>
      </w:r>
      <w:r w:rsidR="002E6106">
        <w:t>target</w:t>
      </w:r>
      <w:r w:rsidR="002E6106">
        <w:rPr>
          <w:rFonts w:hint="eastAsia"/>
        </w:rPr>
        <w:t>.</w:t>
      </w:r>
      <w:r w:rsidRPr="006B7158">
        <w:t>orders (</w:t>
      </w:r>
    </w:p>
    <w:p w14:paraId="35C12F35" w14:textId="77777777" w:rsidR="00E7353D" w:rsidRPr="006B7158" w:rsidRDefault="00E7353D" w:rsidP="00E7353D">
      <w:pPr>
        <w:pStyle w:val="2f2"/>
      </w:pPr>
      <w:r w:rsidRPr="006B7158">
        <w:tab/>
        <w:t>order_id integer NOT NULL,</w:t>
      </w:r>
    </w:p>
    <w:p w14:paraId="4F3CC345" w14:textId="77777777" w:rsidR="00E7353D" w:rsidRPr="006B7158" w:rsidRDefault="00E7353D" w:rsidP="00E7353D">
      <w:pPr>
        <w:pStyle w:val="2f2"/>
      </w:pPr>
      <w:r w:rsidRPr="006B7158">
        <w:tab/>
        <w:t>order_sn varchar(63),</w:t>
      </w:r>
    </w:p>
    <w:p w14:paraId="691BFEB0" w14:textId="77777777" w:rsidR="00E7353D" w:rsidRPr="006B7158" w:rsidRDefault="00E7353D" w:rsidP="00E7353D">
      <w:pPr>
        <w:pStyle w:val="2f2"/>
      </w:pPr>
      <w:r w:rsidRPr="006B7158">
        <w:tab/>
        <w:t>order_status smallint,</w:t>
      </w:r>
    </w:p>
    <w:p w14:paraId="720690DC" w14:textId="77777777" w:rsidR="00E7353D" w:rsidRPr="006B7158" w:rsidRDefault="00E7353D" w:rsidP="00E7353D">
      <w:pPr>
        <w:pStyle w:val="2f2"/>
      </w:pPr>
      <w:r w:rsidRPr="006B7158">
        <w:tab/>
        <w:t>user_key integer,</w:t>
      </w:r>
    </w:p>
    <w:p w14:paraId="00F0297C" w14:textId="77777777" w:rsidR="00E7353D" w:rsidRPr="006B7158" w:rsidRDefault="00E7353D" w:rsidP="00E7353D">
      <w:pPr>
        <w:pStyle w:val="2f2"/>
      </w:pPr>
      <w:r w:rsidRPr="006B7158">
        <w:tab/>
        <w:t>address_key integer,</w:t>
      </w:r>
    </w:p>
    <w:p w14:paraId="18741A58" w14:textId="77777777" w:rsidR="00E7353D" w:rsidRPr="006B7158" w:rsidRDefault="00E7353D" w:rsidP="00E7353D">
      <w:pPr>
        <w:pStyle w:val="2f2"/>
      </w:pPr>
      <w:r w:rsidRPr="006B7158">
        <w:tab/>
        <w:t>goods_price decimal(10, 2),</w:t>
      </w:r>
    </w:p>
    <w:p w14:paraId="39236076" w14:textId="77777777" w:rsidR="00E7353D" w:rsidRPr="006B7158" w:rsidRDefault="00E7353D" w:rsidP="00E7353D">
      <w:pPr>
        <w:pStyle w:val="2f2"/>
      </w:pPr>
      <w:r w:rsidRPr="006B7158">
        <w:tab/>
        <w:t>freight_price decimal(10, 2),</w:t>
      </w:r>
    </w:p>
    <w:p w14:paraId="1D386094" w14:textId="77777777" w:rsidR="00E7353D" w:rsidRPr="006B7158" w:rsidRDefault="00E7353D" w:rsidP="00E7353D">
      <w:pPr>
        <w:pStyle w:val="2f2"/>
      </w:pPr>
      <w:r w:rsidRPr="006B7158">
        <w:tab/>
        <w:t>coupon_price decimal(10, 2),</w:t>
      </w:r>
    </w:p>
    <w:p w14:paraId="16DDD77F" w14:textId="77777777" w:rsidR="00E7353D" w:rsidRPr="006B7158" w:rsidRDefault="00E7353D" w:rsidP="00E7353D">
      <w:pPr>
        <w:pStyle w:val="2f2"/>
      </w:pPr>
      <w:r w:rsidRPr="006B7158">
        <w:tab/>
        <w:t>integral_price decimal(10, 2),</w:t>
      </w:r>
    </w:p>
    <w:p w14:paraId="57A0F2C9" w14:textId="77777777" w:rsidR="00E7353D" w:rsidRPr="006B7158" w:rsidRDefault="00E7353D" w:rsidP="00E7353D">
      <w:pPr>
        <w:pStyle w:val="2f2"/>
      </w:pPr>
      <w:r w:rsidRPr="006B7158">
        <w:tab/>
        <w:t>groupon_price decimal(10, 2),</w:t>
      </w:r>
    </w:p>
    <w:p w14:paraId="548EE614" w14:textId="77777777" w:rsidR="00E7353D" w:rsidRPr="006B7158" w:rsidRDefault="00E7353D" w:rsidP="00E7353D">
      <w:pPr>
        <w:pStyle w:val="2f2"/>
      </w:pPr>
      <w:r w:rsidRPr="006B7158">
        <w:tab/>
        <w:t>order_price decimal(10, 2),</w:t>
      </w:r>
    </w:p>
    <w:p w14:paraId="091D7E09" w14:textId="77777777" w:rsidR="00E7353D" w:rsidRPr="006B7158" w:rsidRDefault="00E7353D" w:rsidP="00E7353D">
      <w:pPr>
        <w:pStyle w:val="2f2"/>
      </w:pPr>
      <w:r w:rsidRPr="006B7158">
        <w:tab/>
        <w:t>actual_price decimal(10, 2),</w:t>
      </w:r>
    </w:p>
    <w:p w14:paraId="4B78E0E8" w14:textId="77777777" w:rsidR="00E7353D" w:rsidRPr="006B7158" w:rsidRDefault="00E7353D" w:rsidP="00E7353D">
      <w:pPr>
        <w:pStyle w:val="2f2"/>
      </w:pPr>
      <w:r w:rsidRPr="006B7158">
        <w:tab/>
        <w:t>pay_id varchar(63),</w:t>
      </w:r>
    </w:p>
    <w:p w14:paraId="7759029D" w14:textId="77777777" w:rsidR="00E7353D" w:rsidRPr="006B7158" w:rsidRDefault="00E7353D" w:rsidP="00E7353D">
      <w:pPr>
        <w:pStyle w:val="2f2"/>
      </w:pPr>
      <w:r w:rsidRPr="006B7158">
        <w:tab/>
        <w:t>pay_date integer,</w:t>
      </w:r>
    </w:p>
    <w:p w14:paraId="2CC6352D" w14:textId="77777777" w:rsidR="00E7353D" w:rsidRPr="006B7158" w:rsidRDefault="00E7353D" w:rsidP="00E7353D">
      <w:pPr>
        <w:pStyle w:val="2f2"/>
      </w:pPr>
      <w:r w:rsidRPr="006B7158">
        <w:lastRenderedPageBreak/>
        <w:tab/>
        <w:t>pay_time integer,</w:t>
      </w:r>
    </w:p>
    <w:p w14:paraId="4AF2C7CE" w14:textId="77777777" w:rsidR="00E7353D" w:rsidRPr="006B7158" w:rsidRDefault="00E7353D" w:rsidP="00E7353D">
      <w:pPr>
        <w:pStyle w:val="2f2"/>
      </w:pPr>
      <w:r w:rsidRPr="006B7158">
        <w:tab/>
        <w:t>ship_sn varchar(63),</w:t>
      </w:r>
    </w:p>
    <w:p w14:paraId="5EE7F61D" w14:textId="77777777" w:rsidR="00E7353D" w:rsidRPr="006B7158" w:rsidRDefault="00E7353D" w:rsidP="00E7353D">
      <w:pPr>
        <w:pStyle w:val="2f2"/>
      </w:pPr>
      <w:r w:rsidRPr="006B7158">
        <w:tab/>
        <w:t>ship_channel varchar(63),</w:t>
      </w:r>
    </w:p>
    <w:p w14:paraId="03D98CEE" w14:textId="77777777" w:rsidR="00E7353D" w:rsidRPr="006B7158" w:rsidRDefault="00E7353D" w:rsidP="00E7353D">
      <w:pPr>
        <w:pStyle w:val="2f2"/>
      </w:pPr>
      <w:r w:rsidRPr="006B7158">
        <w:tab/>
        <w:t>ship_date integer,</w:t>
      </w:r>
    </w:p>
    <w:p w14:paraId="4C004A7F" w14:textId="77777777" w:rsidR="00E7353D" w:rsidRPr="006B7158" w:rsidRDefault="00E7353D" w:rsidP="00E7353D">
      <w:pPr>
        <w:pStyle w:val="2f2"/>
      </w:pPr>
      <w:r w:rsidRPr="006B7158">
        <w:tab/>
        <w:t>ship_time integer,</w:t>
      </w:r>
    </w:p>
    <w:p w14:paraId="4236C147" w14:textId="77777777" w:rsidR="00E7353D" w:rsidRPr="006B7158" w:rsidRDefault="00E7353D" w:rsidP="00E7353D">
      <w:pPr>
        <w:pStyle w:val="2f2"/>
      </w:pPr>
      <w:r w:rsidRPr="006B7158">
        <w:tab/>
        <w:t>confirm_date integer,</w:t>
      </w:r>
    </w:p>
    <w:p w14:paraId="49A1A426" w14:textId="77777777" w:rsidR="00E7353D" w:rsidRPr="006B7158" w:rsidRDefault="00E7353D" w:rsidP="00E7353D">
      <w:pPr>
        <w:pStyle w:val="2f2"/>
      </w:pPr>
      <w:r w:rsidRPr="006B7158">
        <w:tab/>
        <w:t>confirm_time integer,</w:t>
      </w:r>
    </w:p>
    <w:p w14:paraId="59231A19" w14:textId="77777777" w:rsidR="00E7353D" w:rsidRPr="006B7158" w:rsidRDefault="00E7353D" w:rsidP="00E7353D">
      <w:pPr>
        <w:pStyle w:val="2f2"/>
      </w:pPr>
      <w:r w:rsidRPr="006B7158">
        <w:tab/>
        <w:t>message varchar(512),</w:t>
      </w:r>
    </w:p>
    <w:p w14:paraId="32AD182F" w14:textId="77777777" w:rsidR="00E7353D" w:rsidRPr="006B7158" w:rsidRDefault="00E7353D" w:rsidP="00E7353D">
      <w:pPr>
        <w:pStyle w:val="2f2"/>
      </w:pPr>
      <w:r w:rsidRPr="006B7158">
        <w:tab/>
        <w:t>comments smallint,</w:t>
      </w:r>
    </w:p>
    <w:p w14:paraId="35859A84" w14:textId="77777777" w:rsidR="00E7353D" w:rsidRPr="006B7158" w:rsidRDefault="00E7353D" w:rsidP="00E7353D">
      <w:pPr>
        <w:pStyle w:val="2f2"/>
      </w:pPr>
      <w:r w:rsidRPr="006B7158">
        <w:tab/>
        <w:t>aftersale_status smallint,</w:t>
      </w:r>
    </w:p>
    <w:p w14:paraId="618592D1" w14:textId="77777777" w:rsidR="00E7353D" w:rsidRPr="006B7158" w:rsidRDefault="00E7353D" w:rsidP="00E7353D">
      <w:pPr>
        <w:pStyle w:val="2f2"/>
      </w:pPr>
      <w:r w:rsidRPr="006B7158">
        <w:tab/>
        <w:t>refund_amount decimal(10, 2),</w:t>
      </w:r>
    </w:p>
    <w:p w14:paraId="5C5E4619" w14:textId="77777777" w:rsidR="00E7353D" w:rsidRPr="006B7158" w:rsidRDefault="00E7353D" w:rsidP="00E7353D">
      <w:pPr>
        <w:pStyle w:val="2f2"/>
      </w:pPr>
      <w:r w:rsidRPr="006B7158">
        <w:tab/>
        <w:t>refund_type varchar(63),</w:t>
      </w:r>
    </w:p>
    <w:p w14:paraId="27B415AF" w14:textId="77777777" w:rsidR="00E7353D" w:rsidRPr="006B7158" w:rsidRDefault="00E7353D" w:rsidP="00E7353D">
      <w:pPr>
        <w:pStyle w:val="2f2"/>
      </w:pPr>
      <w:r w:rsidRPr="006B7158">
        <w:tab/>
        <w:t>refund_content varchar(127),</w:t>
      </w:r>
    </w:p>
    <w:p w14:paraId="42B0A3EE" w14:textId="77777777" w:rsidR="00E7353D" w:rsidRPr="006B7158" w:rsidRDefault="00E7353D" w:rsidP="00E7353D">
      <w:pPr>
        <w:pStyle w:val="2f2"/>
      </w:pPr>
      <w:r w:rsidRPr="006B7158">
        <w:tab/>
        <w:t>refund_date integer,</w:t>
      </w:r>
    </w:p>
    <w:p w14:paraId="0D8DB4A2" w14:textId="77777777" w:rsidR="00E7353D" w:rsidRPr="006B7158" w:rsidRDefault="00E7353D" w:rsidP="00E7353D">
      <w:pPr>
        <w:pStyle w:val="2f2"/>
      </w:pPr>
      <w:r w:rsidRPr="006B7158">
        <w:tab/>
        <w:t>refund_time integer,</w:t>
      </w:r>
    </w:p>
    <w:p w14:paraId="10577628" w14:textId="77777777" w:rsidR="00E7353D" w:rsidRPr="006B7158" w:rsidRDefault="00E7353D" w:rsidP="00E7353D">
      <w:pPr>
        <w:pStyle w:val="2f2"/>
      </w:pPr>
      <w:r w:rsidRPr="006B7158">
        <w:tab/>
        <w:t>end_date integer,</w:t>
      </w:r>
    </w:p>
    <w:p w14:paraId="065CA511" w14:textId="77777777" w:rsidR="00E7353D" w:rsidRPr="006B7158" w:rsidRDefault="00E7353D" w:rsidP="00E7353D">
      <w:pPr>
        <w:pStyle w:val="2f2"/>
      </w:pPr>
      <w:r w:rsidRPr="006B7158">
        <w:tab/>
        <w:t>end_time integer,</w:t>
      </w:r>
    </w:p>
    <w:p w14:paraId="2B352A0F" w14:textId="77777777" w:rsidR="00E7353D" w:rsidRPr="006B7158" w:rsidRDefault="00E7353D" w:rsidP="00E7353D">
      <w:pPr>
        <w:pStyle w:val="2f2"/>
      </w:pPr>
      <w:r w:rsidRPr="006B7158">
        <w:tab/>
        <w:t>add_date integer,</w:t>
      </w:r>
    </w:p>
    <w:p w14:paraId="319B53B9" w14:textId="77777777" w:rsidR="00E7353D" w:rsidRPr="006B7158" w:rsidRDefault="00E7353D" w:rsidP="00E7353D">
      <w:pPr>
        <w:pStyle w:val="2f2"/>
      </w:pPr>
      <w:r w:rsidRPr="006B7158">
        <w:tab/>
        <w:t>add_time integer,</w:t>
      </w:r>
    </w:p>
    <w:p w14:paraId="2EE7A49E" w14:textId="77777777" w:rsidR="00E7353D" w:rsidRPr="006B7158" w:rsidRDefault="00E7353D" w:rsidP="00E7353D">
      <w:pPr>
        <w:pStyle w:val="2f2"/>
      </w:pPr>
      <w:r w:rsidRPr="006B7158">
        <w:tab/>
        <w:t>update_date integer,</w:t>
      </w:r>
    </w:p>
    <w:p w14:paraId="07A31506" w14:textId="77777777" w:rsidR="00E7353D" w:rsidRPr="006B7158" w:rsidRDefault="00E7353D" w:rsidP="00E7353D">
      <w:pPr>
        <w:pStyle w:val="2f2"/>
      </w:pPr>
      <w:r w:rsidRPr="006B7158">
        <w:tab/>
        <w:t>update_time integer,</w:t>
      </w:r>
    </w:p>
    <w:p w14:paraId="166A2F92" w14:textId="77777777" w:rsidR="00E7353D" w:rsidRPr="006B7158" w:rsidRDefault="00E7353D" w:rsidP="00E7353D">
      <w:pPr>
        <w:pStyle w:val="2f2"/>
      </w:pPr>
      <w:r w:rsidRPr="006B7158">
        <w:tab/>
        <w:t>deleted tinyint,</w:t>
      </w:r>
    </w:p>
    <w:p w14:paraId="02AFA3D9" w14:textId="77777777" w:rsidR="00E7353D" w:rsidRPr="006B7158" w:rsidRDefault="00E7353D" w:rsidP="00E7353D">
      <w:pPr>
        <w:pStyle w:val="2f2"/>
      </w:pPr>
      <w:r w:rsidRPr="006B7158">
        <w:tab/>
        <w:t>PRIMARY KEY (order_id)</w:t>
      </w:r>
    </w:p>
    <w:p w14:paraId="272D6AF7" w14:textId="77777777" w:rsidR="00E7353D" w:rsidRDefault="00E7353D" w:rsidP="00E7353D">
      <w:pPr>
        <w:pStyle w:val="2f2"/>
      </w:pPr>
      <w:r w:rsidRPr="006B7158">
        <w:t>)</w:t>
      </w:r>
    </w:p>
    <w:p w14:paraId="146D42E1" w14:textId="77777777" w:rsidR="00E7353D" w:rsidRPr="007D5877" w:rsidRDefault="00E7353D" w:rsidP="00E7353D">
      <w:pPr>
        <w:pStyle w:val="2f2"/>
      </w:pPr>
      <w:r w:rsidRPr="007D5877">
        <w:t>DISTRIBUTE BY HASH (order_id)</w:t>
      </w:r>
    </w:p>
    <w:p w14:paraId="3EAB5E3F" w14:textId="27A63AF5" w:rsidR="00E7353D" w:rsidRPr="007D5877" w:rsidRDefault="00E7353D" w:rsidP="00E7353D">
      <w:pPr>
        <w:pStyle w:val="2f2"/>
      </w:pPr>
      <w:r w:rsidRPr="007D5877">
        <w:t>PARTITION BY RANGE (</w:t>
      </w:r>
      <w:r w:rsidR="00A10B8F" w:rsidRPr="007D5877">
        <w:t>order_id</w:t>
      </w:r>
      <w:r w:rsidRPr="007D5877">
        <w:t>)</w:t>
      </w:r>
    </w:p>
    <w:p w14:paraId="4F4B6CAE" w14:textId="77777777" w:rsidR="00E7353D" w:rsidRPr="007D5877" w:rsidRDefault="00E7353D" w:rsidP="00E7353D">
      <w:pPr>
        <w:pStyle w:val="2f2"/>
      </w:pPr>
      <w:r w:rsidRPr="007D5877">
        <w:t>(</w:t>
      </w:r>
    </w:p>
    <w:p w14:paraId="1B95283A" w14:textId="77777777" w:rsidR="00E7353D" w:rsidRPr="007D5877" w:rsidRDefault="00E7353D" w:rsidP="00E7353D">
      <w:pPr>
        <w:pStyle w:val="2f2"/>
      </w:pPr>
      <w:r w:rsidRPr="007D5877">
        <w:t xml:space="preserve">        PARTITION p1 VALUES LESS THAN(20000),</w:t>
      </w:r>
    </w:p>
    <w:p w14:paraId="44350AD1" w14:textId="77777777" w:rsidR="00E7353D" w:rsidRPr="007D5877" w:rsidRDefault="00E7353D" w:rsidP="00E7353D">
      <w:pPr>
        <w:pStyle w:val="2f2"/>
      </w:pPr>
      <w:r w:rsidRPr="007D5877">
        <w:t xml:space="preserve">        PARTITION p2 VALUES LESS THAN(40000),</w:t>
      </w:r>
    </w:p>
    <w:p w14:paraId="41ECD449" w14:textId="77777777" w:rsidR="00E7353D" w:rsidRPr="007D5877" w:rsidRDefault="00E7353D" w:rsidP="00E7353D">
      <w:pPr>
        <w:pStyle w:val="2f2"/>
      </w:pPr>
      <w:r w:rsidRPr="007D5877">
        <w:t xml:space="preserve">        PARTITION p3 VALUES LESS THAN(60000),</w:t>
      </w:r>
    </w:p>
    <w:p w14:paraId="3598BEA0" w14:textId="77777777" w:rsidR="00E7353D" w:rsidRPr="007D5877" w:rsidRDefault="00E7353D" w:rsidP="00E7353D">
      <w:pPr>
        <w:pStyle w:val="2f2"/>
      </w:pPr>
      <w:r w:rsidRPr="007D5877">
        <w:t xml:space="preserve">        PARTITION p4 VALUES LESS THAN(80000),</w:t>
      </w:r>
    </w:p>
    <w:p w14:paraId="3FD5CC41" w14:textId="77777777" w:rsidR="00E7353D" w:rsidRPr="007D5877" w:rsidRDefault="00E7353D" w:rsidP="00E7353D">
      <w:pPr>
        <w:pStyle w:val="2f2"/>
        <w:rPr>
          <w:highlight w:val="yellow"/>
        </w:rPr>
      </w:pPr>
      <w:r w:rsidRPr="007D5877">
        <w:t xml:space="preserve">        PARTITION p5 VALUES LESS THAN(MAXVALUE)</w:t>
      </w:r>
    </w:p>
    <w:p w14:paraId="749B58D0" w14:textId="68ADFF6E" w:rsidR="00E7353D" w:rsidRPr="007D5877" w:rsidRDefault="00E7353D" w:rsidP="00EE558D">
      <w:pPr>
        <w:pStyle w:val="2f2"/>
      </w:pPr>
      <w:r w:rsidRPr="007D5877">
        <w:t>);</w:t>
      </w:r>
    </w:p>
    <w:p w14:paraId="06AB2052" w14:textId="38D9C47B" w:rsidR="00E7353D" w:rsidRDefault="0074618A" w:rsidP="0074618A">
      <w:pPr>
        <w:pStyle w:val="1e"/>
        <w:rPr>
          <w:rFonts w:hint="eastAsia"/>
        </w:rPr>
      </w:pPr>
      <w:r>
        <w:rPr>
          <w:rFonts w:hint="eastAsia"/>
        </w:rPr>
        <w:t>返回结果：</w:t>
      </w:r>
    </w:p>
    <w:p w14:paraId="5D998A39" w14:textId="77777777" w:rsidR="0074618A" w:rsidRDefault="0074618A" w:rsidP="0074618A">
      <w:pPr>
        <w:pStyle w:val="1e"/>
        <w:rPr>
          <w:rFonts w:hint="eastAsia"/>
        </w:rPr>
      </w:pPr>
      <w:r>
        <w:t xml:space="preserve">[INFO] </w:t>
      </w:r>
      <w:r>
        <w:t>操作影响的记录行数</w:t>
      </w:r>
      <w:r>
        <w:t xml:space="preserve"> : 0</w:t>
      </w:r>
    </w:p>
    <w:p w14:paraId="66589E25" w14:textId="2C257C3B" w:rsidR="0074618A" w:rsidRDefault="0074618A" w:rsidP="0074618A">
      <w:pPr>
        <w:pStyle w:val="1e"/>
        <w:rPr>
          <w:rFonts w:hint="eastAsia"/>
        </w:rPr>
      </w:pPr>
      <w:r>
        <w:t xml:space="preserve">[INFO] </w:t>
      </w:r>
      <w:r>
        <w:t>执行时间</w:t>
      </w:r>
      <w:r>
        <w:t xml:space="preserve"> : 170 ms</w:t>
      </w:r>
    </w:p>
    <w:p w14:paraId="70B7F1CA" w14:textId="351BA825" w:rsidR="0074618A" w:rsidRDefault="0074618A" w:rsidP="0074618A">
      <w:pPr>
        <w:pStyle w:val="1e"/>
        <w:rPr>
          <w:rFonts w:hint="eastAsia"/>
        </w:rPr>
      </w:pPr>
      <w:r>
        <w:t xml:space="preserve">[INFO] </w:t>
      </w:r>
      <w:r>
        <w:t>执行成功</w:t>
      </w:r>
      <w:r>
        <w:t xml:space="preserve">... </w:t>
      </w:r>
    </w:p>
    <w:p w14:paraId="5BC3D85A" w14:textId="010E7394" w:rsidR="0074618A" w:rsidRDefault="0074618A" w:rsidP="0074618A">
      <w:pPr>
        <w:pStyle w:val="1e"/>
        <w:rPr>
          <w:rFonts w:hint="eastAsia"/>
        </w:rPr>
      </w:pPr>
      <w:r>
        <w:t>[NOTICE] table "orders" does not exist, skipping</w:t>
      </w:r>
    </w:p>
    <w:p w14:paraId="155376FB" w14:textId="2274A9F8" w:rsidR="0074618A" w:rsidRDefault="0074618A" w:rsidP="0074618A">
      <w:pPr>
        <w:pStyle w:val="1e"/>
        <w:rPr>
          <w:rFonts w:hint="eastAsia"/>
        </w:rPr>
      </w:pPr>
      <w:r>
        <w:t>[NOTICE] CREATE TABLE / PRIMARY KEY will create implicit index "orders_pkey" for table "orders"</w:t>
      </w:r>
    </w:p>
    <w:p w14:paraId="6E03ADE5" w14:textId="0E2489B0" w:rsidR="00E7353D" w:rsidRDefault="00E7353D" w:rsidP="00A63712">
      <w:pPr>
        <w:pStyle w:val="30"/>
        <w:rPr>
          <w:rFonts w:hint="eastAsia"/>
        </w:rPr>
      </w:pPr>
      <w:r>
        <w:rPr>
          <w:rFonts w:hint="eastAsia"/>
        </w:rPr>
        <w:t>创建订单商品表</w:t>
      </w:r>
    </w:p>
    <w:p w14:paraId="1E332EAB" w14:textId="31153A49" w:rsidR="00E7353D" w:rsidRPr="006B7158" w:rsidRDefault="00E7353D" w:rsidP="00E7353D">
      <w:pPr>
        <w:pStyle w:val="2f2"/>
      </w:pPr>
      <w:r w:rsidRPr="006B7158">
        <w:lastRenderedPageBreak/>
        <w:t xml:space="preserve">DROP TABLE IF EXISTS </w:t>
      </w:r>
      <w:r w:rsidR="002E6106">
        <w:t>target</w:t>
      </w:r>
      <w:r w:rsidR="002E6106">
        <w:rPr>
          <w:rFonts w:hint="eastAsia"/>
        </w:rPr>
        <w:t>.</w:t>
      </w:r>
      <w:r w:rsidRPr="006B7158">
        <w:t>order_goods;</w:t>
      </w:r>
    </w:p>
    <w:p w14:paraId="2C920EFE" w14:textId="77777777" w:rsidR="00E7353D" w:rsidRPr="006B7158" w:rsidRDefault="00E7353D" w:rsidP="00E7353D">
      <w:pPr>
        <w:pStyle w:val="2f2"/>
      </w:pPr>
    </w:p>
    <w:p w14:paraId="7A55FAF0" w14:textId="7468BBEA" w:rsidR="00E7353D" w:rsidRPr="006B7158" w:rsidRDefault="00E7353D" w:rsidP="00E7353D">
      <w:pPr>
        <w:pStyle w:val="2f2"/>
      </w:pPr>
      <w:r w:rsidRPr="006B7158">
        <w:t xml:space="preserve">CREATE TABLE </w:t>
      </w:r>
      <w:r w:rsidR="002E6106">
        <w:t>target</w:t>
      </w:r>
      <w:r w:rsidR="002E6106">
        <w:rPr>
          <w:rFonts w:hint="eastAsia"/>
        </w:rPr>
        <w:t>.</w:t>
      </w:r>
      <w:r w:rsidRPr="006B7158">
        <w:t>order_goods (</w:t>
      </w:r>
    </w:p>
    <w:p w14:paraId="4F88D321" w14:textId="77777777" w:rsidR="00E7353D" w:rsidRPr="006B7158" w:rsidRDefault="00E7353D" w:rsidP="00E7353D">
      <w:pPr>
        <w:pStyle w:val="2f2"/>
      </w:pPr>
      <w:r w:rsidRPr="006B7158">
        <w:tab/>
        <w:t>order_id integer,</w:t>
      </w:r>
    </w:p>
    <w:p w14:paraId="4F188243" w14:textId="77777777" w:rsidR="00E7353D" w:rsidRPr="006B7158" w:rsidRDefault="00E7353D" w:rsidP="00E7353D">
      <w:pPr>
        <w:pStyle w:val="2f2"/>
      </w:pPr>
      <w:r w:rsidRPr="006B7158">
        <w:tab/>
        <w:t>goods_key integer,</w:t>
      </w:r>
    </w:p>
    <w:p w14:paraId="7A4A260B" w14:textId="77777777" w:rsidR="00E7353D" w:rsidRPr="006B7158" w:rsidRDefault="00E7353D" w:rsidP="00E7353D">
      <w:pPr>
        <w:pStyle w:val="2f2"/>
      </w:pPr>
      <w:r w:rsidRPr="006B7158">
        <w:tab/>
        <w:t>number integer,</w:t>
      </w:r>
    </w:p>
    <w:p w14:paraId="09A26ECF" w14:textId="77777777" w:rsidR="00E7353D" w:rsidRPr="006B7158" w:rsidRDefault="00E7353D" w:rsidP="00E7353D">
      <w:pPr>
        <w:pStyle w:val="2f2"/>
      </w:pPr>
      <w:r w:rsidRPr="006B7158">
        <w:tab/>
        <w:t>price decimal(10, 2),</w:t>
      </w:r>
    </w:p>
    <w:p w14:paraId="3781A396" w14:textId="0D46CF17" w:rsidR="00E7353D" w:rsidRPr="006B7158" w:rsidRDefault="00E7353D" w:rsidP="00E7353D">
      <w:pPr>
        <w:pStyle w:val="2f2"/>
      </w:pPr>
      <w:r w:rsidRPr="006B7158">
        <w:tab/>
        <w:t>comment</w:t>
      </w:r>
      <w:r w:rsidR="008E168E">
        <w:t>_value</w:t>
      </w:r>
      <w:r w:rsidRPr="006B7158">
        <w:t xml:space="preserve"> integer,</w:t>
      </w:r>
    </w:p>
    <w:p w14:paraId="036D87AA" w14:textId="77777777" w:rsidR="00E7353D" w:rsidRPr="006B7158" w:rsidRDefault="00E7353D" w:rsidP="00E7353D">
      <w:pPr>
        <w:pStyle w:val="2f2"/>
      </w:pPr>
      <w:r w:rsidRPr="006B7158">
        <w:tab/>
        <w:t>add_date integer,</w:t>
      </w:r>
    </w:p>
    <w:p w14:paraId="1BFA33E4" w14:textId="77777777" w:rsidR="00E7353D" w:rsidRPr="006B7158" w:rsidRDefault="00E7353D" w:rsidP="00E7353D">
      <w:pPr>
        <w:pStyle w:val="2f2"/>
      </w:pPr>
      <w:r w:rsidRPr="006B7158">
        <w:tab/>
        <w:t>add_time integer,</w:t>
      </w:r>
    </w:p>
    <w:p w14:paraId="68A56EF8" w14:textId="77777777" w:rsidR="00E7353D" w:rsidRPr="006B7158" w:rsidRDefault="00E7353D" w:rsidP="00E7353D">
      <w:pPr>
        <w:pStyle w:val="2f2"/>
      </w:pPr>
      <w:r w:rsidRPr="006B7158">
        <w:tab/>
        <w:t>update_date integer,</w:t>
      </w:r>
    </w:p>
    <w:p w14:paraId="2D9F0254" w14:textId="77777777" w:rsidR="00E7353D" w:rsidRPr="006B7158" w:rsidRDefault="00E7353D" w:rsidP="00E7353D">
      <w:pPr>
        <w:pStyle w:val="2f2"/>
      </w:pPr>
      <w:r w:rsidRPr="006B7158">
        <w:tab/>
        <w:t>update_time integer,</w:t>
      </w:r>
    </w:p>
    <w:p w14:paraId="48290903" w14:textId="77777777" w:rsidR="00E7353D" w:rsidRPr="006B7158" w:rsidRDefault="00E7353D" w:rsidP="00E7353D">
      <w:pPr>
        <w:pStyle w:val="2f2"/>
      </w:pPr>
      <w:r w:rsidRPr="006B7158">
        <w:tab/>
        <w:t>deleted tinyint,</w:t>
      </w:r>
    </w:p>
    <w:p w14:paraId="694B9047" w14:textId="1E1281F5" w:rsidR="00E7353D" w:rsidRPr="006B7158" w:rsidRDefault="00E7353D" w:rsidP="00E7353D">
      <w:pPr>
        <w:pStyle w:val="2f2"/>
      </w:pPr>
      <w:r w:rsidRPr="006B7158">
        <w:tab/>
        <w:t>PRIMARY KEY (order_id</w:t>
      </w:r>
      <w:r w:rsidR="00C67F5D">
        <w:t>,</w:t>
      </w:r>
      <w:r w:rsidR="00C67F5D" w:rsidRPr="00C67F5D">
        <w:t xml:space="preserve"> </w:t>
      </w:r>
      <w:r w:rsidR="00C67F5D">
        <w:t>goods_key</w:t>
      </w:r>
      <w:r w:rsidRPr="006B7158">
        <w:t>)</w:t>
      </w:r>
    </w:p>
    <w:p w14:paraId="12EAEBFB" w14:textId="77777777" w:rsidR="00E7353D" w:rsidRDefault="00E7353D" w:rsidP="00E7353D">
      <w:pPr>
        <w:pStyle w:val="2f2"/>
      </w:pPr>
      <w:r w:rsidRPr="006B7158">
        <w:t>)</w:t>
      </w:r>
    </w:p>
    <w:p w14:paraId="154420CA" w14:textId="762D1E56" w:rsidR="00E7353D" w:rsidRDefault="00E7353D" w:rsidP="00EE558D">
      <w:pPr>
        <w:pStyle w:val="2f2"/>
      </w:pPr>
      <w:r w:rsidRPr="006B7158">
        <w:t>DISTRIBUTE BY HASH(order_id, goods_key);</w:t>
      </w:r>
    </w:p>
    <w:p w14:paraId="254F0E6B" w14:textId="44A3E071" w:rsidR="008E2E95" w:rsidRDefault="0074618A" w:rsidP="0074618A">
      <w:pPr>
        <w:pStyle w:val="1e"/>
        <w:rPr>
          <w:rFonts w:hint="eastAsia"/>
        </w:rPr>
      </w:pPr>
      <w:r>
        <w:rPr>
          <w:rFonts w:hint="eastAsia"/>
        </w:rPr>
        <w:t>返回结果：</w:t>
      </w:r>
    </w:p>
    <w:p w14:paraId="3CBB9E36" w14:textId="77777777" w:rsidR="0074618A" w:rsidRDefault="0074618A" w:rsidP="0074618A">
      <w:pPr>
        <w:pStyle w:val="1e"/>
        <w:rPr>
          <w:rFonts w:hint="eastAsia"/>
        </w:rPr>
      </w:pPr>
      <w:r>
        <w:t>[NOTICE] table "order_goods" does not exist, skipping</w:t>
      </w:r>
    </w:p>
    <w:p w14:paraId="04B15F7A" w14:textId="2A138F8F" w:rsidR="0074618A" w:rsidRDefault="0074618A" w:rsidP="0074618A">
      <w:pPr>
        <w:pStyle w:val="1e"/>
        <w:rPr>
          <w:rFonts w:hint="eastAsia"/>
        </w:rPr>
      </w:pPr>
      <w:r>
        <w:t xml:space="preserve">[INFO] </w:t>
      </w:r>
      <w:r>
        <w:t>操作影响的记录行数</w:t>
      </w:r>
      <w:r>
        <w:t xml:space="preserve"> : 0</w:t>
      </w:r>
    </w:p>
    <w:p w14:paraId="23A88757" w14:textId="55AEB2F0" w:rsidR="0074618A" w:rsidRDefault="0074618A" w:rsidP="0074618A">
      <w:pPr>
        <w:pStyle w:val="1e"/>
        <w:rPr>
          <w:rFonts w:hint="eastAsia"/>
        </w:rPr>
      </w:pPr>
      <w:r>
        <w:t xml:space="preserve">[INFO] </w:t>
      </w:r>
      <w:r>
        <w:t>执行时间</w:t>
      </w:r>
      <w:r>
        <w:t xml:space="preserve"> : 116 ms</w:t>
      </w:r>
    </w:p>
    <w:p w14:paraId="135CDB0B" w14:textId="5B07CF75" w:rsidR="0074618A" w:rsidRDefault="0074618A" w:rsidP="0074618A">
      <w:pPr>
        <w:pStyle w:val="1e"/>
        <w:rPr>
          <w:rFonts w:hint="eastAsia"/>
        </w:rPr>
      </w:pPr>
      <w:r>
        <w:t xml:space="preserve">[INFO] </w:t>
      </w:r>
      <w:r>
        <w:t>执行成功</w:t>
      </w:r>
      <w:r>
        <w:t xml:space="preserve">... </w:t>
      </w:r>
    </w:p>
    <w:p w14:paraId="5DE636E6" w14:textId="35A6CCB3" w:rsidR="0074618A" w:rsidRPr="006B7158" w:rsidRDefault="0074618A" w:rsidP="0074618A">
      <w:pPr>
        <w:pStyle w:val="1e"/>
        <w:rPr>
          <w:rFonts w:hint="eastAsia"/>
        </w:rPr>
      </w:pPr>
      <w:r>
        <w:t>[NOTICE] CREATE TABLE / PRIMARY KEY will create implicit index "order_goods_pkey" for table "order_goods"</w:t>
      </w:r>
    </w:p>
    <w:p w14:paraId="71AAB1E2" w14:textId="0FB5EF07" w:rsidR="00E7353D" w:rsidRPr="00B45C7C" w:rsidRDefault="00E7353D" w:rsidP="00A63712">
      <w:pPr>
        <w:pStyle w:val="30"/>
        <w:rPr>
          <w:rFonts w:hint="eastAsia"/>
        </w:rPr>
      </w:pPr>
      <w:r>
        <w:rPr>
          <w:rFonts w:hint="eastAsia"/>
        </w:rPr>
        <w:t>创建库存表</w:t>
      </w:r>
    </w:p>
    <w:p w14:paraId="3C771666" w14:textId="756B521B" w:rsidR="00E7353D" w:rsidRPr="006B7158" w:rsidRDefault="00E7353D" w:rsidP="00E7353D">
      <w:pPr>
        <w:pStyle w:val="2f2"/>
      </w:pPr>
      <w:r w:rsidRPr="006B7158">
        <w:t xml:space="preserve">DROP TABLE IF EXISTS </w:t>
      </w:r>
      <w:r w:rsidR="002E6106">
        <w:t>target.i</w:t>
      </w:r>
      <w:r w:rsidRPr="006B7158">
        <w:t>nventory;</w:t>
      </w:r>
    </w:p>
    <w:p w14:paraId="3FA32517" w14:textId="77777777" w:rsidR="00E7353D" w:rsidRPr="006B7158" w:rsidRDefault="00E7353D" w:rsidP="00E7353D">
      <w:pPr>
        <w:pStyle w:val="2f2"/>
      </w:pPr>
    </w:p>
    <w:p w14:paraId="70D2BB9E" w14:textId="7BF016F0" w:rsidR="00E7353D" w:rsidRPr="006B7158" w:rsidRDefault="002E6106" w:rsidP="00E7353D">
      <w:pPr>
        <w:pStyle w:val="2f2"/>
      </w:pPr>
      <w:r>
        <w:t>CREATE TABLE target.i</w:t>
      </w:r>
      <w:r w:rsidR="00E7353D" w:rsidRPr="006B7158">
        <w:t>nventory (</w:t>
      </w:r>
    </w:p>
    <w:p w14:paraId="5F749B8D" w14:textId="77777777" w:rsidR="00E7353D" w:rsidRPr="006B7158" w:rsidRDefault="00E7353D" w:rsidP="00E7353D">
      <w:pPr>
        <w:pStyle w:val="2f2"/>
      </w:pPr>
      <w:r w:rsidRPr="006B7158">
        <w:tab/>
        <w:t>date_key integer NOT NULL,</w:t>
      </w:r>
    </w:p>
    <w:p w14:paraId="17805381" w14:textId="77777777" w:rsidR="00E7353D" w:rsidRPr="006B7158" w:rsidRDefault="00E7353D" w:rsidP="00E7353D">
      <w:pPr>
        <w:pStyle w:val="2f2"/>
      </w:pPr>
      <w:r w:rsidRPr="006B7158">
        <w:tab/>
        <w:t>goods_key integer NOT NULL,</w:t>
      </w:r>
    </w:p>
    <w:p w14:paraId="31104931" w14:textId="77777777" w:rsidR="00E7353D" w:rsidRPr="006B7158" w:rsidRDefault="00E7353D" w:rsidP="00E7353D">
      <w:pPr>
        <w:pStyle w:val="2f2"/>
      </w:pPr>
      <w:r w:rsidRPr="006B7158">
        <w:tab/>
        <w:t>number integer,</w:t>
      </w:r>
    </w:p>
    <w:p w14:paraId="58D4A1A9" w14:textId="77777777" w:rsidR="00E7353D" w:rsidRPr="006B7158" w:rsidRDefault="00E7353D" w:rsidP="00E7353D">
      <w:pPr>
        <w:pStyle w:val="2f2"/>
      </w:pPr>
      <w:r w:rsidRPr="006B7158">
        <w:tab/>
        <w:t>PRIMARY KEY (date_key, goods_key)</w:t>
      </w:r>
    </w:p>
    <w:p w14:paraId="704AA775" w14:textId="77777777" w:rsidR="00E7353D" w:rsidRPr="006B7158" w:rsidRDefault="00E7353D" w:rsidP="00E7353D">
      <w:pPr>
        <w:pStyle w:val="2f2"/>
      </w:pPr>
      <w:r w:rsidRPr="006B7158">
        <w:t>)</w:t>
      </w:r>
    </w:p>
    <w:p w14:paraId="3BBC154F" w14:textId="1B2F4B22" w:rsidR="00E7353D" w:rsidRPr="006B7158" w:rsidRDefault="00E7353D" w:rsidP="00EE558D">
      <w:pPr>
        <w:pStyle w:val="2f2"/>
      </w:pPr>
      <w:r w:rsidRPr="006B7158">
        <w:t>DISTRIBUTE BY HASH(date_key, goods_key);</w:t>
      </w:r>
    </w:p>
    <w:p w14:paraId="3A8281D8" w14:textId="3065D8EE" w:rsidR="00BB0CFD" w:rsidRDefault="0074618A" w:rsidP="00170BD2">
      <w:pPr>
        <w:pStyle w:val="1e"/>
        <w:rPr>
          <w:rFonts w:hint="eastAsia"/>
        </w:rPr>
      </w:pPr>
      <w:r>
        <w:rPr>
          <w:rFonts w:hint="eastAsia"/>
        </w:rPr>
        <w:t>返回结果：</w:t>
      </w:r>
    </w:p>
    <w:p w14:paraId="0E44172F" w14:textId="77777777" w:rsidR="0074618A" w:rsidRDefault="0074618A" w:rsidP="0074618A">
      <w:pPr>
        <w:pStyle w:val="1e"/>
        <w:rPr>
          <w:rFonts w:hint="eastAsia"/>
        </w:rPr>
      </w:pPr>
      <w:r>
        <w:t xml:space="preserve">[INFO] </w:t>
      </w:r>
      <w:r>
        <w:t>操作影响的记录行数</w:t>
      </w:r>
      <w:r>
        <w:t xml:space="preserve"> : 0</w:t>
      </w:r>
    </w:p>
    <w:p w14:paraId="653A3160" w14:textId="10F66D28" w:rsidR="0074618A" w:rsidRDefault="0074618A" w:rsidP="0074618A">
      <w:pPr>
        <w:pStyle w:val="1e"/>
        <w:rPr>
          <w:rFonts w:hint="eastAsia"/>
        </w:rPr>
      </w:pPr>
      <w:r>
        <w:t xml:space="preserve">[INFO] </w:t>
      </w:r>
      <w:r>
        <w:t>执行时间</w:t>
      </w:r>
      <w:r>
        <w:t xml:space="preserve"> : 69 ms</w:t>
      </w:r>
    </w:p>
    <w:p w14:paraId="04851EC6" w14:textId="58C65BCA" w:rsidR="0074618A" w:rsidRDefault="0074618A" w:rsidP="0074618A">
      <w:pPr>
        <w:pStyle w:val="1e"/>
        <w:rPr>
          <w:rFonts w:hint="eastAsia"/>
        </w:rPr>
      </w:pPr>
      <w:r>
        <w:t xml:space="preserve">[INFO] </w:t>
      </w:r>
      <w:r>
        <w:t>执行成功</w:t>
      </w:r>
      <w:r>
        <w:t xml:space="preserve">... </w:t>
      </w:r>
    </w:p>
    <w:p w14:paraId="01FA3ED1" w14:textId="4CBC406E" w:rsidR="0074618A" w:rsidRDefault="0074618A" w:rsidP="0074618A">
      <w:pPr>
        <w:pStyle w:val="1e"/>
        <w:rPr>
          <w:rFonts w:hint="eastAsia"/>
        </w:rPr>
      </w:pPr>
      <w:r>
        <w:t>[NOTICE] table "inventory" does not exist, skipping</w:t>
      </w:r>
    </w:p>
    <w:p w14:paraId="4E3FFB2D" w14:textId="6D0092F3" w:rsidR="0074618A" w:rsidRDefault="0074618A" w:rsidP="0074618A">
      <w:pPr>
        <w:pStyle w:val="1e"/>
        <w:rPr>
          <w:rFonts w:hint="eastAsia"/>
        </w:rPr>
      </w:pPr>
      <w:r>
        <w:t>[NOTICE] CREATE TABLE / PRIMARY KEY will create implicit index "inventory_pkey" for table "inventory"</w:t>
      </w:r>
    </w:p>
    <w:p w14:paraId="00D1D583" w14:textId="4F5A435E" w:rsidR="008E2E95" w:rsidRDefault="00976E61" w:rsidP="00A63712">
      <w:pPr>
        <w:pStyle w:val="30"/>
        <w:rPr>
          <w:rFonts w:hint="eastAsia"/>
        </w:rPr>
      </w:pPr>
      <w:r>
        <w:rPr>
          <w:rFonts w:hint="eastAsia"/>
        </w:rPr>
        <w:lastRenderedPageBreak/>
        <w:t>查看创建的表</w:t>
      </w:r>
    </w:p>
    <w:p w14:paraId="7F387B03" w14:textId="3AB7F0A8" w:rsidR="008C3C8C" w:rsidRDefault="008C3C8C" w:rsidP="00976E61">
      <w:pPr>
        <w:pStyle w:val="1e"/>
        <w:rPr>
          <w:rFonts w:ascii="Huawei Sans" w:hAnsi="Huawei Sans" w:cs="Huawei Sans"/>
        </w:rPr>
      </w:pPr>
      <w:r w:rsidRPr="008C3C8C">
        <w:rPr>
          <w:rFonts w:ascii="Huawei Sans" w:hAnsi="Huawei Sans" w:cs="Huawei Sans"/>
        </w:rPr>
        <w:t>在</w:t>
      </w:r>
      <w:r w:rsidRPr="008C3C8C">
        <w:rPr>
          <w:rFonts w:ascii="Huawei Sans" w:hAnsi="Huawei Sans" w:cs="Huawei Sans"/>
        </w:rPr>
        <w:t>Data Studio</w:t>
      </w:r>
      <w:r w:rsidRPr="008C3C8C">
        <w:rPr>
          <w:rFonts w:ascii="Huawei Sans" w:hAnsi="Huawei Sans" w:cs="Huawei Sans"/>
        </w:rPr>
        <w:t>左侧</w:t>
      </w:r>
      <w:r>
        <w:rPr>
          <w:rFonts w:ascii="Huawei Sans" w:hAnsi="Huawei Sans" w:cs="Huawei Sans"/>
        </w:rPr>
        <w:t>”</w:t>
      </w:r>
      <w:r w:rsidRPr="008C3C8C">
        <w:rPr>
          <w:rFonts w:ascii="Huawei Sans" w:hAnsi="Huawei Sans" w:cs="Huawei Sans"/>
        </w:rPr>
        <w:t>用户模式</w:t>
      </w:r>
      <w:r>
        <w:rPr>
          <w:rFonts w:ascii="Huawei Sans" w:hAnsi="Huawei Sans" w:cs="Huawei Sans"/>
        </w:rPr>
        <w:t>“</w:t>
      </w:r>
      <w:r w:rsidRPr="008C3C8C">
        <w:rPr>
          <w:rFonts w:ascii="Huawei Sans" w:hAnsi="Huawei Sans" w:cs="Huawei Sans"/>
        </w:rPr>
        <w:t>上右键</w:t>
      </w:r>
      <w:r>
        <w:rPr>
          <w:rFonts w:ascii="Huawei Sans" w:hAnsi="Huawei Sans" w:cs="Huawei Sans"/>
        </w:rPr>
        <w:t>，</w:t>
      </w:r>
      <w:r>
        <w:rPr>
          <w:rFonts w:ascii="Huawei Sans" w:hAnsi="Huawei Sans" w:cs="Huawei Sans" w:hint="eastAsia"/>
        </w:rPr>
        <w:t>选择</w:t>
      </w:r>
      <w:r w:rsidRPr="008C3C8C">
        <w:rPr>
          <w:rFonts w:ascii="Huawei Sans" w:hAnsi="Huawei Sans" w:cs="Huawei Sans"/>
        </w:rPr>
        <w:t>“</w:t>
      </w:r>
      <w:r w:rsidRPr="008C3C8C">
        <w:rPr>
          <w:rFonts w:ascii="Huawei Sans" w:hAnsi="Huawei Sans" w:cs="Huawei Sans"/>
        </w:rPr>
        <w:t>刷新</w:t>
      </w:r>
      <w:r w:rsidRPr="008C3C8C">
        <w:rPr>
          <w:rFonts w:ascii="Huawei Sans" w:hAnsi="Huawei Sans" w:cs="Huawei Sans"/>
        </w:rPr>
        <w:t>”</w:t>
      </w:r>
      <w:r w:rsidRPr="008C3C8C">
        <w:rPr>
          <w:rFonts w:ascii="Huawei Sans" w:hAnsi="Huawei Sans" w:cs="Huawei Sans"/>
        </w:rPr>
        <w:t>后，展开</w:t>
      </w:r>
      <w:r>
        <w:rPr>
          <w:rFonts w:ascii="Huawei Sans" w:hAnsi="Huawei Sans" w:cs="Huawei Sans" w:hint="eastAsia"/>
        </w:rPr>
        <w:t>target</w:t>
      </w:r>
      <w:r w:rsidRPr="008C3C8C">
        <w:rPr>
          <w:rFonts w:ascii="Huawei Sans" w:hAnsi="Huawei Sans" w:cs="Huawei Sans"/>
        </w:rPr>
        <w:t>模式。可以看到刚刚创建的</w:t>
      </w:r>
      <w:r>
        <w:rPr>
          <w:rFonts w:ascii="Huawei Sans" w:hAnsi="Huawei Sans" w:cs="Huawei Sans" w:hint="eastAsia"/>
        </w:rPr>
        <w:t>表以及序列。</w:t>
      </w:r>
    </w:p>
    <w:p w14:paraId="3D98367F" w14:textId="2AB8D341" w:rsidR="008C3C8C" w:rsidRDefault="008C3C8C" w:rsidP="00976E61">
      <w:pPr>
        <w:pStyle w:val="1e"/>
        <w:rPr>
          <w:rFonts w:ascii="Huawei Sans" w:hAnsi="Huawei Sans" w:cs="Huawei Sans"/>
        </w:rPr>
      </w:pPr>
      <w:r>
        <w:rPr>
          <w:noProof/>
        </w:rPr>
        <w:drawing>
          <wp:inline distT="0" distB="0" distL="0" distR="0" wp14:anchorId="0F8D1E16" wp14:editId="7CD6C44A">
            <wp:extent cx="2430866" cy="3267986"/>
            <wp:effectExtent l="19050" t="19050" r="26670" b="279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1638" cy="3282468"/>
                    </a:xfrm>
                    <a:prstGeom prst="rect">
                      <a:avLst/>
                    </a:prstGeom>
                    <a:ln w="12700">
                      <a:solidFill>
                        <a:schemeClr val="bg1">
                          <a:lumMod val="85000"/>
                        </a:schemeClr>
                      </a:solidFill>
                    </a:ln>
                  </pic:spPr>
                </pic:pic>
              </a:graphicData>
            </a:graphic>
          </wp:inline>
        </w:drawing>
      </w:r>
    </w:p>
    <w:p w14:paraId="5CCD96C2" w14:textId="2863F646" w:rsidR="00626B7A" w:rsidRDefault="00BB0CFD" w:rsidP="005F3B45">
      <w:pPr>
        <w:pStyle w:val="3"/>
        <w:rPr>
          <w:rFonts w:hint="eastAsia"/>
        </w:rPr>
      </w:pPr>
      <w:bookmarkStart w:id="25" w:name="_Toc44517974"/>
      <w:r w:rsidRPr="005F3B45">
        <w:t>数据转换</w:t>
      </w:r>
      <w:bookmarkEnd w:id="25"/>
    </w:p>
    <w:p w14:paraId="08B06DEB" w14:textId="06635E70" w:rsidR="00EA4DBD" w:rsidRDefault="00EA4DBD" w:rsidP="00EA4DBD">
      <w:pPr>
        <w:pStyle w:val="4"/>
        <w:rPr>
          <w:rFonts w:hint="eastAsia"/>
        </w:rPr>
      </w:pPr>
      <w:r>
        <w:rPr>
          <w:rFonts w:hint="eastAsia"/>
        </w:rPr>
        <w:t>准备工作</w:t>
      </w:r>
    </w:p>
    <w:p w14:paraId="2B6E8326" w14:textId="77777777" w:rsidR="008E567D" w:rsidRDefault="00C57F35" w:rsidP="00C57F35">
      <w:pPr>
        <w:pStyle w:val="1e"/>
        <w:rPr>
          <w:rFonts w:hint="eastAsia"/>
        </w:rPr>
      </w:pPr>
      <w:r>
        <w:rPr>
          <w:rFonts w:hint="eastAsia"/>
        </w:rPr>
        <w:t>说明：</w:t>
      </w:r>
    </w:p>
    <w:p w14:paraId="406B753B" w14:textId="194A6AEB" w:rsidR="00BE7ADF" w:rsidRDefault="008E567D" w:rsidP="00C57F35">
      <w:pPr>
        <w:pStyle w:val="1e"/>
        <w:rPr>
          <w:rFonts w:hint="eastAsia"/>
        </w:rPr>
      </w:pPr>
      <w:r>
        <w:rPr>
          <w:rFonts w:hint="eastAsia"/>
        </w:rPr>
        <w:t>1</w:t>
      </w:r>
      <w:r>
        <w:t xml:space="preserve">. </w:t>
      </w:r>
      <w:r w:rsidR="00C57F35">
        <w:rPr>
          <w:rFonts w:hint="eastAsia"/>
        </w:rPr>
        <w:t>此处以</w:t>
      </w:r>
      <w:r w:rsidR="00C57F35">
        <w:rPr>
          <w:rFonts w:hint="eastAsia"/>
        </w:rPr>
        <w:t>Windows</w:t>
      </w:r>
      <w:r w:rsidR="00C57F35">
        <w:rPr>
          <w:rFonts w:hint="eastAsia"/>
        </w:rPr>
        <w:t>系统为例。</w:t>
      </w:r>
    </w:p>
    <w:p w14:paraId="7F329259" w14:textId="3CDBC0EF" w:rsidR="008E567D" w:rsidRDefault="008E567D" w:rsidP="00C57F35">
      <w:pPr>
        <w:pStyle w:val="1e"/>
        <w:rPr>
          <w:rFonts w:hint="eastAsia"/>
        </w:rPr>
      </w:pPr>
      <w:r>
        <w:t xml:space="preserve">2. </w:t>
      </w:r>
      <w:r w:rsidRPr="008E567D">
        <w:rPr>
          <w:rFonts w:hint="eastAsia"/>
          <w:b/>
        </w:rPr>
        <w:t>本次</w:t>
      </w:r>
      <w:r>
        <w:rPr>
          <w:rFonts w:hint="eastAsia"/>
          <w:b/>
        </w:rPr>
        <w:t>提供</w:t>
      </w:r>
      <w:r w:rsidRPr="008E567D">
        <w:rPr>
          <w:rFonts w:hint="eastAsia"/>
          <w:b/>
        </w:rPr>
        <w:t>的安装包已经将相关的驱动文件添加至相应的目录下</w:t>
      </w:r>
      <w:r>
        <w:rPr>
          <w:rFonts w:hint="eastAsia"/>
        </w:rPr>
        <w:t>，</w:t>
      </w:r>
      <w:r w:rsidRPr="00B04B0D">
        <w:rPr>
          <w:rFonts w:hint="eastAsia"/>
          <w:b/>
        </w:rPr>
        <w:t>无需个人下载，直接使用</w:t>
      </w:r>
      <w:r w:rsidR="0090504B">
        <w:rPr>
          <w:rFonts w:hint="eastAsia"/>
          <w:b/>
        </w:rPr>
        <w:t>Kettle</w:t>
      </w:r>
      <w:r w:rsidRPr="00B04B0D">
        <w:rPr>
          <w:rFonts w:hint="eastAsia"/>
          <w:b/>
        </w:rPr>
        <w:t>即可</w:t>
      </w:r>
      <w:r>
        <w:rPr>
          <w:rFonts w:hint="eastAsia"/>
        </w:rPr>
        <w:t>。</w:t>
      </w:r>
      <w:r>
        <w:rPr>
          <w:rFonts w:hint="eastAsia"/>
        </w:rPr>
        <w:t>1.2.3.1</w:t>
      </w:r>
      <w:r>
        <w:rPr>
          <w:rFonts w:hint="eastAsia"/>
        </w:rPr>
        <w:t>小节的内容主要用于学习参考。</w:t>
      </w:r>
    </w:p>
    <w:p w14:paraId="56F48B31" w14:textId="5D9CE887" w:rsidR="00C0102B" w:rsidRDefault="00C0102B" w:rsidP="00C57F35">
      <w:pPr>
        <w:pStyle w:val="1e"/>
        <w:rPr>
          <w:rFonts w:hint="eastAsia"/>
        </w:rPr>
      </w:pPr>
      <w:r>
        <w:rPr>
          <w:rFonts w:hint="eastAsia"/>
        </w:rPr>
        <w:t>3</w:t>
      </w:r>
      <w:r>
        <w:t xml:space="preserve">. </w:t>
      </w:r>
      <w:r w:rsidR="00B04B0D">
        <w:rPr>
          <w:rFonts w:hint="eastAsia"/>
        </w:rPr>
        <w:t>因关卡二的操作不同，本实验的结果与示例截图可能略有差异，请以个人最终结果为准。</w:t>
      </w:r>
    </w:p>
    <w:p w14:paraId="757D1EB7" w14:textId="58A71223" w:rsidR="00BE7ADF" w:rsidRDefault="00BE7ADF" w:rsidP="00A63712">
      <w:pPr>
        <w:pStyle w:val="30"/>
        <w:rPr>
          <w:rFonts w:hint="eastAsia"/>
        </w:rPr>
      </w:pPr>
      <w:r>
        <w:t>下载</w:t>
      </w:r>
      <w:r w:rsidR="0090504B">
        <w:t>Kettle</w:t>
      </w:r>
      <w:r>
        <w:rPr>
          <w:rFonts w:hint="eastAsia"/>
        </w:rPr>
        <w:t>。</w:t>
      </w:r>
    </w:p>
    <w:p w14:paraId="7B3E0A71" w14:textId="04E3AEEC" w:rsidR="00BE7ADF" w:rsidRDefault="0090504B" w:rsidP="00170BD2">
      <w:pPr>
        <w:pStyle w:val="1e"/>
        <w:rPr>
          <w:rFonts w:hint="eastAsia"/>
        </w:rPr>
      </w:pPr>
      <w:r>
        <w:t>Kettle</w:t>
      </w:r>
      <w:r w:rsidR="00BE7ADF" w:rsidRPr="00BE7ADF">
        <w:t>是一款国外开源的</w:t>
      </w:r>
      <w:r w:rsidR="00BE7ADF" w:rsidRPr="00BE7ADF">
        <w:t>ETL</w:t>
      </w:r>
      <w:r w:rsidR="00BE7ADF" w:rsidRPr="00BE7ADF">
        <w:t>工具，可以在</w:t>
      </w:r>
      <w:r w:rsidR="00BE7ADF" w:rsidRPr="00BE7ADF">
        <w:t>Windows</w:t>
      </w:r>
      <w:r w:rsidR="00BE7ADF" w:rsidRPr="00BE7ADF">
        <w:t>、</w:t>
      </w:r>
      <w:r w:rsidR="00BE7ADF" w:rsidRPr="00BE7ADF">
        <w:t>Linux</w:t>
      </w:r>
      <w:r w:rsidR="00BE7ADF" w:rsidRPr="00BE7ADF">
        <w:t>、</w:t>
      </w:r>
      <w:r w:rsidR="00BE7ADF" w:rsidRPr="00BE7ADF">
        <w:t>Unix</w:t>
      </w:r>
      <w:r w:rsidR="00BE7ADF" w:rsidRPr="00BE7ADF">
        <w:t>上运行，数据抽取高效稳定。</w:t>
      </w:r>
    </w:p>
    <w:p w14:paraId="37CD016F" w14:textId="5D286159" w:rsidR="00BE7ADF" w:rsidRDefault="00C57F35" w:rsidP="00170BD2">
      <w:pPr>
        <w:pStyle w:val="1e"/>
        <w:rPr>
          <w:rFonts w:hint="eastAsia"/>
        </w:rPr>
      </w:pPr>
      <w:r>
        <w:t>在</w:t>
      </w:r>
      <w:r w:rsidR="00BE7ADF">
        <w:t>以下链接</w:t>
      </w:r>
      <w:r w:rsidR="00BE7ADF">
        <w:rPr>
          <w:rFonts w:hint="eastAsia"/>
        </w:rPr>
        <w:t>：</w:t>
      </w:r>
      <w:hyperlink r:id="rId24" w:history="1">
        <w:r w:rsidR="00BE7ADF" w:rsidRPr="0017034B">
          <w:rPr>
            <w:rStyle w:val="ad"/>
          </w:rPr>
          <w:t>https://sourceforge.net/projects/pentaho/files/Data%20Integration/</w:t>
        </w:r>
      </w:hyperlink>
      <w:r w:rsidR="00EA4DBD">
        <w:rPr>
          <w:rStyle w:val="ad"/>
        </w:rPr>
        <w:t xml:space="preserve"> </w:t>
      </w:r>
      <w:r w:rsidR="00EA4DBD" w:rsidRPr="00EA4DBD">
        <w:t>下载</w:t>
      </w:r>
      <w:r w:rsidR="0090504B">
        <w:t>Kettle</w:t>
      </w:r>
      <w:r w:rsidR="00EA4DBD" w:rsidRPr="00EA4DBD">
        <w:t>安装包。</w:t>
      </w:r>
    </w:p>
    <w:p w14:paraId="6E95CE45" w14:textId="71DADECB" w:rsidR="00BE7ADF" w:rsidRDefault="00BE7ADF" w:rsidP="00170BD2">
      <w:pPr>
        <w:pStyle w:val="1e"/>
        <w:rPr>
          <w:rFonts w:hint="eastAsia"/>
        </w:rPr>
      </w:pPr>
      <w:r>
        <w:rPr>
          <w:noProof/>
        </w:rPr>
        <w:lastRenderedPageBreak/>
        <w:drawing>
          <wp:inline distT="0" distB="0" distL="0" distR="0" wp14:anchorId="36F76146" wp14:editId="631A209D">
            <wp:extent cx="5210175" cy="1653628"/>
            <wp:effectExtent l="19050" t="19050" r="9525" b="22860"/>
            <wp:docPr id="6" name="图片 6" descr="C:\Users\hwx559043\AppData\Roaming\eSpace_Desktop\UserData\hwx559043\imagefiles\40B481EB-79A4-4A55-8AB1-1A134659CA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B481EB-79A4-4A55-8AB1-1A134659CA88" descr="C:\Users\hwx559043\AppData\Roaming\eSpace_Desktop\UserData\hwx559043\imagefiles\40B481EB-79A4-4A55-8AB1-1A134659CA8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6502" cy="1655636"/>
                    </a:xfrm>
                    <a:prstGeom prst="rect">
                      <a:avLst/>
                    </a:prstGeom>
                    <a:noFill/>
                    <a:ln w="12700">
                      <a:solidFill>
                        <a:schemeClr val="bg1">
                          <a:lumMod val="85000"/>
                        </a:schemeClr>
                      </a:solidFill>
                    </a:ln>
                  </pic:spPr>
                </pic:pic>
              </a:graphicData>
            </a:graphic>
          </wp:inline>
        </w:drawing>
      </w:r>
    </w:p>
    <w:p w14:paraId="355604C1" w14:textId="5F4E9666" w:rsidR="00BE7ADF" w:rsidRDefault="00BE7ADF" w:rsidP="00170BD2">
      <w:pPr>
        <w:pStyle w:val="1e"/>
        <w:rPr>
          <w:rFonts w:hint="eastAsia"/>
        </w:rPr>
      </w:pPr>
      <w:r>
        <w:rPr>
          <w:noProof/>
        </w:rPr>
        <w:drawing>
          <wp:inline distT="0" distB="0" distL="0" distR="0" wp14:anchorId="2740AA33" wp14:editId="5A3C5F19">
            <wp:extent cx="5210175" cy="1420957"/>
            <wp:effectExtent l="19050" t="19050" r="9525" b="27305"/>
            <wp:docPr id="9" name="图片 9" descr="C:\Users\hwx559043\AppData\Roaming\eSpace_Desktop\UserData\hwx559043\imagefiles\79BB889E-7BED-4C86-8DDD-BD08E7AC8D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BB889E-7BED-4C86-8DDD-BD08E7AC8DBF" descr="C:\Users\hwx559043\AppData\Roaming\eSpace_Desktop\UserData\hwx559043\imagefiles\79BB889E-7BED-4C86-8DDD-BD08E7AC8DB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9001" cy="1428819"/>
                    </a:xfrm>
                    <a:prstGeom prst="rect">
                      <a:avLst/>
                    </a:prstGeom>
                    <a:noFill/>
                    <a:ln w="12700">
                      <a:solidFill>
                        <a:schemeClr val="bg1">
                          <a:lumMod val="85000"/>
                        </a:schemeClr>
                      </a:solidFill>
                    </a:ln>
                  </pic:spPr>
                </pic:pic>
              </a:graphicData>
            </a:graphic>
          </wp:inline>
        </w:drawing>
      </w:r>
    </w:p>
    <w:p w14:paraId="59191BD8" w14:textId="41A3C84E" w:rsidR="00BE7ADF" w:rsidRDefault="00EA4DBD" w:rsidP="00170BD2">
      <w:pPr>
        <w:pStyle w:val="1e"/>
        <w:rPr>
          <w:rFonts w:hint="eastAsia"/>
        </w:rPr>
      </w:pPr>
      <w:r>
        <w:rPr>
          <w:rFonts w:hint="eastAsia"/>
        </w:rPr>
        <w:t>下载之后完成解压即可。</w:t>
      </w:r>
      <w:bookmarkStart w:id="26" w:name="_GoBack"/>
      <w:bookmarkEnd w:id="26"/>
    </w:p>
    <w:p w14:paraId="43483266" w14:textId="71D31F62" w:rsidR="00EA4DBD" w:rsidRDefault="00EA4DBD" w:rsidP="00A63712">
      <w:pPr>
        <w:pStyle w:val="30"/>
        <w:rPr>
          <w:rFonts w:hint="eastAsia"/>
        </w:rPr>
      </w:pPr>
      <w:r>
        <w:rPr>
          <w:rFonts w:hint="eastAsia"/>
        </w:rPr>
        <w:t>下载</w:t>
      </w:r>
      <w:r>
        <w:rPr>
          <w:rFonts w:hint="eastAsia"/>
        </w:rPr>
        <w:t>D</w:t>
      </w:r>
      <w:r>
        <w:t>WS JDBC</w:t>
      </w:r>
      <w:r>
        <w:t>驱动</w:t>
      </w:r>
    </w:p>
    <w:p w14:paraId="05C9EDE2" w14:textId="0DB627F2" w:rsidR="00EA4DBD" w:rsidRDefault="00EA4DBD" w:rsidP="00EA4DBD">
      <w:pPr>
        <w:pStyle w:val="1e"/>
        <w:rPr>
          <w:rFonts w:hint="eastAsia"/>
        </w:rPr>
      </w:pPr>
      <w:r>
        <w:t>在</w:t>
      </w:r>
      <w:r>
        <w:rPr>
          <w:rFonts w:hint="eastAsia"/>
        </w:rPr>
        <w:t>D</w:t>
      </w:r>
      <w:r>
        <w:t>WS</w:t>
      </w:r>
      <w:r>
        <w:t>集群</w:t>
      </w:r>
      <w:r>
        <w:rPr>
          <w:rFonts w:hint="eastAsia"/>
        </w:rPr>
        <w:t>“连接管理”界面下载</w:t>
      </w:r>
      <w:r>
        <w:rPr>
          <w:rFonts w:hint="eastAsia"/>
        </w:rPr>
        <w:t>J</w:t>
      </w:r>
      <w:r>
        <w:t>DBC</w:t>
      </w:r>
      <w:r>
        <w:t>驱动</w:t>
      </w:r>
      <w:r>
        <w:rPr>
          <w:rFonts w:hint="eastAsia"/>
        </w:rPr>
        <w:t>，</w:t>
      </w:r>
      <w:r>
        <w:t>或者由授课老师提供该驱动</w:t>
      </w:r>
      <w:r>
        <w:rPr>
          <w:rFonts w:hint="eastAsia"/>
        </w:rPr>
        <w:t>。</w:t>
      </w:r>
    </w:p>
    <w:p w14:paraId="729ACCAA" w14:textId="7A346475" w:rsidR="0065262E" w:rsidRDefault="00570D83" w:rsidP="00EA4DBD">
      <w:pPr>
        <w:pStyle w:val="1e"/>
        <w:rPr>
          <w:rFonts w:hint="eastAsia"/>
        </w:rPr>
      </w:pPr>
      <w:r>
        <w:rPr>
          <w:noProof/>
        </w:rPr>
        <w:drawing>
          <wp:inline distT="0" distB="0" distL="0" distR="0" wp14:anchorId="6A782F28" wp14:editId="66BCEA40">
            <wp:extent cx="4946043" cy="956963"/>
            <wp:effectExtent l="19050" t="19050" r="26035" b="14605"/>
            <wp:docPr id="11" name="图片 11" descr="C:\Users\hwx559043\AppData\Roaming\eSpace_Desktop\UserData\hwx559043\imagefiles\9230AE6E-18B4-4E2B-9719-84D0C7190A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30AE6E-18B4-4E2B-9719-84D0C7190A38" descr="C:\Users\hwx559043\AppData\Roaming\eSpace_Desktop\UserData\hwx559043\imagefiles\9230AE6E-18B4-4E2B-9719-84D0C7190A3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5688" cy="976242"/>
                    </a:xfrm>
                    <a:prstGeom prst="rect">
                      <a:avLst/>
                    </a:prstGeom>
                    <a:noFill/>
                    <a:ln w="12700">
                      <a:solidFill>
                        <a:schemeClr val="bg1">
                          <a:lumMod val="85000"/>
                        </a:schemeClr>
                      </a:solidFill>
                    </a:ln>
                  </pic:spPr>
                </pic:pic>
              </a:graphicData>
            </a:graphic>
          </wp:inline>
        </w:drawing>
      </w:r>
    </w:p>
    <w:p w14:paraId="202726AA" w14:textId="3B1AC68D" w:rsidR="00EA4DBD" w:rsidRDefault="00EA4DBD" w:rsidP="00EA4DBD">
      <w:pPr>
        <w:pStyle w:val="1e"/>
        <w:rPr>
          <w:rFonts w:hint="eastAsia"/>
        </w:rPr>
      </w:pPr>
      <w:r>
        <w:t>将</w:t>
      </w:r>
      <w:r w:rsidR="00570D83">
        <w:rPr>
          <w:rFonts w:hint="eastAsia"/>
        </w:rPr>
        <w:t>下载的</w:t>
      </w:r>
      <w:r w:rsidR="00570D83">
        <w:rPr>
          <w:rFonts w:hint="eastAsia"/>
        </w:rPr>
        <w:t>J</w:t>
      </w:r>
      <w:r w:rsidR="00570D83">
        <w:t>DBC</w:t>
      </w:r>
      <w:r w:rsidR="00570D83">
        <w:t>驱动</w:t>
      </w:r>
      <w:r w:rsidR="00530F53" w:rsidRPr="00530F53">
        <w:t>dws_8.1.x_jdbc_driver.zip</w:t>
      </w:r>
      <w:r w:rsidR="00530F53">
        <w:t>包</w:t>
      </w:r>
      <w:r w:rsidR="00570D83">
        <w:t>解压</w:t>
      </w:r>
      <w:r w:rsidR="00570D83">
        <w:rPr>
          <w:rFonts w:hint="eastAsia"/>
        </w:rPr>
        <w:t>，</w:t>
      </w:r>
      <w:r w:rsidR="00570D83">
        <w:t>并将</w:t>
      </w:r>
      <w:r w:rsidR="00530F53">
        <w:t>其中的</w:t>
      </w:r>
      <w:r w:rsidRPr="00EA4DBD">
        <w:t>gsjdbc4.jar</w:t>
      </w:r>
      <w:r w:rsidR="0065262E">
        <w:t>拷贝到</w:t>
      </w:r>
      <w:r w:rsidR="0065262E" w:rsidRPr="0065262E">
        <w:t>\data-integration\lib</w:t>
      </w:r>
      <w:r w:rsidR="0065262E">
        <w:t>目录下</w:t>
      </w:r>
      <w:r w:rsidR="0065262E">
        <w:rPr>
          <w:rFonts w:hint="eastAsia"/>
        </w:rPr>
        <w:t>。</w:t>
      </w:r>
    </w:p>
    <w:p w14:paraId="26999A63" w14:textId="566B999B" w:rsidR="00176498" w:rsidRDefault="00176498" w:rsidP="00A63712">
      <w:pPr>
        <w:pStyle w:val="30"/>
        <w:rPr>
          <w:rFonts w:hint="eastAsia"/>
        </w:rPr>
      </w:pPr>
      <w:r>
        <w:rPr>
          <w:rFonts w:hint="eastAsia"/>
        </w:rPr>
        <w:t>下载</w:t>
      </w:r>
      <w:r>
        <w:rPr>
          <w:rFonts w:hint="eastAsia"/>
        </w:rPr>
        <w:t>MySQL</w:t>
      </w:r>
      <w:r>
        <w:t xml:space="preserve"> JDBC</w:t>
      </w:r>
      <w:r>
        <w:t>驱动</w:t>
      </w:r>
    </w:p>
    <w:p w14:paraId="4780B440" w14:textId="08863A12" w:rsidR="00C57F35" w:rsidRDefault="00C57F35" w:rsidP="00176498">
      <w:pPr>
        <w:pStyle w:val="1e"/>
        <w:rPr>
          <w:rFonts w:hint="eastAsia"/>
        </w:rPr>
      </w:pPr>
      <w:r>
        <w:t>在以下链接中</w:t>
      </w:r>
      <w:r>
        <w:rPr>
          <w:rFonts w:hint="eastAsia"/>
        </w:rPr>
        <w:t>：</w:t>
      </w:r>
      <w:hyperlink r:id="rId28" w:history="1">
        <w:r w:rsidRPr="0037062A">
          <w:rPr>
            <w:rStyle w:val="ad"/>
          </w:rPr>
          <w:t>https://downloads.mysql.com/archives/c-j/</w:t>
        </w:r>
      </w:hyperlink>
      <w:r>
        <w:t xml:space="preserve"> </w:t>
      </w:r>
      <w:r>
        <w:t>下载和电脑版本对应的</w:t>
      </w:r>
      <w:r>
        <w:t>MySQL JDBC</w:t>
      </w:r>
      <w:r>
        <w:t>驱动包</w:t>
      </w:r>
      <w:r>
        <w:rPr>
          <w:rFonts w:hint="eastAsia"/>
        </w:rPr>
        <w:t>。</w:t>
      </w:r>
    </w:p>
    <w:p w14:paraId="54E592AF" w14:textId="77777777" w:rsidR="0070060E" w:rsidRDefault="00C57F35" w:rsidP="00176498">
      <w:pPr>
        <w:pStyle w:val="1e"/>
        <w:rPr>
          <w:rFonts w:hint="eastAsia"/>
        </w:rPr>
      </w:pPr>
      <w:r>
        <w:t>此处</w:t>
      </w:r>
      <w:r w:rsidR="0070060E">
        <w:rPr>
          <w:rFonts w:hint="eastAsia"/>
        </w:rPr>
        <w:t>：</w:t>
      </w:r>
    </w:p>
    <w:p w14:paraId="206E8175" w14:textId="0102193B" w:rsidR="00C57F35" w:rsidRDefault="0070060E" w:rsidP="00176498">
      <w:pPr>
        <w:pStyle w:val="1e"/>
        <w:rPr>
          <w:rFonts w:hint="eastAsia"/>
        </w:rPr>
      </w:pPr>
      <w:r>
        <w:t>Product Version</w:t>
      </w:r>
      <w:r>
        <w:t>可以选择</w:t>
      </w:r>
      <w:r>
        <w:rPr>
          <w:rFonts w:hint="eastAsia"/>
        </w:rPr>
        <w:t>5</w:t>
      </w:r>
      <w:r>
        <w:t>.1.48</w:t>
      </w:r>
      <w:r>
        <w:rPr>
          <w:rFonts w:hint="eastAsia"/>
        </w:rPr>
        <w:t>（</w:t>
      </w:r>
      <w:r>
        <w:rPr>
          <w:rFonts w:hint="eastAsia"/>
        </w:rPr>
        <w:t>R</w:t>
      </w:r>
      <w:r>
        <w:t>DS for MySQL</w:t>
      </w:r>
      <w:r>
        <w:t>数据库引擎为</w:t>
      </w:r>
      <w:r>
        <w:rPr>
          <w:rFonts w:hint="eastAsia"/>
        </w:rPr>
        <w:t>5</w:t>
      </w:r>
      <w:r>
        <w:t>.7</w:t>
      </w:r>
      <w:r>
        <w:t>版本</w:t>
      </w:r>
      <w:r>
        <w:rPr>
          <w:rFonts w:hint="eastAsia"/>
        </w:rPr>
        <w:t>）；</w:t>
      </w:r>
    </w:p>
    <w:p w14:paraId="67653016" w14:textId="352C9C34" w:rsidR="0070060E" w:rsidRDefault="0070060E" w:rsidP="00176498">
      <w:pPr>
        <w:pStyle w:val="1e"/>
        <w:rPr>
          <w:rFonts w:hint="eastAsia"/>
        </w:rPr>
      </w:pPr>
      <w:r>
        <w:t>O</w:t>
      </w:r>
      <w:r>
        <w:rPr>
          <w:rFonts w:hint="eastAsia"/>
        </w:rPr>
        <w:t>peration</w:t>
      </w:r>
      <w:r>
        <w:t xml:space="preserve"> System</w:t>
      </w:r>
      <w:r>
        <w:t>选择</w:t>
      </w:r>
      <w:r>
        <w:rPr>
          <w:rFonts w:hint="eastAsia"/>
        </w:rPr>
        <w:t>Platform</w:t>
      </w:r>
      <w:r>
        <w:t xml:space="preserve"> Independent</w:t>
      </w:r>
    </w:p>
    <w:p w14:paraId="0B71421F" w14:textId="3E8AD89B" w:rsidR="0070060E" w:rsidRDefault="0070060E" w:rsidP="00176498">
      <w:pPr>
        <w:pStyle w:val="1e"/>
        <w:rPr>
          <w:rFonts w:hint="eastAsia"/>
        </w:rPr>
      </w:pPr>
      <w:r>
        <w:t>点击</w:t>
      </w:r>
      <w:r>
        <w:t>download</w:t>
      </w:r>
      <w:r>
        <w:rPr>
          <w:rFonts w:hint="eastAsia"/>
        </w:rPr>
        <w:t>。</w:t>
      </w:r>
    </w:p>
    <w:p w14:paraId="33CC8C4D" w14:textId="3A8283AA" w:rsidR="00C57F35" w:rsidRDefault="00C57F35" w:rsidP="00176498">
      <w:pPr>
        <w:pStyle w:val="1e"/>
        <w:rPr>
          <w:rFonts w:hint="eastAsia"/>
        </w:rPr>
      </w:pPr>
      <w:r>
        <w:rPr>
          <w:noProof/>
        </w:rPr>
        <w:lastRenderedPageBreak/>
        <w:drawing>
          <wp:inline distT="0" distB="0" distL="0" distR="0" wp14:anchorId="35DF0F9E" wp14:editId="2049C108">
            <wp:extent cx="4972050" cy="1055175"/>
            <wp:effectExtent l="19050" t="19050" r="19050" b="12065"/>
            <wp:docPr id="42" name="图片 42" descr="C:\Users\hwx559043\AppData\Roaming\eSpace_Desktop\UserData\hwx559043\imagefiles\32652578-9ECD-4826-BC68-12B470DB92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652578-9ECD-4826-BC68-12B470DB924A" descr="C:\Users\hwx559043\AppData\Roaming\eSpace_Desktop\UserData\hwx559043\imagefiles\32652578-9ECD-4826-BC68-12B470DB924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16649" cy="1064640"/>
                    </a:xfrm>
                    <a:prstGeom prst="rect">
                      <a:avLst/>
                    </a:prstGeom>
                    <a:noFill/>
                    <a:ln w="12700">
                      <a:solidFill>
                        <a:schemeClr val="bg1">
                          <a:lumMod val="85000"/>
                        </a:schemeClr>
                      </a:solidFill>
                    </a:ln>
                  </pic:spPr>
                </pic:pic>
              </a:graphicData>
            </a:graphic>
          </wp:inline>
        </w:drawing>
      </w:r>
    </w:p>
    <w:p w14:paraId="6FA483AE" w14:textId="37B1BBEF" w:rsidR="0070060E" w:rsidRPr="0070060E" w:rsidRDefault="0070060E" w:rsidP="0070060E">
      <w:pPr>
        <w:pStyle w:val="1e"/>
        <w:rPr>
          <w:rFonts w:hint="eastAsia"/>
        </w:rPr>
      </w:pPr>
      <w:r>
        <w:t>将</w:t>
      </w:r>
      <w:r>
        <w:rPr>
          <w:rFonts w:hint="eastAsia"/>
        </w:rPr>
        <w:t>下载的</w:t>
      </w:r>
      <w:r>
        <w:rPr>
          <w:rFonts w:hint="eastAsia"/>
        </w:rPr>
        <w:t>J</w:t>
      </w:r>
      <w:r>
        <w:t>DBC</w:t>
      </w:r>
      <w:r>
        <w:t>驱动解压</w:t>
      </w:r>
      <w:r>
        <w:rPr>
          <w:rFonts w:hint="eastAsia"/>
        </w:rPr>
        <w:t>，</w:t>
      </w:r>
      <w:r>
        <w:t>并将</w:t>
      </w:r>
      <w:r w:rsidRPr="0070060E">
        <w:t>mysql-connector-java-5.1.48.jar</w:t>
      </w:r>
      <w:r>
        <w:t>拷贝到</w:t>
      </w:r>
      <w:r w:rsidRPr="0065262E">
        <w:t>\data-integration\lib</w:t>
      </w:r>
      <w:r>
        <w:t>目录下</w:t>
      </w:r>
      <w:r>
        <w:rPr>
          <w:rFonts w:hint="eastAsia"/>
        </w:rPr>
        <w:t>。</w:t>
      </w:r>
    </w:p>
    <w:p w14:paraId="279DC110" w14:textId="0F9C08ED" w:rsidR="0065262E" w:rsidRDefault="00CA1DE7" w:rsidP="001E7284">
      <w:pPr>
        <w:pStyle w:val="4"/>
        <w:rPr>
          <w:rFonts w:hint="eastAsia"/>
        </w:rPr>
      </w:pPr>
      <w:r>
        <w:rPr>
          <w:rFonts w:hint="eastAsia"/>
        </w:rPr>
        <w:t>创建数据库连接</w:t>
      </w:r>
    </w:p>
    <w:p w14:paraId="1C593F61" w14:textId="4B9336ED" w:rsidR="00413895" w:rsidRPr="00413895" w:rsidRDefault="00413895" w:rsidP="00413895">
      <w:pPr>
        <w:pStyle w:val="1e"/>
        <w:rPr>
          <w:rFonts w:hint="eastAsia"/>
          <w:b/>
        </w:rPr>
      </w:pPr>
      <w:r w:rsidRPr="00413895">
        <w:rPr>
          <w:rFonts w:hint="eastAsia"/>
          <w:b/>
        </w:rPr>
        <w:t>此处需要截图，截图内容：正确连接到数据库</w:t>
      </w:r>
      <w:r w:rsidRPr="00413895">
        <w:rPr>
          <w:b/>
        </w:rPr>
        <w:t>rdsformysql</w:t>
      </w:r>
      <w:r w:rsidRPr="00413895">
        <w:rPr>
          <w:b/>
        </w:rPr>
        <w:t>的测试提示信息以及正确连接到数据库</w:t>
      </w:r>
      <w:r w:rsidRPr="00413895">
        <w:rPr>
          <w:b/>
        </w:rPr>
        <w:t>dws</w:t>
      </w:r>
      <w:r w:rsidRPr="00413895">
        <w:rPr>
          <w:b/>
        </w:rPr>
        <w:t>的测试提示信息。</w:t>
      </w:r>
    </w:p>
    <w:p w14:paraId="246881CD" w14:textId="58B08B6E" w:rsidR="000F0F2D" w:rsidRDefault="000F0F2D" w:rsidP="00A63712">
      <w:pPr>
        <w:pStyle w:val="30"/>
        <w:rPr>
          <w:rFonts w:hint="eastAsia"/>
        </w:rPr>
      </w:pPr>
      <w:r>
        <w:t>新建转换</w:t>
      </w:r>
    </w:p>
    <w:p w14:paraId="4100116D" w14:textId="025CE19D" w:rsidR="000F0F2D" w:rsidRDefault="000F0F2D" w:rsidP="000F0F2D">
      <w:pPr>
        <w:pStyle w:val="1e"/>
        <w:rPr>
          <w:rFonts w:hint="eastAsia"/>
        </w:rPr>
      </w:pPr>
      <w:r>
        <w:rPr>
          <w:rFonts w:hint="eastAsia"/>
        </w:rPr>
        <w:t>在</w:t>
      </w:r>
      <w:r w:rsidRPr="000F0F2D">
        <w:t>data-integration</w:t>
      </w:r>
      <w:r>
        <w:t>文件夹中</w:t>
      </w:r>
      <w:r>
        <w:rPr>
          <w:rFonts w:hint="eastAsia"/>
        </w:rPr>
        <w:t>双击</w:t>
      </w:r>
      <w:r w:rsidRPr="0065262E">
        <w:t>Spoon.bat</w:t>
      </w:r>
      <w:r>
        <w:rPr>
          <w:rFonts w:hint="eastAsia"/>
        </w:rPr>
        <w:t>。</w:t>
      </w:r>
    </w:p>
    <w:p w14:paraId="4047FC3B" w14:textId="5A164BD8" w:rsidR="000F0F2D" w:rsidRDefault="000F0F2D" w:rsidP="000F0F2D">
      <w:pPr>
        <w:pStyle w:val="1e"/>
        <w:rPr>
          <w:rFonts w:hint="eastAsia"/>
        </w:rPr>
      </w:pPr>
      <w:r>
        <w:t>在</w:t>
      </w:r>
      <w:r>
        <w:rPr>
          <w:rFonts w:hint="eastAsia"/>
        </w:rPr>
        <w:t>“主对象树”</w:t>
      </w:r>
      <w:r>
        <w:rPr>
          <w:rFonts w:hint="eastAsia"/>
        </w:rPr>
        <w:t>-</w:t>
      </w:r>
      <w:r>
        <w:rPr>
          <w:rFonts w:hint="eastAsia"/>
        </w:rPr>
        <w:t>“转换”上右键，点击“新建”。</w:t>
      </w:r>
    </w:p>
    <w:p w14:paraId="4E10B5D4" w14:textId="0482ED80" w:rsidR="001E7284" w:rsidRDefault="00570D83" w:rsidP="00EA4DBD">
      <w:pPr>
        <w:pStyle w:val="1e"/>
        <w:rPr>
          <w:rFonts w:hint="eastAsia"/>
        </w:rPr>
      </w:pPr>
      <w:r>
        <w:rPr>
          <w:noProof/>
        </w:rPr>
        <w:drawing>
          <wp:inline distT="0" distB="0" distL="0" distR="0" wp14:anchorId="2DDDEDA4" wp14:editId="12F30B1F">
            <wp:extent cx="2409825" cy="1847850"/>
            <wp:effectExtent l="19050" t="19050" r="28575"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9825" cy="1847850"/>
                    </a:xfrm>
                    <a:prstGeom prst="rect">
                      <a:avLst/>
                    </a:prstGeom>
                    <a:ln w="12700">
                      <a:solidFill>
                        <a:schemeClr val="bg1">
                          <a:lumMod val="85000"/>
                        </a:schemeClr>
                      </a:solidFill>
                    </a:ln>
                  </pic:spPr>
                </pic:pic>
              </a:graphicData>
            </a:graphic>
          </wp:inline>
        </w:drawing>
      </w:r>
    </w:p>
    <w:p w14:paraId="2BD55619" w14:textId="6DDA334C" w:rsidR="005579C9" w:rsidRDefault="005579C9" w:rsidP="00A63712">
      <w:pPr>
        <w:pStyle w:val="30"/>
        <w:rPr>
          <w:rFonts w:hint="eastAsia"/>
        </w:rPr>
      </w:pPr>
      <w:r>
        <w:t>建立</w:t>
      </w:r>
      <w:r>
        <w:t>rdsformysql</w:t>
      </w:r>
      <w:r>
        <w:t>连接</w:t>
      </w:r>
    </w:p>
    <w:p w14:paraId="702B0AE8" w14:textId="6E47495E" w:rsidR="005579C9" w:rsidRDefault="005579C9" w:rsidP="00EA4DBD">
      <w:pPr>
        <w:pStyle w:val="1e"/>
        <w:rPr>
          <w:rFonts w:hint="eastAsia"/>
        </w:rPr>
      </w:pPr>
      <w:r>
        <w:rPr>
          <w:noProof/>
        </w:rPr>
        <w:drawing>
          <wp:inline distT="0" distB="0" distL="0" distR="0" wp14:anchorId="3FD686AC" wp14:editId="6EC2C20B">
            <wp:extent cx="4124325" cy="2276475"/>
            <wp:effectExtent l="19050" t="19050" r="28575" b="285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4325" cy="2276475"/>
                    </a:xfrm>
                    <a:prstGeom prst="rect">
                      <a:avLst/>
                    </a:prstGeom>
                    <a:ln w="12700">
                      <a:solidFill>
                        <a:schemeClr val="bg1">
                          <a:lumMod val="85000"/>
                        </a:schemeClr>
                      </a:solidFill>
                    </a:ln>
                  </pic:spPr>
                </pic:pic>
              </a:graphicData>
            </a:graphic>
          </wp:inline>
        </w:drawing>
      </w:r>
    </w:p>
    <w:p w14:paraId="4D02D10F" w14:textId="77777777" w:rsidR="00CA1DE7" w:rsidRDefault="00CA1DE7" w:rsidP="00CA1DE7">
      <w:pPr>
        <w:pStyle w:val="1e"/>
        <w:rPr>
          <w:rFonts w:hint="eastAsia"/>
        </w:rPr>
      </w:pPr>
      <w:r>
        <w:rPr>
          <w:rFonts w:hint="eastAsia"/>
        </w:rPr>
        <w:t>在弹出来的数据库连接界面：</w:t>
      </w:r>
    </w:p>
    <w:p w14:paraId="001B0206" w14:textId="77777777" w:rsidR="00CA1DE7" w:rsidRDefault="00CA1DE7" w:rsidP="00CA1DE7">
      <w:pPr>
        <w:pStyle w:val="1e"/>
        <w:rPr>
          <w:rFonts w:hint="eastAsia"/>
        </w:rPr>
      </w:pPr>
      <w:r>
        <w:t>连接名称</w:t>
      </w:r>
      <w:r>
        <w:rPr>
          <w:rFonts w:hint="eastAsia"/>
        </w:rPr>
        <w:t>：</w:t>
      </w:r>
      <w:r>
        <w:t>rdsformysql</w:t>
      </w:r>
    </w:p>
    <w:p w14:paraId="27293DEE" w14:textId="77777777" w:rsidR="00CA1DE7" w:rsidRDefault="00CA1DE7" w:rsidP="00CA1DE7">
      <w:pPr>
        <w:pStyle w:val="1e"/>
        <w:rPr>
          <w:rFonts w:hint="eastAsia"/>
        </w:rPr>
      </w:pPr>
      <w:r>
        <w:lastRenderedPageBreak/>
        <w:t>连接类型</w:t>
      </w:r>
      <w:r>
        <w:rPr>
          <w:rFonts w:hint="eastAsia"/>
        </w:rPr>
        <w:t>：</w:t>
      </w:r>
      <w:r>
        <w:t>MySQL</w:t>
      </w:r>
    </w:p>
    <w:p w14:paraId="74398B35" w14:textId="77777777" w:rsidR="00CA1DE7" w:rsidRDefault="00CA1DE7" w:rsidP="00CA1DE7">
      <w:pPr>
        <w:pStyle w:val="1e"/>
        <w:rPr>
          <w:rFonts w:hint="eastAsia"/>
        </w:rPr>
      </w:pPr>
      <w:r>
        <w:t>连接方式</w:t>
      </w:r>
      <w:r>
        <w:rPr>
          <w:rFonts w:hint="eastAsia"/>
        </w:rPr>
        <w:t>：</w:t>
      </w:r>
      <w:r>
        <w:t>Native(JDBC)</w:t>
      </w:r>
    </w:p>
    <w:p w14:paraId="5E9E5DDF" w14:textId="77777777" w:rsidR="00CA1DE7" w:rsidRDefault="00CA1DE7" w:rsidP="00CA1DE7">
      <w:pPr>
        <w:pStyle w:val="1e"/>
        <w:rPr>
          <w:rFonts w:hint="eastAsia"/>
        </w:rPr>
      </w:pPr>
      <w:r>
        <w:t>主机名称</w:t>
      </w:r>
      <w:r>
        <w:rPr>
          <w:rFonts w:hint="eastAsia"/>
        </w:rPr>
        <w:t>：</w:t>
      </w:r>
      <w:r>
        <w:rPr>
          <w:rFonts w:hint="eastAsia"/>
        </w:rPr>
        <w:t>R</w:t>
      </w:r>
      <w:r>
        <w:t>DS for MySQL</w:t>
      </w:r>
      <w:r>
        <w:t>公网</w:t>
      </w:r>
      <w:r>
        <w:t>IP</w:t>
      </w:r>
      <w:r>
        <w:rPr>
          <w:rFonts w:hint="eastAsia"/>
        </w:rPr>
        <w:t>，本实验</w:t>
      </w:r>
      <w:r>
        <w:t>手册中为</w:t>
      </w:r>
      <w:r>
        <w:rPr>
          <w:rFonts w:hint="eastAsia"/>
        </w:rPr>
        <w:t>：</w:t>
      </w:r>
      <w:r w:rsidRPr="00776ED4">
        <w:t>121.36.99.22</w:t>
      </w:r>
      <w:r>
        <w:rPr>
          <w:rFonts w:hint="eastAsia"/>
        </w:rPr>
        <w:t>，</w:t>
      </w:r>
      <w:r>
        <w:t>请替换为个人购买的</w:t>
      </w:r>
      <w:r>
        <w:rPr>
          <w:rFonts w:hint="eastAsia"/>
        </w:rPr>
        <w:t>R</w:t>
      </w:r>
      <w:r>
        <w:t>DS for MySQL</w:t>
      </w:r>
      <w:r>
        <w:t>公网</w:t>
      </w:r>
      <w:r>
        <w:t>IP</w:t>
      </w:r>
    </w:p>
    <w:p w14:paraId="7C842A52" w14:textId="77777777" w:rsidR="00CA1DE7" w:rsidRDefault="00CA1DE7" w:rsidP="00CA1DE7">
      <w:pPr>
        <w:pStyle w:val="1e"/>
        <w:rPr>
          <w:rFonts w:hint="eastAsia"/>
        </w:rPr>
      </w:pPr>
      <w:r>
        <w:t>数据库名称</w:t>
      </w:r>
      <w:r>
        <w:rPr>
          <w:rFonts w:hint="eastAsia"/>
        </w:rPr>
        <w:t>：</w:t>
      </w:r>
      <w:r>
        <w:t>litemall</w:t>
      </w:r>
    </w:p>
    <w:p w14:paraId="755884B8" w14:textId="77777777" w:rsidR="00CA1DE7" w:rsidRDefault="00CA1DE7" w:rsidP="00CA1DE7">
      <w:pPr>
        <w:pStyle w:val="1e"/>
        <w:rPr>
          <w:rFonts w:hint="eastAsia"/>
        </w:rPr>
      </w:pPr>
      <w:r>
        <w:t>端口号</w:t>
      </w:r>
      <w:r>
        <w:rPr>
          <w:rFonts w:hint="eastAsia"/>
        </w:rPr>
        <w:t>：</w:t>
      </w:r>
      <w:r>
        <w:rPr>
          <w:rFonts w:hint="eastAsia"/>
        </w:rPr>
        <w:t>3</w:t>
      </w:r>
      <w:r>
        <w:t>306</w:t>
      </w:r>
    </w:p>
    <w:p w14:paraId="5FE88DA3" w14:textId="77777777" w:rsidR="00CA1DE7" w:rsidRDefault="00CA1DE7" w:rsidP="00CA1DE7">
      <w:pPr>
        <w:pStyle w:val="1e"/>
        <w:rPr>
          <w:rFonts w:hint="eastAsia"/>
        </w:rPr>
      </w:pPr>
      <w:r>
        <w:t>用户名</w:t>
      </w:r>
      <w:r>
        <w:rPr>
          <w:rFonts w:hint="eastAsia"/>
        </w:rPr>
        <w:t>：</w:t>
      </w:r>
      <w:r>
        <w:t>root</w:t>
      </w:r>
    </w:p>
    <w:p w14:paraId="778E9DB9" w14:textId="77777777" w:rsidR="00CA1DE7" w:rsidRDefault="00CA1DE7" w:rsidP="00CA1DE7">
      <w:pPr>
        <w:pStyle w:val="1e"/>
        <w:rPr>
          <w:rFonts w:hint="eastAsia"/>
        </w:rPr>
      </w:pPr>
      <w:r>
        <w:t>密码</w:t>
      </w:r>
      <w:r>
        <w:rPr>
          <w:rFonts w:hint="eastAsia"/>
        </w:rPr>
        <w:t>：</w:t>
      </w:r>
      <w:r>
        <w:t>root</w:t>
      </w:r>
      <w:r>
        <w:t>用户密码</w:t>
      </w:r>
      <w:r>
        <w:rPr>
          <w:rFonts w:hint="eastAsia"/>
        </w:rPr>
        <w:t>（为购买服务过程中设置的密码）</w:t>
      </w:r>
      <w:r>
        <w:t xml:space="preserve"> </w:t>
      </w:r>
    </w:p>
    <w:p w14:paraId="1F06168C" w14:textId="3545B78C" w:rsidR="00CA1DE7" w:rsidRDefault="00CA1DE7" w:rsidP="00CA1DE7">
      <w:pPr>
        <w:pStyle w:val="1e"/>
        <w:rPr>
          <w:rFonts w:hint="eastAsia"/>
        </w:rPr>
      </w:pPr>
      <w:r>
        <w:t>填写完之后点击</w:t>
      </w:r>
      <w:r>
        <w:rPr>
          <w:rFonts w:hint="eastAsia"/>
        </w:rPr>
        <w:t>“测试”，提示：正确连接到数据库。</w:t>
      </w:r>
    </w:p>
    <w:p w14:paraId="5BB26AA2" w14:textId="28D89B57" w:rsidR="005579C9" w:rsidRDefault="005579C9" w:rsidP="00EA4DBD">
      <w:pPr>
        <w:pStyle w:val="1e"/>
        <w:rPr>
          <w:rFonts w:hint="eastAsia"/>
        </w:rPr>
      </w:pPr>
      <w:r>
        <w:rPr>
          <w:noProof/>
        </w:rPr>
        <w:drawing>
          <wp:inline distT="0" distB="0" distL="0" distR="0" wp14:anchorId="2A6905D5" wp14:editId="4EDB5728">
            <wp:extent cx="5076825" cy="3207201"/>
            <wp:effectExtent l="19050" t="19050" r="9525" b="12700"/>
            <wp:docPr id="41" name="图片 41" descr="C:\Users\hwx559043\AppData\Roaming\eSpace_Desktop\UserData\hwx559043\imagefiles\9903A9D8-E73E-400C-A612-8D75EA750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3A9D8-E73E-400C-A612-8D75EA750D49" descr="C:\Users\hwx559043\AppData\Roaming\eSpace_Desktop\UserData\hwx559043\imagefiles\9903A9D8-E73E-400C-A612-8D75EA750D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506" cy="3213317"/>
                    </a:xfrm>
                    <a:prstGeom prst="rect">
                      <a:avLst/>
                    </a:prstGeom>
                    <a:ln w="12700">
                      <a:solidFill>
                        <a:schemeClr val="bg1">
                          <a:lumMod val="85000"/>
                        </a:schemeClr>
                      </a:solidFill>
                    </a:ln>
                  </pic:spPr>
                </pic:pic>
              </a:graphicData>
            </a:graphic>
          </wp:inline>
        </w:drawing>
      </w:r>
    </w:p>
    <w:p w14:paraId="6CFC2912" w14:textId="28F4A445" w:rsidR="005579C9" w:rsidRDefault="005579C9" w:rsidP="00EA4DBD">
      <w:pPr>
        <w:pStyle w:val="1e"/>
        <w:rPr>
          <w:rFonts w:hint="eastAsia"/>
        </w:rPr>
      </w:pPr>
      <w:r>
        <w:rPr>
          <w:noProof/>
        </w:rPr>
        <w:drawing>
          <wp:inline distT="0" distB="0" distL="0" distR="0" wp14:anchorId="4C4EB0E6" wp14:editId="01E54C7D">
            <wp:extent cx="2238375" cy="1781175"/>
            <wp:effectExtent l="0" t="0" r="9525" b="9525"/>
            <wp:docPr id="51" name="图片 51" descr="C:\Users\hwx559043\AppData\Roaming\eSpace_Desktop\UserData\hwx559043\imagefiles\3C9C951A-4FBC-4429-A054-361F86723F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9C951A-4FBC-4429-A054-361F86723FE2" descr="C:\Users\hwx559043\AppData\Roaming\eSpace_Desktop\UserData\hwx559043\imagefiles\3C9C951A-4FBC-4429-A054-361F86723FE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8375" cy="1781175"/>
                    </a:xfrm>
                    <a:prstGeom prst="rect">
                      <a:avLst/>
                    </a:prstGeom>
                    <a:noFill/>
                    <a:ln>
                      <a:noFill/>
                    </a:ln>
                  </pic:spPr>
                </pic:pic>
              </a:graphicData>
            </a:graphic>
          </wp:inline>
        </w:drawing>
      </w:r>
    </w:p>
    <w:p w14:paraId="66EEE0EB" w14:textId="1A7E74E4" w:rsidR="005579C9" w:rsidRDefault="005579C9" w:rsidP="00A63712">
      <w:pPr>
        <w:pStyle w:val="30"/>
        <w:rPr>
          <w:rFonts w:hint="eastAsia"/>
        </w:rPr>
      </w:pPr>
      <w:r>
        <w:t>建立</w:t>
      </w:r>
      <w:r>
        <w:rPr>
          <w:rFonts w:hint="eastAsia"/>
        </w:rPr>
        <w:t>dws</w:t>
      </w:r>
      <w:r>
        <w:rPr>
          <w:rFonts w:hint="eastAsia"/>
        </w:rPr>
        <w:t>连接</w:t>
      </w:r>
    </w:p>
    <w:p w14:paraId="6F4B627E" w14:textId="3A0E742F" w:rsidR="00CA1DE7" w:rsidRDefault="00CA1DE7" w:rsidP="00CA1DE7">
      <w:pPr>
        <w:pStyle w:val="1e"/>
        <w:rPr>
          <w:rFonts w:hint="eastAsia"/>
        </w:rPr>
      </w:pPr>
      <w:r>
        <w:rPr>
          <w:noProof/>
        </w:rPr>
        <w:lastRenderedPageBreak/>
        <w:drawing>
          <wp:inline distT="0" distB="0" distL="0" distR="0" wp14:anchorId="578C0504" wp14:editId="2753DBC6">
            <wp:extent cx="4124325" cy="2276475"/>
            <wp:effectExtent l="19050" t="19050" r="28575" b="285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4325" cy="2276475"/>
                    </a:xfrm>
                    <a:prstGeom prst="rect">
                      <a:avLst/>
                    </a:prstGeom>
                    <a:ln w="12700">
                      <a:solidFill>
                        <a:schemeClr val="bg1">
                          <a:lumMod val="85000"/>
                        </a:schemeClr>
                      </a:solidFill>
                    </a:ln>
                  </pic:spPr>
                </pic:pic>
              </a:graphicData>
            </a:graphic>
          </wp:inline>
        </w:drawing>
      </w:r>
    </w:p>
    <w:p w14:paraId="43F58C83" w14:textId="77777777" w:rsidR="00CA1DE7" w:rsidRDefault="00CA1DE7" w:rsidP="00CA1DE7">
      <w:pPr>
        <w:pStyle w:val="1e"/>
        <w:rPr>
          <w:rFonts w:hint="eastAsia"/>
        </w:rPr>
      </w:pPr>
      <w:r>
        <w:rPr>
          <w:rFonts w:hint="eastAsia"/>
        </w:rPr>
        <w:t>在弹出来的数据库连接界面：</w:t>
      </w:r>
    </w:p>
    <w:p w14:paraId="3E1C569B" w14:textId="1FF45E4B" w:rsidR="00CA1DE7" w:rsidRDefault="00CA1DE7" w:rsidP="00CA1DE7">
      <w:pPr>
        <w:pStyle w:val="1e"/>
        <w:rPr>
          <w:rFonts w:hint="eastAsia"/>
        </w:rPr>
      </w:pPr>
      <w:r>
        <w:rPr>
          <w:rFonts w:hint="eastAsia"/>
        </w:rPr>
        <w:t>连接名称：</w:t>
      </w:r>
      <w:r>
        <w:rPr>
          <w:rFonts w:hint="eastAsia"/>
        </w:rPr>
        <w:t>dws</w:t>
      </w:r>
    </w:p>
    <w:p w14:paraId="60334A0E" w14:textId="333D5762" w:rsidR="00CA1DE7" w:rsidRDefault="00CA1DE7" w:rsidP="00CA1DE7">
      <w:pPr>
        <w:pStyle w:val="1e"/>
        <w:rPr>
          <w:rFonts w:hint="eastAsia"/>
        </w:rPr>
      </w:pPr>
      <w:r>
        <w:rPr>
          <w:rFonts w:hint="eastAsia"/>
        </w:rPr>
        <w:t>连接类型：</w:t>
      </w:r>
      <w:r>
        <w:rPr>
          <w:rFonts w:hint="eastAsia"/>
        </w:rPr>
        <w:t>G</w:t>
      </w:r>
      <w:r>
        <w:t>eneric database</w:t>
      </w:r>
    </w:p>
    <w:p w14:paraId="2AACDB72" w14:textId="77777777" w:rsidR="00CA1DE7" w:rsidRDefault="00CA1DE7" w:rsidP="00CA1DE7">
      <w:pPr>
        <w:pStyle w:val="1e"/>
        <w:rPr>
          <w:rFonts w:hint="eastAsia"/>
        </w:rPr>
      </w:pPr>
      <w:r>
        <w:rPr>
          <w:rFonts w:hint="eastAsia"/>
        </w:rPr>
        <w:t>连接方式：</w:t>
      </w:r>
      <w:r>
        <w:t>Native(JDBC)</w:t>
      </w:r>
    </w:p>
    <w:p w14:paraId="5817B6F6" w14:textId="54754F9C" w:rsidR="00BF27A5" w:rsidRDefault="00CA1DE7" w:rsidP="00BF27A5">
      <w:pPr>
        <w:pStyle w:val="1e"/>
        <w:rPr>
          <w:rFonts w:hint="eastAsia"/>
        </w:rPr>
      </w:pPr>
      <w:r>
        <w:rPr>
          <w:rFonts w:hint="eastAsia"/>
        </w:rPr>
        <w:t>自定义连接</w:t>
      </w:r>
      <w:r>
        <w:rPr>
          <w:rFonts w:hint="eastAsia"/>
        </w:rPr>
        <w:t>U</w:t>
      </w:r>
      <w:r>
        <w:t>RL</w:t>
      </w:r>
      <w:r>
        <w:rPr>
          <w:rFonts w:hint="eastAsia"/>
        </w:rPr>
        <w:t>：</w:t>
      </w:r>
      <w:r w:rsidRPr="00CA1DE7">
        <w:t>jdbc:postgresql://</w:t>
      </w:r>
      <w:r w:rsidRPr="00F91723">
        <w:rPr>
          <w:i/>
        </w:rPr>
        <w:t>dws-demo</w:t>
      </w:r>
      <w:r w:rsidRPr="00CA1DE7">
        <w:t>.dws.huaweicloud.com:8000/</w:t>
      </w:r>
      <w:r>
        <w:rPr>
          <w:rFonts w:hint="eastAsia"/>
          <w:i/>
        </w:rPr>
        <w:t>个人</w:t>
      </w:r>
      <w:r>
        <w:rPr>
          <w:i/>
        </w:rPr>
        <w:t>创建的数据库名</w:t>
      </w:r>
      <w:r>
        <w:rPr>
          <w:rFonts w:hint="eastAsia"/>
        </w:rPr>
        <w:t>，</w:t>
      </w:r>
      <w:r>
        <w:t>例如</w:t>
      </w:r>
      <w:r w:rsidR="00A10D84">
        <w:rPr>
          <w:rFonts w:hint="eastAsia"/>
        </w:rPr>
        <w:t>内网</w:t>
      </w:r>
      <w:r>
        <w:rPr>
          <w:rFonts w:hint="eastAsia"/>
        </w:rPr>
        <w:t>：</w:t>
      </w:r>
      <w:r w:rsidRPr="00CA1DE7">
        <w:t>jdbc:postgresql://</w:t>
      </w:r>
      <w:r w:rsidRPr="00F91723">
        <w:rPr>
          <w:i/>
        </w:rPr>
        <w:t>dws-demo</w:t>
      </w:r>
      <w:r w:rsidRPr="00CA1DE7">
        <w:t>.d</w:t>
      </w:r>
      <w:r>
        <w:t>ws.huaweicloud.com:8000/hql_demo</w:t>
      </w:r>
    </w:p>
    <w:p w14:paraId="165D39B0" w14:textId="4306DCBB" w:rsidR="00BF27A5" w:rsidRPr="00CA1DE7" w:rsidRDefault="00A10D84" w:rsidP="00BF27A5">
      <w:pPr>
        <w:pStyle w:val="1e"/>
        <w:rPr>
          <w:rFonts w:hint="eastAsia"/>
        </w:rPr>
      </w:pPr>
      <w:r>
        <w:t>例如</w:t>
      </w:r>
      <w:r>
        <w:rPr>
          <w:rFonts w:hint="eastAsia"/>
        </w:rPr>
        <w:t>公网：</w:t>
      </w:r>
      <w:r w:rsidR="00BF27A5">
        <w:rPr>
          <w:rFonts w:ascii="微软雅黑" w:eastAsia="微软雅黑" w:hAnsi="微软雅黑" w:hint="eastAsia"/>
          <w:color w:val="252B3A"/>
          <w:sz w:val="18"/>
          <w:szCs w:val="18"/>
          <w:shd w:val="clear" w:color="auto" w:fill="FFFFFF"/>
        </w:rPr>
        <w:t>jdbc:postgresql://124.71.228.33:8000/</w:t>
      </w:r>
      <w:r w:rsidR="00A15948">
        <w:t>hql</w:t>
      </w:r>
      <w:r w:rsidR="00BF27A5">
        <w:t>_demo</w:t>
      </w:r>
    </w:p>
    <w:p w14:paraId="687BB071" w14:textId="790AB70C" w:rsidR="00CA1DE7" w:rsidRDefault="00CA1DE7" w:rsidP="00CA1DE7">
      <w:pPr>
        <w:pStyle w:val="1e"/>
        <w:rPr>
          <w:rFonts w:hint="eastAsia"/>
        </w:rPr>
      </w:pPr>
      <w:r>
        <w:rPr>
          <w:rFonts w:hint="eastAsia"/>
        </w:rPr>
        <w:t>自定义驱动类名称：</w:t>
      </w:r>
      <w:r w:rsidRPr="00CA1DE7">
        <w:t>org.postgresql.Driver</w:t>
      </w:r>
    </w:p>
    <w:p w14:paraId="0DE2B04B" w14:textId="2B12327A" w:rsidR="00CA1DE7" w:rsidRDefault="00CA1DE7" w:rsidP="00CA1DE7">
      <w:pPr>
        <w:pStyle w:val="1e"/>
        <w:rPr>
          <w:rFonts w:hint="eastAsia"/>
        </w:rPr>
      </w:pPr>
      <w:r>
        <w:rPr>
          <w:rFonts w:hint="eastAsia"/>
        </w:rPr>
        <w:t>用户名：</w:t>
      </w:r>
      <w:r>
        <w:t>dbadmin</w:t>
      </w:r>
    </w:p>
    <w:p w14:paraId="4C91DD6D" w14:textId="38044D44" w:rsidR="00CA1DE7" w:rsidRDefault="00CA1DE7" w:rsidP="00CA1DE7">
      <w:pPr>
        <w:pStyle w:val="1e"/>
        <w:rPr>
          <w:rFonts w:hint="eastAsia"/>
        </w:rPr>
      </w:pPr>
      <w:r>
        <w:rPr>
          <w:rFonts w:hint="eastAsia"/>
        </w:rPr>
        <w:t>密码：</w:t>
      </w:r>
      <w:r>
        <w:t>dbadmin</w:t>
      </w:r>
      <w:r>
        <w:t>用户密码（为购买服务过程中设置的密码）</w:t>
      </w:r>
      <w:r>
        <w:t xml:space="preserve"> </w:t>
      </w:r>
    </w:p>
    <w:p w14:paraId="4E9F3AB8" w14:textId="12E87093" w:rsidR="00CA1DE7" w:rsidRDefault="00CA1DE7" w:rsidP="00CA1DE7">
      <w:pPr>
        <w:pStyle w:val="1e"/>
        <w:rPr>
          <w:rFonts w:hint="eastAsia"/>
        </w:rPr>
      </w:pPr>
      <w:r>
        <w:rPr>
          <w:rFonts w:hint="eastAsia"/>
        </w:rPr>
        <w:t>填写完之后点击“测试”，提示：正确连接到数据库。</w:t>
      </w:r>
    </w:p>
    <w:p w14:paraId="0C9075E3" w14:textId="45A13BDE" w:rsidR="00DF446B" w:rsidRDefault="00DF446B" w:rsidP="00CA1DE7">
      <w:pPr>
        <w:pStyle w:val="1e"/>
        <w:rPr>
          <w:rFonts w:hint="eastAsia"/>
        </w:rPr>
      </w:pPr>
      <w:r>
        <w:rPr>
          <w:noProof/>
        </w:rPr>
        <w:lastRenderedPageBreak/>
        <w:drawing>
          <wp:inline distT="0" distB="0" distL="0" distR="0" wp14:anchorId="558288D7" wp14:editId="0BC88E1B">
            <wp:extent cx="5105459" cy="3552825"/>
            <wp:effectExtent l="0" t="0" r="0" b="0"/>
            <wp:docPr id="55" name="图片 55" descr="C:\Users\hwx559043\AppData\Roaming\eSpace_Desktop\UserData\hwx559043\imagefiles\6D93F877-0593-43C9-AF10-E269DE681F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93F877-0593-43C9-AF10-E269DE681FBE" descr="C:\Users\hwx559043\AppData\Roaming\eSpace_Desktop\UserData\hwx559043\imagefiles\6D93F877-0593-43C9-AF10-E269DE681FB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9807" cy="3569769"/>
                    </a:xfrm>
                    <a:prstGeom prst="rect">
                      <a:avLst/>
                    </a:prstGeom>
                    <a:noFill/>
                    <a:ln>
                      <a:noFill/>
                    </a:ln>
                  </pic:spPr>
                </pic:pic>
              </a:graphicData>
            </a:graphic>
          </wp:inline>
        </w:drawing>
      </w:r>
    </w:p>
    <w:p w14:paraId="3D03916E" w14:textId="0724D208" w:rsidR="00DF446B" w:rsidRDefault="00DF446B" w:rsidP="00CA1DE7">
      <w:pPr>
        <w:pStyle w:val="1e"/>
        <w:rPr>
          <w:rFonts w:hint="eastAsia"/>
        </w:rPr>
      </w:pPr>
      <w:r>
        <w:rPr>
          <w:noProof/>
        </w:rPr>
        <w:drawing>
          <wp:inline distT="0" distB="0" distL="0" distR="0" wp14:anchorId="2A9A37F4" wp14:editId="79614435">
            <wp:extent cx="5105400" cy="1619250"/>
            <wp:effectExtent l="0" t="0" r="0" b="0"/>
            <wp:docPr id="56" name="图片 56" descr="C:\Users\hwx559043\AppData\Roaming\eSpace_Desktop\UserData\hwx559043\imagefiles\F9265839-A2F3-461E-825A-1A339E47F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265839-A2F3-461E-825A-1A339E47F296" descr="C:\Users\hwx559043\AppData\Roaming\eSpace_Desktop\UserData\hwx559043\imagefiles\F9265839-A2F3-461E-825A-1A339E47F29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5400" cy="1619250"/>
                    </a:xfrm>
                    <a:prstGeom prst="rect">
                      <a:avLst/>
                    </a:prstGeom>
                    <a:noFill/>
                    <a:ln>
                      <a:noFill/>
                    </a:ln>
                  </pic:spPr>
                </pic:pic>
              </a:graphicData>
            </a:graphic>
          </wp:inline>
        </w:drawing>
      </w:r>
    </w:p>
    <w:p w14:paraId="00570B86" w14:textId="24B0DD6F" w:rsidR="005579C9" w:rsidRDefault="00CA1DE7" w:rsidP="00A63712">
      <w:pPr>
        <w:pStyle w:val="30"/>
        <w:rPr>
          <w:rFonts w:hint="eastAsia"/>
        </w:rPr>
      </w:pPr>
      <w:r>
        <w:t>共享数据库连接</w:t>
      </w:r>
    </w:p>
    <w:p w14:paraId="1F941020" w14:textId="67CDF916" w:rsidR="00CA1DE7" w:rsidRDefault="00CA1DE7" w:rsidP="00CA1DE7">
      <w:pPr>
        <w:pStyle w:val="1e"/>
        <w:rPr>
          <w:rFonts w:hint="eastAsia"/>
        </w:rPr>
      </w:pPr>
      <w:r>
        <w:rPr>
          <w:noProof/>
        </w:rPr>
        <w:drawing>
          <wp:inline distT="0" distB="0" distL="0" distR="0" wp14:anchorId="692F482F" wp14:editId="0FAAEC29">
            <wp:extent cx="2543175" cy="2307210"/>
            <wp:effectExtent l="19050" t="19050" r="9525" b="171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8518" cy="2330202"/>
                    </a:xfrm>
                    <a:prstGeom prst="rect">
                      <a:avLst/>
                    </a:prstGeom>
                    <a:ln w="12700">
                      <a:solidFill>
                        <a:schemeClr val="bg1">
                          <a:lumMod val="85000"/>
                        </a:schemeClr>
                      </a:solidFill>
                    </a:ln>
                  </pic:spPr>
                </pic:pic>
              </a:graphicData>
            </a:graphic>
          </wp:inline>
        </w:drawing>
      </w:r>
      <w:r>
        <w:rPr>
          <w:noProof/>
        </w:rPr>
        <w:drawing>
          <wp:inline distT="0" distB="0" distL="0" distR="0" wp14:anchorId="11AA4A2B" wp14:editId="7399A14D">
            <wp:extent cx="2838450" cy="2297220"/>
            <wp:effectExtent l="19050" t="19050" r="19050" b="273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398" cy="2312555"/>
                    </a:xfrm>
                    <a:prstGeom prst="rect">
                      <a:avLst/>
                    </a:prstGeom>
                    <a:ln w="12700">
                      <a:solidFill>
                        <a:schemeClr val="bg1">
                          <a:lumMod val="85000"/>
                        </a:schemeClr>
                      </a:solidFill>
                    </a:ln>
                  </pic:spPr>
                </pic:pic>
              </a:graphicData>
            </a:graphic>
          </wp:inline>
        </w:drawing>
      </w:r>
    </w:p>
    <w:p w14:paraId="7A2DBC0B" w14:textId="2F18A4EC" w:rsidR="00DF446B" w:rsidRDefault="00DF446B" w:rsidP="00CA1DE7">
      <w:pPr>
        <w:pStyle w:val="1e"/>
        <w:rPr>
          <w:rFonts w:hint="eastAsia"/>
        </w:rPr>
      </w:pPr>
      <w:r>
        <w:t>设置完共享之后可以发现</w:t>
      </w:r>
      <w:r>
        <w:rPr>
          <w:rFonts w:hint="eastAsia"/>
        </w:rPr>
        <w:t>，</w:t>
      </w:r>
      <w:r>
        <w:t>刚刚建立的数据库连接变为黑色粗体字</w:t>
      </w:r>
      <w:r>
        <w:rPr>
          <w:rFonts w:hint="eastAsia"/>
        </w:rPr>
        <w:t>。</w:t>
      </w:r>
    </w:p>
    <w:p w14:paraId="5F7BB4A5" w14:textId="3C72B139" w:rsidR="00DF446B" w:rsidRDefault="00DF446B" w:rsidP="00CA1DE7">
      <w:pPr>
        <w:pStyle w:val="1e"/>
        <w:rPr>
          <w:rFonts w:hint="eastAsia"/>
        </w:rPr>
      </w:pPr>
      <w:r>
        <w:rPr>
          <w:noProof/>
        </w:rPr>
        <w:lastRenderedPageBreak/>
        <w:drawing>
          <wp:inline distT="0" distB="0" distL="0" distR="0" wp14:anchorId="7EAD8AFE" wp14:editId="0F848672">
            <wp:extent cx="2228850" cy="1409700"/>
            <wp:effectExtent l="19050" t="19050" r="19050" b="19050"/>
            <wp:docPr id="59" name="图片 59" descr="C:\Users\hwx559043\AppData\Roaming\eSpace_Desktop\UserData\hwx559043\imagefiles\5A0B6D6D-394E-4F69-8995-3274D882C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0B6D6D-394E-4F69-8995-3274D882C977" descr="C:\Users\hwx559043\AppData\Roaming\eSpace_Desktop\UserData\hwx559043\imagefiles\5A0B6D6D-394E-4F69-8995-3274D882C97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8850" cy="1409700"/>
                    </a:xfrm>
                    <a:prstGeom prst="rect">
                      <a:avLst/>
                    </a:prstGeom>
                    <a:ln w="12700">
                      <a:solidFill>
                        <a:schemeClr val="bg1">
                          <a:lumMod val="85000"/>
                        </a:schemeClr>
                      </a:solidFill>
                    </a:ln>
                  </pic:spPr>
                </pic:pic>
              </a:graphicData>
            </a:graphic>
          </wp:inline>
        </w:drawing>
      </w:r>
    </w:p>
    <w:p w14:paraId="2B328CBB" w14:textId="346D22E0" w:rsidR="00DF446B" w:rsidRDefault="0090504B" w:rsidP="00A63712">
      <w:pPr>
        <w:pStyle w:val="30"/>
        <w:rPr>
          <w:rFonts w:hint="eastAsia"/>
        </w:rPr>
      </w:pPr>
      <w:r>
        <w:rPr>
          <w:rFonts w:hint="eastAsia"/>
        </w:rPr>
        <w:t>保存转换并</w:t>
      </w:r>
      <w:r w:rsidR="00DF446B">
        <w:rPr>
          <w:rFonts w:hint="eastAsia"/>
        </w:rPr>
        <w:t>重启</w:t>
      </w:r>
      <w:r w:rsidR="00DF446B">
        <w:rPr>
          <w:rFonts w:hint="eastAsia"/>
        </w:rPr>
        <w:t>spoon</w:t>
      </w:r>
      <w:r w:rsidR="00DF446B">
        <w:t>.bat</w:t>
      </w:r>
    </w:p>
    <w:p w14:paraId="57DF39E9" w14:textId="7868EBBB" w:rsidR="00CA1DE7" w:rsidRDefault="000F0F2D" w:rsidP="00EA4DBD">
      <w:pPr>
        <w:pStyle w:val="1e"/>
        <w:rPr>
          <w:rFonts w:hint="eastAsia"/>
        </w:rPr>
      </w:pPr>
      <w:r>
        <w:t>保存该</w:t>
      </w:r>
      <w:r>
        <w:rPr>
          <w:rFonts w:hint="eastAsia"/>
        </w:rPr>
        <w:t>“转换”，命名为</w:t>
      </w:r>
      <w:r>
        <w:rPr>
          <w:rFonts w:hint="eastAsia"/>
        </w:rPr>
        <w:t>connection</w:t>
      </w:r>
      <w:r>
        <w:rPr>
          <w:rFonts w:hint="eastAsia"/>
        </w:rPr>
        <w:t>（此命名只是举例）。</w:t>
      </w:r>
      <w:r w:rsidR="0090504B">
        <w:rPr>
          <w:rFonts w:hint="eastAsia"/>
        </w:rPr>
        <w:t>保存后关闭</w:t>
      </w:r>
      <w:r w:rsidR="0090504B">
        <w:rPr>
          <w:rFonts w:hint="eastAsia"/>
        </w:rPr>
        <w:t>spoon</w:t>
      </w:r>
      <w:r w:rsidR="0090504B">
        <w:t>.bat</w:t>
      </w:r>
      <w:r w:rsidR="0090504B">
        <w:rPr>
          <w:rFonts w:hint="eastAsia"/>
        </w:rPr>
        <w:t>并重新打开使得共享数据库连接生效。</w:t>
      </w:r>
    </w:p>
    <w:p w14:paraId="5A9CCAE4" w14:textId="2ED92B2D" w:rsidR="00CA1DE7" w:rsidRDefault="000F0F2D" w:rsidP="000F0F2D">
      <w:pPr>
        <w:pStyle w:val="4"/>
        <w:rPr>
          <w:rFonts w:hint="eastAsia"/>
        </w:rPr>
      </w:pPr>
      <w:r w:rsidRPr="000F0F2D">
        <w:rPr>
          <w:rFonts w:hint="eastAsia"/>
        </w:rPr>
        <w:t>利用</w:t>
      </w:r>
      <w:r w:rsidR="0090504B">
        <w:t>Kettle</w:t>
      </w:r>
      <w:r w:rsidRPr="000F0F2D">
        <w:t>完成数据迁移</w:t>
      </w:r>
    </w:p>
    <w:p w14:paraId="21C44B67" w14:textId="12D9D72D" w:rsidR="00413895" w:rsidRDefault="00413895" w:rsidP="00413895">
      <w:pPr>
        <w:pStyle w:val="1e"/>
        <w:rPr>
          <w:rFonts w:hint="eastAsia"/>
          <w:b/>
        </w:rPr>
      </w:pPr>
      <w:r w:rsidRPr="00413895">
        <w:rPr>
          <w:rFonts w:hint="eastAsia"/>
          <w:b/>
        </w:rPr>
        <w:t>此处需要截图，截图内容：每个转换的“步骤度量”信息。</w:t>
      </w:r>
    </w:p>
    <w:p w14:paraId="29C3AD38" w14:textId="38BDAE75" w:rsidR="00413895" w:rsidRPr="00413895" w:rsidRDefault="00413895" w:rsidP="00413895">
      <w:pPr>
        <w:pStyle w:val="1e"/>
        <w:rPr>
          <w:rFonts w:hint="eastAsia"/>
        </w:rPr>
      </w:pPr>
      <w:r>
        <w:rPr>
          <w:rFonts w:hint="eastAsia"/>
        </w:rPr>
        <w:t>说明：此处创建了</w:t>
      </w:r>
      <w:r>
        <w:rPr>
          <w:rFonts w:hint="eastAsia"/>
        </w:rPr>
        <w:t>7</w:t>
      </w:r>
      <w:r>
        <w:rPr>
          <w:rFonts w:hint="eastAsia"/>
        </w:rPr>
        <w:t>个转换</w:t>
      </w:r>
      <w:r w:rsidR="0035526D">
        <w:rPr>
          <w:rFonts w:hint="eastAsia"/>
        </w:rPr>
        <w:t>，完成</w:t>
      </w:r>
      <w:r w:rsidR="0035526D">
        <w:rPr>
          <w:rFonts w:hint="eastAsia"/>
        </w:rPr>
        <w:t>7</w:t>
      </w:r>
      <w:r w:rsidR="0035526D">
        <w:rPr>
          <w:rFonts w:hint="eastAsia"/>
        </w:rPr>
        <w:t>张表的数据迁移工作。当然在一个转换中完成</w:t>
      </w:r>
      <w:r w:rsidR="0035526D">
        <w:rPr>
          <w:rFonts w:hint="eastAsia"/>
        </w:rPr>
        <w:t>7</w:t>
      </w:r>
      <w:r w:rsidR="0035526D">
        <w:rPr>
          <w:rFonts w:hint="eastAsia"/>
        </w:rPr>
        <w:t>张表的数据迁移也可以，只是这样的话，如果某一步错误，相应的改动会比较大。</w:t>
      </w:r>
    </w:p>
    <w:p w14:paraId="1E2BF8A8" w14:textId="7F5EF20D" w:rsidR="00A7067F" w:rsidRDefault="00A7067F" w:rsidP="00A7067F">
      <w:pPr>
        <w:pStyle w:val="30"/>
        <w:rPr>
          <w:rFonts w:hint="eastAsia"/>
        </w:rPr>
      </w:pPr>
      <w:r>
        <w:t>完成</w:t>
      </w:r>
      <w:r>
        <w:t>original_goods</w:t>
      </w:r>
      <w:r>
        <w:t>数据导入</w:t>
      </w:r>
    </w:p>
    <w:p w14:paraId="0326ADB1" w14:textId="43EAF48D" w:rsidR="00CA1DE7" w:rsidRDefault="000F0F2D" w:rsidP="00EA4DBD">
      <w:pPr>
        <w:pStyle w:val="1e"/>
        <w:rPr>
          <w:rFonts w:hint="eastAsia"/>
        </w:rPr>
      </w:pPr>
      <w:r w:rsidRPr="000F0F2D">
        <w:rPr>
          <w:rFonts w:hint="eastAsia"/>
        </w:rPr>
        <w:t>新建一个转换，名为</w:t>
      </w:r>
      <w:r w:rsidRPr="000F0F2D">
        <w:t>goods</w:t>
      </w:r>
      <w:r>
        <w:rPr>
          <w:rFonts w:hint="eastAsia"/>
        </w:rPr>
        <w:t>。</w:t>
      </w:r>
    </w:p>
    <w:p w14:paraId="56F95DFA" w14:textId="3D39DAAC" w:rsidR="000F0F2D" w:rsidRDefault="000F0F2D" w:rsidP="00EA4DBD">
      <w:pPr>
        <w:pStyle w:val="1e"/>
        <w:rPr>
          <w:rFonts w:hint="eastAsia"/>
        </w:rPr>
      </w:pPr>
      <w:r>
        <w:t>在</w:t>
      </w:r>
      <w:r>
        <w:rPr>
          <w:rFonts w:hint="eastAsia"/>
        </w:rPr>
        <w:t>“核心对象”</w:t>
      </w:r>
      <w:r>
        <w:rPr>
          <w:rFonts w:hint="eastAsia"/>
        </w:rPr>
        <w:t>-</w:t>
      </w:r>
      <w:r>
        <w:rPr>
          <w:rFonts w:hint="eastAsia"/>
        </w:rPr>
        <w:t>“输入”，双击“表输入”。</w:t>
      </w:r>
    </w:p>
    <w:p w14:paraId="3E938108" w14:textId="482119E7" w:rsidR="0051051D" w:rsidRPr="00570D83" w:rsidRDefault="0051051D" w:rsidP="00EA4DBD">
      <w:pPr>
        <w:pStyle w:val="1e"/>
        <w:rPr>
          <w:rFonts w:hint="eastAsia"/>
        </w:rPr>
      </w:pPr>
      <w:r>
        <w:rPr>
          <w:noProof/>
        </w:rPr>
        <w:drawing>
          <wp:inline distT="0" distB="0" distL="0" distR="0" wp14:anchorId="0D6B93B2" wp14:editId="0780C315">
            <wp:extent cx="1838325" cy="962025"/>
            <wp:effectExtent l="19050" t="19050" r="28575" b="28575"/>
            <wp:docPr id="35" name="图片 35" descr="C:\Users\hwx559043\AppData\Roaming\eSpace_Desktop\UserData\hwx559043\imagefiles\150F1B0A-87A1-4053-AF81-3EC37676A7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F1B0A-87A1-4053-AF81-3EC37676A7EA" descr="C:\Users\hwx559043\AppData\Roaming\eSpace_Desktop\UserData\hwx559043\imagefiles\150F1B0A-87A1-4053-AF81-3EC37676A7E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8325" cy="962025"/>
                    </a:xfrm>
                    <a:prstGeom prst="rect">
                      <a:avLst/>
                    </a:prstGeom>
                    <a:ln w="12700">
                      <a:solidFill>
                        <a:schemeClr val="bg1">
                          <a:lumMod val="85000"/>
                        </a:schemeClr>
                      </a:solidFill>
                    </a:ln>
                  </pic:spPr>
                </pic:pic>
              </a:graphicData>
            </a:graphic>
          </wp:inline>
        </w:drawing>
      </w:r>
    </w:p>
    <w:p w14:paraId="7BBF8296" w14:textId="5C57DF63" w:rsidR="00C51264" w:rsidRDefault="00C51264" w:rsidP="00EA4DBD">
      <w:pPr>
        <w:pStyle w:val="1e"/>
        <w:rPr>
          <w:rFonts w:hint="eastAsia"/>
        </w:rPr>
      </w:pPr>
      <w:r>
        <w:rPr>
          <w:noProof/>
        </w:rPr>
        <w:drawing>
          <wp:inline distT="0" distB="0" distL="0" distR="0" wp14:anchorId="7E8B5587" wp14:editId="238AE166">
            <wp:extent cx="1666875" cy="732269"/>
            <wp:effectExtent l="19050" t="19050" r="9525" b="10795"/>
            <wp:docPr id="39" name="图片 39" descr="C:\Users\hwx559043\AppData\Roaming\eSpace_Desktop\UserData\hwx559043\imagefiles\9D11D54E-F8ED-42CC-823F-858313A72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11D54E-F8ED-42CC-823F-858313A72347" descr="C:\Users\hwx559043\AppData\Roaming\eSpace_Desktop\UserData\hwx559043\imagefiles\9D11D54E-F8ED-42CC-823F-858313A7234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66875" cy="732269"/>
                    </a:xfrm>
                    <a:prstGeom prst="rect">
                      <a:avLst/>
                    </a:prstGeom>
                    <a:ln w="12700">
                      <a:solidFill>
                        <a:schemeClr val="bg1">
                          <a:lumMod val="85000"/>
                        </a:schemeClr>
                      </a:solidFill>
                    </a:ln>
                  </pic:spPr>
                </pic:pic>
              </a:graphicData>
            </a:graphic>
          </wp:inline>
        </w:drawing>
      </w:r>
    </w:p>
    <w:p w14:paraId="10F1BFBD" w14:textId="62F94063" w:rsidR="000F0F2D" w:rsidRPr="000F0F2D" w:rsidRDefault="000F0F2D" w:rsidP="000F0F2D">
      <w:pPr>
        <w:pStyle w:val="1e"/>
        <w:rPr>
          <w:rFonts w:hint="eastAsia"/>
        </w:rPr>
      </w:pPr>
      <w:r>
        <w:t>在</w:t>
      </w:r>
      <w:r>
        <w:rPr>
          <w:rFonts w:hint="eastAsia"/>
        </w:rPr>
        <w:t>“核心对象”</w:t>
      </w:r>
      <w:r>
        <w:rPr>
          <w:rFonts w:hint="eastAsia"/>
        </w:rPr>
        <w:t>-</w:t>
      </w:r>
      <w:r>
        <w:rPr>
          <w:rFonts w:hint="eastAsia"/>
        </w:rPr>
        <w:t>“输出”，双击“表输出”。</w:t>
      </w:r>
    </w:p>
    <w:p w14:paraId="779D04B3" w14:textId="5BB918C7" w:rsidR="0051051D" w:rsidRDefault="00C51264" w:rsidP="00EA4DBD">
      <w:pPr>
        <w:pStyle w:val="1e"/>
        <w:rPr>
          <w:rFonts w:hint="eastAsia"/>
        </w:rPr>
      </w:pPr>
      <w:r>
        <w:rPr>
          <w:noProof/>
        </w:rPr>
        <w:drawing>
          <wp:inline distT="0" distB="0" distL="0" distR="0" wp14:anchorId="104D52CB" wp14:editId="290B7F87">
            <wp:extent cx="2000250" cy="952500"/>
            <wp:effectExtent l="19050" t="19050" r="19050" b="19050"/>
            <wp:docPr id="36" name="图片 36" descr="C:\Users\hwx559043\AppData\Roaming\eSpace_Desktop\UserData\hwx559043\imagefiles\2E44318E-AAFE-4B8F-9ED7-17FA0C6E0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44318E-AAFE-4B8F-9ED7-17FA0C6E0DBC" descr="C:\Users\hwx559043\AppData\Roaming\eSpace_Desktop\UserData\hwx559043\imagefiles\2E44318E-AAFE-4B8F-9ED7-17FA0C6E0DB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0250" cy="952500"/>
                    </a:xfrm>
                    <a:prstGeom prst="rect">
                      <a:avLst/>
                    </a:prstGeom>
                    <a:ln w="12700">
                      <a:solidFill>
                        <a:schemeClr val="bg1">
                          <a:lumMod val="85000"/>
                        </a:schemeClr>
                      </a:solidFill>
                    </a:ln>
                  </pic:spPr>
                </pic:pic>
              </a:graphicData>
            </a:graphic>
          </wp:inline>
        </w:drawing>
      </w:r>
    </w:p>
    <w:p w14:paraId="66F86388" w14:textId="21C1950D" w:rsidR="00C51264" w:rsidRDefault="00C51264" w:rsidP="00EA4DBD">
      <w:pPr>
        <w:pStyle w:val="1e"/>
        <w:rPr>
          <w:rFonts w:hint="eastAsia"/>
        </w:rPr>
      </w:pPr>
      <w:r>
        <w:rPr>
          <w:noProof/>
        </w:rPr>
        <w:drawing>
          <wp:inline distT="0" distB="0" distL="0" distR="0" wp14:anchorId="52F723B9" wp14:editId="1F00C62E">
            <wp:extent cx="1524000" cy="800100"/>
            <wp:effectExtent l="19050" t="19050" r="19050" b="19050"/>
            <wp:docPr id="38" name="图片 38" descr="C:\Users\hwx559043\AppData\Roaming\eSpace_Desktop\UserData\hwx559043\imagefiles\21CBE182-F945-4FE0-A8B4-6FC4D3AB1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CBE182-F945-4FE0-A8B4-6FC4D3AB1250" descr="C:\Users\hwx559043\AppData\Roaming\eSpace_Desktop\UserData\hwx559043\imagefiles\21CBE182-F945-4FE0-A8B4-6FC4D3AB125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0" cy="800100"/>
                    </a:xfrm>
                    <a:prstGeom prst="rect">
                      <a:avLst/>
                    </a:prstGeom>
                    <a:ln w="12700">
                      <a:solidFill>
                        <a:schemeClr val="bg1">
                          <a:lumMod val="85000"/>
                        </a:schemeClr>
                      </a:solidFill>
                    </a:ln>
                  </pic:spPr>
                </pic:pic>
              </a:graphicData>
            </a:graphic>
          </wp:inline>
        </w:drawing>
      </w:r>
    </w:p>
    <w:p w14:paraId="0F27FE1E" w14:textId="08E666D5" w:rsidR="000F0F2D" w:rsidRDefault="00C023D0" w:rsidP="00EA4DBD">
      <w:pPr>
        <w:pStyle w:val="1e"/>
        <w:rPr>
          <w:rFonts w:hint="eastAsia"/>
        </w:rPr>
      </w:pPr>
      <w:r>
        <w:t>会建立如下转换</w:t>
      </w:r>
      <w:r>
        <w:rPr>
          <w:rFonts w:hint="eastAsia"/>
        </w:rPr>
        <w:t>。</w:t>
      </w:r>
    </w:p>
    <w:p w14:paraId="785EE403" w14:textId="19EF7EEA" w:rsidR="00C51264" w:rsidRDefault="00C51264" w:rsidP="00EA4DBD">
      <w:pPr>
        <w:pStyle w:val="1e"/>
        <w:rPr>
          <w:rFonts w:hint="eastAsia"/>
        </w:rPr>
      </w:pPr>
      <w:r>
        <w:rPr>
          <w:noProof/>
        </w:rPr>
        <w:lastRenderedPageBreak/>
        <w:drawing>
          <wp:inline distT="0" distB="0" distL="0" distR="0" wp14:anchorId="18001239" wp14:editId="7705BCFA">
            <wp:extent cx="2667000" cy="771525"/>
            <wp:effectExtent l="19050" t="19050" r="19050" b="28575"/>
            <wp:docPr id="40" name="图片 40" descr="C:\Users\hwx559043\AppData\Roaming\eSpace_Desktop\UserData\hwx559043\imagefiles\69D49989-DE99-4F32-8A1D-4352EEBF1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D49989-DE99-4F32-8A1D-4352EEBF1394" descr="C:\Users\hwx559043\AppData\Roaming\eSpace_Desktop\UserData\hwx559043\imagefiles\69D49989-DE99-4F32-8A1D-4352EEBF139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0" cy="771525"/>
                    </a:xfrm>
                    <a:prstGeom prst="rect">
                      <a:avLst/>
                    </a:prstGeom>
                    <a:ln w="12700">
                      <a:solidFill>
                        <a:schemeClr val="bg1">
                          <a:lumMod val="85000"/>
                        </a:schemeClr>
                      </a:solidFill>
                    </a:ln>
                  </pic:spPr>
                </pic:pic>
              </a:graphicData>
            </a:graphic>
          </wp:inline>
        </w:drawing>
      </w:r>
    </w:p>
    <w:p w14:paraId="777BCED3" w14:textId="4A70FE20" w:rsidR="0070060E" w:rsidRDefault="0070060E" w:rsidP="00EA4DBD">
      <w:pPr>
        <w:pStyle w:val="1e"/>
        <w:rPr>
          <w:rFonts w:hint="eastAsia"/>
        </w:rPr>
      </w:pPr>
      <w:r>
        <w:t>双击</w:t>
      </w:r>
      <w:r w:rsidR="00776ED4">
        <w:rPr>
          <w:rFonts w:hint="eastAsia"/>
        </w:rPr>
        <w:t>“表输入”，在弹出来的界面中：</w:t>
      </w:r>
    </w:p>
    <w:p w14:paraId="6F09053F" w14:textId="2E1B8D0F" w:rsidR="00C023D0" w:rsidRDefault="00C023D0" w:rsidP="00EA4DBD">
      <w:pPr>
        <w:pStyle w:val="1e"/>
        <w:rPr>
          <w:rFonts w:hint="eastAsia"/>
        </w:rPr>
      </w:pPr>
      <w:r>
        <w:t>步骤名称</w:t>
      </w:r>
      <w:r>
        <w:rPr>
          <w:rFonts w:hint="eastAsia"/>
        </w:rPr>
        <w:t>：</w:t>
      </w:r>
      <w:r>
        <w:t>litemall_goods</w:t>
      </w:r>
    </w:p>
    <w:p w14:paraId="71FF56EE" w14:textId="34291F7D" w:rsidR="00C023D0" w:rsidRDefault="00C023D0" w:rsidP="00EA4DBD">
      <w:pPr>
        <w:pStyle w:val="1e"/>
        <w:rPr>
          <w:rFonts w:hint="eastAsia"/>
        </w:rPr>
      </w:pPr>
      <w:r>
        <w:t>数据库连接</w:t>
      </w:r>
      <w:r>
        <w:rPr>
          <w:rFonts w:hint="eastAsia"/>
        </w:rPr>
        <w:t>：</w:t>
      </w:r>
      <w:r>
        <w:t>rdsformysql</w:t>
      </w:r>
      <w:r w:rsidR="00327C20">
        <w:rPr>
          <w:rFonts w:hint="eastAsia"/>
        </w:rPr>
        <w:t>（此时可以看到之前创建的数据库连接）</w:t>
      </w:r>
    </w:p>
    <w:p w14:paraId="28A9D9C0" w14:textId="3219AA60" w:rsidR="00327C20" w:rsidRPr="00327C20" w:rsidRDefault="00327C20" w:rsidP="00EA4DBD">
      <w:pPr>
        <w:pStyle w:val="1e"/>
        <w:rPr>
          <w:rFonts w:hint="eastAsia"/>
        </w:rPr>
      </w:pPr>
      <w:r>
        <w:t>SQL: SELECT * FROM litemall_goods</w:t>
      </w:r>
    </w:p>
    <w:p w14:paraId="0A03AD3C" w14:textId="466630DB" w:rsidR="00C023D0" w:rsidRDefault="00C023D0" w:rsidP="00EA4DBD">
      <w:pPr>
        <w:pStyle w:val="1e"/>
        <w:rPr>
          <w:rFonts w:hint="eastAsia"/>
        </w:rPr>
      </w:pPr>
      <w:r>
        <w:rPr>
          <w:noProof/>
        </w:rPr>
        <w:drawing>
          <wp:inline distT="0" distB="0" distL="0" distR="0" wp14:anchorId="596D2909" wp14:editId="4BCC1230">
            <wp:extent cx="4391025" cy="32670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1025" cy="3267075"/>
                    </a:xfrm>
                    <a:prstGeom prst="rect">
                      <a:avLst/>
                    </a:prstGeom>
                  </pic:spPr>
                </pic:pic>
              </a:graphicData>
            </a:graphic>
          </wp:inline>
        </w:drawing>
      </w:r>
    </w:p>
    <w:p w14:paraId="3BF740F5" w14:textId="0F72C1E9" w:rsidR="00327C20" w:rsidRDefault="00327C20" w:rsidP="00327C20">
      <w:pPr>
        <w:pStyle w:val="1e"/>
        <w:rPr>
          <w:rFonts w:hint="eastAsia"/>
        </w:rPr>
      </w:pPr>
      <w:r>
        <w:t>参数配置完后可以点击</w:t>
      </w:r>
      <w:r>
        <w:rPr>
          <w:rFonts w:hint="eastAsia"/>
        </w:rPr>
        <w:t>“预览”查看相关数据。</w:t>
      </w:r>
    </w:p>
    <w:p w14:paraId="1783BE43" w14:textId="77777777" w:rsidR="00327C20" w:rsidRDefault="00327C20" w:rsidP="00327C20">
      <w:pPr>
        <w:pStyle w:val="1e"/>
        <w:rPr>
          <w:rFonts w:hint="eastAsia"/>
        </w:rPr>
      </w:pPr>
      <w:r>
        <w:rPr>
          <w:noProof/>
        </w:rPr>
        <w:drawing>
          <wp:inline distT="0" distB="0" distL="0" distR="0" wp14:anchorId="52746995" wp14:editId="57035D88">
            <wp:extent cx="3600450" cy="1771650"/>
            <wp:effectExtent l="0" t="0" r="0" b="0"/>
            <wp:docPr id="62" name="图片 62" descr="C:\Users\hwx559043\AppData\Roaming\eSpace_Desktop\UserData\hwx559043\imagefiles\DC77327E-77B0-4BE6-B572-57D6B44DCB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77327E-77B0-4BE6-B572-57D6B44DCB5F" descr="C:\Users\hwx559043\AppData\Roaming\eSpace_Desktop\UserData\hwx559043\imagefiles\DC77327E-77B0-4BE6-B572-57D6B44DCB5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450" cy="1771650"/>
                    </a:xfrm>
                    <a:prstGeom prst="rect">
                      <a:avLst/>
                    </a:prstGeom>
                    <a:noFill/>
                    <a:ln>
                      <a:noFill/>
                    </a:ln>
                  </pic:spPr>
                </pic:pic>
              </a:graphicData>
            </a:graphic>
          </wp:inline>
        </w:drawing>
      </w:r>
    </w:p>
    <w:p w14:paraId="6EE2A60F" w14:textId="3426E037" w:rsidR="00C023D0" w:rsidRDefault="00327C20" w:rsidP="00327C20">
      <w:pPr>
        <w:pStyle w:val="1e"/>
        <w:rPr>
          <w:rFonts w:hint="eastAsia"/>
        </w:rPr>
      </w:pPr>
      <w:r>
        <w:t>最后点击</w:t>
      </w:r>
      <w:r>
        <w:rPr>
          <w:rFonts w:hint="eastAsia"/>
        </w:rPr>
        <w:t>“确定”。</w:t>
      </w:r>
    </w:p>
    <w:p w14:paraId="55D2668A" w14:textId="1CA695E9" w:rsidR="00776ED4" w:rsidRDefault="00776ED4" w:rsidP="00EA4DBD">
      <w:pPr>
        <w:pStyle w:val="1e"/>
        <w:rPr>
          <w:rFonts w:hint="eastAsia"/>
        </w:rPr>
      </w:pPr>
      <w:r>
        <w:t>双击</w:t>
      </w:r>
      <w:r>
        <w:rPr>
          <w:rFonts w:hint="eastAsia"/>
        </w:rPr>
        <w:t>“表输出”</w:t>
      </w:r>
      <w:r w:rsidR="00F91723">
        <w:rPr>
          <w:rFonts w:hint="eastAsia"/>
        </w:rPr>
        <w:t>，在弹出来的界面中：</w:t>
      </w:r>
    </w:p>
    <w:p w14:paraId="74331968" w14:textId="0F9BCC75" w:rsidR="00C376D2" w:rsidRDefault="00327C20" w:rsidP="00EA4DBD">
      <w:pPr>
        <w:pStyle w:val="1e"/>
        <w:rPr>
          <w:rFonts w:hint="eastAsia"/>
        </w:rPr>
      </w:pPr>
      <w:r>
        <w:rPr>
          <w:rFonts w:hint="eastAsia"/>
        </w:rPr>
        <w:t>步骤名称：</w:t>
      </w:r>
      <w:r>
        <w:rPr>
          <w:rFonts w:hint="eastAsia"/>
        </w:rPr>
        <w:t>original</w:t>
      </w:r>
      <w:r>
        <w:t>_goods</w:t>
      </w:r>
    </w:p>
    <w:p w14:paraId="66FF58E0" w14:textId="70420DFA" w:rsidR="00327C20" w:rsidRDefault="00327C20" w:rsidP="00EA4DBD">
      <w:pPr>
        <w:pStyle w:val="1e"/>
        <w:rPr>
          <w:rFonts w:hint="eastAsia"/>
        </w:rPr>
      </w:pPr>
      <w:r>
        <w:t>数据库连接</w:t>
      </w:r>
      <w:r>
        <w:rPr>
          <w:rFonts w:hint="eastAsia"/>
        </w:rPr>
        <w:t>：</w:t>
      </w:r>
      <w:r>
        <w:rPr>
          <w:rFonts w:hint="eastAsia"/>
        </w:rPr>
        <w:t>d</w:t>
      </w:r>
      <w:r>
        <w:t>ws</w:t>
      </w:r>
    </w:p>
    <w:p w14:paraId="6762AAC2" w14:textId="1470DBC9" w:rsidR="00C376D2" w:rsidRDefault="00C376D2" w:rsidP="00EA4DBD">
      <w:pPr>
        <w:pStyle w:val="1e"/>
        <w:rPr>
          <w:rFonts w:hint="eastAsia"/>
        </w:rPr>
      </w:pPr>
      <w:r>
        <w:t>模式</w:t>
      </w:r>
      <w:r>
        <w:rPr>
          <w:rFonts w:hint="eastAsia"/>
        </w:rPr>
        <w:t>：</w:t>
      </w:r>
      <w:r w:rsidR="00327C20">
        <w:rPr>
          <w:rFonts w:hint="eastAsia"/>
        </w:rPr>
        <w:t>点击“浏览”，选择“</w:t>
      </w:r>
      <w:r w:rsidR="002E6106">
        <w:t>original</w:t>
      </w:r>
      <w:r w:rsidR="00327C20">
        <w:rPr>
          <w:rFonts w:hint="eastAsia"/>
        </w:rPr>
        <w:t>”</w:t>
      </w:r>
    </w:p>
    <w:p w14:paraId="37E105B2" w14:textId="276260D1" w:rsidR="00327C20" w:rsidRDefault="00327C20" w:rsidP="00EA4DBD">
      <w:pPr>
        <w:pStyle w:val="1e"/>
        <w:rPr>
          <w:rFonts w:hint="eastAsia"/>
        </w:rPr>
      </w:pPr>
      <w:r>
        <w:lastRenderedPageBreak/>
        <w:t>目标表</w:t>
      </w:r>
      <w:r>
        <w:rPr>
          <w:rFonts w:hint="eastAsia"/>
        </w:rPr>
        <w:t>：</w:t>
      </w:r>
      <w:r>
        <w:t>点击</w:t>
      </w:r>
      <w:r>
        <w:rPr>
          <w:rFonts w:hint="eastAsia"/>
        </w:rPr>
        <w:t>“浏览”，在“</w:t>
      </w:r>
      <w:r w:rsidR="002E6106">
        <w:t>original</w:t>
      </w:r>
      <w:r>
        <w:rPr>
          <w:rFonts w:hint="eastAsia"/>
        </w:rPr>
        <w:t>”模式下选择“</w:t>
      </w:r>
      <w:r>
        <w:rPr>
          <w:rFonts w:hint="eastAsia"/>
        </w:rPr>
        <w:t>original_</w:t>
      </w:r>
      <w:r>
        <w:t>goods</w:t>
      </w:r>
      <w:r>
        <w:rPr>
          <w:rFonts w:hint="eastAsia"/>
        </w:rPr>
        <w:t>”</w:t>
      </w:r>
    </w:p>
    <w:p w14:paraId="7297AC23" w14:textId="773AB045" w:rsidR="00327C20" w:rsidRPr="00327C20" w:rsidRDefault="00327C20" w:rsidP="00EA4DBD">
      <w:pPr>
        <w:pStyle w:val="1e"/>
        <w:rPr>
          <w:rFonts w:hint="eastAsia"/>
        </w:rPr>
      </w:pPr>
      <w:r>
        <w:rPr>
          <w:rFonts w:hint="eastAsia"/>
        </w:rPr>
        <w:t>其他保持默认即可，最后点击“确定”。</w:t>
      </w:r>
    </w:p>
    <w:p w14:paraId="23103A65" w14:textId="5FF33385" w:rsidR="00C376D2" w:rsidRDefault="00DC346E" w:rsidP="00EA4DBD">
      <w:pPr>
        <w:pStyle w:val="1e"/>
        <w:rPr>
          <w:rFonts w:hint="eastAsia"/>
        </w:rPr>
      </w:pPr>
      <w:r>
        <w:rPr>
          <w:noProof/>
        </w:rPr>
        <w:drawing>
          <wp:inline distT="0" distB="0" distL="0" distR="0" wp14:anchorId="0612ACB5" wp14:editId="5FB3BC6C">
            <wp:extent cx="3919993" cy="4830698"/>
            <wp:effectExtent l="0" t="0" r="4445"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9349" cy="4854550"/>
                    </a:xfrm>
                    <a:prstGeom prst="rect">
                      <a:avLst/>
                    </a:prstGeom>
                  </pic:spPr>
                </pic:pic>
              </a:graphicData>
            </a:graphic>
          </wp:inline>
        </w:drawing>
      </w:r>
    </w:p>
    <w:p w14:paraId="37DEDBBC" w14:textId="4AD391F4" w:rsidR="00C376D2" w:rsidRDefault="00F91723" w:rsidP="00EA4DBD">
      <w:pPr>
        <w:pStyle w:val="1e"/>
        <w:rPr>
          <w:rFonts w:hint="eastAsia"/>
        </w:rPr>
      </w:pPr>
      <w:r>
        <w:rPr>
          <w:noProof/>
        </w:rPr>
        <w:drawing>
          <wp:inline distT="0" distB="0" distL="0" distR="0" wp14:anchorId="270B0784" wp14:editId="18A6C074">
            <wp:extent cx="1399430" cy="2630406"/>
            <wp:effectExtent l="0" t="0" r="0" b="0"/>
            <wp:docPr id="34" name="图片 34" descr="C:\Users\hwx559043\AppData\Roaming\eSpace_Desktop\UserData\hwx559043\imagefiles\7E8D113A-0CA6-4221-AE01-97A25B55EB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8D113A-0CA6-4221-AE01-97A25B55EB96" descr="C:\Users\hwx559043\AppData\Roaming\eSpace_Desktop\UserData\hwx559043\imagefiles\7E8D113A-0CA6-4221-AE01-97A25B55EB9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9866" cy="2706411"/>
                    </a:xfrm>
                    <a:prstGeom prst="rect">
                      <a:avLst/>
                    </a:prstGeom>
                    <a:noFill/>
                    <a:ln>
                      <a:noFill/>
                    </a:ln>
                  </pic:spPr>
                </pic:pic>
              </a:graphicData>
            </a:graphic>
          </wp:inline>
        </w:drawing>
      </w:r>
      <w:r w:rsidR="00DC346E" w:rsidRPr="00DC346E">
        <w:t xml:space="preserve"> </w:t>
      </w:r>
      <w:r w:rsidR="00DC346E">
        <w:rPr>
          <w:noProof/>
        </w:rPr>
        <w:drawing>
          <wp:inline distT="0" distB="0" distL="0" distR="0" wp14:anchorId="2580EFF9" wp14:editId="014E6B52">
            <wp:extent cx="2055778" cy="2584174"/>
            <wp:effectExtent l="19050" t="19050" r="20955" b="26035"/>
            <wp:docPr id="37" name="图片 37" descr="C:\Users\hwx559043\AppData\Roaming\eSpace_Desktop\UserData\hwx559043\imagefiles\64673420-5557-449C-9018-2C49296818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673420-5557-449C-9018-2C492968180A" descr="C:\Users\hwx559043\AppData\Roaming\eSpace_Desktop\UserData\hwx559043\imagefiles\64673420-5557-449C-9018-2C492968180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70030" cy="2602089"/>
                    </a:xfrm>
                    <a:prstGeom prst="rect">
                      <a:avLst/>
                    </a:prstGeom>
                    <a:noFill/>
                    <a:ln w="12700">
                      <a:solidFill>
                        <a:schemeClr val="bg1">
                          <a:lumMod val="85000"/>
                        </a:schemeClr>
                      </a:solidFill>
                    </a:ln>
                  </pic:spPr>
                </pic:pic>
              </a:graphicData>
            </a:graphic>
          </wp:inline>
        </w:drawing>
      </w:r>
    </w:p>
    <w:p w14:paraId="353E78EB" w14:textId="6FD53AB4" w:rsidR="00327C20" w:rsidRDefault="00327C20" w:rsidP="00EA4DBD">
      <w:pPr>
        <w:pStyle w:val="1e"/>
        <w:rPr>
          <w:rFonts w:hint="eastAsia"/>
        </w:rPr>
      </w:pPr>
      <w:r>
        <w:t>保存该转换后</w:t>
      </w:r>
      <w:r>
        <w:rPr>
          <w:rFonts w:hint="eastAsia"/>
        </w:rPr>
        <w:t>点击左上角运行图标，在弹出的界面中点击“启动”。</w:t>
      </w:r>
    </w:p>
    <w:p w14:paraId="75E6618B" w14:textId="3224ABD6" w:rsidR="00327C20" w:rsidRDefault="00327C20" w:rsidP="00EA4DBD">
      <w:pPr>
        <w:pStyle w:val="1e"/>
        <w:rPr>
          <w:rFonts w:hint="eastAsia"/>
        </w:rPr>
      </w:pPr>
      <w:r>
        <w:rPr>
          <w:noProof/>
        </w:rPr>
        <w:lastRenderedPageBreak/>
        <w:drawing>
          <wp:inline distT="0" distB="0" distL="0" distR="0" wp14:anchorId="35DF9D2B" wp14:editId="710DB0A4">
            <wp:extent cx="4695825" cy="2171700"/>
            <wp:effectExtent l="19050" t="19050" r="28575" b="19050"/>
            <wp:docPr id="64" name="图片 64" descr="C:\Users\hwx559043\AppData\Roaming\eSpace_Desktop\UserData\hwx559043\imagefiles\CD7ADCB2-EA89-4005-9E7D-6C2580636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7ADCB2-EA89-4005-9E7D-6C2580636761" descr="C:\Users\hwx559043\AppData\Roaming\eSpace_Desktop\UserData\hwx559043\imagefiles\CD7ADCB2-EA89-4005-9E7D-6C258063676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5825" cy="2171700"/>
                    </a:xfrm>
                    <a:prstGeom prst="rect">
                      <a:avLst/>
                    </a:prstGeom>
                    <a:ln w="12700">
                      <a:solidFill>
                        <a:schemeClr val="bg1">
                          <a:lumMod val="85000"/>
                        </a:schemeClr>
                      </a:solidFill>
                    </a:ln>
                  </pic:spPr>
                </pic:pic>
              </a:graphicData>
            </a:graphic>
          </wp:inline>
        </w:drawing>
      </w:r>
    </w:p>
    <w:p w14:paraId="6239F483" w14:textId="60DF7582" w:rsidR="00327C20" w:rsidRDefault="00327C20" w:rsidP="00EA4DBD">
      <w:pPr>
        <w:pStyle w:val="1e"/>
        <w:rPr>
          <w:rFonts w:hint="eastAsia"/>
        </w:rPr>
      </w:pPr>
      <w:r>
        <w:t>在</w:t>
      </w:r>
      <w:r>
        <w:rPr>
          <w:rFonts w:hint="eastAsia"/>
        </w:rPr>
        <w:t>“执行结果”</w:t>
      </w:r>
      <w:r w:rsidR="00464025">
        <w:rPr>
          <w:rFonts w:hint="eastAsia"/>
        </w:rPr>
        <w:t>-</w:t>
      </w:r>
      <w:r w:rsidR="00464025">
        <w:rPr>
          <w:rFonts w:hint="eastAsia"/>
        </w:rPr>
        <w:t>“步骤度量”</w:t>
      </w:r>
      <w:r>
        <w:rPr>
          <w:rFonts w:hint="eastAsia"/>
        </w:rPr>
        <w:t>中</w:t>
      </w:r>
      <w:r w:rsidR="00464025">
        <w:rPr>
          <w:rFonts w:hint="eastAsia"/>
        </w:rPr>
        <w:t>可以看到执行的记录数及用时情况。</w:t>
      </w:r>
    </w:p>
    <w:p w14:paraId="35D68529" w14:textId="01BF513C" w:rsidR="0010253F" w:rsidRDefault="0010253F" w:rsidP="00EA4DBD">
      <w:pPr>
        <w:pStyle w:val="1e"/>
        <w:rPr>
          <w:rFonts w:hint="eastAsia"/>
        </w:rPr>
      </w:pPr>
      <w:r>
        <w:rPr>
          <w:noProof/>
        </w:rPr>
        <w:drawing>
          <wp:inline distT="0" distB="0" distL="0" distR="0" wp14:anchorId="239C2E62" wp14:editId="39AC394D">
            <wp:extent cx="5375383" cy="799757"/>
            <wp:effectExtent l="19050" t="19050" r="15875" b="19685"/>
            <wp:docPr id="16" name="图片 16" descr="C:\Users\hwx559043\AppData\Roaming\eSpace_Desktop\UserData\hwx559043\imagefiles\2D5C93DE-F2F1-448D-8B70-60BA5F48AD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5C93DE-F2F1-448D-8B70-60BA5F48AD29" descr="C:\Users\hwx559043\AppData\Roaming\eSpace_Desktop\UserData\hwx559043\imagefiles\2D5C93DE-F2F1-448D-8B70-60BA5F48AD2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554" cy="808709"/>
                    </a:xfrm>
                    <a:prstGeom prst="rect">
                      <a:avLst/>
                    </a:prstGeom>
                    <a:ln w="12700">
                      <a:solidFill>
                        <a:schemeClr val="bg1">
                          <a:lumMod val="85000"/>
                        </a:schemeClr>
                      </a:solidFill>
                    </a:ln>
                  </pic:spPr>
                </pic:pic>
              </a:graphicData>
            </a:graphic>
          </wp:inline>
        </w:drawing>
      </w:r>
    </w:p>
    <w:p w14:paraId="77ABE0B4" w14:textId="1DBB8FA4" w:rsidR="00464025" w:rsidRDefault="00464025" w:rsidP="00EA4DBD">
      <w:pPr>
        <w:pStyle w:val="1e"/>
        <w:rPr>
          <w:rFonts w:hint="eastAsia"/>
        </w:rPr>
      </w:pPr>
      <w:r>
        <w:t>在</w:t>
      </w:r>
      <w:r>
        <w:rPr>
          <w:rFonts w:hint="eastAsia"/>
        </w:rPr>
        <w:t>Data</w:t>
      </w:r>
      <w:r>
        <w:t xml:space="preserve"> Studio</w:t>
      </w:r>
      <w:r>
        <w:t>中</w:t>
      </w:r>
      <w:r>
        <w:rPr>
          <w:rFonts w:hint="eastAsia"/>
        </w:rPr>
        <w:t>，</w:t>
      </w:r>
      <w:r>
        <w:t>执行以下命令</w:t>
      </w:r>
      <w:r>
        <w:rPr>
          <w:rFonts w:hint="eastAsia"/>
        </w:rPr>
        <w:t>：</w:t>
      </w:r>
    </w:p>
    <w:p w14:paraId="3F8257BA" w14:textId="45B86A7B" w:rsidR="00464025" w:rsidRDefault="00464025" w:rsidP="00EA4DBD">
      <w:pPr>
        <w:pStyle w:val="1e"/>
        <w:rPr>
          <w:rFonts w:hint="eastAsia"/>
        </w:rPr>
      </w:pPr>
      <w:r>
        <w:t xml:space="preserve">SELECT COUNT(*) FROM </w:t>
      </w:r>
      <w:r w:rsidR="00DC346E">
        <w:t>original.</w:t>
      </w:r>
      <w:r>
        <w:t>original_goods;</w:t>
      </w:r>
    </w:p>
    <w:p w14:paraId="2D3481BC" w14:textId="49AC751B" w:rsidR="00464025" w:rsidRDefault="00464025" w:rsidP="00EA4DBD">
      <w:pPr>
        <w:pStyle w:val="1e"/>
        <w:rPr>
          <w:rFonts w:hint="eastAsia"/>
        </w:rPr>
      </w:pPr>
      <w:r>
        <w:t>返回结果</w:t>
      </w:r>
      <w:r>
        <w:rPr>
          <w:rFonts w:hint="eastAsia"/>
        </w:rPr>
        <w:t>：</w:t>
      </w:r>
    </w:p>
    <w:p w14:paraId="78156466" w14:textId="6DD28B98" w:rsidR="00464025" w:rsidRDefault="0010253F" w:rsidP="00EA4DBD">
      <w:pPr>
        <w:pStyle w:val="1e"/>
        <w:rPr>
          <w:rFonts w:hint="eastAsia"/>
        </w:rPr>
      </w:pPr>
      <w:r>
        <w:rPr>
          <w:noProof/>
        </w:rPr>
        <w:drawing>
          <wp:inline distT="0" distB="0" distL="0" distR="0" wp14:anchorId="2BAC3C2C" wp14:editId="73FA8BCF">
            <wp:extent cx="1457960" cy="1164590"/>
            <wp:effectExtent l="0" t="0" r="8890" b="0"/>
            <wp:docPr id="31" name="图片 31" descr="C:\Users\hwx559043\AppData\Roaming\eSpace_Desktop\UserData\hwx559043\imagefiles\246CAAED-CB9D-4A99-9F81-CB88CEFA96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CAAED-CB9D-4A99-9F81-CB88CEFA96A2" descr="C:\Users\hwx559043\AppData\Roaming\eSpace_Desktop\UserData\hwx559043\imagefiles\246CAAED-CB9D-4A99-9F81-CB88CEFA96A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7960" cy="1164590"/>
                    </a:xfrm>
                    <a:prstGeom prst="rect">
                      <a:avLst/>
                    </a:prstGeom>
                    <a:noFill/>
                    <a:ln>
                      <a:noFill/>
                    </a:ln>
                  </pic:spPr>
                </pic:pic>
              </a:graphicData>
            </a:graphic>
          </wp:inline>
        </w:drawing>
      </w:r>
    </w:p>
    <w:p w14:paraId="1C5CEADD" w14:textId="2E9F5574" w:rsidR="00464025" w:rsidRDefault="00464025" w:rsidP="00EA4DBD">
      <w:pPr>
        <w:pStyle w:val="1e"/>
        <w:rPr>
          <w:rFonts w:hint="eastAsia"/>
        </w:rPr>
      </w:pPr>
      <w:r>
        <w:t>说明表</w:t>
      </w:r>
      <w:r>
        <w:t>litemall_goods</w:t>
      </w:r>
      <w:r>
        <w:t>中的数据已经迁移成功</w:t>
      </w:r>
      <w:r>
        <w:rPr>
          <w:rFonts w:hint="eastAsia"/>
        </w:rPr>
        <w:t>。</w:t>
      </w:r>
    </w:p>
    <w:p w14:paraId="7878D7AD" w14:textId="2DFDF8AF" w:rsidR="00A7067F" w:rsidRDefault="00A7067F" w:rsidP="00A7067F">
      <w:pPr>
        <w:pStyle w:val="30"/>
        <w:rPr>
          <w:rFonts w:hint="eastAsia"/>
        </w:rPr>
      </w:pPr>
      <w:r>
        <w:t>完成</w:t>
      </w:r>
      <w:r w:rsidR="00CB764B">
        <w:t>original_goods_</w:t>
      </w:r>
      <w:r>
        <w:t>product</w:t>
      </w:r>
      <w:r w:rsidR="00517709">
        <w:t>数据导入</w:t>
      </w:r>
    </w:p>
    <w:p w14:paraId="58BF934B" w14:textId="013CD4E9" w:rsidR="00464025" w:rsidRDefault="00A7067F" w:rsidP="00A7067F">
      <w:pPr>
        <w:pStyle w:val="1e"/>
        <w:rPr>
          <w:rFonts w:hint="eastAsia"/>
        </w:rPr>
      </w:pPr>
      <w:r>
        <w:rPr>
          <w:rFonts w:hint="eastAsia"/>
        </w:rPr>
        <w:t>新建一个转换，</w:t>
      </w:r>
      <w:r w:rsidR="00464025">
        <w:rPr>
          <w:rFonts w:hint="eastAsia"/>
        </w:rPr>
        <w:t>名为</w:t>
      </w:r>
      <w:r w:rsidR="00464025">
        <w:rPr>
          <w:rFonts w:hint="eastAsia"/>
        </w:rPr>
        <w:t>goods</w:t>
      </w:r>
      <w:r w:rsidR="00464025">
        <w:t>_product</w:t>
      </w:r>
      <w:r>
        <w:rPr>
          <w:rFonts w:hint="eastAsia"/>
        </w:rPr>
        <w:t>。</w:t>
      </w:r>
      <w:r w:rsidR="00332080">
        <w:t>配置如下</w:t>
      </w:r>
      <w:r w:rsidR="00332080">
        <w:rPr>
          <w:rFonts w:hint="eastAsia"/>
        </w:rPr>
        <w:t>：</w:t>
      </w:r>
    </w:p>
    <w:p w14:paraId="548B3371" w14:textId="79F92DD0" w:rsidR="004F4786" w:rsidRDefault="009216D6" w:rsidP="00EA4DBD">
      <w:pPr>
        <w:pStyle w:val="1e"/>
        <w:rPr>
          <w:rFonts w:hint="eastAsia"/>
        </w:rPr>
      </w:pPr>
      <w:r>
        <w:rPr>
          <w:rFonts w:hint="eastAsia"/>
        </w:rPr>
        <w:t>表</w:t>
      </w:r>
      <w:r w:rsidR="004F4786">
        <w:t>输入</w:t>
      </w:r>
      <w:r w:rsidR="004F4786">
        <w:rPr>
          <w:rFonts w:hint="eastAsia"/>
        </w:rPr>
        <w:t>：</w:t>
      </w:r>
    </w:p>
    <w:p w14:paraId="4EC9A9DA" w14:textId="32CC3D30" w:rsidR="00332080" w:rsidRDefault="004F4786" w:rsidP="00EA4DBD">
      <w:pPr>
        <w:pStyle w:val="1e"/>
        <w:rPr>
          <w:rFonts w:hint="eastAsia"/>
        </w:rPr>
      </w:pPr>
      <w:r>
        <w:t>步骤名称</w:t>
      </w:r>
      <w:r>
        <w:rPr>
          <w:rFonts w:hint="eastAsia"/>
        </w:rPr>
        <w:t>：</w:t>
      </w:r>
      <w:r w:rsidRPr="004F4786">
        <w:t>litemall_goods_product</w:t>
      </w:r>
    </w:p>
    <w:p w14:paraId="0625BC14" w14:textId="78CC66A8" w:rsidR="004F4786" w:rsidRDefault="004F4786" w:rsidP="00EA4DBD">
      <w:pPr>
        <w:pStyle w:val="1e"/>
        <w:rPr>
          <w:rFonts w:hint="eastAsia"/>
        </w:rPr>
      </w:pPr>
      <w:r>
        <w:t>数据库连接</w:t>
      </w:r>
      <w:r>
        <w:rPr>
          <w:rFonts w:hint="eastAsia"/>
        </w:rPr>
        <w:t>：</w:t>
      </w:r>
      <w:r>
        <w:rPr>
          <w:rFonts w:hint="eastAsia"/>
        </w:rPr>
        <w:t>rds</w:t>
      </w:r>
      <w:r>
        <w:t>formysql</w:t>
      </w:r>
    </w:p>
    <w:p w14:paraId="3996563D" w14:textId="306F6444" w:rsidR="004F4786" w:rsidRDefault="004F4786" w:rsidP="00EA4DBD">
      <w:pPr>
        <w:pStyle w:val="1e"/>
        <w:rPr>
          <w:rFonts w:hint="eastAsia"/>
        </w:rPr>
      </w:pPr>
      <w:r>
        <w:rPr>
          <w:rFonts w:hint="eastAsia"/>
        </w:rPr>
        <w:t>S</w:t>
      </w:r>
      <w:r>
        <w:t>QL</w:t>
      </w:r>
      <w:r>
        <w:rPr>
          <w:rFonts w:hint="eastAsia"/>
        </w:rPr>
        <w:t>：</w:t>
      </w:r>
      <w:r w:rsidRPr="004F4786">
        <w:t>SELECT * FROM litemall_goods_product</w:t>
      </w:r>
    </w:p>
    <w:p w14:paraId="06D90091" w14:textId="7D15C1A9" w:rsidR="00776ED4" w:rsidRDefault="009216D6" w:rsidP="00EA4DBD">
      <w:pPr>
        <w:pStyle w:val="1e"/>
        <w:rPr>
          <w:rFonts w:hint="eastAsia"/>
        </w:rPr>
      </w:pPr>
      <w:r>
        <w:rPr>
          <w:rFonts w:hint="eastAsia"/>
        </w:rPr>
        <w:t>表</w:t>
      </w:r>
      <w:r w:rsidR="004F4786">
        <w:rPr>
          <w:rFonts w:hint="eastAsia"/>
        </w:rPr>
        <w:t>输出：</w:t>
      </w:r>
    </w:p>
    <w:p w14:paraId="513643CE" w14:textId="1C62AA37" w:rsidR="004F4786" w:rsidRDefault="004F4786" w:rsidP="00EA4DBD">
      <w:pPr>
        <w:pStyle w:val="1e"/>
        <w:rPr>
          <w:rFonts w:hint="eastAsia"/>
        </w:rPr>
      </w:pPr>
      <w:r>
        <w:t>步骤名称</w:t>
      </w:r>
      <w:r>
        <w:rPr>
          <w:rFonts w:hint="eastAsia"/>
        </w:rPr>
        <w:t>：</w:t>
      </w:r>
      <w:r w:rsidRPr="004F4786">
        <w:t>original_goods_product</w:t>
      </w:r>
    </w:p>
    <w:p w14:paraId="1028BE8D" w14:textId="738B9CB3" w:rsidR="004F4786" w:rsidRDefault="004F4786" w:rsidP="00EA4DBD">
      <w:pPr>
        <w:pStyle w:val="1e"/>
        <w:rPr>
          <w:rFonts w:hint="eastAsia"/>
        </w:rPr>
      </w:pPr>
      <w:r>
        <w:t>数据库连接</w:t>
      </w:r>
      <w:r>
        <w:rPr>
          <w:rFonts w:hint="eastAsia"/>
        </w:rPr>
        <w:t>：</w:t>
      </w:r>
      <w:r>
        <w:t>dws</w:t>
      </w:r>
    </w:p>
    <w:p w14:paraId="4E0764A1" w14:textId="7C863205" w:rsidR="004F4786" w:rsidRDefault="004F4786" w:rsidP="00EA4DBD">
      <w:pPr>
        <w:pStyle w:val="1e"/>
        <w:rPr>
          <w:rFonts w:hint="eastAsia"/>
        </w:rPr>
      </w:pPr>
      <w:r>
        <w:t>目标模式</w:t>
      </w:r>
      <w:r>
        <w:rPr>
          <w:rFonts w:hint="eastAsia"/>
        </w:rPr>
        <w:t>：</w:t>
      </w:r>
      <w:r w:rsidR="00E41EB5">
        <w:t>original</w:t>
      </w:r>
    </w:p>
    <w:p w14:paraId="4D0018E0" w14:textId="524AF974" w:rsidR="004F4786" w:rsidRDefault="004F4786" w:rsidP="00EA4DBD">
      <w:pPr>
        <w:pStyle w:val="1e"/>
        <w:rPr>
          <w:rFonts w:hint="eastAsia"/>
        </w:rPr>
      </w:pPr>
      <w:r>
        <w:t>目标表</w:t>
      </w:r>
      <w:r>
        <w:rPr>
          <w:rFonts w:hint="eastAsia"/>
        </w:rPr>
        <w:t>：</w:t>
      </w:r>
      <w:r w:rsidRPr="004F4786">
        <w:t>original_goods_product</w:t>
      </w:r>
    </w:p>
    <w:p w14:paraId="2150AA8A" w14:textId="4EE13CCD" w:rsidR="004F4786" w:rsidRDefault="004F4786" w:rsidP="00EA4DBD">
      <w:pPr>
        <w:pStyle w:val="1e"/>
        <w:rPr>
          <w:rFonts w:hint="eastAsia"/>
        </w:rPr>
      </w:pPr>
      <w:r>
        <w:rPr>
          <w:noProof/>
        </w:rPr>
        <w:lastRenderedPageBreak/>
        <w:drawing>
          <wp:inline distT="0" distB="0" distL="0" distR="0" wp14:anchorId="416D5668" wp14:editId="050EFA27">
            <wp:extent cx="3295650" cy="714375"/>
            <wp:effectExtent l="19050" t="19050" r="19050" b="28575"/>
            <wp:docPr id="67" name="图片 67" descr="C:\Users\hwx559043\AppData\Roaming\eSpace_Desktop\UserData\hwx559043\imagefiles\C9E36067-8143-43D7-991F-27F9E7CD69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E36067-8143-43D7-991F-27F9E7CD699E" descr="C:\Users\hwx559043\AppData\Roaming\eSpace_Desktop\UserData\hwx559043\imagefiles\C9E36067-8143-43D7-991F-27F9E7CD699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95650" cy="714375"/>
                    </a:xfrm>
                    <a:prstGeom prst="rect">
                      <a:avLst/>
                    </a:prstGeom>
                    <a:ln w="12700">
                      <a:solidFill>
                        <a:schemeClr val="bg1">
                          <a:lumMod val="85000"/>
                        </a:schemeClr>
                      </a:solidFill>
                    </a:ln>
                  </pic:spPr>
                </pic:pic>
              </a:graphicData>
            </a:graphic>
          </wp:inline>
        </w:drawing>
      </w:r>
    </w:p>
    <w:p w14:paraId="4E3D0C9D" w14:textId="77C57453" w:rsidR="0010253F" w:rsidRDefault="0010253F" w:rsidP="00EA4DBD">
      <w:pPr>
        <w:pStyle w:val="1e"/>
        <w:rPr>
          <w:rFonts w:hint="eastAsia"/>
        </w:rPr>
      </w:pPr>
      <w:r>
        <w:rPr>
          <w:noProof/>
        </w:rPr>
        <w:drawing>
          <wp:inline distT="0" distB="0" distL="0" distR="0" wp14:anchorId="68BD46B4" wp14:editId="6A3A8409">
            <wp:extent cx="5417389" cy="759088"/>
            <wp:effectExtent l="19050" t="19050" r="12065" b="22225"/>
            <wp:docPr id="29" name="图片 29" descr="C:\Users\hwx559043\AppData\Roaming\eSpace_Desktop\UserData\hwx559043\imagefiles\6ABB1F53-E11D-48EC-B4A3-DEE4F0D11E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BB1F53-E11D-48EC-B4A3-DEE4F0D11EA6" descr="C:\Users\hwx559043\AppData\Roaming\eSpace_Desktop\UserData\hwx559043\imagefiles\6ABB1F53-E11D-48EC-B4A3-DEE4F0D11EA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7274" cy="768880"/>
                    </a:xfrm>
                    <a:prstGeom prst="rect">
                      <a:avLst/>
                    </a:prstGeom>
                    <a:ln w="12700">
                      <a:solidFill>
                        <a:schemeClr val="bg1">
                          <a:lumMod val="85000"/>
                        </a:schemeClr>
                      </a:solidFill>
                    </a:ln>
                  </pic:spPr>
                </pic:pic>
              </a:graphicData>
            </a:graphic>
          </wp:inline>
        </w:drawing>
      </w:r>
    </w:p>
    <w:p w14:paraId="4A129B83" w14:textId="77777777" w:rsidR="00B35566" w:rsidRDefault="00B35566" w:rsidP="00B35566">
      <w:pPr>
        <w:pStyle w:val="1e"/>
        <w:rPr>
          <w:rFonts w:hint="eastAsia"/>
        </w:rPr>
      </w:pPr>
      <w:r>
        <w:t>在</w:t>
      </w:r>
      <w:r>
        <w:rPr>
          <w:rFonts w:hint="eastAsia"/>
        </w:rPr>
        <w:t>Data</w:t>
      </w:r>
      <w:r>
        <w:t xml:space="preserve"> Studio</w:t>
      </w:r>
      <w:r>
        <w:t>中</w:t>
      </w:r>
      <w:r>
        <w:rPr>
          <w:rFonts w:hint="eastAsia"/>
        </w:rPr>
        <w:t>，</w:t>
      </w:r>
      <w:r>
        <w:t>执行以下命令</w:t>
      </w:r>
      <w:r>
        <w:rPr>
          <w:rFonts w:hint="eastAsia"/>
        </w:rPr>
        <w:t>：</w:t>
      </w:r>
    </w:p>
    <w:p w14:paraId="46E4D6A4" w14:textId="07516B9D" w:rsidR="00B35566" w:rsidRDefault="00B35566" w:rsidP="00B35566">
      <w:pPr>
        <w:pStyle w:val="1e"/>
        <w:rPr>
          <w:rFonts w:hint="eastAsia"/>
        </w:rPr>
      </w:pPr>
      <w:r>
        <w:t>SELECT COUNT(*) FROM original.original_goods_product;</w:t>
      </w:r>
    </w:p>
    <w:p w14:paraId="540B3A8D" w14:textId="77777777" w:rsidR="00B35566" w:rsidRDefault="00B35566" w:rsidP="00B35566">
      <w:pPr>
        <w:pStyle w:val="1e"/>
        <w:rPr>
          <w:rFonts w:hint="eastAsia"/>
        </w:rPr>
      </w:pPr>
      <w:r>
        <w:t>返回结果</w:t>
      </w:r>
      <w:r>
        <w:rPr>
          <w:rFonts w:hint="eastAsia"/>
        </w:rPr>
        <w:t>：</w:t>
      </w:r>
    </w:p>
    <w:p w14:paraId="4DD21F6B" w14:textId="4D85F79C" w:rsidR="00B35566" w:rsidRDefault="0010253F" w:rsidP="00B35566">
      <w:pPr>
        <w:pStyle w:val="1e"/>
        <w:rPr>
          <w:rFonts w:hint="eastAsia"/>
        </w:rPr>
      </w:pPr>
      <w:r>
        <w:rPr>
          <w:noProof/>
        </w:rPr>
        <w:drawing>
          <wp:inline distT="0" distB="0" distL="0" distR="0" wp14:anchorId="6C9D80E3" wp14:editId="5367BB36">
            <wp:extent cx="1449070" cy="1164590"/>
            <wp:effectExtent l="0" t="0" r="0" b="0"/>
            <wp:docPr id="49" name="图片 49" descr="C:\Users\hwx559043\AppData\Roaming\eSpace_Desktop\UserData\hwx559043\imagefiles\1A16C681-D9B2-42D5-9F01-2935D2FB3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16C681-D9B2-42D5-9F01-2935D2FB3E78" descr="C:\Users\hwx559043\AppData\Roaming\eSpace_Desktop\UserData\hwx559043\imagefiles\1A16C681-D9B2-42D5-9F01-2935D2FB3E7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49070" cy="1164590"/>
                    </a:xfrm>
                    <a:prstGeom prst="rect">
                      <a:avLst/>
                    </a:prstGeom>
                    <a:noFill/>
                    <a:ln>
                      <a:noFill/>
                    </a:ln>
                  </pic:spPr>
                </pic:pic>
              </a:graphicData>
            </a:graphic>
          </wp:inline>
        </w:drawing>
      </w:r>
    </w:p>
    <w:p w14:paraId="516FD386" w14:textId="13C52F42" w:rsidR="00B35566" w:rsidRDefault="00B35566" w:rsidP="00B35566">
      <w:pPr>
        <w:pStyle w:val="1e"/>
        <w:rPr>
          <w:rFonts w:hint="eastAsia"/>
        </w:rPr>
      </w:pPr>
      <w:r>
        <w:t>说明表</w:t>
      </w:r>
      <w:r>
        <w:t>litemall_goods_product</w:t>
      </w:r>
      <w:r>
        <w:t>中的数据已经迁移成功</w:t>
      </w:r>
      <w:r>
        <w:rPr>
          <w:rFonts w:hint="eastAsia"/>
        </w:rPr>
        <w:t>。</w:t>
      </w:r>
    </w:p>
    <w:p w14:paraId="2B121E39" w14:textId="34BB885E" w:rsidR="00A7067F" w:rsidRDefault="00A7067F" w:rsidP="00A7067F">
      <w:pPr>
        <w:pStyle w:val="30"/>
        <w:rPr>
          <w:rFonts w:hint="eastAsia"/>
        </w:rPr>
      </w:pPr>
      <w:r>
        <w:t>完成</w:t>
      </w:r>
      <w:r>
        <w:t>original_order</w:t>
      </w:r>
      <w:r>
        <w:t>数据导入</w:t>
      </w:r>
    </w:p>
    <w:p w14:paraId="31E65925" w14:textId="35885F3A" w:rsidR="004F4786" w:rsidRDefault="00A7067F" w:rsidP="00EA4DBD">
      <w:pPr>
        <w:pStyle w:val="1e"/>
        <w:rPr>
          <w:rFonts w:hint="eastAsia"/>
        </w:rPr>
      </w:pPr>
      <w:r>
        <w:t>新建一个转换</w:t>
      </w:r>
      <w:r>
        <w:rPr>
          <w:rFonts w:hint="eastAsia"/>
        </w:rPr>
        <w:t>，名为</w:t>
      </w:r>
      <w:r>
        <w:rPr>
          <w:rFonts w:hint="eastAsia"/>
        </w:rPr>
        <w:t>order</w:t>
      </w:r>
      <w:r>
        <w:rPr>
          <w:rFonts w:hint="eastAsia"/>
        </w:rPr>
        <w:t>。</w:t>
      </w:r>
      <w:r w:rsidR="000B1A95">
        <w:t>配置如下</w:t>
      </w:r>
      <w:r w:rsidR="000B1A95">
        <w:rPr>
          <w:rFonts w:hint="eastAsia"/>
        </w:rPr>
        <w:t>：</w:t>
      </w:r>
    </w:p>
    <w:p w14:paraId="10379A4B" w14:textId="00FD3DC3" w:rsidR="000B1A95" w:rsidRDefault="009216D6" w:rsidP="000B1A95">
      <w:pPr>
        <w:pStyle w:val="1e"/>
        <w:rPr>
          <w:rFonts w:hint="eastAsia"/>
        </w:rPr>
      </w:pPr>
      <w:r>
        <w:rPr>
          <w:rFonts w:hint="eastAsia"/>
        </w:rPr>
        <w:t>表</w:t>
      </w:r>
      <w:r w:rsidR="000B1A95">
        <w:t>输入</w:t>
      </w:r>
      <w:r w:rsidR="000B1A95">
        <w:rPr>
          <w:rFonts w:hint="eastAsia"/>
        </w:rPr>
        <w:t>：</w:t>
      </w:r>
    </w:p>
    <w:p w14:paraId="4026E33F" w14:textId="0C6E7857" w:rsidR="000B1A95" w:rsidRDefault="000B1A95" w:rsidP="000B1A95">
      <w:pPr>
        <w:pStyle w:val="1e"/>
        <w:rPr>
          <w:rFonts w:hint="eastAsia"/>
        </w:rPr>
      </w:pPr>
      <w:r>
        <w:t>步骤名称</w:t>
      </w:r>
      <w:r>
        <w:rPr>
          <w:rFonts w:hint="eastAsia"/>
        </w:rPr>
        <w:t>：</w:t>
      </w:r>
      <w:r w:rsidRPr="004F4786">
        <w:t>litemall_</w:t>
      </w:r>
      <w:r>
        <w:rPr>
          <w:rFonts w:hint="eastAsia"/>
        </w:rPr>
        <w:t>order</w:t>
      </w:r>
    </w:p>
    <w:p w14:paraId="2EE8C3FA" w14:textId="77777777" w:rsidR="000B1A95" w:rsidRDefault="000B1A95" w:rsidP="000B1A95">
      <w:pPr>
        <w:pStyle w:val="1e"/>
        <w:rPr>
          <w:rFonts w:hint="eastAsia"/>
        </w:rPr>
      </w:pPr>
      <w:r>
        <w:t>数据库连接</w:t>
      </w:r>
      <w:r>
        <w:rPr>
          <w:rFonts w:hint="eastAsia"/>
        </w:rPr>
        <w:t>：</w:t>
      </w:r>
      <w:r>
        <w:rPr>
          <w:rFonts w:hint="eastAsia"/>
        </w:rPr>
        <w:t>rds</w:t>
      </w:r>
      <w:r>
        <w:t>formysql</w:t>
      </w:r>
    </w:p>
    <w:p w14:paraId="32B30A5D" w14:textId="2C16FAC6" w:rsidR="000B1A95" w:rsidRDefault="000B1A95" w:rsidP="000B1A95">
      <w:pPr>
        <w:pStyle w:val="1e"/>
        <w:rPr>
          <w:rFonts w:hint="eastAsia"/>
        </w:rPr>
      </w:pPr>
      <w:r>
        <w:rPr>
          <w:rFonts w:hint="eastAsia"/>
        </w:rPr>
        <w:t>S</w:t>
      </w:r>
      <w:r>
        <w:t>QL</w:t>
      </w:r>
      <w:r>
        <w:rPr>
          <w:rFonts w:hint="eastAsia"/>
        </w:rPr>
        <w:t>：</w:t>
      </w:r>
      <w:r w:rsidRPr="004F4786">
        <w:t>SELECT * FROM</w:t>
      </w:r>
      <w:r>
        <w:t xml:space="preserve"> </w:t>
      </w:r>
      <w:r w:rsidRPr="004F4786">
        <w:t>litemall_</w:t>
      </w:r>
      <w:r>
        <w:rPr>
          <w:rFonts w:hint="eastAsia"/>
        </w:rPr>
        <w:t>order</w:t>
      </w:r>
    </w:p>
    <w:p w14:paraId="19A162A3" w14:textId="0F4C5D5B" w:rsidR="000B1A95" w:rsidRDefault="009216D6" w:rsidP="000B1A95">
      <w:pPr>
        <w:pStyle w:val="1e"/>
        <w:rPr>
          <w:rFonts w:hint="eastAsia"/>
        </w:rPr>
      </w:pPr>
      <w:r>
        <w:rPr>
          <w:rFonts w:hint="eastAsia"/>
        </w:rPr>
        <w:t>表</w:t>
      </w:r>
      <w:r w:rsidR="000B1A95">
        <w:rPr>
          <w:rFonts w:hint="eastAsia"/>
        </w:rPr>
        <w:t>输出：</w:t>
      </w:r>
    </w:p>
    <w:p w14:paraId="5F51BA50" w14:textId="20AECDD2" w:rsidR="000B1A95" w:rsidRDefault="000B1A95" w:rsidP="000B1A95">
      <w:pPr>
        <w:pStyle w:val="1e"/>
        <w:rPr>
          <w:rFonts w:hint="eastAsia"/>
        </w:rPr>
      </w:pPr>
      <w:r>
        <w:t>步骤名称</w:t>
      </w:r>
      <w:r>
        <w:rPr>
          <w:rFonts w:hint="eastAsia"/>
        </w:rPr>
        <w:t>：</w:t>
      </w:r>
      <w:r w:rsidRPr="004F4786">
        <w:t>original_</w:t>
      </w:r>
      <w:r>
        <w:t>order</w:t>
      </w:r>
    </w:p>
    <w:p w14:paraId="5D658A9E" w14:textId="77777777" w:rsidR="000B1A95" w:rsidRDefault="000B1A95" w:rsidP="000B1A95">
      <w:pPr>
        <w:pStyle w:val="1e"/>
        <w:rPr>
          <w:rFonts w:hint="eastAsia"/>
        </w:rPr>
      </w:pPr>
      <w:r>
        <w:t>数据库连接</w:t>
      </w:r>
      <w:r>
        <w:rPr>
          <w:rFonts w:hint="eastAsia"/>
        </w:rPr>
        <w:t>：</w:t>
      </w:r>
      <w:r>
        <w:t>dws</w:t>
      </w:r>
    </w:p>
    <w:p w14:paraId="1B83BD65" w14:textId="20240FF2" w:rsidR="000B1A95" w:rsidRDefault="000B1A95" w:rsidP="000B1A95">
      <w:pPr>
        <w:pStyle w:val="1e"/>
        <w:rPr>
          <w:rFonts w:hint="eastAsia"/>
        </w:rPr>
      </w:pPr>
      <w:r>
        <w:t>目标模式</w:t>
      </w:r>
      <w:r>
        <w:rPr>
          <w:rFonts w:hint="eastAsia"/>
        </w:rPr>
        <w:t>：</w:t>
      </w:r>
      <w:r w:rsidR="00E41EB5">
        <w:t>original</w:t>
      </w:r>
    </w:p>
    <w:p w14:paraId="06519B04" w14:textId="097B65FA" w:rsidR="000B1A95" w:rsidRDefault="000B1A95" w:rsidP="000B1A95">
      <w:pPr>
        <w:pStyle w:val="1e"/>
        <w:rPr>
          <w:rFonts w:hint="eastAsia"/>
        </w:rPr>
      </w:pPr>
      <w:r>
        <w:t>目标表</w:t>
      </w:r>
      <w:r>
        <w:rPr>
          <w:rFonts w:hint="eastAsia"/>
        </w:rPr>
        <w:t>：</w:t>
      </w:r>
      <w:r w:rsidRPr="004F4786">
        <w:t>original_</w:t>
      </w:r>
      <w:r>
        <w:t>order</w:t>
      </w:r>
    </w:p>
    <w:p w14:paraId="0A94068C" w14:textId="4EA9EF85" w:rsidR="004F4786" w:rsidRDefault="000B1A95" w:rsidP="00EA4DBD">
      <w:pPr>
        <w:pStyle w:val="1e"/>
        <w:rPr>
          <w:rFonts w:hint="eastAsia"/>
        </w:rPr>
      </w:pPr>
      <w:r>
        <w:rPr>
          <w:noProof/>
        </w:rPr>
        <w:drawing>
          <wp:inline distT="0" distB="0" distL="0" distR="0" wp14:anchorId="4364C3D5" wp14:editId="399F6725">
            <wp:extent cx="2828925" cy="723900"/>
            <wp:effectExtent l="19050" t="19050" r="28575" b="19050"/>
            <wp:docPr id="68" name="图片 68" descr="C:\Users\hwx559043\AppData\Roaming\eSpace_Desktop\UserData\hwx559043\imagefiles\5DA2FDC2-CA92-44EA-A972-8B892BDBD9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A2FDC2-CA92-44EA-A972-8B892BDBD99D" descr="C:\Users\hwx559043\AppData\Roaming\eSpace_Desktop\UserData\hwx559043\imagefiles\5DA2FDC2-CA92-44EA-A972-8B892BDBD99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8925" cy="723900"/>
                    </a:xfrm>
                    <a:prstGeom prst="rect">
                      <a:avLst/>
                    </a:prstGeom>
                    <a:ln w="12700">
                      <a:solidFill>
                        <a:schemeClr val="bg1">
                          <a:lumMod val="85000"/>
                        </a:schemeClr>
                      </a:solidFill>
                    </a:ln>
                  </pic:spPr>
                </pic:pic>
              </a:graphicData>
            </a:graphic>
          </wp:inline>
        </w:drawing>
      </w:r>
    </w:p>
    <w:p w14:paraId="2778F237" w14:textId="75566ABA" w:rsidR="0010253F" w:rsidRDefault="0010253F" w:rsidP="00EA4DBD">
      <w:pPr>
        <w:pStyle w:val="1e"/>
        <w:rPr>
          <w:rFonts w:hint="eastAsia"/>
        </w:rPr>
      </w:pPr>
      <w:r>
        <w:rPr>
          <w:noProof/>
        </w:rPr>
        <w:drawing>
          <wp:inline distT="0" distB="0" distL="0" distR="0" wp14:anchorId="57DA1493" wp14:editId="2BE4CB87">
            <wp:extent cx="5400136" cy="741504"/>
            <wp:effectExtent l="19050" t="19050" r="10160" b="20955"/>
            <wp:docPr id="50" name="图片 50" descr="C:\Users\hwx559043\AppData\Roaming\eSpace_Desktop\UserData\hwx559043\imagefiles\6B402A2B-0DFE-40CC-A764-3B121470C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402A2B-0DFE-40CC-A764-3B121470CAAA" descr="C:\Users\hwx559043\AppData\Roaming\eSpace_Desktop\UserData\hwx559043\imagefiles\6B402A2B-0DFE-40CC-A764-3B121470CAA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43203" cy="747418"/>
                    </a:xfrm>
                    <a:prstGeom prst="rect">
                      <a:avLst/>
                    </a:prstGeom>
                    <a:ln w="12700">
                      <a:solidFill>
                        <a:schemeClr val="bg1">
                          <a:lumMod val="85000"/>
                        </a:schemeClr>
                      </a:solidFill>
                    </a:ln>
                  </pic:spPr>
                </pic:pic>
              </a:graphicData>
            </a:graphic>
          </wp:inline>
        </w:drawing>
      </w:r>
    </w:p>
    <w:p w14:paraId="4BB9FB8D" w14:textId="7672AE57" w:rsidR="00A7067F" w:rsidRDefault="00A7067F" w:rsidP="00A7067F">
      <w:pPr>
        <w:pStyle w:val="30"/>
        <w:rPr>
          <w:rFonts w:hint="eastAsia"/>
        </w:rPr>
      </w:pPr>
      <w:r>
        <w:lastRenderedPageBreak/>
        <w:t>完成</w:t>
      </w:r>
      <w:r>
        <w:t>original_order_goods</w:t>
      </w:r>
      <w:r>
        <w:t>数据导入</w:t>
      </w:r>
    </w:p>
    <w:p w14:paraId="77D4BC72" w14:textId="75379852" w:rsidR="000B1A95" w:rsidRDefault="00A7067F" w:rsidP="000B1A95">
      <w:pPr>
        <w:pStyle w:val="1e"/>
        <w:rPr>
          <w:rFonts w:hint="eastAsia"/>
        </w:rPr>
      </w:pPr>
      <w:r>
        <w:rPr>
          <w:rFonts w:hint="eastAsia"/>
        </w:rPr>
        <w:t>新建一个转换，名为</w:t>
      </w:r>
      <w:r w:rsidR="000B1A95">
        <w:rPr>
          <w:rFonts w:hint="eastAsia"/>
        </w:rPr>
        <w:t>order</w:t>
      </w:r>
      <w:r w:rsidR="000B1A95">
        <w:t>_goods</w:t>
      </w:r>
      <w:r>
        <w:rPr>
          <w:rFonts w:hint="eastAsia"/>
        </w:rPr>
        <w:t>。</w:t>
      </w:r>
      <w:r w:rsidR="000B1A95">
        <w:t>配置如下</w:t>
      </w:r>
      <w:r w:rsidR="000B1A95">
        <w:rPr>
          <w:rFonts w:hint="eastAsia"/>
        </w:rPr>
        <w:t>：</w:t>
      </w:r>
    </w:p>
    <w:p w14:paraId="374E56D4" w14:textId="4903E3AA" w:rsidR="000B1A95" w:rsidRDefault="009216D6" w:rsidP="000B1A95">
      <w:pPr>
        <w:pStyle w:val="1e"/>
        <w:rPr>
          <w:rFonts w:hint="eastAsia"/>
        </w:rPr>
      </w:pPr>
      <w:r>
        <w:rPr>
          <w:rFonts w:hint="eastAsia"/>
        </w:rPr>
        <w:t>表</w:t>
      </w:r>
      <w:r w:rsidR="000B1A95">
        <w:t>输入</w:t>
      </w:r>
      <w:r w:rsidR="000B1A95">
        <w:rPr>
          <w:rFonts w:hint="eastAsia"/>
        </w:rPr>
        <w:t>：</w:t>
      </w:r>
    </w:p>
    <w:p w14:paraId="5365CEC4" w14:textId="5F64E42F" w:rsidR="000B1A95" w:rsidRDefault="000B1A95" w:rsidP="000B1A95">
      <w:pPr>
        <w:pStyle w:val="1e"/>
        <w:rPr>
          <w:rFonts w:hint="eastAsia"/>
        </w:rPr>
      </w:pPr>
      <w:r>
        <w:t>步骤名称</w:t>
      </w:r>
      <w:r>
        <w:rPr>
          <w:rFonts w:hint="eastAsia"/>
        </w:rPr>
        <w:t>：</w:t>
      </w:r>
      <w:r w:rsidRPr="004F4786">
        <w:t>litemall_</w:t>
      </w:r>
      <w:r>
        <w:rPr>
          <w:rFonts w:hint="eastAsia"/>
        </w:rPr>
        <w:t>order</w:t>
      </w:r>
      <w:r>
        <w:t>_goods</w:t>
      </w:r>
    </w:p>
    <w:p w14:paraId="03BA278C" w14:textId="77777777" w:rsidR="000B1A95" w:rsidRDefault="000B1A95" w:rsidP="000B1A95">
      <w:pPr>
        <w:pStyle w:val="1e"/>
        <w:rPr>
          <w:rFonts w:hint="eastAsia"/>
        </w:rPr>
      </w:pPr>
      <w:r>
        <w:t>数据库连接</w:t>
      </w:r>
      <w:r>
        <w:rPr>
          <w:rFonts w:hint="eastAsia"/>
        </w:rPr>
        <w:t>：</w:t>
      </w:r>
      <w:r>
        <w:rPr>
          <w:rFonts w:hint="eastAsia"/>
        </w:rPr>
        <w:t>rds</w:t>
      </w:r>
      <w:r>
        <w:t>formysql</w:t>
      </w:r>
    </w:p>
    <w:p w14:paraId="178BE062" w14:textId="273FEF2A" w:rsidR="000B1A95" w:rsidRDefault="000B1A95" w:rsidP="000B1A95">
      <w:pPr>
        <w:pStyle w:val="1e"/>
        <w:rPr>
          <w:rFonts w:hint="eastAsia"/>
        </w:rPr>
      </w:pPr>
      <w:r>
        <w:rPr>
          <w:rFonts w:hint="eastAsia"/>
        </w:rPr>
        <w:t>S</w:t>
      </w:r>
      <w:r>
        <w:t>QL</w:t>
      </w:r>
      <w:r>
        <w:rPr>
          <w:rFonts w:hint="eastAsia"/>
        </w:rPr>
        <w:t>：</w:t>
      </w:r>
      <w:r w:rsidRPr="004F4786">
        <w:t>SELECT * FROM</w:t>
      </w:r>
      <w:r>
        <w:t xml:space="preserve"> </w:t>
      </w:r>
      <w:r w:rsidRPr="004F4786">
        <w:t>litemall_</w:t>
      </w:r>
      <w:r>
        <w:rPr>
          <w:rFonts w:hint="eastAsia"/>
        </w:rPr>
        <w:t>order</w:t>
      </w:r>
      <w:r>
        <w:t>_goods</w:t>
      </w:r>
    </w:p>
    <w:p w14:paraId="6C2BBDC1" w14:textId="6D7519C5" w:rsidR="000B1A95" w:rsidRDefault="009216D6" w:rsidP="000B1A95">
      <w:pPr>
        <w:pStyle w:val="1e"/>
        <w:rPr>
          <w:rFonts w:hint="eastAsia"/>
        </w:rPr>
      </w:pPr>
      <w:r>
        <w:rPr>
          <w:rFonts w:hint="eastAsia"/>
        </w:rPr>
        <w:t>表</w:t>
      </w:r>
      <w:r w:rsidR="000B1A95">
        <w:rPr>
          <w:rFonts w:hint="eastAsia"/>
        </w:rPr>
        <w:t>输出：</w:t>
      </w:r>
    </w:p>
    <w:p w14:paraId="651B911E" w14:textId="44963A83" w:rsidR="000B1A95" w:rsidRDefault="000B1A95" w:rsidP="000B1A95">
      <w:pPr>
        <w:pStyle w:val="1e"/>
        <w:rPr>
          <w:rFonts w:hint="eastAsia"/>
        </w:rPr>
      </w:pPr>
      <w:r>
        <w:t>步骤名称</w:t>
      </w:r>
      <w:r>
        <w:rPr>
          <w:rFonts w:hint="eastAsia"/>
        </w:rPr>
        <w:t>：</w:t>
      </w:r>
      <w:r w:rsidRPr="004F4786">
        <w:t>original_</w:t>
      </w:r>
      <w:r>
        <w:t>order_goods</w:t>
      </w:r>
    </w:p>
    <w:p w14:paraId="6D9B1D6A" w14:textId="77777777" w:rsidR="000B1A95" w:rsidRDefault="000B1A95" w:rsidP="000B1A95">
      <w:pPr>
        <w:pStyle w:val="1e"/>
        <w:rPr>
          <w:rFonts w:hint="eastAsia"/>
        </w:rPr>
      </w:pPr>
      <w:r>
        <w:t>数据库连接</w:t>
      </w:r>
      <w:r>
        <w:rPr>
          <w:rFonts w:hint="eastAsia"/>
        </w:rPr>
        <w:t>：</w:t>
      </w:r>
      <w:r>
        <w:t>dws</w:t>
      </w:r>
    </w:p>
    <w:p w14:paraId="72C44C76" w14:textId="4DE0E544" w:rsidR="000B1A95" w:rsidRDefault="000B1A95" w:rsidP="000B1A95">
      <w:pPr>
        <w:pStyle w:val="1e"/>
        <w:rPr>
          <w:rFonts w:hint="eastAsia"/>
        </w:rPr>
      </w:pPr>
      <w:r>
        <w:t>目标模式</w:t>
      </w:r>
      <w:r>
        <w:rPr>
          <w:rFonts w:hint="eastAsia"/>
        </w:rPr>
        <w:t>：</w:t>
      </w:r>
      <w:r w:rsidR="00E41EB5">
        <w:t>original</w:t>
      </w:r>
    </w:p>
    <w:p w14:paraId="4A4C9AA0" w14:textId="5078E647" w:rsidR="000B1A95" w:rsidRDefault="000B1A95" w:rsidP="000B1A95">
      <w:pPr>
        <w:pStyle w:val="1e"/>
        <w:rPr>
          <w:rFonts w:hint="eastAsia"/>
        </w:rPr>
      </w:pPr>
      <w:r>
        <w:t>目标表</w:t>
      </w:r>
      <w:r>
        <w:rPr>
          <w:rFonts w:hint="eastAsia"/>
        </w:rPr>
        <w:t>：</w:t>
      </w:r>
      <w:r w:rsidRPr="004F4786">
        <w:t>original_</w:t>
      </w:r>
      <w:r>
        <w:t>order_goods</w:t>
      </w:r>
    </w:p>
    <w:p w14:paraId="5F02ADC7" w14:textId="4A968BB0" w:rsidR="00A63712" w:rsidRDefault="00A63712" w:rsidP="000B1A95">
      <w:pPr>
        <w:pStyle w:val="1e"/>
        <w:rPr>
          <w:rFonts w:hint="eastAsia"/>
        </w:rPr>
      </w:pPr>
      <w:r>
        <w:rPr>
          <w:noProof/>
        </w:rPr>
        <w:drawing>
          <wp:inline distT="0" distB="0" distL="0" distR="0" wp14:anchorId="253A1944" wp14:editId="25245214">
            <wp:extent cx="3228975" cy="781050"/>
            <wp:effectExtent l="19050" t="19050" r="28575" b="19050"/>
            <wp:docPr id="71" name="图片 71" descr="C:\Users\hwx559043\AppData\Roaming\eSpace_Desktop\UserData\hwx559043\imagefiles\0CC14533-30C2-46DC-864E-C31AA8954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CC14533-30C2-46DC-864E-C31AA8954672" descr="C:\Users\hwx559043\AppData\Roaming\eSpace_Desktop\UserData\hwx559043\imagefiles\0CC14533-30C2-46DC-864E-C31AA895467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8975" cy="781050"/>
                    </a:xfrm>
                    <a:prstGeom prst="rect">
                      <a:avLst/>
                    </a:prstGeom>
                    <a:ln w="12700">
                      <a:solidFill>
                        <a:schemeClr val="bg1">
                          <a:lumMod val="85000"/>
                        </a:schemeClr>
                      </a:solidFill>
                    </a:ln>
                  </pic:spPr>
                </pic:pic>
              </a:graphicData>
            </a:graphic>
          </wp:inline>
        </w:drawing>
      </w:r>
    </w:p>
    <w:p w14:paraId="2F8E91BF" w14:textId="7DE4270D" w:rsidR="0010253F" w:rsidRDefault="0010253F" w:rsidP="000B1A95">
      <w:pPr>
        <w:pStyle w:val="1e"/>
        <w:rPr>
          <w:rFonts w:hint="eastAsia"/>
        </w:rPr>
      </w:pPr>
      <w:r>
        <w:rPr>
          <w:noProof/>
        </w:rPr>
        <w:drawing>
          <wp:inline distT="0" distB="0" distL="0" distR="0" wp14:anchorId="48E5C151" wp14:editId="3173A8B9">
            <wp:extent cx="5357004" cy="705600"/>
            <wp:effectExtent l="19050" t="19050" r="15240" b="18415"/>
            <wp:docPr id="60" name="图片 60" descr="C:\Users\hwx559043\AppData\Roaming\eSpace_Desktop\UserData\hwx559043\imagefiles\C221BC94-B053-4225-8931-1950EA4C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21BC94-B053-4225-8931-1950EA4C3502" descr="C:\Users\hwx559043\AppData\Roaming\eSpace_Desktop\UserData\hwx559043\imagefiles\C221BC94-B053-4225-8931-1950EA4C350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40106" cy="716546"/>
                    </a:xfrm>
                    <a:prstGeom prst="rect">
                      <a:avLst/>
                    </a:prstGeom>
                    <a:ln w="12700">
                      <a:solidFill>
                        <a:schemeClr val="bg1">
                          <a:lumMod val="85000"/>
                        </a:schemeClr>
                      </a:solidFill>
                    </a:ln>
                  </pic:spPr>
                </pic:pic>
              </a:graphicData>
            </a:graphic>
          </wp:inline>
        </w:drawing>
      </w:r>
    </w:p>
    <w:p w14:paraId="7BE2A480" w14:textId="645E0E83" w:rsidR="00A7067F" w:rsidRDefault="00A7067F" w:rsidP="00A7067F">
      <w:pPr>
        <w:pStyle w:val="30"/>
        <w:rPr>
          <w:rFonts w:hint="eastAsia"/>
        </w:rPr>
      </w:pPr>
      <w:r>
        <w:t>完成</w:t>
      </w:r>
      <w:r>
        <w:t>original</w:t>
      </w:r>
      <w:r>
        <w:rPr>
          <w:rFonts w:hint="eastAsia"/>
        </w:rPr>
        <w:t>_</w:t>
      </w:r>
      <w:r>
        <w:t>address</w:t>
      </w:r>
      <w:r w:rsidR="00517709">
        <w:t>数据导入</w:t>
      </w:r>
    </w:p>
    <w:p w14:paraId="216F8736" w14:textId="669E9BB3" w:rsidR="00A7067F" w:rsidRDefault="00A7067F" w:rsidP="00A7067F">
      <w:pPr>
        <w:pStyle w:val="1e"/>
        <w:rPr>
          <w:rFonts w:hint="eastAsia"/>
        </w:rPr>
      </w:pPr>
      <w:r>
        <w:rPr>
          <w:rFonts w:hint="eastAsia"/>
        </w:rPr>
        <w:t>新建一个转换，名为</w:t>
      </w:r>
      <w:r w:rsidR="00CA1C01">
        <w:rPr>
          <w:rFonts w:hint="eastAsia"/>
        </w:rPr>
        <w:t>address</w:t>
      </w:r>
      <w:r w:rsidR="00CA1C01">
        <w:rPr>
          <w:rFonts w:hint="eastAsia"/>
        </w:rPr>
        <w:t>。配置如下：</w:t>
      </w:r>
    </w:p>
    <w:p w14:paraId="55962EA9" w14:textId="4A5AF020" w:rsidR="00CA1C01" w:rsidRDefault="009216D6" w:rsidP="00CA1C01">
      <w:pPr>
        <w:pStyle w:val="1e"/>
        <w:rPr>
          <w:rFonts w:hint="eastAsia"/>
        </w:rPr>
      </w:pPr>
      <w:r>
        <w:rPr>
          <w:rFonts w:hint="eastAsia"/>
        </w:rPr>
        <w:t>表</w:t>
      </w:r>
      <w:r w:rsidR="00CA1C01">
        <w:t>输入</w:t>
      </w:r>
      <w:r w:rsidR="00CA1C01">
        <w:rPr>
          <w:rFonts w:hint="eastAsia"/>
        </w:rPr>
        <w:t>：</w:t>
      </w:r>
    </w:p>
    <w:p w14:paraId="7D88FC8E" w14:textId="0627980E" w:rsidR="00CA1C01" w:rsidRDefault="00CA1C01" w:rsidP="00CA1C01">
      <w:pPr>
        <w:pStyle w:val="1e"/>
        <w:rPr>
          <w:rFonts w:hint="eastAsia"/>
        </w:rPr>
      </w:pPr>
      <w:r>
        <w:t>步骤名称</w:t>
      </w:r>
      <w:r>
        <w:rPr>
          <w:rFonts w:hint="eastAsia"/>
        </w:rPr>
        <w:t>：</w:t>
      </w:r>
      <w:r w:rsidRPr="004F4786">
        <w:t>litemall_</w:t>
      </w:r>
      <w:r>
        <w:rPr>
          <w:rFonts w:hint="eastAsia"/>
        </w:rPr>
        <w:t>address</w:t>
      </w:r>
    </w:p>
    <w:p w14:paraId="0B4DDAC3" w14:textId="77777777" w:rsidR="00CA1C01" w:rsidRDefault="00CA1C01" w:rsidP="00CA1C01">
      <w:pPr>
        <w:pStyle w:val="1e"/>
        <w:rPr>
          <w:rFonts w:hint="eastAsia"/>
        </w:rPr>
      </w:pPr>
      <w:r>
        <w:t>数据库连接</w:t>
      </w:r>
      <w:r>
        <w:rPr>
          <w:rFonts w:hint="eastAsia"/>
        </w:rPr>
        <w:t>：</w:t>
      </w:r>
      <w:r>
        <w:rPr>
          <w:rFonts w:hint="eastAsia"/>
        </w:rPr>
        <w:t>rds</w:t>
      </w:r>
      <w:r>
        <w:t>formysql</w:t>
      </w:r>
    </w:p>
    <w:p w14:paraId="44CE1207" w14:textId="76CC5673" w:rsidR="00CA1C01" w:rsidRDefault="00CA1C01" w:rsidP="00CA1C01">
      <w:pPr>
        <w:pStyle w:val="1e"/>
        <w:rPr>
          <w:rFonts w:hint="eastAsia"/>
        </w:rPr>
      </w:pPr>
      <w:r>
        <w:rPr>
          <w:rFonts w:hint="eastAsia"/>
        </w:rPr>
        <w:t>S</w:t>
      </w:r>
      <w:r>
        <w:t>QL</w:t>
      </w:r>
      <w:r>
        <w:rPr>
          <w:rFonts w:hint="eastAsia"/>
        </w:rPr>
        <w:t>：</w:t>
      </w:r>
      <w:r w:rsidRPr="004F4786">
        <w:t>SELECT * FROM</w:t>
      </w:r>
      <w:r>
        <w:t xml:space="preserve"> </w:t>
      </w:r>
      <w:r w:rsidRPr="004F4786">
        <w:t>litemall_</w:t>
      </w:r>
      <w:r>
        <w:t>address</w:t>
      </w:r>
    </w:p>
    <w:p w14:paraId="3096704F" w14:textId="513A4723" w:rsidR="00CA1C01" w:rsidRDefault="009216D6" w:rsidP="00CA1C01">
      <w:pPr>
        <w:pStyle w:val="1e"/>
        <w:rPr>
          <w:rFonts w:hint="eastAsia"/>
        </w:rPr>
      </w:pPr>
      <w:r>
        <w:rPr>
          <w:rFonts w:hint="eastAsia"/>
        </w:rPr>
        <w:t>表</w:t>
      </w:r>
      <w:r w:rsidR="00CA1C01">
        <w:rPr>
          <w:rFonts w:hint="eastAsia"/>
        </w:rPr>
        <w:t>输出：</w:t>
      </w:r>
    </w:p>
    <w:p w14:paraId="165F5168" w14:textId="689230CA" w:rsidR="00CA1C01" w:rsidRDefault="00CA1C01" w:rsidP="00CA1C01">
      <w:pPr>
        <w:pStyle w:val="1e"/>
        <w:rPr>
          <w:rFonts w:hint="eastAsia"/>
        </w:rPr>
      </w:pPr>
      <w:r>
        <w:t>步骤名称</w:t>
      </w:r>
      <w:r>
        <w:rPr>
          <w:rFonts w:hint="eastAsia"/>
        </w:rPr>
        <w:t>：</w:t>
      </w:r>
      <w:r w:rsidRPr="004F4786">
        <w:t>original_</w:t>
      </w:r>
      <w:r>
        <w:t>address</w:t>
      </w:r>
    </w:p>
    <w:p w14:paraId="61C2B9ED" w14:textId="77777777" w:rsidR="00CA1C01" w:rsidRDefault="00CA1C01" w:rsidP="00CA1C01">
      <w:pPr>
        <w:pStyle w:val="1e"/>
        <w:rPr>
          <w:rFonts w:hint="eastAsia"/>
        </w:rPr>
      </w:pPr>
      <w:r>
        <w:t>数据库连接</w:t>
      </w:r>
      <w:r>
        <w:rPr>
          <w:rFonts w:hint="eastAsia"/>
        </w:rPr>
        <w:t>：</w:t>
      </w:r>
      <w:r>
        <w:t>dws</w:t>
      </w:r>
    </w:p>
    <w:p w14:paraId="0663AD51" w14:textId="680B7061" w:rsidR="00CA1C01" w:rsidRDefault="00CA1C01" w:rsidP="00CA1C01">
      <w:pPr>
        <w:pStyle w:val="1e"/>
        <w:rPr>
          <w:rFonts w:hint="eastAsia"/>
        </w:rPr>
      </w:pPr>
      <w:r>
        <w:t>目标模式</w:t>
      </w:r>
      <w:r>
        <w:rPr>
          <w:rFonts w:hint="eastAsia"/>
        </w:rPr>
        <w:t>：</w:t>
      </w:r>
      <w:r w:rsidR="00E41EB5">
        <w:t>original</w:t>
      </w:r>
    </w:p>
    <w:p w14:paraId="38FCA556" w14:textId="161C4A51" w:rsidR="00CA1C01" w:rsidRDefault="00CA1C01" w:rsidP="00CA1C01">
      <w:pPr>
        <w:pStyle w:val="1e"/>
        <w:rPr>
          <w:rFonts w:hint="eastAsia"/>
        </w:rPr>
      </w:pPr>
      <w:r>
        <w:t>目标表</w:t>
      </w:r>
      <w:r>
        <w:rPr>
          <w:rFonts w:hint="eastAsia"/>
        </w:rPr>
        <w:t>：</w:t>
      </w:r>
      <w:r w:rsidRPr="004F4786">
        <w:t>original_</w:t>
      </w:r>
      <w:r>
        <w:t>address</w:t>
      </w:r>
    </w:p>
    <w:p w14:paraId="6DC7FE09" w14:textId="267554E4" w:rsidR="00CA1C01" w:rsidRDefault="00CA1C01" w:rsidP="00CA1C01">
      <w:pPr>
        <w:pStyle w:val="1e"/>
        <w:rPr>
          <w:rFonts w:hint="eastAsia"/>
        </w:rPr>
      </w:pPr>
      <w:r>
        <w:rPr>
          <w:noProof/>
        </w:rPr>
        <w:drawing>
          <wp:inline distT="0" distB="0" distL="0" distR="0" wp14:anchorId="74B7CB13" wp14:editId="3498F389">
            <wp:extent cx="2924175" cy="685800"/>
            <wp:effectExtent l="19050" t="19050" r="28575" b="19050"/>
            <wp:docPr id="78" name="图片 78" descr="C:\Users\hwx559043\AppData\Roaming\eSpace_Desktop\UserData\hwx559043\imagefiles\A8CAB4B7-52CC-468D-A59E-1FB3AAEFAD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CAB4B7-52CC-468D-A59E-1FB3AAEFAD3E" descr="C:\Users\hwx559043\AppData\Roaming\eSpace_Desktop\UserData\hwx559043\imagefiles\A8CAB4B7-52CC-468D-A59E-1FB3AAEFAD3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24175" cy="685800"/>
                    </a:xfrm>
                    <a:prstGeom prst="rect">
                      <a:avLst/>
                    </a:prstGeom>
                    <a:ln w="12700">
                      <a:solidFill>
                        <a:schemeClr val="bg1">
                          <a:lumMod val="85000"/>
                        </a:schemeClr>
                      </a:solidFill>
                    </a:ln>
                  </pic:spPr>
                </pic:pic>
              </a:graphicData>
            </a:graphic>
          </wp:inline>
        </w:drawing>
      </w:r>
    </w:p>
    <w:p w14:paraId="0DCB2928" w14:textId="74CE627C" w:rsidR="0010253F" w:rsidRDefault="0010253F" w:rsidP="00CA1C01">
      <w:pPr>
        <w:pStyle w:val="1e"/>
        <w:rPr>
          <w:rFonts w:hint="eastAsia"/>
        </w:rPr>
      </w:pPr>
      <w:r>
        <w:rPr>
          <w:noProof/>
        </w:rPr>
        <w:lastRenderedPageBreak/>
        <w:drawing>
          <wp:inline distT="0" distB="0" distL="0" distR="0" wp14:anchorId="5370DF9D" wp14:editId="1FFE8B3C">
            <wp:extent cx="5389353" cy="733780"/>
            <wp:effectExtent l="19050" t="19050" r="20955" b="28575"/>
            <wp:docPr id="63" name="图片 63" descr="C:\Users\hwx559043\AppData\Roaming\eSpace_Desktop\UserData\hwx559043\imagefiles\DA152641-C4F1-456F-B672-0BD8506873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152641-C4F1-456F-B672-0BD8506873FE" descr="C:\Users\hwx559043\AppData\Roaming\eSpace_Desktop\UserData\hwx559043\imagefiles\DA152641-C4F1-456F-B672-0BD8506873F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41239" cy="740844"/>
                    </a:xfrm>
                    <a:prstGeom prst="rect">
                      <a:avLst/>
                    </a:prstGeom>
                    <a:ln w="12700">
                      <a:solidFill>
                        <a:schemeClr val="bg1">
                          <a:lumMod val="85000"/>
                        </a:schemeClr>
                      </a:solidFill>
                    </a:ln>
                  </pic:spPr>
                </pic:pic>
              </a:graphicData>
            </a:graphic>
          </wp:inline>
        </w:drawing>
      </w:r>
    </w:p>
    <w:p w14:paraId="6F24BFCD" w14:textId="79E4C8E9" w:rsidR="00A7067F" w:rsidRDefault="00A7067F" w:rsidP="00A7067F">
      <w:pPr>
        <w:pStyle w:val="30"/>
        <w:rPr>
          <w:rFonts w:hint="eastAsia"/>
        </w:rPr>
      </w:pPr>
      <w:r>
        <w:rPr>
          <w:rFonts w:hint="eastAsia"/>
        </w:rPr>
        <w:t>完成</w:t>
      </w:r>
      <w:r>
        <w:rPr>
          <w:rFonts w:hint="eastAsia"/>
        </w:rPr>
        <w:t>original</w:t>
      </w:r>
      <w:r>
        <w:t>_user</w:t>
      </w:r>
      <w:r w:rsidR="00517709">
        <w:t>数据导入</w:t>
      </w:r>
    </w:p>
    <w:p w14:paraId="3BB05E1C" w14:textId="30C3ABBF" w:rsidR="00CA1C01" w:rsidRDefault="00CA1C01" w:rsidP="00CA1C01">
      <w:pPr>
        <w:pStyle w:val="1e"/>
        <w:rPr>
          <w:rFonts w:hint="eastAsia"/>
        </w:rPr>
      </w:pPr>
      <w:r>
        <w:rPr>
          <w:rFonts w:hint="eastAsia"/>
        </w:rPr>
        <w:t>新建一个转换，名为</w:t>
      </w:r>
      <w:r>
        <w:t>user</w:t>
      </w:r>
      <w:r>
        <w:t>。配置如下：</w:t>
      </w:r>
    </w:p>
    <w:p w14:paraId="78173AA0" w14:textId="5EA67EFF" w:rsidR="00CA1C01" w:rsidRDefault="009216D6" w:rsidP="00CA1C01">
      <w:pPr>
        <w:pStyle w:val="1e"/>
        <w:rPr>
          <w:rFonts w:hint="eastAsia"/>
        </w:rPr>
      </w:pPr>
      <w:r>
        <w:rPr>
          <w:rFonts w:hint="eastAsia"/>
        </w:rPr>
        <w:t>表</w:t>
      </w:r>
      <w:r w:rsidR="00CA1C01">
        <w:rPr>
          <w:rFonts w:hint="eastAsia"/>
        </w:rPr>
        <w:t>输入：</w:t>
      </w:r>
    </w:p>
    <w:p w14:paraId="2E30FFE4" w14:textId="01E06FDF" w:rsidR="00CA1C01" w:rsidRDefault="00CA1C01" w:rsidP="00CA1C01">
      <w:pPr>
        <w:pStyle w:val="1e"/>
        <w:rPr>
          <w:rFonts w:hint="eastAsia"/>
        </w:rPr>
      </w:pPr>
      <w:r>
        <w:rPr>
          <w:rFonts w:hint="eastAsia"/>
        </w:rPr>
        <w:t>步骤名称：</w:t>
      </w:r>
      <w:r w:rsidR="00505724">
        <w:t>litemall_user</w:t>
      </w:r>
    </w:p>
    <w:p w14:paraId="28D599BB" w14:textId="77777777" w:rsidR="00CA1C01" w:rsidRDefault="00CA1C01" w:rsidP="00CA1C01">
      <w:pPr>
        <w:pStyle w:val="1e"/>
        <w:rPr>
          <w:rFonts w:hint="eastAsia"/>
        </w:rPr>
      </w:pPr>
      <w:r>
        <w:rPr>
          <w:rFonts w:hint="eastAsia"/>
        </w:rPr>
        <w:t>数据库连接：</w:t>
      </w:r>
      <w:r>
        <w:t>rdsformysql</w:t>
      </w:r>
    </w:p>
    <w:p w14:paraId="257774D9" w14:textId="21994D7E" w:rsidR="00CA1C01" w:rsidRDefault="00CA1C01" w:rsidP="00CA1C01">
      <w:pPr>
        <w:pStyle w:val="1e"/>
        <w:rPr>
          <w:rFonts w:hint="eastAsia"/>
        </w:rPr>
      </w:pPr>
      <w:r>
        <w:t>SQL</w:t>
      </w:r>
      <w:r>
        <w:t>：</w:t>
      </w:r>
      <w:r w:rsidR="00505724">
        <w:t>SELECT * FROM litemall_user</w:t>
      </w:r>
    </w:p>
    <w:p w14:paraId="72CA8178" w14:textId="392B7E75" w:rsidR="00CA1C01" w:rsidRDefault="009216D6" w:rsidP="00CA1C01">
      <w:pPr>
        <w:pStyle w:val="1e"/>
        <w:rPr>
          <w:rFonts w:hint="eastAsia"/>
        </w:rPr>
      </w:pPr>
      <w:r>
        <w:rPr>
          <w:rFonts w:hint="eastAsia"/>
        </w:rPr>
        <w:t>表</w:t>
      </w:r>
      <w:r w:rsidR="00CA1C01">
        <w:rPr>
          <w:rFonts w:hint="eastAsia"/>
        </w:rPr>
        <w:t>输出：</w:t>
      </w:r>
    </w:p>
    <w:p w14:paraId="5DD5D439" w14:textId="6B798BFC" w:rsidR="00CA1C01" w:rsidRDefault="00CA1C01" w:rsidP="00CA1C01">
      <w:pPr>
        <w:pStyle w:val="1e"/>
        <w:rPr>
          <w:rFonts w:hint="eastAsia"/>
        </w:rPr>
      </w:pPr>
      <w:r>
        <w:rPr>
          <w:rFonts w:hint="eastAsia"/>
        </w:rPr>
        <w:t>步骤名称：</w:t>
      </w:r>
      <w:r w:rsidR="00505724">
        <w:t>original_user</w:t>
      </w:r>
    </w:p>
    <w:p w14:paraId="6F3B83D1" w14:textId="77777777" w:rsidR="00CA1C01" w:rsidRDefault="00CA1C01" w:rsidP="00CA1C01">
      <w:pPr>
        <w:pStyle w:val="1e"/>
        <w:rPr>
          <w:rFonts w:hint="eastAsia"/>
        </w:rPr>
      </w:pPr>
      <w:r>
        <w:rPr>
          <w:rFonts w:hint="eastAsia"/>
        </w:rPr>
        <w:t>数据库连接：</w:t>
      </w:r>
      <w:r>
        <w:t>dws</w:t>
      </w:r>
    </w:p>
    <w:p w14:paraId="593CE575" w14:textId="3D3394D1" w:rsidR="00CA1C01" w:rsidRDefault="00CA1C01" w:rsidP="00CA1C01">
      <w:pPr>
        <w:pStyle w:val="1e"/>
        <w:rPr>
          <w:rFonts w:hint="eastAsia"/>
        </w:rPr>
      </w:pPr>
      <w:r>
        <w:rPr>
          <w:rFonts w:hint="eastAsia"/>
        </w:rPr>
        <w:t>目标模式：</w:t>
      </w:r>
      <w:r w:rsidR="00E41EB5">
        <w:t>original</w:t>
      </w:r>
    </w:p>
    <w:p w14:paraId="4EA2E00F" w14:textId="3D75CA84" w:rsidR="00A7067F" w:rsidRDefault="00CA1C01" w:rsidP="00CA1C01">
      <w:pPr>
        <w:pStyle w:val="1e"/>
        <w:rPr>
          <w:rFonts w:hint="eastAsia"/>
        </w:rPr>
      </w:pPr>
      <w:r>
        <w:rPr>
          <w:rFonts w:hint="eastAsia"/>
        </w:rPr>
        <w:t>目标表：</w:t>
      </w:r>
      <w:r w:rsidR="00505724">
        <w:t>original_user</w:t>
      </w:r>
    </w:p>
    <w:p w14:paraId="125DF1A2" w14:textId="5E9DFDDE" w:rsidR="00505724" w:rsidRDefault="00505724" w:rsidP="00CA1C01">
      <w:pPr>
        <w:pStyle w:val="1e"/>
        <w:rPr>
          <w:rFonts w:hint="eastAsia"/>
        </w:rPr>
      </w:pPr>
      <w:r>
        <w:rPr>
          <w:noProof/>
        </w:rPr>
        <w:drawing>
          <wp:inline distT="0" distB="0" distL="0" distR="0" wp14:anchorId="401B9B9E" wp14:editId="3F791234">
            <wp:extent cx="2790825" cy="762000"/>
            <wp:effectExtent l="19050" t="19050" r="28575" b="19050"/>
            <wp:docPr id="81" name="图片 81" descr="C:\Users\hwx559043\AppData\Roaming\eSpace_Desktop\UserData\hwx559043\imagefiles\FFB81F8B-BA7A-40D1-8AEA-E61DB01789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B81F8B-BA7A-40D1-8AEA-E61DB01789D9" descr="C:\Users\hwx559043\AppData\Roaming\eSpace_Desktop\UserData\hwx559043\imagefiles\FFB81F8B-BA7A-40D1-8AEA-E61DB01789D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90825" cy="762000"/>
                    </a:xfrm>
                    <a:prstGeom prst="rect">
                      <a:avLst/>
                    </a:prstGeom>
                    <a:ln w="12700">
                      <a:solidFill>
                        <a:schemeClr val="bg1">
                          <a:lumMod val="85000"/>
                        </a:schemeClr>
                      </a:solidFill>
                    </a:ln>
                  </pic:spPr>
                </pic:pic>
              </a:graphicData>
            </a:graphic>
          </wp:inline>
        </w:drawing>
      </w:r>
    </w:p>
    <w:p w14:paraId="6B25FA2F" w14:textId="7ADF51F7" w:rsidR="0010253F" w:rsidRDefault="0010253F" w:rsidP="00CA1C01">
      <w:pPr>
        <w:pStyle w:val="1e"/>
        <w:rPr>
          <w:rFonts w:hint="eastAsia"/>
        </w:rPr>
      </w:pPr>
      <w:r>
        <w:rPr>
          <w:noProof/>
        </w:rPr>
        <w:drawing>
          <wp:inline distT="0" distB="0" distL="0" distR="0" wp14:anchorId="23544057" wp14:editId="6A7B348D">
            <wp:extent cx="5370303" cy="752736"/>
            <wp:effectExtent l="19050" t="19050" r="20955" b="28575"/>
            <wp:docPr id="108" name="图片 108" descr="C:\Users\hwx559043\AppData\Roaming\eSpace_Desktop\UserData\hwx559043\imagefiles\B18CA11C-DFA6-4DD2-998B-41ABA36421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CA11C-DFA6-4DD2-998B-41ABA364215F" descr="C:\Users\hwx559043\AppData\Roaming\eSpace_Desktop\UserData\hwx559043\imagefiles\B18CA11C-DFA6-4DD2-998B-41ABA364215F.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25828" cy="760519"/>
                    </a:xfrm>
                    <a:prstGeom prst="rect">
                      <a:avLst/>
                    </a:prstGeom>
                    <a:ln w="12700">
                      <a:solidFill>
                        <a:schemeClr val="bg1">
                          <a:lumMod val="85000"/>
                        </a:schemeClr>
                      </a:solidFill>
                    </a:ln>
                  </pic:spPr>
                </pic:pic>
              </a:graphicData>
            </a:graphic>
          </wp:inline>
        </w:drawing>
      </w:r>
    </w:p>
    <w:p w14:paraId="70DB81B0" w14:textId="3A45FC68" w:rsidR="00A7067F" w:rsidRDefault="00A7067F" w:rsidP="00A7067F">
      <w:pPr>
        <w:pStyle w:val="30"/>
        <w:rPr>
          <w:rFonts w:hint="eastAsia"/>
        </w:rPr>
      </w:pPr>
      <w:r>
        <w:t>完成</w:t>
      </w:r>
      <w:r>
        <w:t>original</w:t>
      </w:r>
      <w:r>
        <w:rPr>
          <w:rFonts w:hint="eastAsia"/>
        </w:rPr>
        <w:t>_</w:t>
      </w:r>
      <w:r>
        <w:t>category</w:t>
      </w:r>
      <w:r>
        <w:t>数据导入</w:t>
      </w:r>
    </w:p>
    <w:p w14:paraId="180FB56A" w14:textId="299CB543" w:rsidR="00A63712" w:rsidRDefault="00A7067F" w:rsidP="00A63712">
      <w:pPr>
        <w:pStyle w:val="1e"/>
        <w:rPr>
          <w:rFonts w:hint="eastAsia"/>
        </w:rPr>
      </w:pPr>
      <w:r>
        <w:t>新建一个转换</w:t>
      </w:r>
      <w:r>
        <w:rPr>
          <w:rFonts w:hint="eastAsia"/>
        </w:rPr>
        <w:t>，</w:t>
      </w:r>
      <w:r>
        <w:t>名为</w:t>
      </w:r>
      <w:r w:rsidR="00A63712">
        <w:t>category</w:t>
      </w:r>
      <w:r>
        <w:rPr>
          <w:rFonts w:hint="eastAsia"/>
        </w:rPr>
        <w:t>。</w:t>
      </w:r>
      <w:r w:rsidR="00A63712">
        <w:t>配置如下</w:t>
      </w:r>
      <w:r w:rsidR="00A63712">
        <w:rPr>
          <w:rFonts w:hint="eastAsia"/>
        </w:rPr>
        <w:t>：</w:t>
      </w:r>
    </w:p>
    <w:p w14:paraId="2DAF6213" w14:textId="5929C90A" w:rsidR="00A63712" w:rsidRDefault="009216D6" w:rsidP="00A63712">
      <w:pPr>
        <w:pStyle w:val="1e"/>
        <w:rPr>
          <w:rFonts w:hint="eastAsia"/>
        </w:rPr>
      </w:pPr>
      <w:r>
        <w:rPr>
          <w:rFonts w:hint="eastAsia"/>
        </w:rPr>
        <w:t>表</w:t>
      </w:r>
      <w:r w:rsidR="00A63712">
        <w:t>输入</w:t>
      </w:r>
      <w:r w:rsidR="00A63712">
        <w:rPr>
          <w:rFonts w:hint="eastAsia"/>
        </w:rPr>
        <w:t>：</w:t>
      </w:r>
    </w:p>
    <w:p w14:paraId="3C524014" w14:textId="77777777" w:rsidR="00A63712" w:rsidRDefault="00A63712" w:rsidP="00A63712">
      <w:pPr>
        <w:pStyle w:val="1e"/>
        <w:rPr>
          <w:rFonts w:hint="eastAsia"/>
        </w:rPr>
      </w:pPr>
      <w:r>
        <w:t>步骤名称</w:t>
      </w:r>
      <w:r>
        <w:rPr>
          <w:rFonts w:hint="eastAsia"/>
        </w:rPr>
        <w:t>：</w:t>
      </w:r>
      <w:r w:rsidRPr="004F4786">
        <w:t>litemall_</w:t>
      </w:r>
      <w:r>
        <w:t>category</w:t>
      </w:r>
    </w:p>
    <w:p w14:paraId="3A711C8D" w14:textId="77777777" w:rsidR="00A63712" w:rsidRDefault="00A63712" w:rsidP="00A63712">
      <w:pPr>
        <w:pStyle w:val="1e"/>
        <w:rPr>
          <w:rFonts w:hint="eastAsia"/>
        </w:rPr>
      </w:pPr>
      <w:r>
        <w:t>数据库连接</w:t>
      </w:r>
      <w:r>
        <w:rPr>
          <w:rFonts w:hint="eastAsia"/>
        </w:rPr>
        <w:t>：</w:t>
      </w:r>
      <w:r>
        <w:rPr>
          <w:rFonts w:hint="eastAsia"/>
        </w:rPr>
        <w:t>rds</w:t>
      </w:r>
      <w:r>
        <w:t>formysql</w:t>
      </w:r>
    </w:p>
    <w:p w14:paraId="20612C89" w14:textId="77777777" w:rsidR="00A63712" w:rsidRDefault="00A63712" w:rsidP="00A63712">
      <w:pPr>
        <w:pStyle w:val="1e"/>
        <w:rPr>
          <w:rFonts w:hint="eastAsia"/>
        </w:rPr>
      </w:pPr>
      <w:r>
        <w:rPr>
          <w:rFonts w:hint="eastAsia"/>
        </w:rPr>
        <w:t>S</w:t>
      </w:r>
      <w:r>
        <w:t>QL</w:t>
      </w:r>
      <w:r>
        <w:rPr>
          <w:rFonts w:hint="eastAsia"/>
        </w:rPr>
        <w:t>：</w:t>
      </w:r>
      <w:r w:rsidRPr="004F4786">
        <w:t>SELECT * FROM</w:t>
      </w:r>
      <w:r>
        <w:t xml:space="preserve"> </w:t>
      </w:r>
      <w:r w:rsidRPr="004F4786">
        <w:t>litemall_</w:t>
      </w:r>
      <w:r>
        <w:t>category</w:t>
      </w:r>
    </w:p>
    <w:p w14:paraId="4AF6390B" w14:textId="042D4EEC" w:rsidR="00A63712" w:rsidRDefault="009216D6" w:rsidP="00A63712">
      <w:pPr>
        <w:pStyle w:val="1e"/>
        <w:rPr>
          <w:rFonts w:hint="eastAsia"/>
        </w:rPr>
      </w:pPr>
      <w:r>
        <w:rPr>
          <w:rFonts w:hint="eastAsia"/>
        </w:rPr>
        <w:t>表</w:t>
      </w:r>
      <w:r w:rsidR="00A63712">
        <w:rPr>
          <w:rFonts w:hint="eastAsia"/>
        </w:rPr>
        <w:t>输出：</w:t>
      </w:r>
    </w:p>
    <w:p w14:paraId="62F73A74" w14:textId="77777777" w:rsidR="00A63712" w:rsidRDefault="00A63712" w:rsidP="00A63712">
      <w:pPr>
        <w:pStyle w:val="1e"/>
        <w:rPr>
          <w:rFonts w:hint="eastAsia"/>
        </w:rPr>
      </w:pPr>
      <w:r>
        <w:t>步骤名称</w:t>
      </w:r>
      <w:r>
        <w:rPr>
          <w:rFonts w:hint="eastAsia"/>
        </w:rPr>
        <w:t>：</w:t>
      </w:r>
      <w:r w:rsidRPr="004F4786">
        <w:t>original_</w:t>
      </w:r>
      <w:r>
        <w:t>category</w:t>
      </w:r>
    </w:p>
    <w:p w14:paraId="418A5DB7" w14:textId="77777777" w:rsidR="00A63712" w:rsidRDefault="00A63712" w:rsidP="00A63712">
      <w:pPr>
        <w:pStyle w:val="1e"/>
        <w:rPr>
          <w:rFonts w:hint="eastAsia"/>
        </w:rPr>
      </w:pPr>
      <w:r>
        <w:t>数据库连接</w:t>
      </w:r>
      <w:r>
        <w:rPr>
          <w:rFonts w:hint="eastAsia"/>
        </w:rPr>
        <w:t>：</w:t>
      </w:r>
      <w:r>
        <w:t>dws</w:t>
      </w:r>
    </w:p>
    <w:p w14:paraId="743A0CB2" w14:textId="17B6D43B" w:rsidR="00A63712" w:rsidRDefault="00A63712" w:rsidP="00A63712">
      <w:pPr>
        <w:pStyle w:val="1e"/>
        <w:rPr>
          <w:rFonts w:hint="eastAsia"/>
        </w:rPr>
      </w:pPr>
      <w:r>
        <w:t>目标模式</w:t>
      </w:r>
      <w:r>
        <w:rPr>
          <w:rFonts w:hint="eastAsia"/>
        </w:rPr>
        <w:t>：</w:t>
      </w:r>
      <w:r w:rsidR="00E41EB5">
        <w:t>original</w:t>
      </w:r>
    </w:p>
    <w:p w14:paraId="041D44EA" w14:textId="7205F2FC" w:rsidR="00776ED4" w:rsidRDefault="00A63712" w:rsidP="00A63712">
      <w:pPr>
        <w:pStyle w:val="1e"/>
        <w:rPr>
          <w:rFonts w:hint="eastAsia"/>
        </w:rPr>
      </w:pPr>
      <w:r>
        <w:t>目标表</w:t>
      </w:r>
      <w:r>
        <w:rPr>
          <w:rFonts w:hint="eastAsia"/>
        </w:rPr>
        <w:t>：</w:t>
      </w:r>
      <w:r w:rsidRPr="004F4786">
        <w:t>original_</w:t>
      </w:r>
      <w:r>
        <w:t>category</w:t>
      </w:r>
    </w:p>
    <w:p w14:paraId="562C117A" w14:textId="3522117F" w:rsidR="007F53C2" w:rsidRPr="009216D6" w:rsidRDefault="007F53C2" w:rsidP="007F53C2">
      <w:pPr>
        <w:pStyle w:val="1e"/>
        <w:rPr>
          <w:rFonts w:hint="eastAsia"/>
          <w:b/>
        </w:rPr>
      </w:pPr>
      <w:r w:rsidRPr="009216D6">
        <w:rPr>
          <w:rFonts w:hint="eastAsia"/>
          <w:b/>
        </w:rPr>
        <w:t>此处需要注意，对于</w:t>
      </w:r>
      <w:r w:rsidRPr="009216D6">
        <w:rPr>
          <w:b/>
        </w:rPr>
        <w:t>此步骤</w:t>
      </w:r>
      <w:r w:rsidRPr="009216D6">
        <w:rPr>
          <w:rFonts w:hint="eastAsia"/>
          <w:b/>
        </w:rPr>
        <w:t>，</w:t>
      </w:r>
      <w:r w:rsidRPr="009216D6">
        <w:rPr>
          <w:b/>
        </w:rPr>
        <w:t>额外需要做如下操作</w:t>
      </w:r>
      <w:r w:rsidRPr="009216D6">
        <w:rPr>
          <w:rFonts w:hint="eastAsia"/>
          <w:b/>
        </w:rPr>
        <w:t>：</w:t>
      </w:r>
    </w:p>
    <w:p w14:paraId="7705F6C5" w14:textId="698B1C70" w:rsidR="007F53C2" w:rsidRDefault="007F53C2" w:rsidP="007F53C2">
      <w:pPr>
        <w:pStyle w:val="1e"/>
        <w:rPr>
          <w:rFonts w:hint="eastAsia"/>
        </w:rPr>
      </w:pPr>
      <w:r>
        <w:lastRenderedPageBreak/>
        <w:t>勾选</w:t>
      </w:r>
      <w:r>
        <w:rPr>
          <w:rFonts w:hint="eastAsia"/>
        </w:rPr>
        <w:t>“指定数据库字段”，在“数据库字段”下点击“获取字段”。</w:t>
      </w:r>
    </w:p>
    <w:p w14:paraId="11F562D3" w14:textId="6858E392" w:rsidR="007F53C2" w:rsidRDefault="007F53C2" w:rsidP="007F53C2">
      <w:pPr>
        <w:pStyle w:val="1e"/>
        <w:rPr>
          <w:rFonts w:hint="eastAsia"/>
        </w:rPr>
      </w:pPr>
      <w:r>
        <w:rPr>
          <w:noProof/>
        </w:rPr>
        <w:drawing>
          <wp:inline distT="0" distB="0" distL="0" distR="0" wp14:anchorId="156E6BBD" wp14:editId="51E3DD03">
            <wp:extent cx="3356868" cy="4134678"/>
            <wp:effectExtent l="0" t="0" r="0" b="0"/>
            <wp:docPr id="75" name="图片 75" descr="C:\Users\hwx559043\AppData\Roaming\eSpace_Desktop\UserData\hwx559043\imagefiles\87246DEB-BB6D-4BEF-883A-B027E2F85F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246DEB-BB6D-4BEF-883A-B027E2F85F86" descr="C:\Users\hwx559043\AppData\Roaming\eSpace_Desktop\UserData\hwx559043\imagefiles\87246DEB-BB6D-4BEF-883A-B027E2F85F8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63133" cy="4142395"/>
                    </a:xfrm>
                    <a:prstGeom prst="rect">
                      <a:avLst/>
                    </a:prstGeom>
                    <a:noFill/>
                    <a:ln>
                      <a:noFill/>
                    </a:ln>
                  </pic:spPr>
                </pic:pic>
              </a:graphicData>
            </a:graphic>
          </wp:inline>
        </w:drawing>
      </w:r>
    </w:p>
    <w:p w14:paraId="3BDE74FC" w14:textId="49E8BB53" w:rsidR="007F53C2" w:rsidRDefault="007F53C2" w:rsidP="007F53C2">
      <w:pPr>
        <w:pStyle w:val="1e"/>
        <w:rPr>
          <w:rFonts w:hint="eastAsia"/>
        </w:rPr>
      </w:pPr>
      <w:r>
        <w:rPr>
          <w:rFonts w:hint="eastAsia"/>
        </w:rPr>
        <w:t>点击“输入字段映射”，在弹出的提示框中点击“</w:t>
      </w:r>
      <w:r>
        <w:rPr>
          <w:rFonts w:hint="eastAsia"/>
        </w:rPr>
        <w:t>O</w:t>
      </w:r>
      <w:r>
        <w:t>K</w:t>
      </w:r>
      <w:r>
        <w:rPr>
          <w:rFonts w:hint="eastAsia"/>
        </w:rPr>
        <w:t>”。</w:t>
      </w:r>
    </w:p>
    <w:p w14:paraId="7988BC40" w14:textId="11A3EBBB" w:rsidR="007F53C2" w:rsidRDefault="007F53C2" w:rsidP="007F53C2">
      <w:pPr>
        <w:pStyle w:val="1e"/>
        <w:rPr>
          <w:rFonts w:hint="eastAsia"/>
        </w:rPr>
      </w:pPr>
      <w:r>
        <w:rPr>
          <w:noProof/>
        </w:rPr>
        <w:drawing>
          <wp:inline distT="0" distB="0" distL="0" distR="0" wp14:anchorId="2448B3D5" wp14:editId="3CD64DFF">
            <wp:extent cx="4460682" cy="1738039"/>
            <wp:effectExtent l="0" t="0" r="0" b="0"/>
            <wp:docPr id="73" name="图片 73" descr="C:\Users\hwx559043\AppData\Roaming\eSpace_Desktop\UserData\hwx559043\imagefiles\91D71F1D-3CB7-430F-B69C-BA12B772BB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D71F1D-3CB7-430F-B69C-BA12B772BBDC" descr="C:\Users\hwx559043\AppData\Roaming\eSpace_Desktop\UserData\hwx559043\imagefiles\91D71F1D-3CB7-430F-B69C-BA12B772BBDC.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78138" cy="1744840"/>
                    </a:xfrm>
                    <a:prstGeom prst="rect">
                      <a:avLst/>
                    </a:prstGeom>
                    <a:noFill/>
                    <a:ln>
                      <a:noFill/>
                    </a:ln>
                  </pic:spPr>
                </pic:pic>
              </a:graphicData>
            </a:graphic>
          </wp:inline>
        </w:drawing>
      </w:r>
    </w:p>
    <w:p w14:paraId="0AD2914B" w14:textId="00D362DD" w:rsidR="007F53C2" w:rsidRDefault="007F53C2" w:rsidP="007F53C2">
      <w:pPr>
        <w:pStyle w:val="1e"/>
        <w:rPr>
          <w:rFonts w:hint="eastAsia"/>
        </w:rPr>
      </w:pPr>
      <w:r>
        <w:t>选择</w:t>
      </w:r>
      <w:r>
        <w:rPr>
          <w:rFonts w:hint="eastAsia"/>
        </w:rPr>
        <w:t>“</w:t>
      </w:r>
      <w:r>
        <w:rPr>
          <w:rFonts w:hint="eastAsia"/>
        </w:rPr>
        <w:t>desc</w:t>
      </w:r>
      <w:r>
        <w:rPr>
          <w:rFonts w:hint="eastAsia"/>
        </w:rPr>
        <w:t>”，点击“</w:t>
      </w:r>
      <w:r>
        <w:rPr>
          <w:rFonts w:hint="eastAsia"/>
        </w:rPr>
        <w:t>A</w:t>
      </w:r>
      <w:r>
        <w:t>dd</w:t>
      </w:r>
      <w:r>
        <w:rPr>
          <w:rFonts w:hint="eastAsia"/>
        </w:rPr>
        <w:t>”，点击“确定”。</w:t>
      </w:r>
      <w:r w:rsidR="00517709">
        <w:rPr>
          <w:rFonts w:hint="eastAsia"/>
        </w:rPr>
        <w:t>（因为</w:t>
      </w:r>
      <w:r w:rsidR="00517709">
        <w:rPr>
          <w:rFonts w:hint="eastAsia"/>
        </w:rPr>
        <w:t>desc</w:t>
      </w:r>
      <w:r w:rsidR="00517709">
        <w:rPr>
          <w:rFonts w:hint="eastAsia"/>
        </w:rPr>
        <w:t>在</w:t>
      </w:r>
      <w:r w:rsidR="00517709">
        <w:rPr>
          <w:rFonts w:hint="eastAsia"/>
        </w:rPr>
        <w:t>D</w:t>
      </w:r>
      <w:r w:rsidR="00517709">
        <w:t>WS</w:t>
      </w:r>
      <w:r w:rsidR="00517709">
        <w:t>中是</w:t>
      </w:r>
      <w:r w:rsidR="00B35566">
        <w:rPr>
          <w:rFonts w:hint="eastAsia"/>
        </w:rPr>
        <w:t>关键字，所以</w:t>
      </w:r>
      <w:r w:rsidR="00B35566">
        <w:rPr>
          <w:rFonts w:hint="eastAsia"/>
        </w:rPr>
        <w:t>litemall</w:t>
      </w:r>
      <w:r w:rsidR="00B35566">
        <w:t>_category</w:t>
      </w:r>
      <w:r w:rsidR="00B35566">
        <w:rPr>
          <w:rFonts w:hint="eastAsia"/>
        </w:rPr>
        <w:t>中的</w:t>
      </w:r>
      <w:r w:rsidR="00B35566">
        <w:rPr>
          <w:rFonts w:hint="eastAsia"/>
        </w:rPr>
        <w:t>desc</w:t>
      </w:r>
      <w:r w:rsidR="00B35566">
        <w:rPr>
          <w:rFonts w:hint="eastAsia"/>
        </w:rPr>
        <w:t>字段，更改其字段名为</w:t>
      </w:r>
      <w:r w:rsidR="00B35566">
        <w:rPr>
          <w:rFonts w:hint="eastAsia"/>
        </w:rPr>
        <w:t>cdesc</w:t>
      </w:r>
      <w:r w:rsidR="00517709">
        <w:rPr>
          <w:rFonts w:hint="eastAsia"/>
        </w:rPr>
        <w:t>）</w:t>
      </w:r>
    </w:p>
    <w:p w14:paraId="3915AECA" w14:textId="5531F6F4" w:rsidR="007F53C2" w:rsidRDefault="007F53C2" w:rsidP="007F53C2">
      <w:pPr>
        <w:pStyle w:val="1e"/>
        <w:rPr>
          <w:rFonts w:hint="eastAsia"/>
        </w:rPr>
      </w:pPr>
      <w:r>
        <w:rPr>
          <w:noProof/>
        </w:rPr>
        <w:lastRenderedPageBreak/>
        <w:drawing>
          <wp:inline distT="0" distB="0" distL="0" distR="0" wp14:anchorId="30EC4210" wp14:editId="78D9401A">
            <wp:extent cx="4810539" cy="3556481"/>
            <wp:effectExtent l="0" t="0" r="0" b="6350"/>
            <wp:docPr id="74" name="图片 74" descr="C:\Users\hwx559043\AppData\Roaming\eSpace_Desktop\UserData\hwx559043\imagefiles\D41F2C4C-F6A3-4F3E-A2EA-932A148467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1F2C4C-F6A3-4F3E-A2EA-932A1484679C" descr="C:\Users\hwx559043\AppData\Roaming\eSpace_Desktop\UserData\hwx559043\imagefiles\D41F2C4C-F6A3-4F3E-A2EA-932A1484679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0544" cy="3571271"/>
                    </a:xfrm>
                    <a:prstGeom prst="rect">
                      <a:avLst/>
                    </a:prstGeom>
                    <a:noFill/>
                    <a:ln>
                      <a:noFill/>
                    </a:ln>
                  </pic:spPr>
                </pic:pic>
              </a:graphicData>
            </a:graphic>
          </wp:inline>
        </w:drawing>
      </w:r>
    </w:p>
    <w:p w14:paraId="74C77109" w14:textId="5A7A4457" w:rsidR="007F53C2" w:rsidRDefault="007F53C2" w:rsidP="007F53C2">
      <w:pPr>
        <w:pStyle w:val="1e"/>
        <w:rPr>
          <w:rFonts w:hint="eastAsia"/>
        </w:rPr>
      </w:pPr>
      <w:r>
        <w:t>最后点击</w:t>
      </w:r>
      <w:r>
        <w:rPr>
          <w:rFonts w:hint="eastAsia"/>
        </w:rPr>
        <w:t>“确定”。</w:t>
      </w:r>
    </w:p>
    <w:p w14:paraId="69885250" w14:textId="7F4C15AE" w:rsidR="007F53C2" w:rsidRDefault="007F53C2" w:rsidP="007F53C2">
      <w:pPr>
        <w:pStyle w:val="1e"/>
        <w:rPr>
          <w:rFonts w:hint="eastAsia"/>
        </w:rPr>
      </w:pPr>
      <w:r>
        <w:rPr>
          <w:noProof/>
        </w:rPr>
        <w:drawing>
          <wp:inline distT="0" distB="0" distL="0" distR="0" wp14:anchorId="4249543C" wp14:editId="0BFF3D99">
            <wp:extent cx="3105150" cy="838200"/>
            <wp:effectExtent l="19050" t="19050" r="19050" b="19050"/>
            <wp:docPr id="76" name="图片 76" descr="C:\Users\hwx559043\AppData\Roaming\eSpace_Desktop\UserData\hwx559043\imagefiles\750EC766-4E71-4CD1-A135-A01ECD0B38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EC766-4E71-4CD1-A135-A01ECD0B388A" descr="C:\Users\hwx559043\AppData\Roaming\eSpace_Desktop\UserData\hwx559043\imagefiles\750EC766-4E71-4CD1-A135-A01ECD0B388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05150" cy="838200"/>
                    </a:xfrm>
                    <a:prstGeom prst="rect">
                      <a:avLst/>
                    </a:prstGeom>
                    <a:ln w="12700">
                      <a:solidFill>
                        <a:schemeClr val="bg1">
                          <a:lumMod val="85000"/>
                        </a:schemeClr>
                      </a:solidFill>
                    </a:ln>
                  </pic:spPr>
                </pic:pic>
              </a:graphicData>
            </a:graphic>
          </wp:inline>
        </w:drawing>
      </w:r>
    </w:p>
    <w:p w14:paraId="61D12C0E" w14:textId="61CA56B4" w:rsidR="0010253F" w:rsidRDefault="0010253F" w:rsidP="007F53C2">
      <w:pPr>
        <w:pStyle w:val="1e"/>
        <w:rPr>
          <w:rFonts w:hint="eastAsia"/>
        </w:rPr>
      </w:pPr>
      <w:r>
        <w:rPr>
          <w:noProof/>
        </w:rPr>
        <w:drawing>
          <wp:inline distT="0" distB="0" distL="0" distR="0" wp14:anchorId="089A5E09" wp14:editId="2B26AB56">
            <wp:extent cx="5503653" cy="806421"/>
            <wp:effectExtent l="19050" t="19050" r="20955" b="13335"/>
            <wp:docPr id="109" name="图片 109" descr="C:\Users\hwx559043\AppData\Roaming\eSpace_Desktop\UserData\hwx559043\imagefiles\E58671BD-0F6D-4AA7-A572-E81566887D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58671BD-0F6D-4AA7-A572-E81566887DF4" descr="C:\Users\hwx559043\AppData\Roaming\eSpace_Desktop\UserData\hwx559043\imagefiles\E58671BD-0F6D-4AA7-A572-E81566887DF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92906" cy="819499"/>
                    </a:xfrm>
                    <a:prstGeom prst="rect">
                      <a:avLst/>
                    </a:prstGeom>
                    <a:ln w="12700">
                      <a:solidFill>
                        <a:schemeClr val="bg1">
                          <a:lumMod val="85000"/>
                        </a:schemeClr>
                      </a:solidFill>
                    </a:ln>
                  </pic:spPr>
                </pic:pic>
              </a:graphicData>
            </a:graphic>
          </wp:inline>
        </w:drawing>
      </w:r>
    </w:p>
    <w:p w14:paraId="0FAA73B2" w14:textId="5212CF18" w:rsidR="00776ED4" w:rsidRDefault="00E86CF2" w:rsidP="000F0F2D">
      <w:pPr>
        <w:pStyle w:val="4"/>
        <w:rPr>
          <w:rFonts w:hint="eastAsia"/>
        </w:rPr>
      </w:pPr>
      <w:r>
        <w:rPr>
          <w:rFonts w:hint="eastAsia"/>
        </w:rPr>
        <w:t>在</w:t>
      </w:r>
      <w:r>
        <w:rPr>
          <w:rFonts w:hint="eastAsia"/>
        </w:rPr>
        <w:t>D</w:t>
      </w:r>
      <w:r>
        <w:t>WS</w:t>
      </w:r>
      <w:r>
        <w:t>中完成转换</w:t>
      </w:r>
    </w:p>
    <w:p w14:paraId="5FDA9FE9" w14:textId="66F97F9F" w:rsidR="0035526D" w:rsidRDefault="00263B5B" w:rsidP="00B55E0A">
      <w:pPr>
        <w:pStyle w:val="1e"/>
        <w:rPr>
          <w:rFonts w:hint="eastAsia"/>
        </w:rPr>
      </w:pPr>
      <w:r>
        <w:rPr>
          <w:rFonts w:hint="eastAsia"/>
        </w:rPr>
        <w:t>此处需要截图，截图内容：</w:t>
      </w:r>
    </w:p>
    <w:p w14:paraId="34C1376E" w14:textId="0784CF3E" w:rsidR="00B55E0A" w:rsidRDefault="00B55E0A" w:rsidP="00B55E0A">
      <w:pPr>
        <w:pStyle w:val="1e"/>
        <w:rPr>
          <w:rFonts w:hint="eastAsia"/>
        </w:rPr>
      </w:pPr>
      <w:r>
        <w:rPr>
          <w:rFonts w:hint="eastAsia"/>
        </w:rPr>
        <w:t>说明：</w:t>
      </w:r>
    </w:p>
    <w:p w14:paraId="5C8683F4" w14:textId="4BC1F62B" w:rsidR="00B55E0A" w:rsidRDefault="00B55E0A" w:rsidP="00B55E0A">
      <w:pPr>
        <w:pStyle w:val="1e"/>
        <w:rPr>
          <w:rFonts w:hint="eastAsia"/>
          <w:b/>
        </w:rPr>
      </w:pPr>
      <w:r>
        <w:t xml:space="preserve">1. </w:t>
      </w:r>
      <w:r>
        <w:rPr>
          <w:rFonts w:hint="eastAsia"/>
        </w:rPr>
        <w:t>先将</w:t>
      </w:r>
      <w:r w:rsidRPr="00B55E0A">
        <w:t>date_dimension.txt</w:t>
      </w:r>
      <w:r>
        <w:rPr>
          <w:rFonts w:hint="eastAsia"/>
        </w:rPr>
        <w:t>和</w:t>
      </w:r>
      <w:r w:rsidRPr="00B55E0A">
        <w:t>time_dimension.txt</w:t>
      </w:r>
      <w:r w:rsidR="009216D6">
        <w:rPr>
          <w:rFonts w:hint="eastAsia"/>
        </w:rPr>
        <w:t>两个文件下载到本地，</w:t>
      </w:r>
      <w:r w:rsidRPr="00B55E0A">
        <w:rPr>
          <w:rFonts w:hint="eastAsia"/>
          <w:b/>
        </w:rPr>
        <w:t>进行步骤</w:t>
      </w:r>
      <w:r w:rsidRPr="00B55E0A">
        <w:rPr>
          <w:rFonts w:hint="eastAsia"/>
          <w:b/>
        </w:rPr>
        <w:t>2</w:t>
      </w:r>
      <w:r w:rsidRPr="00B55E0A">
        <w:rPr>
          <w:rFonts w:hint="eastAsia"/>
          <w:b/>
        </w:rPr>
        <w:t>之前务必先完成</w:t>
      </w:r>
      <w:r w:rsidRPr="00B55E0A">
        <w:rPr>
          <w:b/>
        </w:rPr>
        <w:t>date_dimension.txt</w:t>
      </w:r>
      <w:r w:rsidRPr="00B55E0A">
        <w:rPr>
          <w:b/>
        </w:rPr>
        <w:t>和</w:t>
      </w:r>
      <w:r w:rsidRPr="00B55E0A">
        <w:rPr>
          <w:b/>
        </w:rPr>
        <w:t>time_dimension.txt</w:t>
      </w:r>
      <w:r w:rsidRPr="00B55E0A">
        <w:rPr>
          <w:rFonts w:hint="eastAsia"/>
          <w:b/>
        </w:rPr>
        <w:t>的导入工作。</w:t>
      </w:r>
    </w:p>
    <w:p w14:paraId="6B0DBA2B" w14:textId="59C6D1AD" w:rsidR="009216D6" w:rsidRPr="009216D6" w:rsidRDefault="009216D6" w:rsidP="00B55E0A">
      <w:pPr>
        <w:pStyle w:val="1e"/>
        <w:rPr>
          <w:rFonts w:hint="eastAsia"/>
        </w:rPr>
      </w:pPr>
      <w:r>
        <w:rPr>
          <w:rFonts w:hint="eastAsia"/>
        </w:rPr>
        <w:t>2.</w:t>
      </w:r>
      <w:r>
        <w:t xml:space="preserve"> </w:t>
      </w:r>
      <w:r>
        <w:rPr>
          <w:rFonts w:hint="eastAsia"/>
        </w:rPr>
        <w:t>1.2.3.4</w:t>
      </w:r>
      <w:r>
        <w:rPr>
          <w:rFonts w:hint="eastAsia"/>
        </w:rPr>
        <w:t>小节的内容主要是利用</w:t>
      </w:r>
      <w:r>
        <w:rPr>
          <w:rFonts w:hint="eastAsia"/>
        </w:rPr>
        <w:t>S</w:t>
      </w:r>
      <w:r>
        <w:t>QL</w:t>
      </w:r>
      <w:r>
        <w:rPr>
          <w:rFonts w:hint="eastAsia"/>
        </w:rPr>
        <w:t>语句</w:t>
      </w:r>
      <w:r w:rsidR="00E20D9C">
        <w:rPr>
          <w:rFonts w:hint="eastAsia"/>
        </w:rPr>
        <w:t>实现事实表和维度表的转换。</w:t>
      </w:r>
    </w:p>
    <w:p w14:paraId="243DE9A4" w14:textId="77777777" w:rsidR="00417528" w:rsidRDefault="00417528" w:rsidP="00417528">
      <w:pPr>
        <w:pStyle w:val="30"/>
        <w:rPr>
          <w:rFonts w:hint="eastAsia"/>
        </w:rPr>
      </w:pPr>
      <w:r>
        <w:rPr>
          <w:rFonts w:hint="eastAsia"/>
        </w:rPr>
        <w:t>使用</w:t>
      </w:r>
      <w:r>
        <w:rPr>
          <w:rFonts w:hint="eastAsia"/>
        </w:rPr>
        <w:t>Data</w:t>
      </w:r>
      <w:r>
        <w:t xml:space="preserve"> Studio</w:t>
      </w:r>
      <w:r>
        <w:rPr>
          <w:rFonts w:hint="eastAsia"/>
        </w:rPr>
        <w:t>完成</w:t>
      </w:r>
      <w:r>
        <w:rPr>
          <w:rFonts w:hint="eastAsia"/>
        </w:rPr>
        <w:t>date</w:t>
      </w:r>
      <w:r>
        <w:t>_dimension</w:t>
      </w:r>
      <w:r>
        <w:rPr>
          <w:rFonts w:hint="eastAsia"/>
        </w:rPr>
        <w:t>和</w:t>
      </w:r>
      <w:r>
        <w:rPr>
          <w:rFonts w:hint="eastAsia"/>
        </w:rPr>
        <w:t>time</w:t>
      </w:r>
      <w:r>
        <w:t>_dimension</w:t>
      </w:r>
      <w:r>
        <w:rPr>
          <w:rFonts w:hint="eastAsia"/>
        </w:rPr>
        <w:t>的导入</w:t>
      </w:r>
    </w:p>
    <w:p w14:paraId="7638FFAF" w14:textId="77777777" w:rsidR="00417528" w:rsidRDefault="00417528" w:rsidP="00417528">
      <w:pPr>
        <w:pStyle w:val="1e"/>
        <w:rPr>
          <w:rFonts w:hint="eastAsia"/>
        </w:rPr>
      </w:pPr>
      <w:r>
        <w:rPr>
          <w:rFonts w:hint="eastAsia"/>
        </w:rPr>
        <w:t>#</w:t>
      </w:r>
      <w:r>
        <w:t xml:space="preserve"> </w:t>
      </w:r>
      <w:r>
        <w:rPr>
          <w:rFonts w:hint="eastAsia"/>
        </w:rPr>
        <w:t>导入日期表</w:t>
      </w:r>
      <w:r>
        <w:rPr>
          <w:rFonts w:hint="eastAsia"/>
        </w:rPr>
        <w:t>date</w:t>
      </w:r>
      <w:r>
        <w:t>_dimension</w:t>
      </w:r>
    </w:p>
    <w:p w14:paraId="03B5C4E1" w14:textId="1A5E7528" w:rsidR="00417528" w:rsidRDefault="00417528" w:rsidP="00417528">
      <w:pPr>
        <w:pStyle w:val="1e"/>
        <w:rPr>
          <w:rFonts w:hint="eastAsia"/>
        </w:rPr>
      </w:pPr>
      <w:r>
        <w:rPr>
          <w:rFonts w:hint="eastAsia"/>
        </w:rPr>
        <w:t>在</w:t>
      </w:r>
      <w:r w:rsidR="00B55E0A">
        <w:rPr>
          <w:rFonts w:hint="eastAsia"/>
        </w:rPr>
        <w:t>target</w:t>
      </w:r>
      <w:r w:rsidR="00B55E0A">
        <w:rPr>
          <w:rFonts w:hint="eastAsia"/>
        </w:rPr>
        <w:t>模式下</w:t>
      </w:r>
      <w:r>
        <w:rPr>
          <w:rFonts w:hint="eastAsia"/>
        </w:rPr>
        <w:t>找到</w:t>
      </w:r>
      <w:r>
        <w:rPr>
          <w:rFonts w:hint="eastAsia"/>
        </w:rPr>
        <w:t>date</w:t>
      </w:r>
      <w:r>
        <w:t>_dimension</w:t>
      </w:r>
      <w:r>
        <w:t>表</w:t>
      </w:r>
      <w:r>
        <w:rPr>
          <w:rFonts w:hint="eastAsia"/>
        </w:rPr>
        <w:t>，</w:t>
      </w:r>
      <w:r>
        <w:t>右键</w:t>
      </w:r>
      <w:r>
        <w:rPr>
          <w:rFonts w:hint="eastAsia"/>
        </w:rPr>
        <w:t xml:space="preserve"> -</w:t>
      </w:r>
      <w:r>
        <w:t xml:space="preserve"> </w:t>
      </w:r>
      <w:r>
        <w:t>导入表数据</w:t>
      </w:r>
      <w:r>
        <w:rPr>
          <w:rFonts w:hint="eastAsia"/>
        </w:rPr>
        <w:t>。</w:t>
      </w:r>
    </w:p>
    <w:p w14:paraId="6F4E9938" w14:textId="77777777" w:rsidR="00417528" w:rsidRDefault="00417528" w:rsidP="00417528">
      <w:pPr>
        <w:pStyle w:val="1e"/>
        <w:rPr>
          <w:rFonts w:hint="eastAsia"/>
        </w:rPr>
      </w:pPr>
      <w:r>
        <w:t>点击浏览</w:t>
      </w:r>
      <w:r>
        <w:rPr>
          <w:rFonts w:hint="eastAsia"/>
        </w:rPr>
        <w:t>，</w:t>
      </w:r>
      <w:r>
        <w:t>找到</w:t>
      </w:r>
      <w:r>
        <w:t>date_dimension.txt</w:t>
      </w:r>
      <w:r>
        <w:t>文件</w:t>
      </w:r>
      <w:r>
        <w:rPr>
          <w:rFonts w:hint="eastAsia"/>
        </w:rPr>
        <w:t>。</w:t>
      </w:r>
    </w:p>
    <w:p w14:paraId="3558DD00" w14:textId="77777777" w:rsidR="00417528" w:rsidRDefault="00417528" w:rsidP="00417528">
      <w:pPr>
        <w:pStyle w:val="1e"/>
        <w:rPr>
          <w:rFonts w:hint="eastAsia"/>
        </w:rPr>
      </w:pPr>
      <w:r>
        <w:t>分隔符选择</w:t>
      </w:r>
      <w:r>
        <w:rPr>
          <w:rFonts w:hint="eastAsia"/>
        </w:rPr>
        <w:t>Tab</w:t>
      </w:r>
      <w:r>
        <w:rPr>
          <w:rFonts w:hint="eastAsia"/>
        </w:rPr>
        <w:t>键。</w:t>
      </w:r>
    </w:p>
    <w:p w14:paraId="2D2312F5" w14:textId="77777777" w:rsidR="00417528" w:rsidRDefault="00417528" w:rsidP="00417528">
      <w:pPr>
        <w:pStyle w:val="1e"/>
        <w:rPr>
          <w:rFonts w:hint="eastAsia"/>
        </w:rPr>
      </w:pPr>
      <w:r>
        <w:lastRenderedPageBreak/>
        <w:t>点击确定完成导入</w:t>
      </w:r>
      <w:r>
        <w:rPr>
          <w:rFonts w:hint="eastAsia"/>
        </w:rPr>
        <w:t>。</w:t>
      </w:r>
    </w:p>
    <w:p w14:paraId="2D2A7701" w14:textId="5124289F" w:rsidR="00B55E0A" w:rsidRDefault="00B55E0A" w:rsidP="00417528">
      <w:pPr>
        <w:pStyle w:val="1e"/>
        <w:rPr>
          <w:rFonts w:hint="eastAsia"/>
        </w:rPr>
      </w:pPr>
      <w:r>
        <w:rPr>
          <w:noProof/>
        </w:rPr>
        <w:drawing>
          <wp:inline distT="0" distB="0" distL="0" distR="0" wp14:anchorId="73372BA2" wp14:editId="2691D7D2">
            <wp:extent cx="3220279" cy="3898651"/>
            <wp:effectExtent l="0" t="0" r="0" b="6985"/>
            <wp:docPr id="22" name="图片 22" descr="C:\Users\hwx559043\AppData\Roaming\eSpace_Desktop\UserData\hwx559043\imagefiles\B8E9767E-9080-49C6-B1F0-BAEC8B587E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E9767E-9080-49C6-B1F0-BAEC8B587EEF" descr="C:\Users\hwx559043\AppData\Roaming\eSpace_Desktop\UserData\hwx559043\imagefiles\B8E9767E-9080-49C6-B1F0-BAEC8B587EEF.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38976" cy="3921286"/>
                    </a:xfrm>
                    <a:prstGeom prst="rect">
                      <a:avLst/>
                    </a:prstGeom>
                    <a:noFill/>
                    <a:ln>
                      <a:noFill/>
                    </a:ln>
                  </pic:spPr>
                </pic:pic>
              </a:graphicData>
            </a:graphic>
          </wp:inline>
        </w:drawing>
      </w:r>
    </w:p>
    <w:p w14:paraId="163CF1DD" w14:textId="3C68FDB4" w:rsidR="00417528" w:rsidRDefault="00B55E0A" w:rsidP="00417528">
      <w:pPr>
        <w:pStyle w:val="1e"/>
        <w:rPr>
          <w:rFonts w:hint="eastAsia"/>
        </w:rPr>
      </w:pPr>
      <w:r>
        <w:rPr>
          <w:noProof/>
        </w:rPr>
        <w:drawing>
          <wp:inline distT="0" distB="0" distL="0" distR="0" wp14:anchorId="22D9B749" wp14:editId="15593DA5">
            <wp:extent cx="3753016" cy="1361497"/>
            <wp:effectExtent l="0" t="0" r="0" b="0"/>
            <wp:docPr id="23" name="图片 23" descr="C:\Users\hwx559043\AppData\Roaming\eSpace_Desktop\UserData\hwx559043\imagefiles\F6702A46-6319-498C-9E7C-8C2A53587C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702A46-6319-498C-9E7C-8C2A53587C1D" descr="C:\Users\hwx559043\AppData\Roaming\eSpace_Desktop\UserData\hwx559043\imagefiles\F6702A46-6319-498C-9E7C-8C2A53587C1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78546" cy="1370759"/>
                    </a:xfrm>
                    <a:prstGeom prst="rect">
                      <a:avLst/>
                    </a:prstGeom>
                    <a:noFill/>
                    <a:ln>
                      <a:noFill/>
                    </a:ln>
                  </pic:spPr>
                </pic:pic>
              </a:graphicData>
            </a:graphic>
          </wp:inline>
        </w:drawing>
      </w:r>
    </w:p>
    <w:p w14:paraId="3B1776D0" w14:textId="77777777" w:rsidR="00417528" w:rsidRDefault="00417528" w:rsidP="00417528">
      <w:pPr>
        <w:pStyle w:val="1e"/>
        <w:rPr>
          <w:rFonts w:hint="eastAsia"/>
        </w:rPr>
      </w:pPr>
      <w:r>
        <w:rPr>
          <w:rFonts w:hint="eastAsia"/>
        </w:rPr>
        <w:t>#</w:t>
      </w:r>
      <w:r>
        <w:t xml:space="preserve"> </w:t>
      </w:r>
      <w:r>
        <w:t>导入时间表</w:t>
      </w:r>
      <w:r>
        <w:t>time_dimension</w:t>
      </w:r>
    </w:p>
    <w:p w14:paraId="0E35E700" w14:textId="77777777" w:rsidR="00417528" w:rsidRDefault="00417528" w:rsidP="00417528">
      <w:pPr>
        <w:pStyle w:val="1e"/>
        <w:rPr>
          <w:rFonts w:hint="eastAsia"/>
        </w:rPr>
      </w:pPr>
      <w:r>
        <w:rPr>
          <w:rFonts w:hint="eastAsia"/>
        </w:rPr>
        <w:t>在</w:t>
      </w:r>
      <w:r>
        <w:rPr>
          <w:rFonts w:hint="eastAsia"/>
        </w:rPr>
        <w:t>Data</w:t>
      </w:r>
      <w:r>
        <w:t xml:space="preserve"> Studio</w:t>
      </w:r>
      <w:r>
        <w:t>中</w:t>
      </w:r>
      <w:r>
        <w:rPr>
          <w:rFonts w:hint="eastAsia"/>
        </w:rPr>
        <w:t>找到</w:t>
      </w:r>
      <w:r>
        <w:rPr>
          <w:rFonts w:hint="eastAsia"/>
        </w:rPr>
        <w:t>time</w:t>
      </w:r>
      <w:r>
        <w:t>_dimension</w:t>
      </w:r>
      <w:r>
        <w:t>表</w:t>
      </w:r>
      <w:r>
        <w:rPr>
          <w:rFonts w:hint="eastAsia"/>
        </w:rPr>
        <w:t>，</w:t>
      </w:r>
      <w:r>
        <w:t>右键</w:t>
      </w:r>
      <w:r>
        <w:rPr>
          <w:rFonts w:hint="eastAsia"/>
        </w:rPr>
        <w:t xml:space="preserve"> -</w:t>
      </w:r>
      <w:r>
        <w:t xml:space="preserve"> </w:t>
      </w:r>
      <w:r>
        <w:t>导入表数据</w:t>
      </w:r>
      <w:r>
        <w:rPr>
          <w:rFonts w:hint="eastAsia"/>
        </w:rPr>
        <w:t>。</w:t>
      </w:r>
    </w:p>
    <w:p w14:paraId="44EBB1E2" w14:textId="77777777" w:rsidR="00417528" w:rsidRDefault="00417528" w:rsidP="00417528">
      <w:pPr>
        <w:pStyle w:val="1e"/>
        <w:rPr>
          <w:rFonts w:hint="eastAsia"/>
        </w:rPr>
      </w:pPr>
      <w:r>
        <w:t>点击浏览</w:t>
      </w:r>
      <w:r>
        <w:rPr>
          <w:rFonts w:hint="eastAsia"/>
        </w:rPr>
        <w:t>，</w:t>
      </w:r>
      <w:r>
        <w:t>找到</w:t>
      </w:r>
      <w:r>
        <w:t>time_dimension.txt</w:t>
      </w:r>
      <w:r>
        <w:t>文件</w:t>
      </w:r>
      <w:r>
        <w:rPr>
          <w:rFonts w:hint="eastAsia"/>
        </w:rPr>
        <w:t>。</w:t>
      </w:r>
    </w:p>
    <w:p w14:paraId="2113FE80" w14:textId="77777777" w:rsidR="00417528" w:rsidRDefault="00417528" w:rsidP="00417528">
      <w:pPr>
        <w:pStyle w:val="1e"/>
        <w:rPr>
          <w:rFonts w:hint="eastAsia"/>
        </w:rPr>
      </w:pPr>
      <w:r>
        <w:t>分隔符选择</w:t>
      </w:r>
      <w:r>
        <w:rPr>
          <w:rFonts w:hint="eastAsia"/>
        </w:rPr>
        <w:t>Tab</w:t>
      </w:r>
      <w:r>
        <w:rPr>
          <w:rFonts w:hint="eastAsia"/>
        </w:rPr>
        <w:t>键。</w:t>
      </w:r>
    </w:p>
    <w:p w14:paraId="17172E59" w14:textId="77777777" w:rsidR="00417528" w:rsidRDefault="00417528" w:rsidP="00417528">
      <w:pPr>
        <w:pStyle w:val="1e"/>
        <w:rPr>
          <w:rFonts w:hint="eastAsia"/>
        </w:rPr>
      </w:pPr>
      <w:r>
        <w:t>点击确定完成导入</w:t>
      </w:r>
      <w:r>
        <w:rPr>
          <w:rFonts w:hint="eastAsia"/>
        </w:rPr>
        <w:t>。</w:t>
      </w:r>
    </w:p>
    <w:p w14:paraId="1B9E996B" w14:textId="39FF94DC" w:rsidR="00B55E0A" w:rsidRDefault="00B55E0A" w:rsidP="00417528">
      <w:pPr>
        <w:pStyle w:val="1e"/>
        <w:rPr>
          <w:rFonts w:hint="eastAsia"/>
        </w:rPr>
      </w:pPr>
      <w:r>
        <w:rPr>
          <w:noProof/>
        </w:rPr>
        <w:lastRenderedPageBreak/>
        <w:drawing>
          <wp:inline distT="0" distB="0" distL="0" distR="0" wp14:anchorId="1CFE971D" wp14:editId="6DF7E92E">
            <wp:extent cx="3209608" cy="3530380"/>
            <wp:effectExtent l="0" t="0" r="0" b="0"/>
            <wp:docPr id="24" name="图片 24" descr="C:\Users\hwx559043\AppData\Roaming\eSpace_Desktop\UserData\hwx559043\imagefiles\7EE9D1EC-393C-4EC4-95FF-1B1C0A1064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E9D1EC-393C-4EC4-95FF-1B1C0A10644B" descr="C:\Users\hwx559043\AppData\Roaming\eSpace_Desktop\UserData\hwx559043\imagefiles\7EE9D1EC-393C-4EC4-95FF-1B1C0A10644B.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18842" cy="3540537"/>
                    </a:xfrm>
                    <a:prstGeom prst="rect">
                      <a:avLst/>
                    </a:prstGeom>
                    <a:noFill/>
                    <a:ln>
                      <a:noFill/>
                    </a:ln>
                  </pic:spPr>
                </pic:pic>
              </a:graphicData>
            </a:graphic>
          </wp:inline>
        </w:drawing>
      </w:r>
    </w:p>
    <w:p w14:paraId="5AB98C03" w14:textId="3BD0E71F" w:rsidR="00B55E0A" w:rsidRPr="00417528" w:rsidRDefault="00B55E0A" w:rsidP="00417528">
      <w:pPr>
        <w:pStyle w:val="1e"/>
        <w:rPr>
          <w:rFonts w:hint="eastAsia"/>
        </w:rPr>
      </w:pPr>
      <w:r>
        <w:rPr>
          <w:noProof/>
        </w:rPr>
        <w:drawing>
          <wp:inline distT="0" distB="0" distL="0" distR="0" wp14:anchorId="583F5CFD" wp14:editId="11DF2FC1">
            <wp:extent cx="3904091" cy="1418485"/>
            <wp:effectExtent l="0" t="0" r="1270" b="0"/>
            <wp:docPr id="25" name="图片 25" descr="C:\Users\hwx559043\AppData\Roaming\eSpace_Desktop\UserData\hwx559043\imagefiles\08992E35-FAD4-497A-A147-A680FC90A7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992E35-FAD4-497A-A147-A680FC90A79E" descr="C:\Users\hwx559043\AppData\Roaming\eSpace_Desktop\UserData\hwx559043\imagefiles\08992E35-FAD4-497A-A147-A680FC90A79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40407" cy="1431680"/>
                    </a:xfrm>
                    <a:prstGeom prst="rect">
                      <a:avLst/>
                    </a:prstGeom>
                    <a:noFill/>
                    <a:ln>
                      <a:noFill/>
                    </a:ln>
                  </pic:spPr>
                </pic:pic>
              </a:graphicData>
            </a:graphic>
          </wp:inline>
        </w:drawing>
      </w:r>
    </w:p>
    <w:p w14:paraId="75AEBE72" w14:textId="6C969B44" w:rsidR="00BE7ADF" w:rsidRDefault="00417528" w:rsidP="00145FD2">
      <w:pPr>
        <w:pStyle w:val="30"/>
        <w:rPr>
          <w:rFonts w:hint="eastAsia"/>
        </w:rPr>
      </w:pPr>
      <w:r>
        <w:rPr>
          <w:rFonts w:hint="eastAsia"/>
        </w:rPr>
        <w:t>完成表</w:t>
      </w:r>
      <w:r w:rsidR="00145FD2">
        <w:rPr>
          <w:rFonts w:hint="eastAsia"/>
        </w:rPr>
        <w:t>g</w:t>
      </w:r>
      <w:r w:rsidR="00145FD2">
        <w:t>oods_dimension</w:t>
      </w:r>
    </w:p>
    <w:p w14:paraId="1877BFEE" w14:textId="1BADD857" w:rsidR="00145FD2" w:rsidRDefault="00145FD2" w:rsidP="00145FD2">
      <w:pPr>
        <w:pStyle w:val="2f2"/>
      </w:pPr>
      <w:r>
        <w:t xml:space="preserve">INSERT INTO </w:t>
      </w:r>
      <w:r w:rsidR="00E41EB5">
        <w:t>target.</w:t>
      </w:r>
      <w:r>
        <w:t>goods_dimension</w:t>
      </w:r>
    </w:p>
    <w:p w14:paraId="450AC489" w14:textId="77777777" w:rsidR="00145FD2" w:rsidRDefault="00145FD2" w:rsidP="00145FD2">
      <w:pPr>
        <w:pStyle w:val="2f2"/>
      </w:pPr>
      <w:r>
        <w:t xml:space="preserve">  (goods_id,</w:t>
      </w:r>
    </w:p>
    <w:p w14:paraId="492282A7" w14:textId="77777777" w:rsidR="00145FD2" w:rsidRDefault="00145FD2" w:rsidP="00145FD2">
      <w:pPr>
        <w:pStyle w:val="2f2"/>
      </w:pPr>
      <w:r>
        <w:t xml:space="preserve">   goods_sn,</w:t>
      </w:r>
    </w:p>
    <w:p w14:paraId="4BFB1410" w14:textId="77777777" w:rsidR="00145FD2" w:rsidRDefault="00145FD2" w:rsidP="00145FD2">
      <w:pPr>
        <w:pStyle w:val="2f2"/>
      </w:pPr>
      <w:r>
        <w:t xml:space="preserve">   goods_name,</w:t>
      </w:r>
    </w:p>
    <w:p w14:paraId="7A3D8A04" w14:textId="77777777" w:rsidR="00145FD2" w:rsidRDefault="00145FD2" w:rsidP="00145FD2">
      <w:pPr>
        <w:pStyle w:val="2f2"/>
      </w:pPr>
      <w:r>
        <w:t xml:space="preserve">   category_id,</w:t>
      </w:r>
    </w:p>
    <w:p w14:paraId="25E4C459" w14:textId="77777777" w:rsidR="00145FD2" w:rsidRDefault="00145FD2" w:rsidP="00145FD2">
      <w:pPr>
        <w:pStyle w:val="2f2"/>
      </w:pPr>
      <w:r>
        <w:t xml:space="preserve">   category_name,</w:t>
      </w:r>
    </w:p>
    <w:p w14:paraId="544D5EC6" w14:textId="77777777" w:rsidR="00145FD2" w:rsidRDefault="00145FD2" w:rsidP="00145FD2">
      <w:pPr>
        <w:pStyle w:val="2f2"/>
      </w:pPr>
      <w:r>
        <w:t xml:space="preserve">   category_keywords,</w:t>
      </w:r>
    </w:p>
    <w:p w14:paraId="3739C6F8" w14:textId="77777777" w:rsidR="00145FD2" w:rsidRDefault="00145FD2" w:rsidP="00145FD2">
      <w:pPr>
        <w:pStyle w:val="2f2"/>
      </w:pPr>
      <w:r>
        <w:t xml:space="preserve">   category_desc,</w:t>
      </w:r>
    </w:p>
    <w:p w14:paraId="3E92E74B" w14:textId="77777777" w:rsidR="00145FD2" w:rsidRDefault="00145FD2" w:rsidP="00145FD2">
      <w:pPr>
        <w:pStyle w:val="2f2"/>
      </w:pPr>
      <w:r>
        <w:t xml:space="preserve">   category_pid,</w:t>
      </w:r>
    </w:p>
    <w:p w14:paraId="24C001DD" w14:textId="77777777" w:rsidR="00145FD2" w:rsidRDefault="00145FD2" w:rsidP="00145FD2">
      <w:pPr>
        <w:pStyle w:val="2f2"/>
      </w:pPr>
      <w:r>
        <w:t xml:space="preserve">   brand_id,</w:t>
      </w:r>
    </w:p>
    <w:p w14:paraId="7514380D" w14:textId="77777777" w:rsidR="00145FD2" w:rsidRDefault="00145FD2" w:rsidP="00145FD2">
      <w:pPr>
        <w:pStyle w:val="2f2"/>
      </w:pPr>
      <w:r>
        <w:t xml:space="preserve">   gallery,</w:t>
      </w:r>
    </w:p>
    <w:p w14:paraId="23B7307A" w14:textId="77777777" w:rsidR="00145FD2" w:rsidRDefault="00145FD2" w:rsidP="00145FD2">
      <w:pPr>
        <w:pStyle w:val="2f2"/>
      </w:pPr>
      <w:r>
        <w:t xml:space="preserve">   keywords,</w:t>
      </w:r>
    </w:p>
    <w:p w14:paraId="45CB8592" w14:textId="77777777" w:rsidR="00145FD2" w:rsidRDefault="00145FD2" w:rsidP="00145FD2">
      <w:pPr>
        <w:pStyle w:val="2f2"/>
      </w:pPr>
      <w:r>
        <w:t xml:space="preserve">   brief,</w:t>
      </w:r>
    </w:p>
    <w:p w14:paraId="2BD0164B" w14:textId="77777777" w:rsidR="00145FD2" w:rsidRDefault="00145FD2" w:rsidP="00145FD2">
      <w:pPr>
        <w:pStyle w:val="2f2"/>
      </w:pPr>
      <w:r>
        <w:t xml:space="preserve">   is_on_sale,</w:t>
      </w:r>
    </w:p>
    <w:p w14:paraId="68F4166F" w14:textId="77777777" w:rsidR="00145FD2" w:rsidRDefault="00145FD2" w:rsidP="00145FD2">
      <w:pPr>
        <w:pStyle w:val="2f2"/>
      </w:pPr>
      <w:r>
        <w:t xml:space="preserve">   sort_order,</w:t>
      </w:r>
    </w:p>
    <w:p w14:paraId="770D7C55" w14:textId="77777777" w:rsidR="00145FD2" w:rsidRDefault="00145FD2" w:rsidP="00145FD2">
      <w:pPr>
        <w:pStyle w:val="2f2"/>
      </w:pPr>
      <w:r>
        <w:lastRenderedPageBreak/>
        <w:t xml:space="preserve">   pic_url,</w:t>
      </w:r>
    </w:p>
    <w:p w14:paraId="5B67CB2E" w14:textId="77777777" w:rsidR="00145FD2" w:rsidRDefault="00145FD2" w:rsidP="00145FD2">
      <w:pPr>
        <w:pStyle w:val="2f2"/>
      </w:pPr>
      <w:r>
        <w:t xml:space="preserve">   share_url,</w:t>
      </w:r>
    </w:p>
    <w:p w14:paraId="37EA78C1" w14:textId="77777777" w:rsidR="00145FD2" w:rsidRDefault="00145FD2" w:rsidP="00145FD2">
      <w:pPr>
        <w:pStyle w:val="2f2"/>
      </w:pPr>
      <w:r>
        <w:t xml:space="preserve">   is_new,</w:t>
      </w:r>
    </w:p>
    <w:p w14:paraId="3927642C" w14:textId="77777777" w:rsidR="00145FD2" w:rsidRDefault="00145FD2" w:rsidP="00145FD2">
      <w:pPr>
        <w:pStyle w:val="2f2"/>
      </w:pPr>
      <w:r>
        <w:t xml:space="preserve">   is_hot,</w:t>
      </w:r>
    </w:p>
    <w:p w14:paraId="373AC094" w14:textId="77777777" w:rsidR="00145FD2" w:rsidRDefault="00145FD2" w:rsidP="00145FD2">
      <w:pPr>
        <w:pStyle w:val="2f2"/>
      </w:pPr>
      <w:r>
        <w:t xml:space="preserve">   unit,</w:t>
      </w:r>
    </w:p>
    <w:p w14:paraId="63FACA60" w14:textId="77777777" w:rsidR="00145FD2" w:rsidRDefault="00145FD2" w:rsidP="00145FD2">
      <w:pPr>
        <w:pStyle w:val="2f2"/>
      </w:pPr>
      <w:r>
        <w:t xml:space="preserve">   counter_price,</w:t>
      </w:r>
    </w:p>
    <w:p w14:paraId="2732B232" w14:textId="77777777" w:rsidR="00145FD2" w:rsidRDefault="00145FD2" w:rsidP="00145FD2">
      <w:pPr>
        <w:pStyle w:val="2f2"/>
      </w:pPr>
      <w:r>
        <w:t xml:space="preserve">   retail_price,</w:t>
      </w:r>
    </w:p>
    <w:p w14:paraId="5EEB0287" w14:textId="77777777" w:rsidR="00145FD2" w:rsidRDefault="00145FD2" w:rsidP="00145FD2">
      <w:pPr>
        <w:pStyle w:val="2f2"/>
      </w:pPr>
      <w:r>
        <w:t xml:space="preserve">   detail,</w:t>
      </w:r>
    </w:p>
    <w:p w14:paraId="78CCD120" w14:textId="77777777" w:rsidR="00145FD2" w:rsidRDefault="00145FD2" w:rsidP="00145FD2">
      <w:pPr>
        <w:pStyle w:val="2f2"/>
      </w:pPr>
      <w:r>
        <w:t xml:space="preserve">   product_id,</w:t>
      </w:r>
    </w:p>
    <w:p w14:paraId="647FC1E4" w14:textId="77777777" w:rsidR="00145FD2" w:rsidRDefault="00145FD2" w:rsidP="00145FD2">
      <w:pPr>
        <w:pStyle w:val="2f2"/>
      </w:pPr>
      <w:r>
        <w:t xml:space="preserve">   specifications,</w:t>
      </w:r>
    </w:p>
    <w:p w14:paraId="143E3F0B" w14:textId="77777777" w:rsidR="00145FD2" w:rsidRDefault="00145FD2" w:rsidP="00145FD2">
      <w:pPr>
        <w:pStyle w:val="2f2"/>
      </w:pPr>
      <w:r>
        <w:t xml:space="preserve">   gp_add_date,</w:t>
      </w:r>
    </w:p>
    <w:p w14:paraId="33053C19" w14:textId="77777777" w:rsidR="00145FD2" w:rsidRDefault="00145FD2" w:rsidP="00145FD2">
      <w:pPr>
        <w:pStyle w:val="2f2"/>
      </w:pPr>
      <w:r>
        <w:t xml:space="preserve">   gp_add_time,</w:t>
      </w:r>
    </w:p>
    <w:p w14:paraId="6ADF6046" w14:textId="77777777" w:rsidR="00145FD2" w:rsidRDefault="00145FD2" w:rsidP="00145FD2">
      <w:pPr>
        <w:pStyle w:val="2f2"/>
      </w:pPr>
      <w:r>
        <w:t xml:space="preserve">   gp_update_date,</w:t>
      </w:r>
    </w:p>
    <w:p w14:paraId="167D4B6D" w14:textId="77777777" w:rsidR="00145FD2" w:rsidRDefault="00145FD2" w:rsidP="00145FD2">
      <w:pPr>
        <w:pStyle w:val="2f2"/>
      </w:pPr>
      <w:r>
        <w:t xml:space="preserve">   gp_update_time,</w:t>
      </w:r>
    </w:p>
    <w:p w14:paraId="5FC360F3" w14:textId="77777777" w:rsidR="00145FD2" w:rsidRDefault="00145FD2" w:rsidP="00145FD2">
      <w:pPr>
        <w:pStyle w:val="2f2"/>
      </w:pPr>
      <w:r>
        <w:t xml:space="preserve">   gp_deleted,</w:t>
      </w:r>
    </w:p>
    <w:p w14:paraId="656B27A3" w14:textId="77777777" w:rsidR="00145FD2" w:rsidRDefault="00145FD2" w:rsidP="00145FD2">
      <w:pPr>
        <w:pStyle w:val="2f2"/>
      </w:pPr>
      <w:r>
        <w:t xml:space="preserve">   category_icon_url,</w:t>
      </w:r>
    </w:p>
    <w:p w14:paraId="5ADC7E7E" w14:textId="77777777" w:rsidR="00145FD2" w:rsidRDefault="00145FD2" w:rsidP="00145FD2">
      <w:pPr>
        <w:pStyle w:val="2f2"/>
      </w:pPr>
      <w:r>
        <w:t xml:space="preserve">   category_pic_url,</w:t>
      </w:r>
    </w:p>
    <w:p w14:paraId="57ED7F4A" w14:textId="77777777" w:rsidR="00145FD2" w:rsidRDefault="00145FD2" w:rsidP="00145FD2">
      <w:pPr>
        <w:pStyle w:val="2f2"/>
      </w:pPr>
      <w:r>
        <w:t xml:space="preserve">   category_level,</w:t>
      </w:r>
    </w:p>
    <w:p w14:paraId="4D3919B7" w14:textId="77777777" w:rsidR="00145FD2" w:rsidRDefault="00145FD2" w:rsidP="00145FD2">
      <w:pPr>
        <w:pStyle w:val="2f2"/>
      </w:pPr>
      <w:r>
        <w:t xml:space="preserve">   category_sort_order,</w:t>
      </w:r>
    </w:p>
    <w:p w14:paraId="229C6789" w14:textId="77777777" w:rsidR="00145FD2" w:rsidRDefault="00145FD2" w:rsidP="00145FD2">
      <w:pPr>
        <w:pStyle w:val="2f2"/>
      </w:pPr>
      <w:r>
        <w:t xml:space="preserve">   category_add_date,</w:t>
      </w:r>
    </w:p>
    <w:p w14:paraId="653CB561" w14:textId="77777777" w:rsidR="00145FD2" w:rsidRDefault="00145FD2" w:rsidP="00145FD2">
      <w:pPr>
        <w:pStyle w:val="2f2"/>
      </w:pPr>
      <w:r>
        <w:t xml:space="preserve">   category_add_time,</w:t>
      </w:r>
    </w:p>
    <w:p w14:paraId="6507366F" w14:textId="77777777" w:rsidR="00145FD2" w:rsidRDefault="00145FD2" w:rsidP="00145FD2">
      <w:pPr>
        <w:pStyle w:val="2f2"/>
      </w:pPr>
      <w:r>
        <w:t xml:space="preserve">   category_update_date,</w:t>
      </w:r>
    </w:p>
    <w:p w14:paraId="60C02540" w14:textId="77777777" w:rsidR="00145FD2" w:rsidRDefault="00145FD2" w:rsidP="00145FD2">
      <w:pPr>
        <w:pStyle w:val="2f2"/>
      </w:pPr>
      <w:r>
        <w:t xml:space="preserve">   category_update_time,</w:t>
      </w:r>
    </w:p>
    <w:p w14:paraId="4661FBCA" w14:textId="77777777" w:rsidR="00145FD2" w:rsidRDefault="00145FD2" w:rsidP="00145FD2">
      <w:pPr>
        <w:pStyle w:val="2f2"/>
      </w:pPr>
      <w:r>
        <w:t xml:space="preserve">   category_deleted,</w:t>
      </w:r>
    </w:p>
    <w:p w14:paraId="380551AB" w14:textId="77777777" w:rsidR="00145FD2" w:rsidRDefault="00145FD2" w:rsidP="00145FD2">
      <w:pPr>
        <w:pStyle w:val="2f2"/>
      </w:pPr>
      <w:r>
        <w:t xml:space="preserve">   goods_add_date,</w:t>
      </w:r>
    </w:p>
    <w:p w14:paraId="3F1AEC6E" w14:textId="77777777" w:rsidR="00145FD2" w:rsidRDefault="00145FD2" w:rsidP="00145FD2">
      <w:pPr>
        <w:pStyle w:val="2f2"/>
      </w:pPr>
      <w:r>
        <w:t xml:space="preserve">   goods_add_time,</w:t>
      </w:r>
    </w:p>
    <w:p w14:paraId="06ED139A" w14:textId="77777777" w:rsidR="00145FD2" w:rsidRDefault="00145FD2" w:rsidP="00145FD2">
      <w:pPr>
        <w:pStyle w:val="2f2"/>
      </w:pPr>
      <w:r>
        <w:t xml:space="preserve">   goods_update_date,</w:t>
      </w:r>
    </w:p>
    <w:p w14:paraId="5015B40A" w14:textId="77777777" w:rsidR="00145FD2" w:rsidRDefault="00145FD2" w:rsidP="00145FD2">
      <w:pPr>
        <w:pStyle w:val="2f2"/>
      </w:pPr>
      <w:r>
        <w:t xml:space="preserve">   goods_update_time,</w:t>
      </w:r>
    </w:p>
    <w:p w14:paraId="6BA8CD34" w14:textId="77777777" w:rsidR="00145FD2" w:rsidRDefault="00145FD2" w:rsidP="00145FD2">
      <w:pPr>
        <w:pStyle w:val="2f2"/>
      </w:pPr>
      <w:r>
        <w:t xml:space="preserve">   goods_deleted)</w:t>
      </w:r>
    </w:p>
    <w:p w14:paraId="45D54178" w14:textId="77777777" w:rsidR="00145FD2" w:rsidRDefault="00145FD2" w:rsidP="00145FD2">
      <w:pPr>
        <w:pStyle w:val="2f2"/>
      </w:pPr>
      <w:r>
        <w:t>SELECT</w:t>
      </w:r>
    </w:p>
    <w:p w14:paraId="213D82EB" w14:textId="77777777" w:rsidR="00145FD2" w:rsidRDefault="00145FD2" w:rsidP="00145FD2">
      <w:pPr>
        <w:pStyle w:val="2f2"/>
      </w:pPr>
      <w:r>
        <w:t xml:space="preserve">   og.id AS goods_id,</w:t>
      </w:r>
    </w:p>
    <w:p w14:paraId="4FD4418B" w14:textId="77777777" w:rsidR="00145FD2" w:rsidRDefault="00145FD2" w:rsidP="00145FD2">
      <w:pPr>
        <w:pStyle w:val="2f2"/>
      </w:pPr>
      <w:r>
        <w:t xml:space="preserve">   og.goods_sn,</w:t>
      </w:r>
    </w:p>
    <w:p w14:paraId="1CE358F9" w14:textId="77777777" w:rsidR="00145FD2" w:rsidRDefault="00145FD2" w:rsidP="00145FD2">
      <w:pPr>
        <w:pStyle w:val="2f2"/>
      </w:pPr>
      <w:r>
        <w:t xml:space="preserve">   og.name AS goods_name,</w:t>
      </w:r>
    </w:p>
    <w:p w14:paraId="58D91C60" w14:textId="77777777" w:rsidR="00145FD2" w:rsidRDefault="00145FD2" w:rsidP="00145FD2">
      <w:pPr>
        <w:pStyle w:val="2f2"/>
      </w:pPr>
      <w:r>
        <w:t xml:space="preserve">   category_id,</w:t>
      </w:r>
    </w:p>
    <w:p w14:paraId="1C227980" w14:textId="77777777" w:rsidR="00145FD2" w:rsidRDefault="00145FD2" w:rsidP="00145FD2">
      <w:pPr>
        <w:pStyle w:val="2f2"/>
      </w:pPr>
      <w:r>
        <w:t xml:space="preserve">   oc.name AS category_name,</w:t>
      </w:r>
    </w:p>
    <w:p w14:paraId="719BE92E" w14:textId="77777777" w:rsidR="00145FD2" w:rsidRDefault="00145FD2" w:rsidP="00145FD2">
      <w:pPr>
        <w:pStyle w:val="2f2"/>
      </w:pPr>
      <w:r>
        <w:t xml:space="preserve">   oc.keywords AS category_keywords,</w:t>
      </w:r>
    </w:p>
    <w:p w14:paraId="054D8712" w14:textId="77777777" w:rsidR="00145FD2" w:rsidRDefault="00145FD2" w:rsidP="00145FD2">
      <w:pPr>
        <w:pStyle w:val="2f2"/>
      </w:pPr>
      <w:r>
        <w:t xml:space="preserve">   oc.cdesc AS category_desc,</w:t>
      </w:r>
    </w:p>
    <w:p w14:paraId="0A436CAC" w14:textId="77777777" w:rsidR="00145FD2" w:rsidRDefault="00145FD2" w:rsidP="00145FD2">
      <w:pPr>
        <w:pStyle w:val="2f2"/>
      </w:pPr>
      <w:r>
        <w:t xml:space="preserve">   oc.pid AS category_pid,</w:t>
      </w:r>
    </w:p>
    <w:p w14:paraId="57ACBFA0" w14:textId="77777777" w:rsidR="00145FD2" w:rsidRDefault="00145FD2" w:rsidP="00145FD2">
      <w:pPr>
        <w:pStyle w:val="2f2"/>
      </w:pPr>
      <w:r>
        <w:t xml:space="preserve">   og.brand_id,</w:t>
      </w:r>
    </w:p>
    <w:p w14:paraId="19403F5C" w14:textId="77777777" w:rsidR="00145FD2" w:rsidRDefault="00145FD2" w:rsidP="00145FD2">
      <w:pPr>
        <w:pStyle w:val="2f2"/>
      </w:pPr>
      <w:r>
        <w:t xml:space="preserve">   og.gallery,</w:t>
      </w:r>
    </w:p>
    <w:p w14:paraId="50CB64EB" w14:textId="77777777" w:rsidR="00145FD2" w:rsidRDefault="00145FD2" w:rsidP="00145FD2">
      <w:pPr>
        <w:pStyle w:val="2f2"/>
      </w:pPr>
      <w:r>
        <w:t xml:space="preserve">   og.keywords,</w:t>
      </w:r>
    </w:p>
    <w:p w14:paraId="25EB6390" w14:textId="77777777" w:rsidR="00145FD2" w:rsidRDefault="00145FD2" w:rsidP="00145FD2">
      <w:pPr>
        <w:pStyle w:val="2f2"/>
      </w:pPr>
      <w:r>
        <w:t xml:space="preserve">   og.brief,</w:t>
      </w:r>
    </w:p>
    <w:p w14:paraId="52575D22" w14:textId="77777777" w:rsidR="00145FD2" w:rsidRDefault="00145FD2" w:rsidP="00145FD2">
      <w:pPr>
        <w:pStyle w:val="2f2"/>
      </w:pPr>
      <w:r>
        <w:lastRenderedPageBreak/>
        <w:t xml:space="preserve">   og.is_on_sale,</w:t>
      </w:r>
    </w:p>
    <w:p w14:paraId="7C9CC8AD" w14:textId="77777777" w:rsidR="00145FD2" w:rsidRDefault="00145FD2" w:rsidP="00145FD2">
      <w:pPr>
        <w:pStyle w:val="2f2"/>
      </w:pPr>
      <w:r>
        <w:t xml:space="preserve">   og.sort_order,</w:t>
      </w:r>
    </w:p>
    <w:p w14:paraId="25CB8132" w14:textId="77777777" w:rsidR="00145FD2" w:rsidRDefault="00145FD2" w:rsidP="00145FD2">
      <w:pPr>
        <w:pStyle w:val="2f2"/>
      </w:pPr>
      <w:r>
        <w:t xml:space="preserve">   og.pic_url,</w:t>
      </w:r>
    </w:p>
    <w:p w14:paraId="0B2827D2" w14:textId="77777777" w:rsidR="00145FD2" w:rsidRDefault="00145FD2" w:rsidP="00145FD2">
      <w:pPr>
        <w:pStyle w:val="2f2"/>
      </w:pPr>
      <w:r>
        <w:t xml:space="preserve">   og.share_url,</w:t>
      </w:r>
    </w:p>
    <w:p w14:paraId="1E8C4FCD" w14:textId="77777777" w:rsidR="00145FD2" w:rsidRDefault="00145FD2" w:rsidP="00145FD2">
      <w:pPr>
        <w:pStyle w:val="2f2"/>
      </w:pPr>
      <w:r>
        <w:t xml:space="preserve">   og.is_new,</w:t>
      </w:r>
    </w:p>
    <w:p w14:paraId="07DE1AE8" w14:textId="77777777" w:rsidR="00145FD2" w:rsidRDefault="00145FD2" w:rsidP="00145FD2">
      <w:pPr>
        <w:pStyle w:val="2f2"/>
      </w:pPr>
      <w:r>
        <w:t xml:space="preserve">   og.is_hot,</w:t>
      </w:r>
    </w:p>
    <w:p w14:paraId="6EBAE8EE" w14:textId="77777777" w:rsidR="00145FD2" w:rsidRDefault="00145FD2" w:rsidP="00145FD2">
      <w:pPr>
        <w:pStyle w:val="2f2"/>
      </w:pPr>
      <w:r>
        <w:t xml:space="preserve">   og.unit,</w:t>
      </w:r>
    </w:p>
    <w:p w14:paraId="1386EA93" w14:textId="77777777" w:rsidR="00145FD2" w:rsidRDefault="00145FD2" w:rsidP="00145FD2">
      <w:pPr>
        <w:pStyle w:val="2f2"/>
      </w:pPr>
      <w:r>
        <w:t xml:space="preserve">   og.counter_price,</w:t>
      </w:r>
    </w:p>
    <w:p w14:paraId="39E1C379" w14:textId="77777777" w:rsidR="00145FD2" w:rsidRDefault="00145FD2" w:rsidP="00145FD2">
      <w:pPr>
        <w:pStyle w:val="2f2"/>
      </w:pPr>
      <w:r>
        <w:t xml:space="preserve">   og.retail_price,</w:t>
      </w:r>
    </w:p>
    <w:p w14:paraId="2514CA08" w14:textId="77777777" w:rsidR="00145FD2" w:rsidRDefault="00145FD2" w:rsidP="00145FD2">
      <w:pPr>
        <w:pStyle w:val="2f2"/>
      </w:pPr>
      <w:r>
        <w:t xml:space="preserve">   og.detail,</w:t>
      </w:r>
    </w:p>
    <w:p w14:paraId="29975CEA" w14:textId="77777777" w:rsidR="00145FD2" w:rsidRDefault="00145FD2" w:rsidP="00145FD2">
      <w:pPr>
        <w:pStyle w:val="2f2"/>
      </w:pPr>
      <w:r>
        <w:t xml:space="preserve">   ogp.id AS product_id,</w:t>
      </w:r>
    </w:p>
    <w:p w14:paraId="2ED445D7" w14:textId="77777777" w:rsidR="00145FD2" w:rsidRDefault="00145FD2" w:rsidP="00145FD2">
      <w:pPr>
        <w:pStyle w:val="2f2"/>
      </w:pPr>
      <w:r>
        <w:t xml:space="preserve">   ogp.specifications,</w:t>
      </w:r>
    </w:p>
    <w:p w14:paraId="208811DD" w14:textId="77777777" w:rsidR="00145FD2" w:rsidRDefault="00145FD2" w:rsidP="00145FD2">
      <w:pPr>
        <w:pStyle w:val="2f2"/>
      </w:pPr>
      <w:r>
        <w:t xml:space="preserve">   to_char(ogp.add_time,'YYYYMMDD') :: INTEGER AS gp_add_date,</w:t>
      </w:r>
    </w:p>
    <w:p w14:paraId="1F220D13" w14:textId="77777777" w:rsidR="00145FD2" w:rsidRDefault="00145FD2" w:rsidP="00145FD2">
      <w:pPr>
        <w:pStyle w:val="2f2"/>
      </w:pPr>
      <w:r>
        <w:t xml:space="preserve">   0 AS gp_add_time,</w:t>
      </w:r>
    </w:p>
    <w:p w14:paraId="785C57CF" w14:textId="77777777" w:rsidR="00145FD2" w:rsidRDefault="00145FD2" w:rsidP="00145FD2">
      <w:pPr>
        <w:pStyle w:val="2f2"/>
      </w:pPr>
      <w:r>
        <w:t xml:space="preserve">   to_char(ogp.update_time, 'YYYYMMDD') :: INTEGER AS gp_update_date,</w:t>
      </w:r>
    </w:p>
    <w:p w14:paraId="09A18C19" w14:textId="77777777" w:rsidR="00145FD2" w:rsidRDefault="00145FD2" w:rsidP="00145FD2">
      <w:pPr>
        <w:pStyle w:val="2f2"/>
      </w:pPr>
      <w:r>
        <w:t xml:space="preserve">   0 AS gp_update_time,</w:t>
      </w:r>
    </w:p>
    <w:p w14:paraId="15886424" w14:textId="77777777" w:rsidR="00145FD2" w:rsidRDefault="00145FD2" w:rsidP="00145FD2">
      <w:pPr>
        <w:pStyle w:val="2f2"/>
      </w:pPr>
      <w:r>
        <w:t xml:space="preserve">   ogp.deleted,</w:t>
      </w:r>
    </w:p>
    <w:p w14:paraId="2C767060" w14:textId="77777777" w:rsidR="00145FD2" w:rsidRDefault="00145FD2" w:rsidP="00145FD2">
      <w:pPr>
        <w:pStyle w:val="2f2"/>
      </w:pPr>
      <w:r>
        <w:t xml:space="preserve">   oc.icon_url AS category_icon_url,</w:t>
      </w:r>
    </w:p>
    <w:p w14:paraId="56C1EEA9" w14:textId="77777777" w:rsidR="00145FD2" w:rsidRDefault="00145FD2" w:rsidP="00145FD2">
      <w:pPr>
        <w:pStyle w:val="2f2"/>
      </w:pPr>
      <w:r>
        <w:t xml:space="preserve">   oc.pic_url AS category_pic_url,</w:t>
      </w:r>
    </w:p>
    <w:p w14:paraId="68EDB6CA" w14:textId="77777777" w:rsidR="00145FD2" w:rsidRDefault="00145FD2" w:rsidP="00145FD2">
      <w:pPr>
        <w:pStyle w:val="2f2"/>
      </w:pPr>
      <w:r>
        <w:t xml:space="preserve">   oc.level AS category_level,</w:t>
      </w:r>
    </w:p>
    <w:p w14:paraId="028A44B8" w14:textId="77777777" w:rsidR="00145FD2" w:rsidRDefault="00145FD2" w:rsidP="00145FD2">
      <w:pPr>
        <w:pStyle w:val="2f2"/>
      </w:pPr>
      <w:r>
        <w:t xml:space="preserve">   oc.sort_order AS category_sort_order,</w:t>
      </w:r>
    </w:p>
    <w:p w14:paraId="0D7AF873" w14:textId="77777777" w:rsidR="00145FD2" w:rsidRDefault="00145FD2" w:rsidP="00145FD2">
      <w:pPr>
        <w:pStyle w:val="2f2"/>
      </w:pPr>
      <w:r>
        <w:t xml:space="preserve">   to_char(oc.add_time, 'YYYYMMDD') :: INTEGER AS category_add_date,</w:t>
      </w:r>
    </w:p>
    <w:p w14:paraId="419A10B2" w14:textId="77777777" w:rsidR="00145FD2" w:rsidRDefault="00145FD2" w:rsidP="00145FD2">
      <w:pPr>
        <w:pStyle w:val="2f2"/>
      </w:pPr>
      <w:r>
        <w:t xml:space="preserve">   0 AS category_add_time,</w:t>
      </w:r>
    </w:p>
    <w:p w14:paraId="4E7F60FE" w14:textId="77777777" w:rsidR="00145FD2" w:rsidRDefault="00145FD2" w:rsidP="00145FD2">
      <w:pPr>
        <w:pStyle w:val="2f2"/>
      </w:pPr>
      <w:r>
        <w:t xml:space="preserve">   to_char(oc.update_time, 'YYYYMMDD') :: INTEGER AS category_update_date,</w:t>
      </w:r>
    </w:p>
    <w:p w14:paraId="07B8D26F" w14:textId="77777777" w:rsidR="00145FD2" w:rsidRDefault="00145FD2" w:rsidP="00145FD2">
      <w:pPr>
        <w:pStyle w:val="2f2"/>
      </w:pPr>
      <w:r>
        <w:t xml:space="preserve">   0 AS category_update_time,</w:t>
      </w:r>
    </w:p>
    <w:p w14:paraId="586D9DDA" w14:textId="77777777" w:rsidR="00145FD2" w:rsidRDefault="00145FD2" w:rsidP="00145FD2">
      <w:pPr>
        <w:pStyle w:val="2f2"/>
      </w:pPr>
      <w:r>
        <w:t xml:space="preserve">   oc.deleted AS category_deleted,</w:t>
      </w:r>
    </w:p>
    <w:p w14:paraId="004D9083" w14:textId="77777777" w:rsidR="00145FD2" w:rsidRDefault="00145FD2" w:rsidP="00145FD2">
      <w:pPr>
        <w:pStyle w:val="2f2"/>
      </w:pPr>
      <w:r>
        <w:t xml:space="preserve">   to_char(og.add_time, 'YYYYMMDD') :: INTEGER AS goods_add_date,</w:t>
      </w:r>
    </w:p>
    <w:p w14:paraId="3AAD9CAD" w14:textId="77777777" w:rsidR="00145FD2" w:rsidRDefault="00145FD2" w:rsidP="00145FD2">
      <w:pPr>
        <w:pStyle w:val="2f2"/>
      </w:pPr>
      <w:r>
        <w:t xml:space="preserve">   0 AS goods_add_time,</w:t>
      </w:r>
    </w:p>
    <w:p w14:paraId="31605D56" w14:textId="77777777" w:rsidR="00145FD2" w:rsidRDefault="00145FD2" w:rsidP="00145FD2">
      <w:pPr>
        <w:pStyle w:val="2f2"/>
      </w:pPr>
      <w:r>
        <w:t xml:space="preserve">   to_char(og.update_time, 'YYYYMMDD') :: INTEGER AS goods_update_date,</w:t>
      </w:r>
    </w:p>
    <w:p w14:paraId="58E96EDA" w14:textId="77777777" w:rsidR="00145FD2" w:rsidRDefault="00145FD2" w:rsidP="00145FD2">
      <w:pPr>
        <w:pStyle w:val="2f2"/>
      </w:pPr>
      <w:r>
        <w:t xml:space="preserve">   0 AS goods_update_time,</w:t>
      </w:r>
    </w:p>
    <w:p w14:paraId="0E4E8D65" w14:textId="77777777" w:rsidR="00145FD2" w:rsidRDefault="00145FD2" w:rsidP="00145FD2">
      <w:pPr>
        <w:pStyle w:val="2f2"/>
      </w:pPr>
      <w:r>
        <w:t xml:space="preserve">   og.deleted AS goods_deleted </w:t>
      </w:r>
    </w:p>
    <w:p w14:paraId="76931A41" w14:textId="4F7FFC80" w:rsidR="00145FD2" w:rsidRDefault="00145FD2" w:rsidP="00145FD2">
      <w:pPr>
        <w:pStyle w:val="2f2"/>
      </w:pPr>
      <w:r>
        <w:t xml:space="preserve">FROM </w:t>
      </w:r>
      <w:r w:rsidR="00E41EB5">
        <w:t>original.</w:t>
      </w:r>
      <w:r>
        <w:t>original_goods og,</w:t>
      </w:r>
    </w:p>
    <w:p w14:paraId="04632328" w14:textId="31D9582B" w:rsidR="00145FD2" w:rsidRDefault="00145FD2" w:rsidP="00145FD2">
      <w:pPr>
        <w:pStyle w:val="2f2"/>
      </w:pPr>
      <w:r>
        <w:t xml:space="preserve">   </w:t>
      </w:r>
      <w:r w:rsidR="00E41EB5">
        <w:t>original.</w:t>
      </w:r>
      <w:r>
        <w:t>original_goods_product ogp,</w:t>
      </w:r>
    </w:p>
    <w:p w14:paraId="6A486C9A" w14:textId="1A60358F" w:rsidR="00145FD2" w:rsidRDefault="00145FD2" w:rsidP="00145FD2">
      <w:pPr>
        <w:pStyle w:val="2f2"/>
      </w:pPr>
      <w:r>
        <w:t xml:space="preserve">   </w:t>
      </w:r>
      <w:r w:rsidR="00E41EB5">
        <w:t>original.</w:t>
      </w:r>
      <w:r>
        <w:t xml:space="preserve">original_category oc </w:t>
      </w:r>
    </w:p>
    <w:p w14:paraId="18613BCB" w14:textId="77777777" w:rsidR="00F361ED" w:rsidRDefault="00145FD2" w:rsidP="00145FD2">
      <w:pPr>
        <w:pStyle w:val="2f2"/>
      </w:pPr>
      <w:r>
        <w:t>WHERE og.category_id = oc.id AND og.id = ogp.goods_id</w:t>
      </w:r>
    </w:p>
    <w:p w14:paraId="5BA5A9EE" w14:textId="3594E3F4" w:rsidR="00145FD2" w:rsidRDefault="00B35566" w:rsidP="00145FD2">
      <w:pPr>
        <w:pStyle w:val="2f2"/>
      </w:pPr>
      <w:r>
        <w:t>ORDER BY og.</w:t>
      </w:r>
      <w:r w:rsidR="00F361ED">
        <w:t>id, ogp.id</w:t>
      </w:r>
      <w:r w:rsidR="00145FD2">
        <w:t>;</w:t>
      </w:r>
    </w:p>
    <w:p w14:paraId="57E6B92B" w14:textId="3A0AB537" w:rsidR="00145FD2" w:rsidRDefault="00417528" w:rsidP="00145FD2">
      <w:pPr>
        <w:pStyle w:val="30"/>
        <w:rPr>
          <w:rFonts w:hint="eastAsia"/>
        </w:rPr>
      </w:pPr>
      <w:r>
        <w:rPr>
          <w:rFonts w:hint="eastAsia"/>
        </w:rPr>
        <w:t>完成表</w:t>
      </w:r>
      <w:r w:rsidR="003F3735">
        <w:t>user_dimension</w:t>
      </w:r>
    </w:p>
    <w:p w14:paraId="58FC760C" w14:textId="2430FC9B" w:rsidR="003F3735" w:rsidRDefault="003F3735" w:rsidP="003F3735">
      <w:pPr>
        <w:pStyle w:val="2f2"/>
      </w:pPr>
      <w:r>
        <w:t xml:space="preserve">INSERT INTO </w:t>
      </w:r>
      <w:r w:rsidR="00E41EB5">
        <w:t>target.</w:t>
      </w:r>
      <w:r>
        <w:t>user_dimension</w:t>
      </w:r>
    </w:p>
    <w:p w14:paraId="68499E6C" w14:textId="77777777" w:rsidR="003F3735" w:rsidRDefault="003F3735" w:rsidP="003F3735">
      <w:pPr>
        <w:pStyle w:val="2f2"/>
      </w:pPr>
      <w:r>
        <w:t xml:space="preserve">  (user_id,</w:t>
      </w:r>
    </w:p>
    <w:p w14:paraId="6B4F7CEF" w14:textId="77777777" w:rsidR="003F3735" w:rsidRDefault="003F3735" w:rsidP="003F3735">
      <w:pPr>
        <w:pStyle w:val="2f2"/>
      </w:pPr>
      <w:r>
        <w:t xml:space="preserve">   username,</w:t>
      </w:r>
    </w:p>
    <w:p w14:paraId="6378C5A6" w14:textId="77777777" w:rsidR="003F3735" w:rsidRDefault="003F3735" w:rsidP="003F3735">
      <w:pPr>
        <w:pStyle w:val="2f2"/>
      </w:pPr>
      <w:r>
        <w:t xml:space="preserve">   password,</w:t>
      </w:r>
    </w:p>
    <w:p w14:paraId="2B434FA4" w14:textId="77777777" w:rsidR="003F3735" w:rsidRDefault="003F3735" w:rsidP="003F3735">
      <w:pPr>
        <w:pStyle w:val="2f2"/>
      </w:pPr>
      <w:r>
        <w:lastRenderedPageBreak/>
        <w:t xml:space="preserve">   gender,</w:t>
      </w:r>
    </w:p>
    <w:p w14:paraId="5053145A" w14:textId="77777777" w:rsidR="003F3735" w:rsidRDefault="003F3735" w:rsidP="003F3735">
      <w:pPr>
        <w:pStyle w:val="2f2"/>
      </w:pPr>
      <w:r>
        <w:t xml:space="preserve">   birthday,</w:t>
      </w:r>
    </w:p>
    <w:p w14:paraId="1E40AF5E" w14:textId="77777777" w:rsidR="003F3735" w:rsidRDefault="003F3735" w:rsidP="003F3735">
      <w:pPr>
        <w:pStyle w:val="2f2"/>
      </w:pPr>
      <w:r>
        <w:t xml:space="preserve">   last_login_date,</w:t>
      </w:r>
    </w:p>
    <w:p w14:paraId="3294677D" w14:textId="77777777" w:rsidR="003F3735" w:rsidRDefault="003F3735" w:rsidP="003F3735">
      <w:pPr>
        <w:pStyle w:val="2f2"/>
      </w:pPr>
      <w:r>
        <w:t xml:space="preserve">   last_login_time,</w:t>
      </w:r>
    </w:p>
    <w:p w14:paraId="0253050C" w14:textId="77777777" w:rsidR="003F3735" w:rsidRDefault="003F3735" w:rsidP="003F3735">
      <w:pPr>
        <w:pStyle w:val="2f2"/>
      </w:pPr>
      <w:r>
        <w:t xml:space="preserve">   last_login_ip,</w:t>
      </w:r>
    </w:p>
    <w:p w14:paraId="45F560A5" w14:textId="77777777" w:rsidR="003F3735" w:rsidRDefault="003F3735" w:rsidP="003F3735">
      <w:pPr>
        <w:pStyle w:val="2f2"/>
      </w:pPr>
      <w:r>
        <w:t xml:space="preserve">   user_level,</w:t>
      </w:r>
    </w:p>
    <w:p w14:paraId="71897820" w14:textId="77777777" w:rsidR="003F3735" w:rsidRDefault="003F3735" w:rsidP="003F3735">
      <w:pPr>
        <w:pStyle w:val="2f2"/>
      </w:pPr>
      <w:r>
        <w:t xml:space="preserve">   nickname,</w:t>
      </w:r>
    </w:p>
    <w:p w14:paraId="41D260D5" w14:textId="77777777" w:rsidR="003F3735" w:rsidRDefault="003F3735" w:rsidP="003F3735">
      <w:pPr>
        <w:pStyle w:val="2f2"/>
      </w:pPr>
      <w:r>
        <w:t xml:space="preserve">   mobile,</w:t>
      </w:r>
    </w:p>
    <w:p w14:paraId="3ED992F0" w14:textId="77777777" w:rsidR="003F3735" w:rsidRDefault="003F3735" w:rsidP="003F3735">
      <w:pPr>
        <w:pStyle w:val="2f2"/>
      </w:pPr>
      <w:r>
        <w:t xml:space="preserve">   avatar,</w:t>
      </w:r>
    </w:p>
    <w:p w14:paraId="3BE6C692" w14:textId="77777777" w:rsidR="003F3735" w:rsidRDefault="003F3735" w:rsidP="003F3735">
      <w:pPr>
        <w:pStyle w:val="2f2"/>
      </w:pPr>
      <w:r>
        <w:t xml:space="preserve">   weixin_openid,</w:t>
      </w:r>
    </w:p>
    <w:p w14:paraId="1F5CB086" w14:textId="77777777" w:rsidR="003F3735" w:rsidRDefault="003F3735" w:rsidP="003F3735">
      <w:pPr>
        <w:pStyle w:val="2f2"/>
      </w:pPr>
      <w:r>
        <w:t xml:space="preserve">   session_key,</w:t>
      </w:r>
    </w:p>
    <w:p w14:paraId="41ECC438" w14:textId="77777777" w:rsidR="003F3735" w:rsidRDefault="003F3735" w:rsidP="003F3735">
      <w:pPr>
        <w:pStyle w:val="2f2"/>
      </w:pPr>
      <w:r>
        <w:t xml:space="preserve">   status,</w:t>
      </w:r>
    </w:p>
    <w:p w14:paraId="33307362" w14:textId="77777777" w:rsidR="003F3735" w:rsidRDefault="003F3735" w:rsidP="003F3735">
      <w:pPr>
        <w:pStyle w:val="2f2"/>
      </w:pPr>
      <w:r>
        <w:t xml:space="preserve">   add_date,</w:t>
      </w:r>
    </w:p>
    <w:p w14:paraId="64C744AD" w14:textId="77777777" w:rsidR="003F3735" w:rsidRDefault="003F3735" w:rsidP="003F3735">
      <w:pPr>
        <w:pStyle w:val="2f2"/>
      </w:pPr>
      <w:r>
        <w:t xml:space="preserve">   add_time,</w:t>
      </w:r>
    </w:p>
    <w:p w14:paraId="4BA28507" w14:textId="77777777" w:rsidR="003F3735" w:rsidRDefault="003F3735" w:rsidP="003F3735">
      <w:pPr>
        <w:pStyle w:val="2f2"/>
      </w:pPr>
      <w:r>
        <w:t xml:space="preserve">   update_date,</w:t>
      </w:r>
    </w:p>
    <w:p w14:paraId="34D631C3" w14:textId="77777777" w:rsidR="003F3735" w:rsidRDefault="003F3735" w:rsidP="003F3735">
      <w:pPr>
        <w:pStyle w:val="2f2"/>
      </w:pPr>
      <w:r>
        <w:t xml:space="preserve">   update_time,</w:t>
      </w:r>
    </w:p>
    <w:p w14:paraId="183FE5FA" w14:textId="77777777" w:rsidR="003F3735" w:rsidRDefault="003F3735" w:rsidP="003F3735">
      <w:pPr>
        <w:pStyle w:val="2f2"/>
      </w:pPr>
      <w:r>
        <w:t xml:space="preserve">   deleted)</w:t>
      </w:r>
    </w:p>
    <w:p w14:paraId="66665D04" w14:textId="77777777" w:rsidR="003F3735" w:rsidRDefault="003F3735" w:rsidP="003F3735">
      <w:pPr>
        <w:pStyle w:val="2f2"/>
      </w:pPr>
      <w:r>
        <w:t>SELECT id AS user_id,</w:t>
      </w:r>
    </w:p>
    <w:p w14:paraId="000B6150" w14:textId="77777777" w:rsidR="003F3735" w:rsidRDefault="003F3735" w:rsidP="003F3735">
      <w:pPr>
        <w:pStyle w:val="2f2"/>
      </w:pPr>
      <w:r>
        <w:t xml:space="preserve">       username,</w:t>
      </w:r>
    </w:p>
    <w:p w14:paraId="4FA0DB08" w14:textId="77777777" w:rsidR="003F3735" w:rsidRDefault="003F3735" w:rsidP="003F3735">
      <w:pPr>
        <w:pStyle w:val="2f2"/>
      </w:pPr>
      <w:r>
        <w:t xml:space="preserve">       password,</w:t>
      </w:r>
    </w:p>
    <w:p w14:paraId="68FF98BF" w14:textId="77777777" w:rsidR="003F3735" w:rsidRDefault="003F3735" w:rsidP="003F3735">
      <w:pPr>
        <w:pStyle w:val="2f2"/>
      </w:pPr>
      <w:r>
        <w:t xml:space="preserve">       gender,</w:t>
      </w:r>
    </w:p>
    <w:p w14:paraId="3093D2DF" w14:textId="77777777" w:rsidR="003F3735" w:rsidRDefault="003F3735" w:rsidP="003F3735">
      <w:pPr>
        <w:pStyle w:val="2f2"/>
      </w:pPr>
      <w:r>
        <w:t xml:space="preserve">       to_char(birthday, 'YYYYMMDD') :: INTEGER AS birthday,</w:t>
      </w:r>
    </w:p>
    <w:p w14:paraId="320D75AD" w14:textId="77777777" w:rsidR="003F3735" w:rsidRDefault="003F3735" w:rsidP="003F3735">
      <w:pPr>
        <w:pStyle w:val="2f2"/>
      </w:pPr>
      <w:r>
        <w:t xml:space="preserve">       to_char(last_login_time, 'YYYYMMDD') :: INTEGER AS last_login_date,</w:t>
      </w:r>
    </w:p>
    <w:p w14:paraId="49683E52" w14:textId="77777777" w:rsidR="003F3735" w:rsidRDefault="003F3735" w:rsidP="003F3735">
      <w:pPr>
        <w:pStyle w:val="2f2"/>
      </w:pPr>
      <w:r>
        <w:t xml:space="preserve">       0 AS last_login_time,</w:t>
      </w:r>
    </w:p>
    <w:p w14:paraId="3F2BACC7" w14:textId="77777777" w:rsidR="003F3735" w:rsidRDefault="003F3735" w:rsidP="003F3735">
      <w:pPr>
        <w:pStyle w:val="2f2"/>
      </w:pPr>
      <w:r>
        <w:t xml:space="preserve">       last_login_ip,</w:t>
      </w:r>
    </w:p>
    <w:p w14:paraId="099011BB" w14:textId="77777777" w:rsidR="003F3735" w:rsidRDefault="003F3735" w:rsidP="003F3735">
      <w:pPr>
        <w:pStyle w:val="2f2"/>
      </w:pPr>
      <w:r>
        <w:t xml:space="preserve">       user_level,</w:t>
      </w:r>
    </w:p>
    <w:p w14:paraId="7704F8B0" w14:textId="77777777" w:rsidR="003F3735" w:rsidRDefault="003F3735" w:rsidP="003F3735">
      <w:pPr>
        <w:pStyle w:val="2f2"/>
      </w:pPr>
      <w:r>
        <w:t xml:space="preserve">       nickname,</w:t>
      </w:r>
    </w:p>
    <w:p w14:paraId="14C57C44" w14:textId="77777777" w:rsidR="003F3735" w:rsidRDefault="003F3735" w:rsidP="003F3735">
      <w:pPr>
        <w:pStyle w:val="2f2"/>
      </w:pPr>
      <w:r>
        <w:t xml:space="preserve">       mobile,</w:t>
      </w:r>
    </w:p>
    <w:p w14:paraId="773CE7C9" w14:textId="77777777" w:rsidR="003F3735" w:rsidRDefault="003F3735" w:rsidP="003F3735">
      <w:pPr>
        <w:pStyle w:val="2f2"/>
      </w:pPr>
      <w:r>
        <w:t xml:space="preserve">       avatar,</w:t>
      </w:r>
    </w:p>
    <w:p w14:paraId="7694F4DD" w14:textId="77777777" w:rsidR="003F3735" w:rsidRDefault="003F3735" w:rsidP="003F3735">
      <w:pPr>
        <w:pStyle w:val="2f2"/>
      </w:pPr>
      <w:r>
        <w:t xml:space="preserve">       weixin_openid,</w:t>
      </w:r>
    </w:p>
    <w:p w14:paraId="4B82C363" w14:textId="77777777" w:rsidR="003F3735" w:rsidRDefault="003F3735" w:rsidP="003F3735">
      <w:pPr>
        <w:pStyle w:val="2f2"/>
      </w:pPr>
      <w:r>
        <w:t xml:space="preserve">       session_key,</w:t>
      </w:r>
    </w:p>
    <w:p w14:paraId="728E859A" w14:textId="77777777" w:rsidR="003F3735" w:rsidRDefault="003F3735" w:rsidP="003F3735">
      <w:pPr>
        <w:pStyle w:val="2f2"/>
      </w:pPr>
      <w:r>
        <w:t xml:space="preserve">       status,</w:t>
      </w:r>
    </w:p>
    <w:p w14:paraId="60A86093" w14:textId="77777777" w:rsidR="003F3735" w:rsidRDefault="003F3735" w:rsidP="003F3735">
      <w:pPr>
        <w:pStyle w:val="2f2"/>
      </w:pPr>
      <w:r>
        <w:t xml:space="preserve">       to_char(add_time, 'YYYYMMDD') :: INTEGER AS add_date,</w:t>
      </w:r>
    </w:p>
    <w:p w14:paraId="368DDC84" w14:textId="77777777" w:rsidR="003F3735" w:rsidRDefault="003F3735" w:rsidP="003F3735">
      <w:pPr>
        <w:pStyle w:val="2f2"/>
      </w:pPr>
      <w:r>
        <w:t xml:space="preserve">       0 AS add_time,</w:t>
      </w:r>
    </w:p>
    <w:p w14:paraId="7B518A1E" w14:textId="77777777" w:rsidR="003F3735" w:rsidRDefault="003F3735" w:rsidP="003F3735">
      <w:pPr>
        <w:pStyle w:val="2f2"/>
      </w:pPr>
      <w:r>
        <w:t xml:space="preserve">       to_char(update_time, 'YYYYMMDD') :: INTEGER AS update_date,</w:t>
      </w:r>
    </w:p>
    <w:p w14:paraId="022C9CC2" w14:textId="77777777" w:rsidR="003F3735" w:rsidRDefault="003F3735" w:rsidP="003F3735">
      <w:pPr>
        <w:pStyle w:val="2f2"/>
      </w:pPr>
      <w:r>
        <w:t xml:space="preserve">       0 AS update_time,</w:t>
      </w:r>
    </w:p>
    <w:p w14:paraId="04867BB2" w14:textId="77777777" w:rsidR="003F3735" w:rsidRDefault="003F3735" w:rsidP="003F3735">
      <w:pPr>
        <w:pStyle w:val="2f2"/>
      </w:pPr>
      <w:r>
        <w:t xml:space="preserve">       deleted</w:t>
      </w:r>
    </w:p>
    <w:p w14:paraId="60648039" w14:textId="314DE1B5" w:rsidR="00F361ED" w:rsidRDefault="003F3735" w:rsidP="003F3735">
      <w:pPr>
        <w:pStyle w:val="2f2"/>
      </w:pPr>
      <w:r>
        <w:t xml:space="preserve">  FROM </w:t>
      </w:r>
      <w:r w:rsidR="00E41EB5">
        <w:t>original.</w:t>
      </w:r>
      <w:r>
        <w:t>original_user</w:t>
      </w:r>
    </w:p>
    <w:p w14:paraId="5813D00E" w14:textId="02132C7B" w:rsidR="003F3735" w:rsidRDefault="00B35566" w:rsidP="003F3735">
      <w:pPr>
        <w:pStyle w:val="2f2"/>
      </w:pPr>
      <w:r>
        <w:t xml:space="preserve">ORDER BY </w:t>
      </w:r>
      <w:r w:rsidR="00F361ED">
        <w:t>id</w:t>
      </w:r>
      <w:r w:rsidR="003F3735">
        <w:t>;</w:t>
      </w:r>
    </w:p>
    <w:p w14:paraId="2044EC3A" w14:textId="492CA683" w:rsidR="00145FD2" w:rsidRDefault="00417528" w:rsidP="00145FD2">
      <w:pPr>
        <w:pStyle w:val="30"/>
        <w:rPr>
          <w:rFonts w:hint="eastAsia"/>
        </w:rPr>
      </w:pPr>
      <w:r>
        <w:rPr>
          <w:rFonts w:hint="eastAsia"/>
        </w:rPr>
        <w:t>完成表</w:t>
      </w:r>
      <w:r w:rsidR="003F3735">
        <w:t>address_dimension</w:t>
      </w:r>
    </w:p>
    <w:p w14:paraId="7E4EC04C" w14:textId="1B376DA9" w:rsidR="00A03437" w:rsidRDefault="00A03437" w:rsidP="00A03437">
      <w:pPr>
        <w:pStyle w:val="2f2"/>
      </w:pPr>
      <w:r>
        <w:t xml:space="preserve">INSERT INTO </w:t>
      </w:r>
      <w:r w:rsidR="00E41EB5">
        <w:t>target.</w:t>
      </w:r>
      <w:r>
        <w:t>address_dimension</w:t>
      </w:r>
    </w:p>
    <w:p w14:paraId="2E34253D" w14:textId="77777777" w:rsidR="00A03437" w:rsidRDefault="00A03437" w:rsidP="00A03437">
      <w:pPr>
        <w:pStyle w:val="2f2"/>
      </w:pPr>
      <w:r>
        <w:lastRenderedPageBreak/>
        <w:t xml:space="preserve">  (address_id,</w:t>
      </w:r>
    </w:p>
    <w:p w14:paraId="218551EE" w14:textId="77777777" w:rsidR="00A03437" w:rsidRDefault="00A03437" w:rsidP="00A03437">
      <w:pPr>
        <w:pStyle w:val="2f2"/>
      </w:pPr>
      <w:r>
        <w:t xml:space="preserve">   province,</w:t>
      </w:r>
    </w:p>
    <w:p w14:paraId="12A4D6DA" w14:textId="77777777" w:rsidR="00A03437" w:rsidRDefault="00A03437" w:rsidP="00A03437">
      <w:pPr>
        <w:pStyle w:val="2f2"/>
      </w:pPr>
      <w:r>
        <w:t xml:space="preserve">   city,</w:t>
      </w:r>
    </w:p>
    <w:p w14:paraId="58D3364C" w14:textId="77777777" w:rsidR="00A03437" w:rsidRDefault="00A03437" w:rsidP="00A03437">
      <w:pPr>
        <w:pStyle w:val="2f2"/>
      </w:pPr>
      <w:r>
        <w:t xml:space="preserve">   county,</w:t>
      </w:r>
    </w:p>
    <w:p w14:paraId="39D6D7ED" w14:textId="77777777" w:rsidR="00A03437" w:rsidRDefault="00A03437" w:rsidP="00A03437">
      <w:pPr>
        <w:pStyle w:val="2f2"/>
      </w:pPr>
      <w:r>
        <w:t xml:space="preserve">   address_detail,</w:t>
      </w:r>
    </w:p>
    <w:p w14:paraId="02268288" w14:textId="77777777" w:rsidR="00A03437" w:rsidRDefault="00A03437" w:rsidP="00A03437">
      <w:pPr>
        <w:pStyle w:val="2f2"/>
      </w:pPr>
      <w:r>
        <w:t xml:space="preserve">   area_code,</w:t>
      </w:r>
    </w:p>
    <w:p w14:paraId="1A6A504F" w14:textId="77777777" w:rsidR="00A03437" w:rsidRDefault="00A03437" w:rsidP="00A03437">
      <w:pPr>
        <w:pStyle w:val="2f2"/>
      </w:pPr>
      <w:r>
        <w:t xml:space="preserve">   postal_code,</w:t>
      </w:r>
    </w:p>
    <w:p w14:paraId="7B97A351" w14:textId="77777777" w:rsidR="00A03437" w:rsidRDefault="00A03437" w:rsidP="00A03437">
      <w:pPr>
        <w:pStyle w:val="2f2"/>
      </w:pPr>
      <w:r>
        <w:t xml:space="preserve">   is_default,</w:t>
      </w:r>
    </w:p>
    <w:p w14:paraId="03614940" w14:textId="77777777" w:rsidR="00A03437" w:rsidRDefault="00A03437" w:rsidP="00A03437">
      <w:pPr>
        <w:pStyle w:val="2f2"/>
      </w:pPr>
      <w:r>
        <w:t xml:space="preserve">   add_date,</w:t>
      </w:r>
    </w:p>
    <w:p w14:paraId="4643C23D" w14:textId="77777777" w:rsidR="00A03437" w:rsidRDefault="00A03437" w:rsidP="00A03437">
      <w:pPr>
        <w:pStyle w:val="2f2"/>
      </w:pPr>
      <w:r>
        <w:t xml:space="preserve">   add_time,</w:t>
      </w:r>
    </w:p>
    <w:p w14:paraId="307F7B86" w14:textId="77777777" w:rsidR="00A03437" w:rsidRDefault="00A03437" w:rsidP="00A03437">
      <w:pPr>
        <w:pStyle w:val="2f2"/>
      </w:pPr>
      <w:r>
        <w:t xml:space="preserve">   update_date,</w:t>
      </w:r>
    </w:p>
    <w:p w14:paraId="25B28398" w14:textId="77777777" w:rsidR="00A03437" w:rsidRDefault="00A03437" w:rsidP="00A03437">
      <w:pPr>
        <w:pStyle w:val="2f2"/>
      </w:pPr>
      <w:r>
        <w:t xml:space="preserve">   update_time,</w:t>
      </w:r>
    </w:p>
    <w:p w14:paraId="4C6F35BC" w14:textId="77777777" w:rsidR="00A03437" w:rsidRDefault="00A03437" w:rsidP="00A03437">
      <w:pPr>
        <w:pStyle w:val="2f2"/>
      </w:pPr>
      <w:r>
        <w:t xml:space="preserve">   deleted)</w:t>
      </w:r>
    </w:p>
    <w:p w14:paraId="616D4D21" w14:textId="7870FCF4" w:rsidR="00A03437" w:rsidRDefault="00A03437" w:rsidP="00A03437">
      <w:pPr>
        <w:pStyle w:val="2f2"/>
      </w:pPr>
      <w:r>
        <w:t>SELECT id AS address_id,</w:t>
      </w:r>
    </w:p>
    <w:p w14:paraId="3934D10B" w14:textId="77777777" w:rsidR="00A03437" w:rsidRDefault="00A03437" w:rsidP="00A03437">
      <w:pPr>
        <w:pStyle w:val="2f2"/>
      </w:pPr>
      <w:r>
        <w:t xml:space="preserve">       province,</w:t>
      </w:r>
    </w:p>
    <w:p w14:paraId="3A44559C" w14:textId="77777777" w:rsidR="00A03437" w:rsidRDefault="00A03437" w:rsidP="00A03437">
      <w:pPr>
        <w:pStyle w:val="2f2"/>
      </w:pPr>
      <w:r>
        <w:t xml:space="preserve">       city,</w:t>
      </w:r>
    </w:p>
    <w:p w14:paraId="6A950781" w14:textId="77777777" w:rsidR="00A03437" w:rsidRDefault="00A03437" w:rsidP="00A03437">
      <w:pPr>
        <w:pStyle w:val="2f2"/>
      </w:pPr>
      <w:r>
        <w:t xml:space="preserve">       county,</w:t>
      </w:r>
    </w:p>
    <w:p w14:paraId="724DC4CA" w14:textId="77777777" w:rsidR="00A03437" w:rsidRDefault="00A03437" w:rsidP="00A03437">
      <w:pPr>
        <w:pStyle w:val="2f2"/>
      </w:pPr>
      <w:r>
        <w:t xml:space="preserve">       address_detail,</w:t>
      </w:r>
    </w:p>
    <w:p w14:paraId="2C836CEC" w14:textId="77777777" w:rsidR="00A03437" w:rsidRDefault="00A03437" w:rsidP="00A03437">
      <w:pPr>
        <w:pStyle w:val="2f2"/>
      </w:pPr>
      <w:r>
        <w:t xml:space="preserve">       area_code,</w:t>
      </w:r>
    </w:p>
    <w:p w14:paraId="48F6772B" w14:textId="77777777" w:rsidR="00A03437" w:rsidRDefault="00A03437" w:rsidP="00A03437">
      <w:pPr>
        <w:pStyle w:val="2f2"/>
      </w:pPr>
      <w:r>
        <w:t xml:space="preserve">       postal_code,</w:t>
      </w:r>
    </w:p>
    <w:p w14:paraId="324699DE" w14:textId="77777777" w:rsidR="00A03437" w:rsidRDefault="00A03437" w:rsidP="00A03437">
      <w:pPr>
        <w:pStyle w:val="2f2"/>
      </w:pPr>
      <w:r>
        <w:t xml:space="preserve">       is_default,</w:t>
      </w:r>
    </w:p>
    <w:p w14:paraId="5989AD0B" w14:textId="75F76A21" w:rsidR="00A03437" w:rsidRDefault="00A03437" w:rsidP="00A03437">
      <w:pPr>
        <w:pStyle w:val="2f2"/>
      </w:pPr>
      <w:r>
        <w:t xml:space="preserve">       to_char(add_time, 'YYYYMMDD') :: INTEGER AS add_date,</w:t>
      </w:r>
    </w:p>
    <w:p w14:paraId="11C05F35" w14:textId="2FAF6C40" w:rsidR="00A03437" w:rsidRDefault="00A03437" w:rsidP="00A03437">
      <w:pPr>
        <w:pStyle w:val="2f2"/>
      </w:pPr>
      <w:r>
        <w:t xml:space="preserve">       0 AS add_time,</w:t>
      </w:r>
    </w:p>
    <w:p w14:paraId="1C11306D" w14:textId="77777777" w:rsidR="00A03437" w:rsidRDefault="00A03437" w:rsidP="00A03437">
      <w:pPr>
        <w:pStyle w:val="2f2"/>
      </w:pPr>
      <w:r>
        <w:t xml:space="preserve">       to_char(update_time, 'YYYYMMDD') :: INTEGER AS update_date,</w:t>
      </w:r>
    </w:p>
    <w:p w14:paraId="5A7B739A" w14:textId="77D89B41" w:rsidR="00A03437" w:rsidRDefault="00A03437" w:rsidP="00A03437">
      <w:pPr>
        <w:pStyle w:val="2f2"/>
      </w:pPr>
      <w:r>
        <w:t xml:space="preserve">       0 AS update_time,</w:t>
      </w:r>
    </w:p>
    <w:p w14:paraId="4D0EC904" w14:textId="77777777" w:rsidR="00A03437" w:rsidRDefault="00A03437" w:rsidP="00A03437">
      <w:pPr>
        <w:pStyle w:val="2f2"/>
      </w:pPr>
      <w:r>
        <w:t xml:space="preserve">       deleted</w:t>
      </w:r>
    </w:p>
    <w:p w14:paraId="582C999D" w14:textId="07952EEE" w:rsidR="00F361ED" w:rsidRDefault="00A03437" w:rsidP="00A03437">
      <w:pPr>
        <w:pStyle w:val="2f2"/>
      </w:pPr>
      <w:r>
        <w:t xml:space="preserve">  FROM </w:t>
      </w:r>
      <w:r w:rsidR="00E41EB5">
        <w:t>original.</w:t>
      </w:r>
      <w:r>
        <w:t>original_address</w:t>
      </w:r>
    </w:p>
    <w:p w14:paraId="6E53063B" w14:textId="4F3AB096" w:rsidR="003F3735" w:rsidRDefault="00F361ED" w:rsidP="00A03437">
      <w:pPr>
        <w:pStyle w:val="2f2"/>
      </w:pPr>
      <w:r>
        <w:t>ORDER BY id;</w:t>
      </w:r>
    </w:p>
    <w:p w14:paraId="1FCDCA24" w14:textId="5D67ED2E" w:rsidR="003F3735" w:rsidRDefault="00417528" w:rsidP="00145FD2">
      <w:pPr>
        <w:pStyle w:val="30"/>
        <w:rPr>
          <w:rFonts w:hint="eastAsia"/>
        </w:rPr>
      </w:pPr>
      <w:r>
        <w:rPr>
          <w:rFonts w:hint="eastAsia"/>
        </w:rPr>
        <w:t>完成表</w:t>
      </w:r>
      <w:r w:rsidR="003F3735">
        <w:t>orders</w:t>
      </w:r>
    </w:p>
    <w:p w14:paraId="367E67D8" w14:textId="77777777" w:rsidR="00167448" w:rsidRDefault="00167448" w:rsidP="00167448">
      <w:pPr>
        <w:pStyle w:val="2f2"/>
      </w:pPr>
      <w:r>
        <w:t>INSERT INTO target.orders</w:t>
      </w:r>
    </w:p>
    <w:p w14:paraId="2A6297B2" w14:textId="77777777" w:rsidR="00167448" w:rsidRDefault="00167448" w:rsidP="00167448">
      <w:pPr>
        <w:pStyle w:val="2f2"/>
      </w:pPr>
      <w:r>
        <w:t xml:space="preserve">  (order_id,</w:t>
      </w:r>
    </w:p>
    <w:p w14:paraId="2362536B" w14:textId="77777777" w:rsidR="00167448" w:rsidRDefault="00167448" w:rsidP="00167448">
      <w:pPr>
        <w:pStyle w:val="2f2"/>
      </w:pPr>
      <w:r>
        <w:t xml:space="preserve">   order_sn,</w:t>
      </w:r>
    </w:p>
    <w:p w14:paraId="0E26FBDA" w14:textId="77777777" w:rsidR="00167448" w:rsidRDefault="00167448" w:rsidP="00167448">
      <w:pPr>
        <w:pStyle w:val="2f2"/>
      </w:pPr>
      <w:r>
        <w:t xml:space="preserve">   order_status,</w:t>
      </w:r>
    </w:p>
    <w:p w14:paraId="089894B8" w14:textId="77777777" w:rsidR="00167448" w:rsidRDefault="00167448" w:rsidP="00167448">
      <w:pPr>
        <w:pStyle w:val="2f2"/>
      </w:pPr>
      <w:r>
        <w:t xml:space="preserve">   user_key,</w:t>
      </w:r>
    </w:p>
    <w:p w14:paraId="608E04FF" w14:textId="77777777" w:rsidR="00167448" w:rsidRDefault="00167448" w:rsidP="00167448">
      <w:pPr>
        <w:pStyle w:val="2f2"/>
      </w:pPr>
      <w:r>
        <w:t xml:space="preserve">   address_key,</w:t>
      </w:r>
    </w:p>
    <w:p w14:paraId="4362A6A5" w14:textId="77777777" w:rsidR="00167448" w:rsidRDefault="00167448" w:rsidP="00167448">
      <w:pPr>
        <w:pStyle w:val="2f2"/>
      </w:pPr>
      <w:r>
        <w:t xml:space="preserve">   goods_price,</w:t>
      </w:r>
    </w:p>
    <w:p w14:paraId="3A9FD305" w14:textId="77777777" w:rsidR="00167448" w:rsidRDefault="00167448" w:rsidP="00167448">
      <w:pPr>
        <w:pStyle w:val="2f2"/>
      </w:pPr>
      <w:r>
        <w:t xml:space="preserve">   freight_price,</w:t>
      </w:r>
    </w:p>
    <w:p w14:paraId="206F40CF" w14:textId="77777777" w:rsidR="00167448" w:rsidRDefault="00167448" w:rsidP="00167448">
      <w:pPr>
        <w:pStyle w:val="2f2"/>
      </w:pPr>
      <w:r>
        <w:t xml:space="preserve">   coupon_price,</w:t>
      </w:r>
    </w:p>
    <w:p w14:paraId="6715FE71" w14:textId="77777777" w:rsidR="00167448" w:rsidRDefault="00167448" w:rsidP="00167448">
      <w:pPr>
        <w:pStyle w:val="2f2"/>
      </w:pPr>
      <w:r>
        <w:t xml:space="preserve">   integral_price,</w:t>
      </w:r>
    </w:p>
    <w:p w14:paraId="51CF2C90" w14:textId="77777777" w:rsidR="00167448" w:rsidRDefault="00167448" w:rsidP="00167448">
      <w:pPr>
        <w:pStyle w:val="2f2"/>
      </w:pPr>
      <w:r>
        <w:t xml:space="preserve">   groupon_price,</w:t>
      </w:r>
    </w:p>
    <w:p w14:paraId="13ED5F4A" w14:textId="77777777" w:rsidR="00167448" w:rsidRDefault="00167448" w:rsidP="00167448">
      <w:pPr>
        <w:pStyle w:val="2f2"/>
      </w:pPr>
      <w:r>
        <w:t xml:space="preserve">   order_price,</w:t>
      </w:r>
    </w:p>
    <w:p w14:paraId="146D5E98" w14:textId="77777777" w:rsidR="00167448" w:rsidRDefault="00167448" w:rsidP="00167448">
      <w:pPr>
        <w:pStyle w:val="2f2"/>
      </w:pPr>
      <w:r>
        <w:lastRenderedPageBreak/>
        <w:t xml:space="preserve">   actual_price,</w:t>
      </w:r>
    </w:p>
    <w:p w14:paraId="42D2B659" w14:textId="77777777" w:rsidR="00167448" w:rsidRDefault="00167448" w:rsidP="00167448">
      <w:pPr>
        <w:pStyle w:val="2f2"/>
      </w:pPr>
      <w:r>
        <w:t xml:space="preserve">   pay_id,</w:t>
      </w:r>
    </w:p>
    <w:p w14:paraId="28AA58F6" w14:textId="77777777" w:rsidR="00167448" w:rsidRDefault="00167448" w:rsidP="00167448">
      <w:pPr>
        <w:pStyle w:val="2f2"/>
      </w:pPr>
      <w:r>
        <w:t xml:space="preserve">   pay_date,</w:t>
      </w:r>
    </w:p>
    <w:p w14:paraId="2A23AD09" w14:textId="77777777" w:rsidR="00167448" w:rsidRDefault="00167448" w:rsidP="00167448">
      <w:pPr>
        <w:pStyle w:val="2f2"/>
      </w:pPr>
      <w:r>
        <w:t xml:space="preserve">   pay_time,</w:t>
      </w:r>
    </w:p>
    <w:p w14:paraId="35B1F9AD" w14:textId="77777777" w:rsidR="00167448" w:rsidRDefault="00167448" w:rsidP="00167448">
      <w:pPr>
        <w:pStyle w:val="2f2"/>
      </w:pPr>
      <w:r>
        <w:t xml:space="preserve">   ship_sn,</w:t>
      </w:r>
    </w:p>
    <w:p w14:paraId="07C43FA9" w14:textId="77777777" w:rsidR="00167448" w:rsidRDefault="00167448" w:rsidP="00167448">
      <w:pPr>
        <w:pStyle w:val="2f2"/>
      </w:pPr>
      <w:r>
        <w:t xml:space="preserve">   ship_channel,</w:t>
      </w:r>
    </w:p>
    <w:p w14:paraId="0ECAF9C2" w14:textId="77777777" w:rsidR="00167448" w:rsidRDefault="00167448" w:rsidP="00167448">
      <w:pPr>
        <w:pStyle w:val="2f2"/>
      </w:pPr>
      <w:r>
        <w:t xml:space="preserve">   ship_date,</w:t>
      </w:r>
    </w:p>
    <w:p w14:paraId="1BDC4645" w14:textId="77777777" w:rsidR="00167448" w:rsidRDefault="00167448" w:rsidP="00167448">
      <w:pPr>
        <w:pStyle w:val="2f2"/>
      </w:pPr>
      <w:r>
        <w:t xml:space="preserve">   ship_time,</w:t>
      </w:r>
    </w:p>
    <w:p w14:paraId="6C8080C8" w14:textId="77777777" w:rsidR="00167448" w:rsidRDefault="00167448" w:rsidP="00167448">
      <w:pPr>
        <w:pStyle w:val="2f2"/>
      </w:pPr>
      <w:r>
        <w:t xml:space="preserve">   confirm_date,</w:t>
      </w:r>
    </w:p>
    <w:p w14:paraId="18D96FF2" w14:textId="77777777" w:rsidR="00167448" w:rsidRDefault="00167448" w:rsidP="00167448">
      <w:pPr>
        <w:pStyle w:val="2f2"/>
      </w:pPr>
      <w:r>
        <w:t xml:space="preserve">   confirm_time,</w:t>
      </w:r>
    </w:p>
    <w:p w14:paraId="68A850FB" w14:textId="77777777" w:rsidR="00167448" w:rsidRDefault="00167448" w:rsidP="00167448">
      <w:pPr>
        <w:pStyle w:val="2f2"/>
      </w:pPr>
      <w:r>
        <w:t xml:space="preserve">   message,</w:t>
      </w:r>
    </w:p>
    <w:p w14:paraId="1C37A49F" w14:textId="77777777" w:rsidR="00167448" w:rsidRDefault="00167448" w:rsidP="00167448">
      <w:pPr>
        <w:pStyle w:val="2f2"/>
      </w:pPr>
      <w:r>
        <w:t xml:space="preserve">   comments,</w:t>
      </w:r>
    </w:p>
    <w:p w14:paraId="1DB32FC5" w14:textId="77777777" w:rsidR="00167448" w:rsidRDefault="00167448" w:rsidP="00167448">
      <w:pPr>
        <w:pStyle w:val="2f2"/>
      </w:pPr>
      <w:r>
        <w:t xml:space="preserve">   aftersale_status,</w:t>
      </w:r>
    </w:p>
    <w:p w14:paraId="7E3C6165" w14:textId="77777777" w:rsidR="00167448" w:rsidRDefault="00167448" w:rsidP="00167448">
      <w:pPr>
        <w:pStyle w:val="2f2"/>
      </w:pPr>
      <w:r>
        <w:t xml:space="preserve">   refund_amount,</w:t>
      </w:r>
    </w:p>
    <w:p w14:paraId="6D714ECF" w14:textId="77777777" w:rsidR="00167448" w:rsidRDefault="00167448" w:rsidP="00167448">
      <w:pPr>
        <w:pStyle w:val="2f2"/>
      </w:pPr>
      <w:r>
        <w:t xml:space="preserve">   refund_type,</w:t>
      </w:r>
    </w:p>
    <w:p w14:paraId="2EE9436D" w14:textId="77777777" w:rsidR="00167448" w:rsidRDefault="00167448" w:rsidP="00167448">
      <w:pPr>
        <w:pStyle w:val="2f2"/>
      </w:pPr>
      <w:r>
        <w:t xml:space="preserve">   refund_content,</w:t>
      </w:r>
    </w:p>
    <w:p w14:paraId="45CC798D" w14:textId="77777777" w:rsidR="00167448" w:rsidRDefault="00167448" w:rsidP="00167448">
      <w:pPr>
        <w:pStyle w:val="2f2"/>
      </w:pPr>
      <w:r>
        <w:t xml:space="preserve">   refund_date,</w:t>
      </w:r>
    </w:p>
    <w:p w14:paraId="505FDE9A" w14:textId="77777777" w:rsidR="00167448" w:rsidRDefault="00167448" w:rsidP="00167448">
      <w:pPr>
        <w:pStyle w:val="2f2"/>
      </w:pPr>
      <w:r>
        <w:t xml:space="preserve">   refund_time,</w:t>
      </w:r>
    </w:p>
    <w:p w14:paraId="08EBA59F" w14:textId="77777777" w:rsidR="00167448" w:rsidRDefault="00167448" w:rsidP="00167448">
      <w:pPr>
        <w:pStyle w:val="2f2"/>
      </w:pPr>
      <w:r>
        <w:t xml:space="preserve">   end_date,</w:t>
      </w:r>
    </w:p>
    <w:p w14:paraId="533D78E9" w14:textId="77777777" w:rsidR="00167448" w:rsidRDefault="00167448" w:rsidP="00167448">
      <w:pPr>
        <w:pStyle w:val="2f2"/>
      </w:pPr>
      <w:r>
        <w:t xml:space="preserve">   end_time,</w:t>
      </w:r>
    </w:p>
    <w:p w14:paraId="78546CAA" w14:textId="77777777" w:rsidR="00167448" w:rsidRDefault="00167448" w:rsidP="00167448">
      <w:pPr>
        <w:pStyle w:val="2f2"/>
      </w:pPr>
      <w:r>
        <w:t xml:space="preserve">   add_date,</w:t>
      </w:r>
    </w:p>
    <w:p w14:paraId="59D9B6C8" w14:textId="77777777" w:rsidR="00167448" w:rsidRDefault="00167448" w:rsidP="00167448">
      <w:pPr>
        <w:pStyle w:val="2f2"/>
      </w:pPr>
      <w:r>
        <w:t xml:space="preserve">   add_time,</w:t>
      </w:r>
    </w:p>
    <w:p w14:paraId="10460EC5" w14:textId="77777777" w:rsidR="00167448" w:rsidRDefault="00167448" w:rsidP="00167448">
      <w:pPr>
        <w:pStyle w:val="2f2"/>
      </w:pPr>
      <w:r>
        <w:t xml:space="preserve">   update_date,</w:t>
      </w:r>
    </w:p>
    <w:p w14:paraId="6AB1558F" w14:textId="77777777" w:rsidR="00167448" w:rsidRDefault="00167448" w:rsidP="00167448">
      <w:pPr>
        <w:pStyle w:val="2f2"/>
      </w:pPr>
      <w:r>
        <w:t xml:space="preserve">   update_time,</w:t>
      </w:r>
    </w:p>
    <w:p w14:paraId="302C3F6B" w14:textId="77777777" w:rsidR="00167448" w:rsidRDefault="00167448" w:rsidP="00167448">
      <w:pPr>
        <w:pStyle w:val="2f2"/>
      </w:pPr>
      <w:r>
        <w:t xml:space="preserve">   deleted)</w:t>
      </w:r>
    </w:p>
    <w:p w14:paraId="2C89B800" w14:textId="77777777" w:rsidR="00167448" w:rsidRDefault="00167448" w:rsidP="00167448">
      <w:pPr>
        <w:pStyle w:val="2f2"/>
      </w:pPr>
      <w:r>
        <w:t>select order_id,</w:t>
      </w:r>
    </w:p>
    <w:p w14:paraId="3A64A075" w14:textId="77777777" w:rsidR="00167448" w:rsidRDefault="00167448" w:rsidP="00167448">
      <w:pPr>
        <w:pStyle w:val="2f2"/>
      </w:pPr>
      <w:r>
        <w:t xml:space="preserve">       order_sn,</w:t>
      </w:r>
    </w:p>
    <w:p w14:paraId="416C74C8" w14:textId="77777777" w:rsidR="00167448" w:rsidRDefault="00167448" w:rsidP="00167448">
      <w:pPr>
        <w:pStyle w:val="2f2"/>
      </w:pPr>
      <w:r>
        <w:t xml:space="preserve">       order_status,</w:t>
      </w:r>
    </w:p>
    <w:p w14:paraId="78C8F30C" w14:textId="77777777" w:rsidR="00167448" w:rsidRDefault="00167448" w:rsidP="00167448">
      <w:pPr>
        <w:pStyle w:val="2f2"/>
      </w:pPr>
      <w:r>
        <w:t xml:space="preserve">       user_key,</w:t>
      </w:r>
    </w:p>
    <w:p w14:paraId="5020FDC2" w14:textId="77777777" w:rsidR="00167448" w:rsidRDefault="00167448" w:rsidP="00167448">
      <w:pPr>
        <w:pStyle w:val="2f2"/>
      </w:pPr>
      <w:r>
        <w:t xml:space="preserve">       address_key,</w:t>
      </w:r>
    </w:p>
    <w:p w14:paraId="1CB3D29F" w14:textId="77777777" w:rsidR="00167448" w:rsidRDefault="00167448" w:rsidP="00167448">
      <w:pPr>
        <w:pStyle w:val="2f2"/>
      </w:pPr>
      <w:r>
        <w:t xml:space="preserve">       goods_price,</w:t>
      </w:r>
    </w:p>
    <w:p w14:paraId="39A3DAC1" w14:textId="77777777" w:rsidR="00167448" w:rsidRDefault="00167448" w:rsidP="00167448">
      <w:pPr>
        <w:pStyle w:val="2f2"/>
      </w:pPr>
      <w:r>
        <w:t xml:space="preserve">       freight_price,</w:t>
      </w:r>
    </w:p>
    <w:p w14:paraId="5E0BF268" w14:textId="77777777" w:rsidR="00167448" w:rsidRDefault="00167448" w:rsidP="00167448">
      <w:pPr>
        <w:pStyle w:val="2f2"/>
      </w:pPr>
      <w:r>
        <w:t xml:space="preserve">       coupon_price,</w:t>
      </w:r>
    </w:p>
    <w:p w14:paraId="0B5F66E3" w14:textId="77777777" w:rsidR="00167448" w:rsidRDefault="00167448" w:rsidP="00167448">
      <w:pPr>
        <w:pStyle w:val="2f2"/>
      </w:pPr>
      <w:r>
        <w:t xml:space="preserve">       integral_price,</w:t>
      </w:r>
    </w:p>
    <w:p w14:paraId="65FAC38A" w14:textId="77777777" w:rsidR="00167448" w:rsidRDefault="00167448" w:rsidP="00167448">
      <w:pPr>
        <w:pStyle w:val="2f2"/>
      </w:pPr>
      <w:r>
        <w:t xml:space="preserve">       groupon_price,</w:t>
      </w:r>
    </w:p>
    <w:p w14:paraId="602C845C" w14:textId="77777777" w:rsidR="00167448" w:rsidRDefault="00167448" w:rsidP="00167448">
      <w:pPr>
        <w:pStyle w:val="2f2"/>
      </w:pPr>
      <w:r>
        <w:t xml:space="preserve">       order_price,</w:t>
      </w:r>
    </w:p>
    <w:p w14:paraId="26DEA799" w14:textId="77777777" w:rsidR="00167448" w:rsidRDefault="00167448" w:rsidP="00167448">
      <w:pPr>
        <w:pStyle w:val="2f2"/>
      </w:pPr>
      <w:r>
        <w:t xml:space="preserve">       actual_price,</w:t>
      </w:r>
    </w:p>
    <w:p w14:paraId="46D05AD2" w14:textId="77777777" w:rsidR="00167448" w:rsidRDefault="00167448" w:rsidP="00167448">
      <w:pPr>
        <w:pStyle w:val="2f2"/>
      </w:pPr>
      <w:r>
        <w:t xml:space="preserve">       pay_id,</w:t>
      </w:r>
    </w:p>
    <w:p w14:paraId="4238F3A5" w14:textId="77777777" w:rsidR="00167448" w:rsidRDefault="00167448" w:rsidP="00167448">
      <w:pPr>
        <w:pStyle w:val="2f2"/>
      </w:pPr>
      <w:r>
        <w:t xml:space="preserve">       pay_date,</w:t>
      </w:r>
    </w:p>
    <w:p w14:paraId="1DE7D41D" w14:textId="77777777" w:rsidR="00167448" w:rsidRDefault="00167448" w:rsidP="00167448">
      <w:pPr>
        <w:pStyle w:val="2f2"/>
      </w:pPr>
      <w:r>
        <w:t xml:space="preserve">       pay_time,</w:t>
      </w:r>
    </w:p>
    <w:p w14:paraId="61C127D6" w14:textId="77777777" w:rsidR="00167448" w:rsidRDefault="00167448" w:rsidP="00167448">
      <w:pPr>
        <w:pStyle w:val="2f2"/>
      </w:pPr>
      <w:r>
        <w:t xml:space="preserve">       ship_sn,</w:t>
      </w:r>
    </w:p>
    <w:p w14:paraId="4A222BA3" w14:textId="77777777" w:rsidR="00167448" w:rsidRDefault="00167448" w:rsidP="00167448">
      <w:pPr>
        <w:pStyle w:val="2f2"/>
      </w:pPr>
      <w:r>
        <w:t xml:space="preserve">       ship_channel,</w:t>
      </w:r>
    </w:p>
    <w:p w14:paraId="1BF0DF76" w14:textId="77777777" w:rsidR="00167448" w:rsidRDefault="00167448" w:rsidP="00167448">
      <w:pPr>
        <w:pStyle w:val="2f2"/>
      </w:pPr>
      <w:r>
        <w:lastRenderedPageBreak/>
        <w:t xml:space="preserve">       ship_date,</w:t>
      </w:r>
    </w:p>
    <w:p w14:paraId="02B98424" w14:textId="77777777" w:rsidR="00167448" w:rsidRDefault="00167448" w:rsidP="00167448">
      <w:pPr>
        <w:pStyle w:val="2f2"/>
      </w:pPr>
      <w:r>
        <w:t xml:space="preserve">       ship_time,</w:t>
      </w:r>
    </w:p>
    <w:p w14:paraId="220F1D7D" w14:textId="77777777" w:rsidR="00167448" w:rsidRDefault="00167448" w:rsidP="00167448">
      <w:pPr>
        <w:pStyle w:val="2f2"/>
      </w:pPr>
      <w:r>
        <w:t xml:space="preserve">       confirm_date,</w:t>
      </w:r>
    </w:p>
    <w:p w14:paraId="38EB1809" w14:textId="77777777" w:rsidR="00167448" w:rsidRDefault="00167448" w:rsidP="00167448">
      <w:pPr>
        <w:pStyle w:val="2f2"/>
      </w:pPr>
      <w:r>
        <w:t xml:space="preserve">       confirm_time,</w:t>
      </w:r>
    </w:p>
    <w:p w14:paraId="2E05D0A9" w14:textId="77777777" w:rsidR="00167448" w:rsidRDefault="00167448" w:rsidP="00167448">
      <w:pPr>
        <w:pStyle w:val="2f2"/>
      </w:pPr>
      <w:r>
        <w:t xml:space="preserve">       message,</w:t>
      </w:r>
    </w:p>
    <w:p w14:paraId="3022B07F" w14:textId="77777777" w:rsidR="00167448" w:rsidRDefault="00167448" w:rsidP="00167448">
      <w:pPr>
        <w:pStyle w:val="2f2"/>
      </w:pPr>
      <w:r>
        <w:t xml:space="preserve">       comments,</w:t>
      </w:r>
    </w:p>
    <w:p w14:paraId="3DD9CE74" w14:textId="77777777" w:rsidR="00167448" w:rsidRDefault="00167448" w:rsidP="00167448">
      <w:pPr>
        <w:pStyle w:val="2f2"/>
      </w:pPr>
      <w:r>
        <w:t xml:space="preserve">       aftersale_status,</w:t>
      </w:r>
    </w:p>
    <w:p w14:paraId="67D21B92" w14:textId="77777777" w:rsidR="00167448" w:rsidRDefault="00167448" w:rsidP="00167448">
      <w:pPr>
        <w:pStyle w:val="2f2"/>
      </w:pPr>
      <w:r>
        <w:t xml:space="preserve">       refund_amount,</w:t>
      </w:r>
    </w:p>
    <w:p w14:paraId="02788B4E" w14:textId="77777777" w:rsidR="00167448" w:rsidRDefault="00167448" w:rsidP="00167448">
      <w:pPr>
        <w:pStyle w:val="2f2"/>
      </w:pPr>
      <w:r>
        <w:t xml:space="preserve">       refund_type,</w:t>
      </w:r>
    </w:p>
    <w:p w14:paraId="6584EBF3" w14:textId="77777777" w:rsidR="00167448" w:rsidRDefault="00167448" w:rsidP="00167448">
      <w:pPr>
        <w:pStyle w:val="2f2"/>
      </w:pPr>
      <w:r>
        <w:t xml:space="preserve">       refund_content,</w:t>
      </w:r>
    </w:p>
    <w:p w14:paraId="375CC776" w14:textId="77777777" w:rsidR="00167448" w:rsidRDefault="00167448" w:rsidP="00167448">
      <w:pPr>
        <w:pStyle w:val="2f2"/>
      </w:pPr>
      <w:r>
        <w:t xml:space="preserve">       refund_date,</w:t>
      </w:r>
    </w:p>
    <w:p w14:paraId="7D5CBFD9" w14:textId="77777777" w:rsidR="00167448" w:rsidRDefault="00167448" w:rsidP="00167448">
      <w:pPr>
        <w:pStyle w:val="2f2"/>
      </w:pPr>
      <w:r>
        <w:t xml:space="preserve">       refund_time,</w:t>
      </w:r>
    </w:p>
    <w:p w14:paraId="6A38DAB2" w14:textId="77777777" w:rsidR="00167448" w:rsidRDefault="00167448" w:rsidP="00167448">
      <w:pPr>
        <w:pStyle w:val="2f2"/>
      </w:pPr>
      <w:r>
        <w:t xml:space="preserve">       end_date,</w:t>
      </w:r>
    </w:p>
    <w:p w14:paraId="222ACA0A" w14:textId="77777777" w:rsidR="00167448" w:rsidRDefault="00167448" w:rsidP="00167448">
      <w:pPr>
        <w:pStyle w:val="2f2"/>
      </w:pPr>
      <w:r>
        <w:t xml:space="preserve">       end_time,</w:t>
      </w:r>
    </w:p>
    <w:p w14:paraId="5E95A045" w14:textId="77777777" w:rsidR="00167448" w:rsidRDefault="00167448" w:rsidP="00167448">
      <w:pPr>
        <w:pStyle w:val="2f2"/>
      </w:pPr>
      <w:r>
        <w:t xml:space="preserve">       add_date,</w:t>
      </w:r>
    </w:p>
    <w:p w14:paraId="2D327193" w14:textId="77777777" w:rsidR="00167448" w:rsidRDefault="00167448" w:rsidP="00167448">
      <w:pPr>
        <w:pStyle w:val="2f2"/>
      </w:pPr>
      <w:r>
        <w:t xml:space="preserve">       add_time,</w:t>
      </w:r>
    </w:p>
    <w:p w14:paraId="033BED92" w14:textId="77777777" w:rsidR="00167448" w:rsidRDefault="00167448" w:rsidP="00167448">
      <w:pPr>
        <w:pStyle w:val="2f2"/>
      </w:pPr>
      <w:r>
        <w:t xml:space="preserve">       update_date,</w:t>
      </w:r>
    </w:p>
    <w:p w14:paraId="2D15B35C" w14:textId="77777777" w:rsidR="00167448" w:rsidRDefault="00167448" w:rsidP="00167448">
      <w:pPr>
        <w:pStyle w:val="2f2"/>
      </w:pPr>
      <w:r>
        <w:t xml:space="preserve">       update_time,</w:t>
      </w:r>
    </w:p>
    <w:p w14:paraId="348EA88A" w14:textId="77777777" w:rsidR="00167448" w:rsidRDefault="00167448" w:rsidP="00167448">
      <w:pPr>
        <w:pStyle w:val="2f2"/>
      </w:pPr>
      <w:r>
        <w:t xml:space="preserve">       deleted</w:t>
      </w:r>
    </w:p>
    <w:p w14:paraId="5FE497FD" w14:textId="77777777" w:rsidR="00167448" w:rsidRDefault="00167448" w:rsidP="00167448">
      <w:pPr>
        <w:pStyle w:val="2f2"/>
      </w:pPr>
      <w:r>
        <w:t xml:space="preserve">  from (SELECT oo.id                               AS order_id,</w:t>
      </w:r>
    </w:p>
    <w:p w14:paraId="5FA7A74A" w14:textId="77777777" w:rsidR="00167448" w:rsidRDefault="00167448" w:rsidP="00167448">
      <w:pPr>
        <w:pStyle w:val="2f2"/>
      </w:pPr>
      <w:r>
        <w:t xml:space="preserve">               order_sn,</w:t>
      </w:r>
    </w:p>
    <w:p w14:paraId="3DC9AEAE" w14:textId="77777777" w:rsidR="00167448" w:rsidRDefault="00167448" w:rsidP="00167448">
      <w:pPr>
        <w:pStyle w:val="2f2"/>
      </w:pPr>
      <w:r>
        <w:t xml:space="preserve">               order_status,</w:t>
      </w:r>
    </w:p>
    <w:p w14:paraId="7D3F1928" w14:textId="77777777" w:rsidR="00167448" w:rsidRDefault="00167448" w:rsidP="00167448">
      <w:pPr>
        <w:pStyle w:val="2f2"/>
      </w:pPr>
      <w:r>
        <w:t xml:space="preserve">               ud.user_key,</w:t>
      </w:r>
    </w:p>
    <w:p w14:paraId="78B50C76" w14:textId="77777777" w:rsidR="00167448" w:rsidRDefault="00167448" w:rsidP="00167448">
      <w:pPr>
        <w:pStyle w:val="2f2"/>
      </w:pPr>
      <w:r>
        <w:t xml:space="preserve">               ad.address_key,</w:t>
      </w:r>
    </w:p>
    <w:p w14:paraId="54AC11AA" w14:textId="77777777" w:rsidR="00167448" w:rsidRDefault="00167448" w:rsidP="00167448">
      <w:pPr>
        <w:pStyle w:val="2f2"/>
      </w:pPr>
      <w:r>
        <w:t xml:space="preserve">               goods_price,</w:t>
      </w:r>
    </w:p>
    <w:p w14:paraId="682E77E7" w14:textId="77777777" w:rsidR="00167448" w:rsidRDefault="00167448" w:rsidP="00167448">
      <w:pPr>
        <w:pStyle w:val="2f2"/>
      </w:pPr>
      <w:r>
        <w:t xml:space="preserve">               freight_price,</w:t>
      </w:r>
    </w:p>
    <w:p w14:paraId="59BACE41" w14:textId="77777777" w:rsidR="00167448" w:rsidRDefault="00167448" w:rsidP="00167448">
      <w:pPr>
        <w:pStyle w:val="2f2"/>
      </w:pPr>
      <w:r>
        <w:t xml:space="preserve">               coupon_price,</w:t>
      </w:r>
    </w:p>
    <w:p w14:paraId="6E877EAF" w14:textId="77777777" w:rsidR="00167448" w:rsidRDefault="00167448" w:rsidP="00167448">
      <w:pPr>
        <w:pStyle w:val="2f2"/>
      </w:pPr>
      <w:r>
        <w:t xml:space="preserve">               integral_price,</w:t>
      </w:r>
    </w:p>
    <w:p w14:paraId="5F13EF11" w14:textId="77777777" w:rsidR="00167448" w:rsidRDefault="00167448" w:rsidP="00167448">
      <w:pPr>
        <w:pStyle w:val="2f2"/>
      </w:pPr>
      <w:r>
        <w:t xml:space="preserve">               groupon_price,</w:t>
      </w:r>
    </w:p>
    <w:p w14:paraId="1AC743CF" w14:textId="77777777" w:rsidR="00167448" w:rsidRDefault="00167448" w:rsidP="00167448">
      <w:pPr>
        <w:pStyle w:val="2f2"/>
      </w:pPr>
      <w:r>
        <w:t xml:space="preserve">               order_price,</w:t>
      </w:r>
    </w:p>
    <w:p w14:paraId="69810D80" w14:textId="77777777" w:rsidR="00167448" w:rsidRDefault="00167448" w:rsidP="00167448">
      <w:pPr>
        <w:pStyle w:val="2f2"/>
      </w:pPr>
      <w:r>
        <w:t xml:space="preserve">               actual_price,</w:t>
      </w:r>
    </w:p>
    <w:p w14:paraId="16EFD546" w14:textId="77777777" w:rsidR="00167448" w:rsidRDefault="00167448" w:rsidP="00167448">
      <w:pPr>
        <w:pStyle w:val="2f2"/>
      </w:pPr>
      <w:r>
        <w:t xml:space="preserve">               pay_id,</w:t>
      </w:r>
    </w:p>
    <w:p w14:paraId="09D595E1" w14:textId="77777777" w:rsidR="00167448" w:rsidRDefault="00167448" w:rsidP="00167448">
      <w:pPr>
        <w:pStyle w:val="2f2"/>
      </w:pPr>
      <w:r>
        <w:t xml:space="preserve">               to_char(pay_time, 'YYYYMMDD')       :: INTEGER AS pay_date,</w:t>
      </w:r>
    </w:p>
    <w:p w14:paraId="61E39C19" w14:textId="77777777" w:rsidR="00167448" w:rsidRDefault="00167448" w:rsidP="00167448">
      <w:pPr>
        <w:pStyle w:val="2f2"/>
      </w:pPr>
      <w:r>
        <w:t xml:space="preserve">               0                                   AS pay_time,</w:t>
      </w:r>
    </w:p>
    <w:p w14:paraId="73E8503B" w14:textId="77777777" w:rsidR="00167448" w:rsidRDefault="00167448" w:rsidP="00167448">
      <w:pPr>
        <w:pStyle w:val="2f2"/>
      </w:pPr>
      <w:r>
        <w:t xml:space="preserve">               ship_sn,</w:t>
      </w:r>
    </w:p>
    <w:p w14:paraId="325AEFE1" w14:textId="77777777" w:rsidR="00167448" w:rsidRDefault="00167448" w:rsidP="00167448">
      <w:pPr>
        <w:pStyle w:val="2f2"/>
      </w:pPr>
      <w:r>
        <w:t xml:space="preserve">               ship_channel,</w:t>
      </w:r>
    </w:p>
    <w:p w14:paraId="65B15BBC" w14:textId="77777777" w:rsidR="00167448" w:rsidRDefault="00167448" w:rsidP="00167448">
      <w:pPr>
        <w:pStyle w:val="2f2"/>
      </w:pPr>
      <w:r>
        <w:t xml:space="preserve">               to_char(ship_time, 'YYYYMMDD')      :: INTEGER AS ship_date,</w:t>
      </w:r>
    </w:p>
    <w:p w14:paraId="601922B2" w14:textId="77777777" w:rsidR="00167448" w:rsidRDefault="00167448" w:rsidP="00167448">
      <w:pPr>
        <w:pStyle w:val="2f2"/>
      </w:pPr>
      <w:r>
        <w:t xml:space="preserve">               0                                   AS ship_time,</w:t>
      </w:r>
    </w:p>
    <w:p w14:paraId="3F54F9FB" w14:textId="77777777" w:rsidR="00167448" w:rsidRDefault="00167448" w:rsidP="00167448">
      <w:pPr>
        <w:pStyle w:val="2f2"/>
      </w:pPr>
      <w:r>
        <w:t xml:space="preserve">               to_char(confirm_time, 'YYYYMMDD')   :: INTEGER AS confirm_date,</w:t>
      </w:r>
    </w:p>
    <w:p w14:paraId="3A06DA91" w14:textId="77777777" w:rsidR="00167448" w:rsidRDefault="00167448" w:rsidP="00167448">
      <w:pPr>
        <w:pStyle w:val="2f2"/>
      </w:pPr>
      <w:r>
        <w:t xml:space="preserve">               0                                   AS confirm_time,</w:t>
      </w:r>
    </w:p>
    <w:p w14:paraId="33FBB1FC" w14:textId="77777777" w:rsidR="00167448" w:rsidRDefault="00167448" w:rsidP="00167448">
      <w:pPr>
        <w:pStyle w:val="2f2"/>
      </w:pPr>
      <w:r>
        <w:t xml:space="preserve">               message,</w:t>
      </w:r>
    </w:p>
    <w:p w14:paraId="59E7EB0F" w14:textId="77777777" w:rsidR="00167448" w:rsidRDefault="00167448" w:rsidP="00167448">
      <w:pPr>
        <w:pStyle w:val="2f2"/>
      </w:pPr>
      <w:r>
        <w:t xml:space="preserve">               comments,</w:t>
      </w:r>
    </w:p>
    <w:p w14:paraId="31318879" w14:textId="77777777" w:rsidR="00167448" w:rsidRDefault="00167448" w:rsidP="00167448">
      <w:pPr>
        <w:pStyle w:val="2f2"/>
      </w:pPr>
      <w:r>
        <w:lastRenderedPageBreak/>
        <w:t xml:space="preserve">               aftersale_status,</w:t>
      </w:r>
    </w:p>
    <w:p w14:paraId="544D649F" w14:textId="77777777" w:rsidR="00167448" w:rsidRDefault="00167448" w:rsidP="00167448">
      <w:pPr>
        <w:pStyle w:val="2f2"/>
      </w:pPr>
      <w:r>
        <w:t xml:space="preserve">               refund_amount,</w:t>
      </w:r>
    </w:p>
    <w:p w14:paraId="3819F95C" w14:textId="77777777" w:rsidR="00167448" w:rsidRDefault="00167448" w:rsidP="00167448">
      <w:pPr>
        <w:pStyle w:val="2f2"/>
      </w:pPr>
      <w:r>
        <w:t xml:space="preserve">               refund_type,</w:t>
      </w:r>
    </w:p>
    <w:p w14:paraId="578010D8" w14:textId="77777777" w:rsidR="00167448" w:rsidRDefault="00167448" w:rsidP="00167448">
      <w:pPr>
        <w:pStyle w:val="2f2"/>
      </w:pPr>
      <w:r>
        <w:t xml:space="preserve">               refund_content,</w:t>
      </w:r>
    </w:p>
    <w:p w14:paraId="671300D0" w14:textId="77777777" w:rsidR="00167448" w:rsidRDefault="00167448" w:rsidP="00167448">
      <w:pPr>
        <w:pStyle w:val="2f2"/>
      </w:pPr>
      <w:r>
        <w:t xml:space="preserve">               to_char(refund_time, 'YYYYMMDD')    :: INTEGER AS refund_date,</w:t>
      </w:r>
    </w:p>
    <w:p w14:paraId="5F131D4D" w14:textId="77777777" w:rsidR="00167448" w:rsidRDefault="00167448" w:rsidP="00167448">
      <w:pPr>
        <w:pStyle w:val="2f2"/>
      </w:pPr>
      <w:r>
        <w:t xml:space="preserve">               0                                   AS refund_time,</w:t>
      </w:r>
    </w:p>
    <w:p w14:paraId="7B5808D5" w14:textId="77777777" w:rsidR="00167448" w:rsidRDefault="00167448" w:rsidP="00167448">
      <w:pPr>
        <w:pStyle w:val="2f2"/>
      </w:pPr>
      <w:r>
        <w:t xml:space="preserve">               to_char(end_time, 'YYYYMMDD')       :: INTEGER AS end_date,</w:t>
      </w:r>
    </w:p>
    <w:p w14:paraId="7B57C8DD" w14:textId="77777777" w:rsidR="00167448" w:rsidRDefault="00167448" w:rsidP="00167448">
      <w:pPr>
        <w:pStyle w:val="2f2"/>
      </w:pPr>
      <w:r>
        <w:t xml:space="preserve">               0                                   AS end_time,</w:t>
      </w:r>
    </w:p>
    <w:p w14:paraId="71C1BF4B" w14:textId="77777777" w:rsidR="00167448" w:rsidRDefault="00167448" w:rsidP="00167448">
      <w:pPr>
        <w:pStyle w:val="2f2"/>
      </w:pPr>
      <w:r>
        <w:t xml:space="preserve">               to_char(oo.add_time, 'YYYYMMDD')    :: INTEGER AS add_date,</w:t>
      </w:r>
    </w:p>
    <w:p w14:paraId="30D48793" w14:textId="77777777" w:rsidR="00167448" w:rsidRDefault="00167448" w:rsidP="00167448">
      <w:pPr>
        <w:pStyle w:val="2f2"/>
      </w:pPr>
      <w:r>
        <w:t xml:space="preserve">               0                                   AS add_time,</w:t>
      </w:r>
    </w:p>
    <w:p w14:paraId="6461D875" w14:textId="77777777" w:rsidR="00167448" w:rsidRDefault="00167448" w:rsidP="00167448">
      <w:pPr>
        <w:pStyle w:val="2f2"/>
      </w:pPr>
      <w:r>
        <w:t xml:space="preserve">               to_char(oo.update_time, 'YYYYMMDD') :: INTEGER AS update_date,</w:t>
      </w:r>
    </w:p>
    <w:p w14:paraId="18B9FA57" w14:textId="77777777" w:rsidR="00167448" w:rsidRDefault="00167448" w:rsidP="00167448">
      <w:pPr>
        <w:pStyle w:val="2f2"/>
      </w:pPr>
      <w:r>
        <w:t xml:space="preserve">               0                                   AS update_time,</w:t>
      </w:r>
    </w:p>
    <w:p w14:paraId="31C59C6B" w14:textId="77777777" w:rsidR="00167448" w:rsidRDefault="00167448" w:rsidP="00167448">
      <w:pPr>
        <w:pStyle w:val="2f2"/>
      </w:pPr>
      <w:r>
        <w:t xml:space="preserve">               oo.deleted,</w:t>
      </w:r>
    </w:p>
    <w:p w14:paraId="050E9349" w14:textId="77777777" w:rsidR="00167448" w:rsidRDefault="00167448" w:rsidP="00167448">
      <w:pPr>
        <w:pStyle w:val="2f2"/>
      </w:pPr>
      <w:r>
        <w:t xml:space="preserve">               row_number()                        over(partition by oo.id) num</w:t>
      </w:r>
    </w:p>
    <w:p w14:paraId="1B3505E7" w14:textId="77777777" w:rsidR="00167448" w:rsidRDefault="00167448" w:rsidP="00167448">
      <w:pPr>
        <w:pStyle w:val="2f2"/>
      </w:pPr>
      <w:r>
        <w:t xml:space="preserve">          FROM original.original_order oo</w:t>
      </w:r>
    </w:p>
    <w:p w14:paraId="5C30331A" w14:textId="77777777" w:rsidR="00167448" w:rsidRDefault="00167448" w:rsidP="00167448">
      <w:pPr>
        <w:pStyle w:val="2f2"/>
      </w:pPr>
      <w:r>
        <w:t xml:space="preserve">          LEFT JOIN original.original_address oa ON oo.user_id = oa.user_id</w:t>
      </w:r>
    </w:p>
    <w:p w14:paraId="40255186" w14:textId="77777777" w:rsidR="00167448" w:rsidRDefault="00167448" w:rsidP="00167448">
      <w:pPr>
        <w:pStyle w:val="2f2"/>
      </w:pPr>
      <w:r>
        <w:t xml:space="preserve">          LEFT JOIN target.address_dimension ad ON oa.id = ad.address_id</w:t>
      </w:r>
    </w:p>
    <w:p w14:paraId="72B55CCA" w14:textId="77777777" w:rsidR="00167448" w:rsidRDefault="00167448" w:rsidP="00167448">
      <w:pPr>
        <w:pStyle w:val="2f2"/>
      </w:pPr>
      <w:r>
        <w:t xml:space="preserve">          LEFT JOIN target.user_dimension ud ON ud.user_id = oo.user_id ) a</w:t>
      </w:r>
    </w:p>
    <w:p w14:paraId="32B5ACCA" w14:textId="77777777" w:rsidR="00167448" w:rsidRDefault="00167448" w:rsidP="00167448">
      <w:pPr>
        <w:pStyle w:val="2f2"/>
      </w:pPr>
      <w:r>
        <w:t xml:space="preserve"> where a.num = 1</w:t>
      </w:r>
    </w:p>
    <w:p w14:paraId="0ED48839" w14:textId="7EB2A183" w:rsidR="00167448" w:rsidRDefault="00167448" w:rsidP="00167448">
      <w:pPr>
        <w:pStyle w:val="2f2"/>
      </w:pPr>
      <w:r>
        <w:t xml:space="preserve"> order by order_id;</w:t>
      </w:r>
    </w:p>
    <w:p w14:paraId="210923C4" w14:textId="79FEF934" w:rsidR="003F3735" w:rsidRDefault="00417528" w:rsidP="00145FD2">
      <w:pPr>
        <w:pStyle w:val="30"/>
        <w:rPr>
          <w:rFonts w:hint="eastAsia"/>
        </w:rPr>
      </w:pPr>
      <w:r>
        <w:rPr>
          <w:rFonts w:hint="eastAsia"/>
        </w:rPr>
        <w:t>完成表</w:t>
      </w:r>
      <w:r w:rsidR="003F3735">
        <w:t>order_goods</w:t>
      </w:r>
    </w:p>
    <w:p w14:paraId="4B09104E" w14:textId="79B6FD09" w:rsidR="00445AB6" w:rsidRDefault="00445AB6" w:rsidP="00445AB6">
      <w:pPr>
        <w:pStyle w:val="2f2"/>
      </w:pPr>
      <w:r>
        <w:t xml:space="preserve">INSERT INTO </w:t>
      </w:r>
      <w:r w:rsidR="00571C3E">
        <w:t>target.</w:t>
      </w:r>
      <w:r>
        <w:t>order_goods(</w:t>
      </w:r>
    </w:p>
    <w:p w14:paraId="35C36650" w14:textId="77777777" w:rsidR="00445AB6" w:rsidRDefault="00445AB6" w:rsidP="00445AB6">
      <w:pPr>
        <w:pStyle w:val="2f2"/>
      </w:pPr>
      <w:r>
        <w:t>order_id,</w:t>
      </w:r>
    </w:p>
    <w:p w14:paraId="2438ED12" w14:textId="77777777" w:rsidR="00445AB6" w:rsidRDefault="00445AB6" w:rsidP="00445AB6">
      <w:pPr>
        <w:pStyle w:val="2f2"/>
      </w:pPr>
      <w:r>
        <w:tab/>
        <w:t>goods_key,</w:t>
      </w:r>
    </w:p>
    <w:p w14:paraId="36EB957F" w14:textId="77777777" w:rsidR="00445AB6" w:rsidRDefault="00445AB6" w:rsidP="00445AB6">
      <w:pPr>
        <w:pStyle w:val="2f2"/>
      </w:pPr>
      <w:r>
        <w:tab/>
        <w:t>number,</w:t>
      </w:r>
    </w:p>
    <w:p w14:paraId="06D2E755" w14:textId="77777777" w:rsidR="00445AB6" w:rsidRDefault="00445AB6" w:rsidP="00445AB6">
      <w:pPr>
        <w:pStyle w:val="2f2"/>
      </w:pPr>
      <w:r>
        <w:tab/>
        <w:t>price,</w:t>
      </w:r>
    </w:p>
    <w:p w14:paraId="64015236" w14:textId="77777777" w:rsidR="00445AB6" w:rsidRDefault="00445AB6" w:rsidP="00445AB6">
      <w:pPr>
        <w:pStyle w:val="2f2"/>
      </w:pPr>
      <w:r>
        <w:tab/>
        <w:t>comment_value,</w:t>
      </w:r>
    </w:p>
    <w:p w14:paraId="21BBD383" w14:textId="77777777" w:rsidR="00445AB6" w:rsidRDefault="00445AB6" w:rsidP="00445AB6">
      <w:pPr>
        <w:pStyle w:val="2f2"/>
      </w:pPr>
      <w:r>
        <w:tab/>
        <w:t>add_date,</w:t>
      </w:r>
    </w:p>
    <w:p w14:paraId="3DADFFAA" w14:textId="77777777" w:rsidR="00445AB6" w:rsidRDefault="00445AB6" w:rsidP="00445AB6">
      <w:pPr>
        <w:pStyle w:val="2f2"/>
      </w:pPr>
      <w:r>
        <w:tab/>
        <w:t>add_time,</w:t>
      </w:r>
    </w:p>
    <w:p w14:paraId="5735E3A4" w14:textId="77777777" w:rsidR="00445AB6" w:rsidRDefault="00445AB6" w:rsidP="00445AB6">
      <w:pPr>
        <w:pStyle w:val="2f2"/>
      </w:pPr>
      <w:r>
        <w:tab/>
        <w:t>update_date,</w:t>
      </w:r>
    </w:p>
    <w:p w14:paraId="496ADDF9" w14:textId="77777777" w:rsidR="00445AB6" w:rsidRDefault="00445AB6" w:rsidP="00445AB6">
      <w:pPr>
        <w:pStyle w:val="2f2"/>
      </w:pPr>
      <w:r>
        <w:tab/>
        <w:t>update_time,</w:t>
      </w:r>
    </w:p>
    <w:p w14:paraId="23D279AB" w14:textId="77777777" w:rsidR="00445AB6" w:rsidRDefault="00445AB6" w:rsidP="00445AB6">
      <w:pPr>
        <w:pStyle w:val="2f2"/>
      </w:pPr>
      <w:r>
        <w:tab/>
        <w:t>deleted</w:t>
      </w:r>
    </w:p>
    <w:p w14:paraId="5C925149" w14:textId="77777777" w:rsidR="00445AB6" w:rsidRDefault="00445AB6" w:rsidP="00445AB6">
      <w:pPr>
        <w:pStyle w:val="2f2"/>
      </w:pPr>
      <w:r>
        <w:t>)</w:t>
      </w:r>
    </w:p>
    <w:p w14:paraId="74455840" w14:textId="77777777" w:rsidR="00445AB6" w:rsidRDefault="00445AB6" w:rsidP="00445AB6">
      <w:pPr>
        <w:pStyle w:val="2f2"/>
      </w:pPr>
      <w:r>
        <w:t>SELECT oog.order_id,</w:t>
      </w:r>
    </w:p>
    <w:p w14:paraId="23577D52" w14:textId="77777777" w:rsidR="00445AB6" w:rsidRDefault="00445AB6" w:rsidP="00445AB6">
      <w:pPr>
        <w:pStyle w:val="2f2"/>
      </w:pPr>
      <w:r>
        <w:t xml:space="preserve">       gd.goods_key,</w:t>
      </w:r>
    </w:p>
    <w:p w14:paraId="6E6F862F" w14:textId="77777777" w:rsidR="00445AB6" w:rsidRDefault="00445AB6" w:rsidP="00445AB6">
      <w:pPr>
        <w:pStyle w:val="2f2"/>
      </w:pPr>
      <w:r>
        <w:t xml:space="preserve">       oog.number,</w:t>
      </w:r>
    </w:p>
    <w:p w14:paraId="477B9948" w14:textId="77777777" w:rsidR="00445AB6" w:rsidRDefault="00445AB6" w:rsidP="00445AB6">
      <w:pPr>
        <w:pStyle w:val="2f2"/>
      </w:pPr>
      <w:r>
        <w:t xml:space="preserve">       oog.price,</w:t>
      </w:r>
    </w:p>
    <w:p w14:paraId="6BB441AF" w14:textId="77777777" w:rsidR="00445AB6" w:rsidRDefault="00445AB6" w:rsidP="00445AB6">
      <w:pPr>
        <w:pStyle w:val="2f2"/>
      </w:pPr>
      <w:r>
        <w:t xml:space="preserve">       oog.comment,</w:t>
      </w:r>
    </w:p>
    <w:p w14:paraId="7D48D14E" w14:textId="5705B3FE" w:rsidR="00445AB6" w:rsidRDefault="00445AB6" w:rsidP="00445AB6">
      <w:pPr>
        <w:pStyle w:val="2f2"/>
      </w:pPr>
      <w:r>
        <w:t xml:space="preserve">       to_char(oog.add_time, 'YYY</w:t>
      </w:r>
      <w:r w:rsidR="006E254A">
        <w:t>Y</w:t>
      </w:r>
      <w:r>
        <w:t>MMDD') :: INTEGER AS add_date,</w:t>
      </w:r>
    </w:p>
    <w:p w14:paraId="6D928B8E" w14:textId="2BB7326F" w:rsidR="00445AB6" w:rsidRDefault="00445AB6" w:rsidP="00445AB6">
      <w:pPr>
        <w:pStyle w:val="2f2"/>
      </w:pPr>
      <w:r>
        <w:t xml:space="preserve">       0 AS add_time,</w:t>
      </w:r>
    </w:p>
    <w:p w14:paraId="2A00A7EB" w14:textId="10D6F816" w:rsidR="00445AB6" w:rsidRDefault="00445AB6" w:rsidP="00445AB6">
      <w:pPr>
        <w:pStyle w:val="2f2"/>
      </w:pPr>
      <w:r>
        <w:t xml:space="preserve">       to_char(oog.update_time, 'YYY</w:t>
      </w:r>
      <w:r w:rsidR="006E254A">
        <w:t>Y</w:t>
      </w:r>
      <w:r>
        <w:t>MMDD') :: INTEGER AS update_date,</w:t>
      </w:r>
    </w:p>
    <w:p w14:paraId="7636BA69" w14:textId="2E16A27E" w:rsidR="00445AB6" w:rsidRDefault="00445AB6" w:rsidP="00445AB6">
      <w:pPr>
        <w:pStyle w:val="2f2"/>
      </w:pPr>
      <w:r>
        <w:lastRenderedPageBreak/>
        <w:t xml:space="preserve">       0 AS update_time,</w:t>
      </w:r>
    </w:p>
    <w:p w14:paraId="2C9A3865" w14:textId="77777777" w:rsidR="00445AB6" w:rsidRDefault="00445AB6" w:rsidP="00445AB6">
      <w:pPr>
        <w:pStyle w:val="2f2"/>
      </w:pPr>
      <w:r>
        <w:t xml:space="preserve">       oog.deleted</w:t>
      </w:r>
    </w:p>
    <w:p w14:paraId="3372440C" w14:textId="660E9F2F" w:rsidR="00445AB6" w:rsidRDefault="00445AB6" w:rsidP="00445AB6">
      <w:pPr>
        <w:pStyle w:val="2f2"/>
      </w:pPr>
      <w:r>
        <w:t xml:space="preserve">  FROM </w:t>
      </w:r>
      <w:r w:rsidR="00571C3E">
        <w:t>original.</w:t>
      </w:r>
      <w:r>
        <w:t>original_order_goods oog</w:t>
      </w:r>
    </w:p>
    <w:p w14:paraId="41A95388" w14:textId="7289ECB9" w:rsidR="00445AB6" w:rsidRDefault="00445AB6" w:rsidP="00445AB6">
      <w:pPr>
        <w:pStyle w:val="2f2"/>
      </w:pPr>
      <w:r>
        <w:t xml:space="preserve">  LEFT JOIN </w:t>
      </w:r>
      <w:r w:rsidR="00571C3E">
        <w:t>target.</w:t>
      </w:r>
      <w:r>
        <w:t>goods_dimension gd ON oog.product_id = gd.product_id</w:t>
      </w:r>
    </w:p>
    <w:p w14:paraId="12FCCEB8" w14:textId="5FF635A5" w:rsidR="00040A18" w:rsidRDefault="00445AB6" w:rsidP="00445AB6">
      <w:pPr>
        <w:pStyle w:val="2f2"/>
      </w:pPr>
      <w:r>
        <w:t xml:space="preserve">  ORDER BY order_id,goods_key;</w:t>
      </w:r>
    </w:p>
    <w:p w14:paraId="54E8ED2E" w14:textId="15DEBE8A" w:rsidR="003F3735" w:rsidRDefault="00417528" w:rsidP="00145FD2">
      <w:pPr>
        <w:pStyle w:val="30"/>
        <w:rPr>
          <w:rFonts w:hint="eastAsia"/>
        </w:rPr>
      </w:pPr>
      <w:r>
        <w:rPr>
          <w:rFonts w:hint="eastAsia"/>
        </w:rPr>
        <w:t>完成表</w:t>
      </w:r>
      <w:r w:rsidR="003F3735">
        <w:t>inventory</w:t>
      </w:r>
    </w:p>
    <w:p w14:paraId="4143DAEA" w14:textId="55B02906" w:rsidR="00AA629D" w:rsidRDefault="00AA629D" w:rsidP="00AA629D">
      <w:pPr>
        <w:pStyle w:val="1e"/>
        <w:rPr>
          <w:rFonts w:hint="eastAsia"/>
        </w:rPr>
      </w:pPr>
      <w:r>
        <w:t xml:space="preserve">INSERT INTO </w:t>
      </w:r>
      <w:r w:rsidR="00571C3E">
        <w:t>target.</w:t>
      </w:r>
      <w:r>
        <w:t>inventory</w:t>
      </w:r>
    </w:p>
    <w:p w14:paraId="6222A40B" w14:textId="77777777" w:rsidR="00571C3E" w:rsidRDefault="00AA629D" w:rsidP="00AA629D">
      <w:pPr>
        <w:pStyle w:val="1e"/>
        <w:rPr>
          <w:rFonts w:hint="eastAsia"/>
        </w:rPr>
      </w:pPr>
      <w:r>
        <w:t xml:space="preserve">  (date_key, goods_key, number)</w:t>
      </w:r>
    </w:p>
    <w:p w14:paraId="63321E58" w14:textId="65FC242B" w:rsidR="00AA629D" w:rsidRDefault="00AA629D" w:rsidP="00AA629D">
      <w:pPr>
        <w:pStyle w:val="1e"/>
        <w:rPr>
          <w:rFonts w:hint="eastAsia"/>
        </w:rPr>
      </w:pPr>
      <w:r>
        <w:t>(WITH cur_inv AS(</w:t>
      </w:r>
    </w:p>
    <w:p w14:paraId="14C2FFEC" w14:textId="091F6E1D" w:rsidR="00AA629D" w:rsidRDefault="00FE08E4" w:rsidP="00AA629D">
      <w:pPr>
        <w:pStyle w:val="1e"/>
        <w:rPr>
          <w:rFonts w:hint="eastAsia"/>
        </w:rPr>
      </w:pPr>
      <w:r>
        <w:t xml:space="preserve">         </w:t>
      </w:r>
      <w:r w:rsidR="00AA629D">
        <w:t>SELECT to_char(inv.update_time, 'YYYYMMDD') :: INTEGER AS update_date,</w:t>
      </w:r>
    </w:p>
    <w:p w14:paraId="17E0AE12" w14:textId="23102F5B" w:rsidR="00AA629D" w:rsidRDefault="00AA629D" w:rsidP="00AA629D">
      <w:pPr>
        <w:pStyle w:val="1e"/>
        <w:rPr>
          <w:rFonts w:hint="eastAsia"/>
        </w:rPr>
      </w:pPr>
      <w:r>
        <w:t xml:space="preserve">                inv.product_id AS product_id,</w:t>
      </w:r>
    </w:p>
    <w:p w14:paraId="218297E5" w14:textId="17DC6703" w:rsidR="00AA629D" w:rsidRDefault="00AA629D" w:rsidP="00AA629D">
      <w:pPr>
        <w:pStyle w:val="1e"/>
        <w:rPr>
          <w:rFonts w:hint="eastAsia"/>
        </w:rPr>
      </w:pPr>
      <w:r>
        <w:t xml:space="preserve">                inv.number</w:t>
      </w:r>
    </w:p>
    <w:p w14:paraId="2A09FE3D" w14:textId="7D311D96" w:rsidR="00AA629D" w:rsidRDefault="00AA629D" w:rsidP="00AA629D">
      <w:pPr>
        <w:pStyle w:val="1e"/>
        <w:rPr>
          <w:rFonts w:hint="eastAsia"/>
        </w:rPr>
      </w:pPr>
      <w:r>
        <w:t xml:space="preserve">           from (SELECT update_time,</w:t>
      </w:r>
    </w:p>
    <w:p w14:paraId="5C6B4007" w14:textId="3EF57D8A" w:rsidR="00AA629D" w:rsidRDefault="00AA629D" w:rsidP="00AA629D">
      <w:pPr>
        <w:pStyle w:val="1e"/>
        <w:rPr>
          <w:rFonts w:hint="eastAsia"/>
        </w:rPr>
      </w:pPr>
      <w:r>
        <w:t xml:space="preserve">                        id AS product_id,</w:t>
      </w:r>
    </w:p>
    <w:p w14:paraId="19842C87" w14:textId="6ACDE62B" w:rsidR="00AA629D" w:rsidRDefault="00AA629D" w:rsidP="00AA629D">
      <w:pPr>
        <w:pStyle w:val="1e"/>
        <w:rPr>
          <w:rFonts w:hint="eastAsia"/>
        </w:rPr>
      </w:pPr>
      <w:r>
        <w:t xml:space="preserve">                        number,</w:t>
      </w:r>
    </w:p>
    <w:p w14:paraId="7EAD04AA" w14:textId="536A0261" w:rsidR="00AA629D" w:rsidRDefault="00AA629D" w:rsidP="00AA629D">
      <w:pPr>
        <w:pStyle w:val="1e"/>
        <w:rPr>
          <w:rFonts w:hint="eastAsia"/>
        </w:rPr>
      </w:pPr>
      <w:r>
        <w:t xml:space="preserve">                        ROW_NUMBER() OVER(PARTITION BY id ORDER BY update_time DESC) AS update_inv</w:t>
      </w:r>
    </w:p>
    <w:p w14:paraId="4E98F4DA" w14:textId="571F27D7" w:rsidR="00AA629D" w:rsidRDefault="00AA629D" w:rsidP="00AA629D">
      <w:pPr>
        <w:pStyle w:val="1e"/>
        <w:rPr>
          <w:rFonts w:hint="eastAsia"/>
        </w:rPr>
      </w:pPr>
      <w:r>
        <w:t xml:space="preserve">                   FROM </w:t>
      </w:r>
      <w:r w:rsidR="00E41383">
        <w:t>original.</w:t>
      </w:r>
      <w:r>
        <w:t>original_goods_product ) inv</w:t>
      </w:r>
    </w:p>
    <w:p w14:paraId="5CF63C37" w14:textId="30F60923" w:rsidR="00AA629D" w:rsidRDefault="00AA629D" w:rsidP="00AA629D">
      <w:pPr>
        <w:pStyle w:val="1e"/>
        <w:rPr>
          <w:rFonts w:hint="eastAsia"/>
        </w:rPr>
      </w:pPr>
      <w:r>
        <w:t xml:space="preserve">           where inv.update_inv = 1)</w:t>
      </w:r>
    </w:p>
    <w:p w14:paraId="6D70EED5" w14:textId="55C907F0" w:rsidR="00AA629D" w:rsidRDefault="00AA629D" w:rsidP="00AA629D">
      <w:pPr>
        <w:pStyle w:val="1e"/>
        <w:rPr>
          <w:rFonts w:hint="eastAsia"/>
        </w:rPr>
      </w:pPr>
      <w:r>
        <w:t xml:space="preserve">          SELECT ci.update_date, gd.goods_key, ci.number</w:t>
      </w:r>
    </w:p>
    <w:p w14:paraId="20874DF4" w14:textId="043382FE" w:rsidR="00AA629D" w:rsidRDefault="00AA629D" w:rsidP="00AA629D">
      <w:pPr>
        <w:pStyle w:val="1e"/>
        <w:rPr>
          <w:rFonts w:hint="eastAsia"/>
        </w:rPr>
      </w:pPr>
      <w:r>
        <w:t xml:space="preserve">            FROM cur_inv ci</w:t>
      </w:r>
    </w:p>
    <w:p w14:paraId="01C644C3" w14:textId="0C5C8317" w:rsidR="00AA629D" w:rsidRDefault="00AA629D" w:rsidP="00AA629D">
      <w:pPr>
        <w:pStyle w:val="1e"/>
        <w:rPr>
          <w:rFonts w:hint="eastAsia"/>
        </w:rPr>
      </w:pPr>
      <w:r>
        <w:t xml:space="preserve">            LEFT JOIN </w:t>
      </w:r>
      <w:r w:rsidR="00571C3E">
        <w:t>target.</w:t>
      </w:r>
      <w:r>
        <w:t>goods_dimension gd on ci.product_id = gd.product_id</w:t>
      </w:r>
    </w:p>
    <w:p w14:paraId="3FB563EF" w14:textId="2FA3D35E" w:rsidR="009A5460" w:rsidRPr="008C3E9A" w:rsidRDefault="00AA629D" w:rsidP="00AA629D">
      <w:pPr>
        <w:pStyle w:val="1e"/>
        <w:rPr>
          <w:rFonts w:hint="eastAsia"/>
        </w:rPr>
      </w:pPr>
      <w:r>
        <w:t xml:space="preserve">           ORDER BY goods_key);</w:t>
      </w:r>
    </w:p>
    <w:p w14:paraId="5AA8F56B" w14:textId="611B69E4" w:rsidR="00BB0CFD" w:rsidRDefault="00BB0CFD" w:rsidP="005F3B45">
      <w:pPr>
        <w:pStyle w:val="3"/>
        <w:rPr>
          <w:rFonts w:hint="eastAsia"/>
        </w:rPr>
      </w:pPr>
      <w:bookmarkStart w:id="27" w:name="_Toc44517975"/>
      <w:r>
        <w:t>数据分析</w:t>
      </w:r>
      <w:bookmarkEnd w:id="27"/>
    </w:p>
    <w:p w14:paraId="4F6DE5AF" w14:textId="35E9DE17" w:rsidR="0045159F" w:rsidRPr="0045159F" w:rsidRDefault="0045159F" w:rsidP="00170BD2">
      <w:pPr>
        <w:pStyle w:val="1e"/>
        <w:rPr>
          <w:rFonts w:hint="eastAsia"/>
          <w:b/>
        </w:rPr>
      </w:pPr>
      <w:r w:rsidRPr="0045159F">
        <w:rPr>
          <w:rFonts w:hint="eastAsia"/>
          <w:b/>
        </w:rPr>
        <w:t>此处需要截图，截图内容：补全的</w:t>
      </w:r>
      <w:r w:rsidRPr="0045159F">
        <w:rPr>
          <w:b/>
        </w:rPr>
        <w:t>SQL</w:t>
      </w:r>
      <w:r w:rsidRPr="0045159F">
        <w:rPr>
          <w:b/>
        </w:rPr>
        <w:t>语句以及结果截图（</w:t>
      </w:r>
      <w:r w:rsidRPr="0045159F">
        <w:rPr>
          <w:rFonts w:hint="eastAsia"/>
          <w:b/>
        </w:rPr>
        <w:t>结果截图，</w:t>
      </w:r>
      <w:r w:rsidRPr="0045159F">
        <w:rPr>
          <w:rFonts w:hint="eastAsia"/>
          <w:b/>
        </w:rPr>
        <w:t>S</w:t>
      </w:r>
      <w:r w:rsidRPr="0045159F">
        <w:rPr>
          <w:b/>
        </w:rPr>
        <w:t>QL</w:t>
      </w:r>
      <w:r w:rsidRPr="0045159F">
        <w:rPr>
          <w:rFonts w:hint="eastAsia"/>
          <w:b/>
        </w:rPr>
        <w:t>语句直接粘贴即可）。</w:t>
      </w:r>
    </w:p>
    <w:p w14:paraId="484E14DC" w14:textId="547AD5DC" w:rsidR="00E7353D" w:rsidRDefault="0045159F" w:rsidP="00170BD2">
      <w:pPr>
        <w:pStyle w:val="1e"/>
        <w:rPr>
          <w:rFonts w:hint="eastAsia"/>
        </w:rPr>
      </w:pPr>
      <w:r>
        <w:rPr>
          <w:rFonts w:hint="eastAsia"/>
        </w:rPr>
        <w:t>该部分</w:t>
      </w:r>
      <w:r w:rsidR="00B858DC">
        <w:rPr>
          <w:rFonts w:hint="eastAsia"/>
        </w:rPr>
        <w:t>直接在</w:t>
      </w:r>
      <w:r w:rsidR="004336B1">
        <w:rPr>
          <w:rFonts w:hint="eastAsia"/>
        </w:rPr>
        <w:t>D</w:t>
      </w:r>
      <w:r w:rsidR="004336B1">
        <w:t>WS</w:t>
      </w:r>
      <w:r w:rsidR="004336B1">
        <w:rPr>
          <w:rFonts w:hint="eastAsia"/>
        </w:rPr>
        <w:t>集群</w:t>
      </w:r>
      <w:r w:rsidR="00B858DC">
        <w:rPr>
          <w:rFonts w:hint="eastAsia"/>
        </w:rPr>
        <w:t>中</w:t>
      </w:r>
      <w:r w:rsidR="00E7353D">
        <w:rPr>
          <w:rFonts w:hint="eastAsia"/>
        </w:rPr>
        <w:t>进行分析。</w:t>
      </w:r>
    </w:p>
    <w:p w14:paraId="76831C6D" w14:textId="3D2E956A" w:rsidR="00E7353D" w:rsidRDefault="00E7353D" w:rsidP="00170BD2">
      <w:pPr>
        <w:pStyle w:val="1e"/>
        <w:rPr>
          <w:rFonts w:hint="eastAsia"/>
        </w:rPr>
      </w:pPr>
      <w:r>
        <w:t xml:space="preserve">GMV(Gross Merchandise Volume = </w:t>
      </w:r>
      <w:r w:rsidRPr="0042154E">
        <w:t>销售额</w:t>
      </w:r>
      <w:r>
        <w:rPr>
          <w:rFonts w:hint="eastAsia"/>
        </w:rPr>
        <w:t xml:space="preserve"> </w:t>
      </w:r>
      <w:r>
        <w:t xml:space="preserve">+ </w:t>
      </w:r>
      <w:r w:rsidRPr="0042154E">
        <w:t>取消订单金额</w:t>
      </w:r>
      <w:r>
        <w:rPr>
          <w:rFonts w:hint="eastAsia"/>
        </w:rPr>
        <w:t xml:space="preserve"> </w:t>
      </w:r>
      <w:r>
        <w:t xml:space="preserve">+ </w:t>
      </w:r>
      <w:r w:rsidRPr="0042154E">
        <w:t>拒收订单金额</w:t>
      </w:r>
      <w:r>
        <w:rPr>
          <w:rFonts w:hint="eastAsia"/>
        </w:rPr>
        <w:t xml:space="preserve"> </w:t>
      </w:r>
      <w:r>
        <w:t xml:space="preserve">+ </w:t>
      </w:r>
      <w:r w:rsidRPr="0042154E">
        <w:t>退货订单金额</w:t>
      </w:r>
      <w:r>
        <w:rPr>
          <w:rFonts w:hint="eastAsia"/>
        </w:rPr>
        <w:t>)</w:t>
      </w:r>
      <w:r w:rsidR="007752BF">
        <w:rPr>
          <w:rFonts w:hint="eastAsia"/>
        </w:rPr>
        <w:t>相关分析。</w:t>
      </w:r>
      <w:r w:rsidR="007752BF" w:rsidRPr="008B3BAB">
        <w:rPr>
          <w:rFonts w:hint="eastAsia"/>
          <w:b/>
        </w:rPr>
        <w:t>提示：只要产生订单就纳入</w:t>
      </w:r>
      <w:r w:rsidR="007752BF" w:rsidRPr="008B3BAB">
        <w:rPr>
          <w:rFonts w:hint="eastAsia"/>
          <w:b/>
        </w:rPr>
        <w:t>G</w:t>
      </w:r>
      <w:r w:rsidR="007752BF" w:rsidRPr="008B3BAB">
        <w:rPr>
          <w:b/>
        </w:rPr>
        <w:t>MV</w:t>
      </w:r>
      <w:r w:rsidR="008D5E35">
        <w:rPr>
          <w:rFonts w:hint="eastAsia"/>
          <w:b/>
        </w:rPr>
        <w:t>的计算，所以</w:t>
      </w:r>
      <w:r w:rsidR="007752BF" w:rsidRPr="008B3BAB">
        <w:rPr>
          <w:rFonts w:hint="eastAsia"/>
          <w:b/>
        </w:rPr>
        <w:t>不用专门</w:t>
      </w:r>
      <w:r w:rsidR="008D5E35">
        <w:rPr>
          <w:rFonts w:hint="eastAsia"/>
          <w:b/>
        </w:rPr>
        <w:t>看哪些订单被取消了，哪些订单被拒收了，直接对所有订单进行统计即可</w:t>
      </w:r>
      <w:r w:rsidR="007752BF" w:rsidRPr="008B3BAB">
        <w:rPr>
          <w:rFonts w:hint="eastAsia"/>
          <w:b/>
        </w:rPr>
        <w:t>。</w:t>
      </w:r>
    </w:p>
    <w:p w14:paraId="1EE68001" w14:textId="404B48E5" w:rsidR="00E7353D" w:rsidRDefault="00E7353D" w:rsidP="00170BD2">
      <w:pPr>
        <w:pStyle w:val="1e"/>
        <w:rPr>
          <w:rFonts w:hint="eastAsia"/>
        </w:rPr>
      </w:pPr>
      <w:r>
        <w:rPr>
          <w:rFonts w:hint="eastAsia"/>
        </w:rPr>
        <w:t>#</w:t>
      </w:r>
      <w:r>
        <w:t xml:space="preserve"> </w:t>
      </w:r>
      <w:r>
        <w:rPr>
          <w:rFonts w:hint="eastAsia"/>
        </w:rPr>
        <w:t>查看</w:t>
      </w:r>
      <w:r w:rsidR="00764EB5">
        <w:rPr>
          <w:rFonts w:hint="eastAsia"/>
        </w:rPr>
        <w:t>2</w:t>
      </w:r>
      <w:r w:rsidR="00764EB5">
        <w:t>020</w:t>
      </w:r>
      <w:r>
        <w:rPr>
          <w:rFonts w:hint="eastAsia"/>
        </w:rPr>
        <w:t>年</w:t>
      </w:r>
      <w:r w:rsidR="00764EB5">
        <w:rPr>
          <w:rFonts w:hint="eastAsia"/>
        </w:rPr>
        <w:t>3</w:t>
      </w:r>
      <w:r w:rsidR="00764EB5">
        <w:t>月</w:t>
      </w:r>
      <w:r>
        <w:rPr>
          <w:rFonts w:hint="eastAsia"/>
        </w:rPr>
        <w:t>各省</w:t>
      </w:r>
      <w:r>
        <w:rPr>
          <w:rFonts w:hint="eastAsia"/>
        </w:rPr>
        <w:t>G</w:t>
      </w:r>
      <w:r>
        <w:t>MV</w:t>
      </w:r>
      <w:r w:rsidR="00337979">
        <w:t>，</w:t>
      </w:r>
      <w:r w:rsidR="00337979">
        <w:rPr>
          <w:rFonts w:hint="eastAsia"/>
        </w:rPr>
        <w:t>降序输出</w:t>
      </w:r>
    </w:p>
    <w:p w14:paraId="11E0310B" w14:textId="77777777" w:rsidR="00A227ED" w:rsidRDefault="00A227ED" w:rsidP="00A227ED">
      <w:pPr>
        <w:pStyle w:val="2f2"/>
      </w:pPr>
      <w:r>
        <w:t>SELECT ad.province AS province, SUM(o.actual_price) AS GMV</w:t>
      </w:r>
    </w:p>
    <w:p w14:paraId="60C63AC7" w14:textId="7E576A98" w:rsidR="00A227ED" w:rsidRDefault="00A227ED" w:rsidP="00A227ED">
      <w:pPr>
        <w:pStyle w:val="2f2"/>
      </w:pPr>
      <w:r>
        <w:t xml:space="preserve">  FROM target.orders o,</w:t>
      </w:r>
    </w:p>
    <w:p w14:paraId="2FC9BE95" w14:textId="77777777" w:rsidR="00A227ED" w:rsidRDefault="00A227ED" w:rsidP="00A227ED">
      <w:pPr>
        <w:pStyle w:val="2f2"/>
      </w:pPr>
      <w:r>
        <w:t xml:space="preserve">       target.address_dimension ad,</w:t>
      </w:r>
    </w:p>
    <w:p w14:paraId="69A12F3F" w14:textId="7AA13D21" w:rsidR="00A227ED" w:rsidRDefault="00A227ED" w:rsidP="00A227ED">
      <w:pPr>
        <w:pStyle w:val="2f2"/>
      </w:pPr>
      <w:r>
        <w:t xml:space="preserve">       target.date_dimension dd</w:t>
      </w:r>
    </w:p>
    <w:p w14:paraId="679E6AE9" w14:textId="77777777" w:rsidR="00A227ED" w:rsidRDefault="00A227ED" w:rsidP="00A227ED">
      <w:pPr>
        <w:pStyle w:val="2f2"/>
      </w:pPr>
      <w:r>
        <w:t xml:space="preserve"> WHERE o.address_key = ad.address_key</w:t>
      </w:r>
    </w:p>
    <w:p w14:paraId="4378637B" w14:textId="77777777" w:rsidR="00A227ED" w:rsidRDefault="00A227ED" w:rsidP="00A227ED">
      <w:pPr>
        <w:pStyle w:val="2f2"/>
      </w:pPr>
      <w:r>
        <w:t xml:space="preserve">   AND o.add_date = dd.date_key</w:t>
      </w:r>
    </w:p>
    <w:p w14:paraId="7C8D42AB" w14:textId="77777777" w:rsidR="00A227ED" w:rsidRDefault="00A227ED" w:rsidP="00A227ED">
      <w:pPr>
        <w:pStyle w:val="2f2"/>
      </w:pPr>
      <w:r>
        <w:t xml:space="preserve">   AND dd.year = 2020</w:t>
      </w:r>
    </w:p>
    <w:p w14:paraId="524383EB" w14:textId="77777777" w:rsidR="00A227ED" w:rsidRDefault="00A227ED" w:rsidP="00A227ED">
      <w:pPr>
        <w:pStyle w:val="2f2"/>
      </w:pPr>
      <w:r>
        <w:t xml:space="preserve">   AND dd.month = 3</w:t>
      </w:r>
    </w:p>
    <w:p w14:paraId="0328BA7F" w14:textId="77777777" w:rsidR="00A227ED" w:rsidRDefault="00A227ED" w:rsidP="00A227ED">
      <w:pPr>
        <w:pStyle w:val="2f2"/>
      </w:pPr>
      <w:r>
        <w:lastRenderedPageBreak/>
        <w:t xml:space="preserve"> GROUP BY ad.province</w:t>
      </w:r>
    </w:p>
    <w:p w14:paraId="0EDC50F7" w14:textId="4C8751BC" w:rsidR="00682FB5" w:rsidRDefault="00A227ED" w:rsidP="00A227ED">
      <w:pPr>
        <w:pStyle w:val="2f2"/>
      </w:pPr>
      <w:r>
        <w:t xml:space="preserve"> ORDER BY SUM(o.actual_price) DESC;</w:t>
      </w:r>
    </w:p>
    <w:p w14:paraId="1EAD3763" w14:textId="11FE2E54" w:rsidR="00337979" w:rsidRDefault="00337979" w:rsidP="00337979">
      <w:pPr>
        <w:pStyle w:val="1e"/>
        <w:rPr>
          <w:rFonts w:hint="eastAsia"/>
        </w:rPr>
      </w:pPr>
      <w:r>
        <w:rPr>
          <w:rFonts w:hint="eastAsia"/>
        </w:rPr>
        <w:t>结果：</w:t>
      </w:r>
    </w:p>
    <w:p w14:paraId="1BBF785A" w14:textId="360850FA" w:rsidR="0010253F" w:rsidRDefault="0010253F" w:rsidP="00B03123">
      <w:pPr>
        <w:pStyle w:val="1e"/>
        <w:rPr>
          <w:rFonts w:hint="eastAsia"/>
        </w:rPr>
      </w:pPr>
      <w:r>
        <w:rPr>
          <w:noProof/>
        </w:rPr>
        <w:drawing>
          <wp:inline distT="0" distB="0" distL="0" distR="0" wp14:anchorId="3D6D36E3" wp14:editId="7CD55614">
            <wp:extent cx="2199736" cy="2223445"/>
            <wp:effectExtent l="0" t="0" r="0" b="5715"/>
            <wp:docPr id="110" name="图片 110" descr="C:\Users\hwx559043\AppData\Roaming\eSpace_Desktop\UserData\hwx559043\imagefiles\FDEF2CF3-4B90-4A41-B9E0-3E57CD565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EF2CF3-4B90-4A41-B9E0-3E57CD565AFE" descr="C:\Users\hwx559043\AppData\Roaming\eSpace_Desktop\UserData\hwx559043\imagefiles\FDEF2CF3-4B90-4A41-B9E0-3E57CD565AF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09102" cy="2232912"/>
                    </a:xfrm>
                    <a:prstGeom prst="rect">
                      <a:avLst/>
                    </a:prstGeom>
                    <a:noFill/>
                    <a:ln>
                      <a:noFill/>
                    </a:ln>
                  </pic:spPr>
                </pic:pic>
              </a:graphicData>
            </a:graphic>
          </wp:inline>
        </w:drawing>
      </w:r>
    </w:p>
    <w:p w14:paraId="700E2829" w14:textId="6C895FA1" w:rsidR="00E7353D" w:rsidRDefault="00E7353D" w:rsidP="00170BD2">
      <w:pPr>
        <w:pStyle w:val="1e"/>
        <w:rPr>
          <w:rFonts w:hint="eastAsia"/>
        </w:rPr>
      </w:pPr>
      <w:r>
        <w:rPr>
          <w:rFonts w:hint="eastAsia"/>
        </w:rPr>
        <w:t>#</w:t>
      </w:r>
      <w:r>
        <w:t xml:space="preserve"> </w:t>
      </w:r>
      <w:r>
        <w:rPr>
          <w:rFonts w:hint="eastAsia"/>
        </w:rPr>
        <w:t>查看全国各省市</w:t>
      </w:r>
      <w:r>
        <w:rPr>
          <w:rFonts w:hint="eastAsia"/>
        </w:rPr>
        <w:t>G</w:t>
      </w:r>
      <w:r>
        <w:t>MV</w:t>
      </w:r>
      <w:r>
        <w:t>，</w:t>
      </w:r>
      <w:r>
        <w:rPr>
          <w:rFonts w:hint="eastAsia"/>
        </w:rPr>
        <w:t>时间范围为年初到今天</w:t>
      </w:r>
      <w:r w:rsidR="000B20BA">
        <w:rPr>
          <w:rFonts w:hint="eastAsia"/>
        </w:rPr>
        <w:t>（此处考虑到</w:t>
      </w:r>
      <w:r w:rsidR="000B20BA">
        <w:rPr>
          <w:rFonts w:hint="eastAsia"/>
        </w:rPr>
        <w:t>4</w:t>
      </w:r>
      <w:r w:rsidR="000B20BA">
        <w:rPr>
          <w:rFonts w:hint="eastAsia"/>
        </w:rPr>
        <w:t>个直辖市的信息与其他各省的信息不在一个字段，所以将查询结果做合并处理）</w:t>
      </w:r>
    </w:p>
    <w:p w14:paraId="1E9A7631" w14:textId="559E08AF" w:rsidR="00A227ED" w:rsidRDefault="00A227ED" w:rsidP="00A227ED">
      <w:pPr>
        <w:pStyle w:val="2f2"/>
      </w:pPr>
      <w:r>
        <w:t>SELECT ad.province AS province,</w:t>
      </w:r>
    </w:p>
    <w:p w14:paraId="26B4F75D" w14:textId="2AC01484" w:rsidR="00A227ED" w:rsidRDefault="00A227ED" w:rsidP="00A227ED">
      <w:pPr>
        <w:pStyle w:val="2f2"/>
      </w:pPr>
      <w:r>
        <w:t xml:space="preserve">       ad.city AS city,</w:t>
      </w:r>
    </w:p>
    <w:p w14:paraId="07828228" w14:textId="77777777" w:rsidR="00A227ED" w:rsidRDefault="00A227ED" w:rsidP="00A227ED">
      <w:pPr>
        <w:pStyle w:val="2f2"/>
      </w:pPr>
      <w:r>
        <w:t xml:space="preserve">       SUM(o.actual_price) AS GMV</w:t>
      </w:r>
    </w:p>
    <w:p w14:paraId="34C7E411" w14:textId="25DFD7DB" w:rsidR="00A227ED" w:rsidRDefault="00A227ED" w:rsidP="00A227ED">
      <w:pPr>
        <w:pStyle w:val="2f2"/>
      </w:pPr>
      <w:r>
        <w:t xml:space="preserve">  FROM target.orders o,</w:t>
      </w:r>
    </w:p>
    <w:p w14:paraId="7385281B" w14:textId="77777777" w:rsidR="00A227ED" w:rsidRDefault="00A227ED" w:rsidP="00A227ED">
      <w:pPr>
        <w:pStyle w:val="2f2"/>
      </w:pPr>
      <w:r>
        <w:t xml:space="preserve">       target.address_dimension ad,</w:t>
      </w:r>
    </w:p>
    <w:p w14:paraId="56607C08" w14:textId="1768C67A" w:rsidR="00A227ED" w:rsidRDefault="00A227ED" w:rsidP="00A227ED">
      <w:pPr>
        <w:pStyle w:val="2f2"/>
      </w:pPr>
      <w:r>
        <w:t xml:space="preserve">       target.date_dimension dd</w:t>
      </w:r>
    </w:p>
    <w:p w14:paraId="4E833238" w14:textId="77777777" w:rsidR="00A227ED" w:rsidRDefault="00A227ED" w:rsidP="00A227ED">
      <w:pPr>
        <w:pStyle w:val="2f2"/>
      </w:pPr>
      <w:r>
        <w:t xml:space="preserve"> WHERE o.address_key = ad.address_key</w:t>
      </w:r>
    </w:p>
    <w:p w14:paraId="1A2A7D17" w14:textId="77777777" w:rsidR="00A227ED" w:rsidRDefault="00A227ED" w:rsidP="00A227ED">
      <w:pPr>
        <w:pStyle w:val="2f2"/>
      </w:pPr>
      <w:r>
        <w:t xml:space="preserve">   AND o.add_date = dd.date_key</w:t>
      </w:r>
    </w:p>
    <w:p w14:paraId="6B0DA0A9" w14:textId="77777777" w:rsidR="00A227ED" w:rsidRDefault="00A227ED" w:rsidP="00A227ED">
      <w:pPr>
        <w:pStyle w:val="2f2"/>
      </w:pPr>
      <w:r>
        <w:t xml:space="preserve">   AND to_date(dd.full_date) BETWEEN to_date('2020/1/1')</w:t>
      </w:r>
    </w:p>
    <w:p w14:paraId="04D97446" w14:textId="77777777" w:rsidR="00A227ED" w:rsidRDefault="00A227ED" w:rsidP="00A227ED">
      <w:pPr>
        <w:pStyle w:val="2f2"/>
      </w:pPr>
      <w:r>
        <w:t xml:space="preserve">   AND current_date</w:t>
      </w:r>
    </w:p>
    <w:p w14:paraId="254E6518" w14:textId="77777777" w:rsidR="00A227ED" w:rsidRDefault="00A227ED" w:rsidP="00A227ED">
      <w:pPr>
        <w:pStyle w:val="2f2"/>
      </w:pPr>
      <w:r>
        <w:t xml:space="preserve">   AND province not in('</w:t>
      </w:r>
      <w:r>
        <w:t>北京市</w:t>
      </w:r>
      <w:r>
        <w:t>', '</w:t>
      </w:r>
      <w:r>
        <w:t>上海市</w:t>
      </w:r>
      <w:r>
        <w:t>', '</w:t>
      </w:r>
      <w:r>
        <w:t>天津市</w:t>
      </w:r>
      <w:r>
        <w:t>', '</w:t>
      </w:r>
      <w:r>
        <w:t>重庆市</w:t>
      </w:r>
      <w:r>
        <w:t>')</w:t>
      </w:r>
    </w:p>
    <w:p w14:paraId="4B88FE05" w14:textId="77777777" w:rsidR="00A227ED" w:rsidRDefault="00A227ED" w:rsidP="00A227ED">
      <w:pPr>
        <w:pStyle w:val="2f2"/>
      </w:pPr>
      <w:r>
        <w:t xml:space="preserve"> GROUP BY ad.province, ad.city</w:t>
      </w:r>
    </w:p>
    <w:p w14:paraId="6185D769" w14:textId="77777777" w:rsidR="00A227ED" w:rsidRDefault="00A227ED" w:rsidP="00A227ED">
      <w:pPr>
        <w:pStyle w:val="2f2"/>
      </w:pPr>
      <w:r>
        <w:t>UNION ALL</w:t>
      </w:r>
    </w:p>
    <w:p w14:paraId="66A5CFED" w14:textId="2992E899" w:rsidR="00A227ED" w:rsidRDefault="00A227ED" w:rsidP="00A227ED">
      <w:pPr>
        <w:pStyle w:val="2f2"/>
      </w:pPr>
      <w:r>
        <w:t>SELECT ad.province AS province,</w:t>
      </w:r>
    </w:p>
    <w:p w14:paraId="0226AFD0" w14:textId="03F20ADB" w:rsidR="00A227ED" w:rsidRDefault="00A227ED" w:rsidP="00A227ED">
      <w:pPr>
        <w:pStyle w:val="2f2"/>
      </w:pPr>
      <w:r>
        <w:t xml:space="preserve">       ad.county AS city,</w:t>
      </w:r>
    </w:p>
    <w:p w14:paraId="21336394" w14:textId="77777777" w:rsidR="00A227ED" w:rsidRDefault="00A227ED" w:rsidP="00A227ED">
      <w:pPr>
        <w:pStyle w:val="2f2"/>
      </w:pPr>
      <w:r>
        <w:t xml:space="preserve">       SUM(o.actual_price) AS GMV</w:t>
      </w:r>
    </w:p>
    <w:p w14:paraId="4B7FF444" w14:textId="77971BCB" w:rsidR="00A227ED" w:rsidRDefault="00A227ED" w:rsidP="00A227ED">
      <w:pPr>
        <w:pStyle w:val="2f2"/>
      </w:pPr>
      <w:r>
        <w:t xml:space="preserve">  FROM target.orders o,</w:t>
      </w:r>
    </w:p>
    <w:p w14:paraId="06CABAD6" w14:textId="77777777" w:rsidR="00A227ED" w:rsidRDefault="00A227ED" w:rsidP="00A227ED">
      <w:pPr>
        <w:pStyle w:val="2f2"/>
      </w:pPr>
      <w:r>
        <w:t xml:space="preserve">       target.address_dimension ad,</w:t>
      </w:r>
    </w:p>
    <w:p w14:paraId="2A6E46F6" w14:textId="7B122956" w:rsidR="00A227ED" w:rsidRDefault="00A227ED" w:rsidP="00A227ED">
      <w:pPr>
        <w:pStyle w:val="2f2"/>
      </w:pPr>
      <w:r>
        <w:t xml:space="preserve">       target.date_dimension dd</w:t>
      </w:r>
    </w:p>
    <w:p w14:paraId="63A50D14" w14:textId="77777777" w:rsidR="00A227ED" w:rsidRDefault="00A227ED" w:rsidP="00A227ED">
      <w:pPr>
        <w:pStyle w:val="2f2"/>
      </w:pPr>
      <w:r>
        <w:t xml:space="preserve"> WHERE o.address_key = ad.address_key</w:t>
      </w:r>
    </w:p>
    <w:p w14:paraId="4DF39D91" w14:textId="77777777" w:rsidR="00A227ED" w:rsidRDefault="00A227ED" w:rsidP="00A227ED">
      <w:pPr>
        <w:pStyle w:val="2f2"/>
      </w:pPr>
      <w:r>
        <w:t xml:space="preserve">   AND o.add_date = dd.date_key</w:t>
      </w:r>
    </w:p>
    <w:p w14:paraId="15F0B3B2" w14:textId="77777777" w:rsidR="00A227ED" w:rsidRDefault="00A227ED" w:rsidP="00A227ED">
      <w:pPr>
        <w:pStyle w:val="2f2"/>
      </w:pPr>
      <w:r>
        <w:t xml:space="preserve">   AND to_date(dd.full_date) BETWEEN to_date('2020/1/1')</w:t>
      </w:r>
    </w:p>
    <w:p w14:paraId="4E2A7C58" w14:textId="77777777" w:rsidR="00A227ED" w:rsidRDefault="00A227ED" w:rsidP="00A227ED">
      <w:pPr>
        <w:pStyle w:val="2f2"/>
      </w:pPr>
      <w:r>
        <w:t xml:space="preserve">   AND current_date</w:t>
      </w:r>
    </w:p>
    <w:p w14:paraId="4EF11D26" w14:textId="77777777" w:rsidR="00A227ED" w:rsidRDefault="00A227ED" w:rsidP="00A227ED">
      <w:pPr>
        <w:pStyle w:val="2f2"/>
      </w:pPr>
      <w:r>
        <w:t xml:space="preserve">   AND province in('</w:t>
      </w:r>
      <w:r>
        <w:t>北京市</w:t>
      </w:r>
      <w:r>
        <w:t>', '</w:t>
      </w:r>
      <w:r>
        <w:t>上海市</w:t>
      </w:r>
      <w:r>
        <w:t>', '</w:t>
      </w:r>
      <w:r>
        <w:t>天津市</w:t>
      </w:r>
      <w:r>
        <w:t>', '</w:t>
      </w:r>
      <w:r>
        <w:t>重庆市</w:t>
      </w:r>
      <w:r>
        <w:t>')</w:t>
      </w:r>
    </w:p>
    <w:p w14:paraId="431A5B61" w14:textId="12F82B33" w:rsidR="002E2376" w:rsidRDefault="00A227ED" w:rsidP="00A227ED">
      <w:pPr>
        <w:pStyle w:val="2f2"/>
      </w:pPr>
      <w:r>
        <w:t xml:space="preserve"> GROUP BY ad.province, ad.county;</w:t>
      </w:r>
    </w:p>
    <w:p w14:paraId="6F7F5687" w14:textId="3FAA7AD6" w:rsidR="00337979" w:rsidRPr="00825F2F" w:rsidRDefault="00337979" w:rsidP="00337979">
      <w:pPr>
        <w:pStyle w:val="1e"/>
        <w:rPr>
          <w:rFonts w:hint="eastAsia"/>
        </w:rPr>
      </w:pPr>
      <w:r>
        <w:rPr>
          <w:rFonts w:hint="eastAsia"/>
        </w:rPr>
        <w:lastRenderedPageBreak/>
        <w:t>结果：</w:t>
      </w:r>
    </w:p>
    <w:p w14:paraId="0773EB06" w14:textId="7C81DD51" w:rsidR="002E2376" w:rsidRDefault="00B03123" w:rsidP="00337979">
      <w:pPr>
        <w:pStyle w:val="1e"/>
        <w:rPr>
          <w:rFonts w:hint="eastAsia"/>
        </w:rPr>
      </w:pPr>
      <w:r>
        <w:rPr>
          <w:noProof/>
        </w:rPr>
        <w:drawing>
          <wp:inline distT="0" distB="0" distL="0" distR="0" wp14:anchorId="32C88654" wp14:editId="40CBC3C5">
            <wp:extent cx="2717948" cy="1984076"/>
            <wp:effectExtent l="0" t="0" r="6350" b="0"/>
            <wp:docPr id="111" name="图片 111" descr="C:\Users\hwx559043\AppData\Roaming\eSpace_Desktop\UserData\hwx559043\imagefiles\1EFCADEE-2F50-4EDF-B308-E15E1CB50A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FCADEE-2F50-4EDF-B308-E15E1CB50A79" descr="C:\Users\hwx559043\AppData\Roaming\eSpace_Desktop\UserData\hwx559043\imagefiles\1EFCADEE-2F50-4EDF-B308-E15E1CB50A7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35322" cy="1996759"/>
                    </a:xfrm>
                    <a:prstGeom prst="rect">
                      <a:avLst/>
                    </a:prstGeom>
                    <a:noFill/>
                    <a:ln>
                      <a:noFill/>
                    </a:ln>
                  </pic:spPr>
                </pic:pic>
              </a:graphicData>
            </a:graphic>
          </wp:inline>
        </w:drawing>
      </w:r>
    </w:p>
    <w:p w14:paraId="18FE59B4" w14:textId="77FC99D7" w:rsidR="00813EBA" w:rsidRDefault="003070E0" w:rsidP="00170BD2">
      <w:pPr>
        <w:pStyle w:val="1e"/>
        <w:rPr>
          <w:rFonts w:hint="eastAsia"/>
        </w:rPr>
      </w:pPr>
      <w:r>
        <w:rPr>
          <w:rFonts w:hint="eastAsia"/>
        </w:rPr>
        <w:t>#</w:t>
      </w:r>
      <w:r>
        <w:t xml:space="preserve"> </w:t>
      </w:r>
      <w:r>
        <w:t>查看</w:t>
      </w:r>
      <w:r w:rsidR="00DE17FF">
        <w:t>每</w:t>
      </w:r>
      <w:r>
        <w:rPr>
          <w:rFonts w:hint="eastAsia"/>
        </w:rPr>
        <w:t>周的总体</w:t>
      </w:r>
      <w:r>
        <w:rPr>
          <w:rFonts w:hint="eastAsia"/>
        </w:rPr>
        <w:t>G</w:t>
      </w:r>
      <w:r>
        <w:t>MV</w:t>
      </w:r>
    </w:p>
    <w:p w14:paraId="33578B02" w14:textId="77777777" w:rsidR="00A227ED" w:rsidRDefault="00A227ED" w:rsidP="00A227ED">
      <w:pPr>
        <w:pStyle w:val="2f2"/>
      </w:pPr>
      <w:r>
        <w:t>SELECT dd.week_num_in_year, SUM(o.actual_price) AS GMV</w:t>
      </w:r>
    </w:p>
    <w:p w14:paraId="407C91D3" w14:textId="77777777" w:rsidR="00A227ED" w:rsidRDefault="00A227ED" w:rsidP="00A227ED">
      <w:pPr>
        <w:pStyle w:val="2f2"/>
      </w:pPr>
      <w:r>
        <w:t xml:space="preserve">  FROM target.orders o, target.date_dimension dd</w:t>
      </w:r>
    </w:p>
    <w:p w14:paraId="05F30F6E" w14:textId="77777777" w:rsidR="00A227ED" w:rsidRDefault="00A227ED" w:rsidP="00A227ED">
      <w:pPr>
        <w:pStyle w:val="2f2"/>
      </w:pPr>
      <w:r>
        <w:t xml:space="preserve"> WHERE o.add_date = dd.date_key</w:t>
      </w:r>
    </w:p>
    <w:p w14:paraId="58A39A91" w14:textId="77777777" w:rsidR="00A227ED" w:rsidRDefault="00A227ED" w:rsidP="00A227ED">
      <w:pPr>
        <w:pStyle w:val="2f2"/>
      </w:pPr>
      <w:r>
        <w:t xml:space="preserve"> GROUP BY dd.week_num_in_year</w:t>
      </w:r>
    </w:p>
    <w:p w14:paraId="63EA584A" w14:textId="77777777" w:rsidR="00A227ED" w:rsidRDefault="00A227ED" w:rsidP="00A227ED">
      <w:pPr>
        <w:pStyle w:val="2f2"/>
      </w:pPr>
      <w:r>
        <w:t xml:space="preserve"> ORDER BY dd.week_num_in_year;</w:t>
      </w:r>
    </w:p>
    <w:p w14:paraId="33BFB2D0" w14:textId="11741DD0" w:rsidR="00DE17FF" w:rsidRDefault="00A227ED" w:rsidP="00A227ED">
      <w:pPr>
        <w:pStyle w:val="1e"/>
        <w:rPr>
          <w:rFonts w:hint="eastAsia"/>
        </w:rPr>
      </w:pPr>
      <w:r>
        <w:rPr>
          <w:noProof/>
        </w:rPr>
        <w:drawing>
          <wp:inline distT="0" distB="0" distL="0" distR="0" wp14:anchorId="3BBA0E1B" wp14:editId="3E6BF124">
            <wp:extent cx="1901200" cy="2417196"/>
            <wp:effectExtent l="0" t="0" r="3810" b="2540"/>
            <wp:docPr id="48" name="图片 48" descr="C:\Users\hwx559043\AppData\Roaming\eSpace_Desktop\UserData\hwx559043\imagefiles\993CDD42-1690-4D69-8500-B25356EEF1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3CDD42-1690-4D69-8500-B25356EEF11B" descr="C:\Users\hwx559043\AppData\Roaming\eSpace_Desktop\UserData\hwx559043\imagefiles\993CDD42-1690-4D69-8500-B25356EEF11B.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30715" cy="2454722"/>
                    </a:xfrm>
                    <a:prstGeom prst="rect">
                      <a:avLst/>
                    </a:prstGeom>
                    <a:noFill/>
                    <a:ln>
                      <a:noFill/>
                    </a:ln>
                  </pic:spPr>
                </pic:pic>
              </a:graphicData>
            </a:graphic>
          </wp:inline>
        </w:drawing>
      </w:r>
    </w:p>
    <w:p w14:paraId="274B3A1D" w14:textId="77777777" w:rsidR="00E7353D" w:rsidRDefault="00E7353D" w:rsidP="00170BD2">
      <w:pPr>
        <w:pStyle w:val="1e"/>
        <w:rPr>
          <w:rFonts w:hint="eastAsia"/>
        </w:rPr>
      </w:pPr>
      <w:r>
        <w:rPr>
          <w:rFonts w:hint="eastAsia"/>
        </w:rPr>
        <w:t>用户相关分析</w:t>
      </w:r>
    </w:p>
    <w:p w14:paraId="0C01305F" w14:textId="6778C0DA" w:rsidR="00E7353D" w:rsidRDefault="00E7353D" w:rsidP="00170BD2">
      <w:pPr>
        <w:pStyle w:val="1e"/>
        <w:rPr>
          <w:rFonts w:hint="eastAsia"/>
        </w:rPr>
      </w:pPr>
      <w:r>
        <w:t xml:space="preserve"># </w:t>
      </w:r>
      <w:r w:rsidR="0095453E">
        <w:rPr>
          <w:rFonts w:hint="eastAsia"/>
        </w:rPr>
        <w:t>查看全国各省市今年购买过</w:t>
      </w:r>
      <w:r w:rsidR="00585A4A">
        <w:rPr>
          <w:rFonts w:hint="eastAsia"/>
        </w:rPr>
        <w:t>的用户数，降序输出</w:t>
      </w:r>
    </w:p>
    <w:p w14:paraId="30BCAB3C" w14:textId="77777777" w:rsidR="00A227ED" w:rsidRDefault="00A227ED" w:rsidP="00A227ED">
      <w:pPr>
        <w:pStyle w:val="2f2"/>
      </w:pPr>
      <w:r>
        <w:t>SELECT ad.province, ad.city, COUNT(DISTINCT o.user_key) AS totaluser</w:t>
      </w:r>
    </w:p>
    <w:p w14:paraId="5101EBB2" w14:textId="225CAAA9" w:rsidR="00A227ED" w:rsidRDefault="00A227ED" w:rsidP="00A227ED">
      <w:pPr>
        <w:pStyle w:val="2f2"/>
      </w:pPr>
      <w:r>
        <w:t xml:space="preserve">  FROM target.orders o,</w:t>
      </w:r>
    </w:p>
    <w:p w14:paraId="51BBEFC4" w14:textId="77777777" w:rsidR="00A227ED" w:rsidRDefault="00A227ED" w:rsidP="00A227ED">
      <w:pPr>
        <w:pStyle w:val="2f2"/>
      </w:pPr>
      <w:r>
        <w:t xml:space="preserve">       target.address_dimension ad,</w:t>
      </w:r>
    </w:p>
    <w:p w14:paraId="31EA25D2" w14:textId="580BDB3A" w:rsidR="00A227ED" w:rsidRDefault="00A227ED" w:rsidP="00A227ED">
      <w:pPr>
        <w:pStyle w:val="2f2"/>
      </w:pPr>
      <w:r>
        <w:t xml:space="preserve">       target.date_dimension dd</w:t>
      </w:r>
    </w:p>
    <w:p w14:paraId="7EB9A72D" w14:textId="77777777" w:rsidR="00A227ED" w:rsidRDefault="00A227ED" w:rsidP="00A227ED">
      <w:pPr>
        <w:pStyle w:val="2f2"/>
      </w:pPr>
      <w:r>
        <w:t xml:space="preserve"> WHERE o.add_date = dd.date_key</w:t>
      </w:r>
    </w:p>
    <w:p w14:paraId="334F6AE6" w14:textId="77777777" w:rsidR="00A227ED" w:rsidRDefault="00A227ED" w:rsidP="00A227ED">
      <w:pPr>
        <w:pStyle w:val="2f2"/>
      </w:pPr>
      <w:r>
        <w:t xml:space="preserve">   AND o.address_key = ad.address_key</w:t>
      </w:r>
    </w:p>
    <w:p w14:paraId="08C4D5A5" w14:textId="77777777" w:rsidR="00A227ED" w:rsidRDefault="00A227ED" w:rsidP="00A227ED">
      <w:pPr>
        <w:pStyle w:val="2f2"/>
      </w:pPr>
      <w:r>
        <w:t xml:space="preserve">   AND dd.year = 2020</w:t>
      </w:r>
    </w:p>
    <w:p w14:paraId="0244D77D" w14:textId="77777777" w:rsidR="00A227ED" w:rsidRDefault="00A227ED" w:rsidP="00A227ED">
      <w:pPr>
        <w:pStyle w:val="2f2"/>
      </w:pPr>
      <w:r>
        <w:t xml:space="preserve"> GROUP BY ad.province, ad.city</w:t>
      </w:r>
    </w:p>
    <w:p w14:paraId="3FCEE6EF" w14:textId="260B80E5" w:rsidR="00DE17FF" w:rsidRDefault="00A227ED" w:rsidP="00A227ED">
      <w:pPr>
        <w:pStyle w:val="2f2"/>
      </w:pPr>
      <w:r>
        <w:t xml:space="preserve"> ORDER BY COUNT(DISTINCT o.user_key) DESC;</w:t>
      </w:r>
    </w:p>
    <w:p w14:paraId="2A7025DE" w14:textId="15CC0B2D" w:rsidR="00B03123" w:rsidRDefault="00B03123" w:rsidP="00DE17FF">
      <w:pPr>
        <w:pStyle w:val="2f2"/>
      </w:pPr>
      <w:r>
        <w:rPr>
          <w:noProof/>
        </w:rPr>
        <w:lastRenderedPageBreak/>
        <w:drawing>
          <wp:inline distT="0" distB="0" distL="0" distR="0" wp14:anchorId="6C6D1668" wp14:editId="1FB2B6F0">
            <wp:extent cx="2751826" cy="1992738"/>
            <wp:effectExtent l="0" t="0" r="0" b="7620"/>
            <wp:docPr id="112" name="图片 112" descr="C:\Users\hwx559043\AppData\Roaming\eSpace_Desktop\UserData\hwx559043\imagefiles\B3130D1C-6B90-47B8-A095-3D331FE011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130D1C-6B90-47B8-A095-3D331FE0118B" descr="C:\Users\hwx559043\AppData\Roaming\eSpace_Desktop\UserData\hwx559043\imagefiles\B3130D1C-6B90-47B8-A095-3D331FE0118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87417" cy="2018511"/>
                    </a:xfrm>
                    <a:prstGeom prst="rect">
                      <a:avLst/>
                    </a:prstGeom>
                    <a:noFill/>
                    <a:ln>
                      <a:noFill/>
                    </a:ln>
                  </pic:spPr>
                </pic:pic>
              </a:graphicData>
            </a:graphic>
          </wp:inline>
        </w:drawing>
      </w:r>
    </w:p>
    <w:p w14:paraId="5381AD13" w14:textId="5BD6C4B3" w:rsidR="00E7353D" w:rsidRDefault="00E7353D" w:rsidP="00170BD2">
      <w:pPr>
        <w:pStyle w:val="1e"/>
        <w:rPr>
          <w:rFonts w:hint="eastAsia"/>
        </w:rPr>
      </w:pPr>
      <w:r>
        <w:t xml:space="preserve"># </w:t>
      </w:r>
      <w:r w:rsidR="00585A4A">
        <w:rPr>
          <w:rFonts w:hint="eastAsia"/>
        </w:rPr>
        <w:t>查看用户消费金额（不考虑退货），降序输出</w:t>
      </w:r>
    </w:p>
    <w:p w14:paraId="317751AC" w14:textId="77777777" w:rsidR="00A87A37" w:rsidRDefault="00A87A37" w:rsidP="00A87A37">
      <w:pPr>
        <w:pStyle w:val="2f2"/>
      </w:pPr>
      <w:r>
        <w:t>SELECT ud.username,</w:t>
      </w:r>
    </w:p>
    <w:p w14:paraId="4984FC8A" w14:textId="77777777" w:rsidR="00A87A37" w:rsidRDefault="00A87A37" w:rsidP="00A87A37">
      <w:pPr>
        <w:pStyle w:val="2f2"/>
      </w:pPr>
      <w:r>
        <w:t xml:space="preserve">       gender,</w:t>
      </w:r>
    </w:p>
    <w:p w14:paraId="0DD917CC" w14:textId="77777777" w:rsidR="00A87A37" w:rsidRDefault="00A87A37" w:rsidP="00A87A37">
      <w:pPr>
        <w:pStyle w:val="2f2"/>
      </w:pPr>
      <w:r>
        <w:t xml:space="preserve">       SUM(o.actual_price) AS totalspend</w:t>
      </w:r>
    </w:p>
    <w:p w14:paraId="5C72A288" w14:textId="77777777" w:rsidR="00A87A37" w:rsidRDefault="00A87A37" w:rsidP="00A87A37">
      <w:pPr>
        <w:pStyle w:val="2f2"/>
      </w:pPr>
      <w:r>
        <w:t xml:space="preserve">  FROM target.orders o, target.user_dimension ud</w:t>
      </w:r>
    </w:p>
    <w:p w14:paraId="34D228CD" w14:textId="77777777" w:rsidR="00A87A37" w:rsidRDefault="00A87A37" w:rsidP="00A87A37">
      <w:pPr>
        <w:pStyle w:val="2f2"/>
      </w:pPr>
      <w:r>
        <w:t xml:space="preserve"> WHERE o.user_key = ud.user_key</w:t>
      </w:r>
    </w:p>
    <w:p w14:paraId="7D7421CD" w14:textId="77777777" w:rsidR="00A87A37" w:rsidRDefault="00A87A37" w:rsidP="00A87A37">
      <w:pPr>
        <w:pStyle w:val="2f2"/>
      </w:pPr>
      <w:r>
        <w:t xml:space="preserve"> GROUP BY ud.username, ud.weixin_openid, gender</w:t>
      </w:r>
    </w:p>
    <w:p w14:paraId="308E3A10" w14:textId="529BA2E7" w:rsidR="00290174" w:rsidRDefault="00A87A37" w:rsidP="00A87A37">
      <w:pPr>
        <w:pStyle w:val="2f2"/>
        <w:rPr>
          <w:noProof/>
        </w:rPr>
      </w:pPr>
      <w:r>
        <w:t xml:space="preserve"> ORDER BY SUM(o.actual_price) DESC;</w:t>
      </w:r>
    </w:p>
    <w:p w14:paraId="13F0BC0A" w14:textId="7FAE91A6" w:rsidR="00B03123" w:rsidRDefault="00B03123" w:rsidP="00A87A37">
      <w:pPr>
        <w:pStyle w:val="1e"/>
        <w:rPr>
          <w:rFonts w:hint="eastAsia"/>
        </w:rPr>
      </w:pPr>
      <w:r>
        <w:rPr>
          <w:noProof/>
        </w:rPr>
        <w:drawing>
          <wp:inline distT="0" distB="0" distL="0" distR="0" wp14:anchorId="06F9A2D8" wp14:editId="3D9CE0DB">
            <wp:extent cx="2782570" cy="2015001"/>
            <wp:effectExtent l="0" t="0" r="0" b="4445"/>
            <wp:docPr id="113" name="图片 113" descr="C:\Users\hwx559043\AppData\Roaming\eSpace_Desktop\UserData\hwx559043\imagefiles\CD5C098E-759E-4FBD-83C3-C61CA539C0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5C098E-759E-4FBD-83C3-C61CA539C0DA" descr="C:\Users\hwx559043\AppData\Roaming\eSpace_Desktop\UserData\hwx559043\imagefiles\CD5C098E-759E-4FBD-83C3-C61CA539C0D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04064" cy="2030566"/>
                    </a:xfrm>
                    <a:prstGeom prst="rect">
                      <a:avLst/>
                    </a:prstGeom>
                    <a:noFill/>
                    <a:ln>
                      <a:noFill/>
                    </a:ln>
                  </pic:spPr>
                </pic:pic>
              </a:graphicData>
            </a:graphic>
          </wp:inline>
        </w:drawing>
      </w:r>
    </w:p>
    <w:p w14:paraId="6FDDED9C" w14:textId="68B71A10" w:rsidR="00E7353D" w:rsidRPr="00170BD2" w:rsidRDefault="00170BD2" w:rsidP="00170BD2">
      <w:pPr>
        <w:pStyle w:val="1e"/>
        <w:rPr>
          <w:rFonts w:hint="eastAsia"/>
        </w:rPr>
      </w:pPr>
      <w:r w:rsidRPr="00170BD2">
        <w:rPr>
          <w:rFonts w:hint="eastAsia"/>
        </w:rPr>
        <w:t>商品</w:t>
      </w:r>
      <w:r>
        <w:rPr>
          <w:rFonts w:hint="eastAsia"/>
        </w:rPr>
        <w:t>相关分析</w:t>
      </w:r>
    </w:p>
    <w:p w14:paraId="2FF17109" w14:textId="377DD66A" w:rsidR="00E7353D" w:rsidRDefault="00E7353D" w:rsidP="00170BD2">
      <w:pPr>
        <w:pStyle w:val="1e"/>
        <w:rPr>
          <w:rFonts w:hint="eastAsia"/>
        </w:rPr>
      </w:pPr>
      <w:r>
        <w:rPr>
          <w:rFonts w:hint="eastAsia"/>
        </w:rPr>
        <w:t>#</w:t>
      </w:r>
      <w:r>
        <w:t xml:space="preserve"> </w:t>
      </w:r>
      <w:r w:rsidR="00170BD2">
        <w:rPr>
          <w:rFonts w:hint="eastAsia"/>
        </w:rPr>
        <w:t>查看各商品</w:t>
      </w:r>
      <w:r>
        <w:rPr>
          <w:rFonts w:hint="eastAsia"/>
        </w:rPr>
        <w:t>的</w:t>
      </w:r>
      <w:r w:rsidR="001A43B9">
        <w:rPr>
          <w:rFonts w:hint="eastAsia"/>
        </w:rPr>
        <w:t>总体</w:t>
      </w:r>
      <w:r>
        <w:rPr>
          <w:rFonts w:hint="eastAsia"/>
        </w:rPr>
        <w:t>销量</w:t>
      </w:r>
      <w:r w:rsidR="001A43B9">
        <w:rPr>
          <w:rFonts w:hint="eastAsia"/>
        </w:rPr>
        <w:t>（不考虑退货）</w:t>
      </w:r>
      <w:r w:rsidR="00585A4A">
        <w:rPr>
          <w:rFonts w:hint="eastAsia"/>
        </w:rPr>
        <w:t>，降序输出</w:t>
      </w:r>
    </w:p>
    <w:p w14:paraId="00B0FAB9" w14:textId="77777777" w:rsidR="00A87A37" w:rsidRDefault="00A87A37" w:rsidP="00A87A37">
      <w:pPr>
        <w:pStyle w:val="2f2"/>
      </w:pPr>
      <w:r>
        <w:t>SELECT gd.goods_name,</w:t>
      </w:r>
    </w:p>
    <w:p w14:paraId="208F3206" w14:textId="7A67A05F" w:rsidR="00A87A37" w:rsidRDefault="00A87A37" w:rsidP="00A87A37">
      <w:pPr>
        <w:pStyle w:val="2f2"/>
      </w:pPr>
      <w:r>
        <w:t xml:space="preserve">       SUM(og.number) AS totalnum,</w:t>
      </w:r>
    </w:p>
    <w:p w14:paraId="307EC71B" w14:textId="77777777" w:rsidR="00A87A37" w:rsidRDefault="00A87A37" w:rsidP="00A87A37">
      <w:pPr>
        <w:pStyle w:val="2f2"/>
      </w:pPr>
      <w:r>
        <w:t xml:space="preserve">       SUM(og.price * og.number) AS totalsales</w:t>
      </w:r>
    </w:p>
    <w:p w14:paraId="0AA91B42" w14:textId="77777777" w:rsidR="00A87A37" w:rsidRDefault="00A87A37" w:rsidP="00A87A37">
      <w:pPr>
        <w:pStyle w:val="2f2"/>
      </w:pPr>
      <w:r>
        <w:t xml:space="preserve">  FROM target.order_goods og</w:t>
      </w:r>
    </w:p>
    <w:p w14:paraId="148776E7" w14:textId="77777777" w:rsidR="00A87A37" w:rsidRDefault="00A87A37" w:rsidP="00A87A37">
      <w:pPr>
        <w:pStyle w:val="2f2"/>
      </w:pPr>
      <w:r>
        <w:t xml:space="preserve">  LEFT JOIN target.goods_dimension gd ON og.goods_key = gd.goods_key</w:t>
      </w:r>
    </w:p>
    <w:p w14:paraId="2BE9356D" w14:textId="77777777" w:rsidR="00A87A37" w:rsidRDefault="00A87A37" w:rsidP="00A87A37">
      <w:pPr>
        <w:pStyle w:val="2f2"/>
      </w:pPr>
      <w:r>
        <w:t xml:space="preserve"> GROUP BY gd.goods_name, gd.category_name</w:t>
      </w:r>
    </w:p>
    <w:p w14:paraId="4765A8CD" w14:textId="2CB36CF4" w:rsidR="00A87A37" w:rsidRDefault="00A87A37" w:rsidP="00A87A37">
      <w:pPr>
        <w:pStyle w:val="2f2"/>
      </w:pPr>
      <w:r>
        <w:t xml:space="preserve"> ORDER BY SUM(og.number) DESC;</w:t>
      </w:r>
    </w:p>
    <w:p w14:paraId="281EA8B2" w14:textId="1FA0658D" w:rsidR="00B03123" w:rsidRDefault="00B03123" w:rsidP="00A87A37">
      <w:pPr>
        <w:pStyle w:val="1e"/>
        <w:rPr>
          <w:rFonts w:hint="eastAsia"/>
        </w:rPr>
      </w:pPr>
      <w:r>
        <w:rPr>
          <w:noProof/>
        </w:rPr>
        <w:lastRenderedPageBreak/>
        <w:drawing>
          <wp:inline distT="0" distB="0" distL="0" distR="0" wp14:anchorId="58A8AC04" wp14:editId="2612313F">
            <wp:extent cx="4055110" cy="2020485"/>
            <wp:effectExtent l="0" t="0" r="2540" b="0"/>
            <wp:docPr id="114" name="图片 114" descr="C:\Users\hwx559043\AppData\Roaming\eSpace_Desktop\UserData\hwx559043\imagefiles\3CBACAC1-0278-43AA-82E1-C6F032B8CA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BACAC1-0278-43AA-82E1-C6F032B8CA5A" descr="C:\Users\hwx559043\AppData\Roaming\eSpace_Desktop\UserData\hwx559043\imagefiles\3CBACAC1-0278-43AA-82E1-C6F032B8CA5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73575" cy="2029686"/>
                    </a:xfrm>
                    <a:prstGeom prst="rect">
                      <a:avLst/>
                    </a:prstGeom>
                    <a:noFill/>
                    <a:ln>
                      <a:noFill/>
                    </a:ln>
                  </pic:spPr>
                </pic:pic>
              </a:graphicData>
            </a:graphic>
          </wp:inline>
        </w:drawing>
      </w:r>
    </w:p>
    <w:p w14:paraId="497B9146" w14:textId="25C25D2D" w:rsidR="00170BD2" w:rsidRDefault="001A43B9" w:rsidP="00170BD2">
      <w:pPr>
        <w:pStyle w:val="1e"/>
        <w:rPr>
          <w:rFonts w:hint="eastAsia"/>
        </w:rPr>
      </w:pPr>
      <w:r>
        <w:rPr>
          <w:rFonts w:hint="eastAsia"/>
        </w:rPr>
        <w:t>#</w:t>
      </w:r>
      <w:r>
        <w:t xml:space="preserve"> </w:t>
      </w:r>
      <w:r>
        <w:t>查看各商品的月度销量</w:t>
      </w:r>
      <w:r>
        <w:rPr>
          <w:rFonts w:hint="eastAsia"/>
        </w:rPr>
        <w:t>（不考虑退货）</w:t>
      </w:r>
    </w:p>
    <w:p w14:paraId="4CC24AFF" w14:textId="77777777" w:rsidR="006E254A" w:rsidRDefault="006E254A" w:rsidP="006E254A">
      <w:pPr>
        <w:pStyle w:val="2f2"/>
      </w:pPr>
      <w:r>
        <w:t>SELECT gd.goods_name, dd.month, SUM(og.number) AS monthnum</w:t>
      </w:r>
    </w:p>
    <w:p w14:paraId="54C3F5D9" w14:textId="77777777" w:rsidR="006E254A" w:rsidRDefault="006E254A" w:rsidP="006E254A">
      <w:pPr>
        <w:pStyle w:val="2f2"/>
      </w:pPr>
      <w:r>
        <w:t>FROM target.order_goods og</w:t>
      </w:r>
    </w:p>
    <w:p w14:paraId="7CBB5E2B" w14:textId="77777777" w:rsidR="006E254A" w:rsidRDefault="006E254A" w:rsidP="006E254A">
      <w:pPr>
        <w:pStyle w:val="2f2"/>
      </w:pPr>
      <w:r>
        <w:tab/>
        <w:t>LEFT JOIN target.goods_dimension gd ON og.goods_key = gd.goods_key</w:t>
      </w:r>
    </w:p>
    <w:p w14:paraId="3B189DBE" w14:textId="77777777" w:rsidR="006E254A" w:rsidRDefault="006E254A" w:rsidP="006E254A">
      <w:pPr>
        <w:pStyle w:val="2f2"/>
      </w:pPr>
      <w:r>
        <w:tab/>
        <w:t>LEFT JOIN target.date_dimension dd ON og.add_date = dd.date_key</w:t>
      </w:r>
    </w:p>
    <w:p w14:paraId="3A686142" w14:textId="77777777" w:rsidR="006E254A" w:rsidRDefault="006E254A" w:rsidP="006E254A">
      <w:pPr>
        <w:pStyle w:val="2f2"/>
      </w:pPr>
      <w:r>
        <w:t>GROUP BY gd.goods_name,dd.month</w:t>
      </w:r>
    </w:p>
    <w:p w14:paraId="21F80B2F" w14:textId="5167F5A5" w:rsidR="006E254A" w:rsidRDefault="006E254A" w:rsidP="006E254A">
      <w:pPr>
        <w:pStyle w:val="2f2"/>
      </w:pPr>
      <w:r>
        <w:t>ORDER BY gd.goods_name,dd.month;</w:t>
      </w:r>
    </w:p>
    <w:p w14:paraId="52A60D65" w14:textId="079700D6" w:rsidR="00B03123" w:rsidRDefault="00B03123" w:rsidP="00B3576B">
      <w:pPr>
        <w:pStyle w:val="2f2"/>
      </w:pPr>
      <w:r>
        <w:rPr>
          <w:noProof/>
        </w:rPr>
        <w:drawing>
          <wp:inline distT="0" distB="0" distL="0" distR="0" wp14:anchorId="3A8019D3" wp14:editId="005039F1">
            <wp:extent cx="3426460" cy="2064621"/>
            <wp:effectExtent l="0" t="0" r="2540" b="0"/>
            <wp:docPr id="115" name="图片 115" descr="C:\Users\hwx559043\AppData\Roaming\eSpace_Desktop\UserData\hwx559043\imagefiles\B8EC0D21-CDB8-46FF-82A1-B465F6C09B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EC0D21-CDB8-46FF-82A1-B465F6C09BBE" descr="C:\Users\hwx559043\AppData\Roaming\eSpace_Desktop\UserData\hwx559043\imagefiles\B8EC0D21-CDB8-46FF-82A1-B465F6C09BB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49445" cy="2078471"/>
                    </a:xfrm>
                    <a:prstGeom prst="rect">
                      <a:avLst/>
                    </a:prstGeom>
                    <a:noFill/>
                    <a:ln>
                      <a:noFill/>
                    </a:ln>
                  </pic:spPr>
                </pic:pic>
              </a:graphicData>
            </a:graphic>
          </wp:inline>
        </w:drawing>
      </w:r>
    </w:p>
    <w:p w14:paraId="3DC2550D" w14:textId="5A791751" w:rsidR="001A43B9" w:rsidRDefault="00110923" w:rsidP="00170BD2">
      <w:pPr>
        <w:pStyle w:val="1e"/>
        <w:rPr>
          <w:rFonts w:hint="eastAsia"/>
        </w:rPr>
      </w:pPr>
      <w:r>
        <w:rPr>
          <w:rFonts w:hint="eastAsia"/>
        </w:rPr>
        <w:t>#</w:t>
      </w:r>
      <w:r>
        <w:t xml:space="preserve"> </w:t>
      </w:r>
      <w:r>
        <w:t>查看销量最高的前三个类目</w:t>
      </w:r>
      <w:r w:rsidR="000B20BA">
        <w:t>（</w:t>
      </w:r>
      <w:r w:rsidR="000B20BA">
        <w:rPr>
          <w:rFonts w:hint="eastAsia"/>
        </w:rPr>
        <w:t>仅从数量上考虑</w:t>
      </w:r>
      <w:r w:rsidR="00D375C2">
        <w:rPr>
          <w:rFonts w:hint="eastAsia"/>
        </w:rPr>
        <w:t>销量</w:t>
      </w:r>
      <w:r w:rsidR="000B20BA">
        <w:rPr>
          <w:rFonts w:hint="eastAsia"/>
        </w:rPr>
        <w:t>）</w:t>
      </w:r>
    </w:p>
    <w:p w14:paraId="23C5B3B2" w14:textId="77777777" w:rsidR="006E254A" w:rsidRDefault="006E254A" w:rsidP="006E254A">
      <w:pPr>
        <w:pStyle w:val="2f2"/>
      </w:pPr>
      <w:r>
        <w:t>SELECT gd.category_name, SUM(og.number) AS sum</w:t>
      </w:r>
    </w:p>
    <w:p w14:paraId="728B7E24" w14:textId="6904A598" w:rsidR="006E254A" w:rsidRDefault="006E254A" w:rsidP="006E254A">
      <w:pPr>
        <w:pStyle w:val="2f2"/>
      </w:pPr>
      <w:r>
        <w:t xml:space="preserve">FROM </w:t>
      </w:r>
      <w:r w:rsidR="00CB764B">
        <w:rPr>
          <w:rFonts w:hint="eastAsia"/>
        </w:rPr>
        <w:t>target.</w:t>
      </w:r>
      <w:r>
        <w:t>order_goods og</w:t>
      </w:r>
    </w:p>
    <w:p w14:paraId="6C731A0B" w14:textId="4C4D3127" w:rsidR="006E254A" w:rsidRDefault="006E254A" w:rsidP="006E254A">
      <w:pPr>
        <w:pStyle w:val="2f2"/>
      </w:pPr>
      <w:r>
        <w:tab/>
        <w:t xml:space="preserve">LEFT JOIN </w:t>
      </w:r>
      <w:r w:rsidR="00CB764B">
        <w:t>target.</w:t>
      </w:r>
      <w:r>
        <w:t>goods_dimension gd ON og.goods_key = gd.goods_key</w:t>
      </w:r>
    </w:p>
    <w:p w14:paraId="16BB18A7" w14:textId="77777777" w:rsidR="006E254A" w:rsidRDefault="006E254A" w:rsidP="006E254A">
      <w:pPr>
        <w:pStyle w:val="2f2"/>
      </w:pPr>
      <w:r>
        <w:t>GROUP BY gd.category_name</w:t>
      </w:r>
    </w:p>
    <w:p w14:paraId="22AD6D80" w14:textId="77777777" w:rsidR="006E254A" w:rsidRDefault="006E254A" w:rsidP="006E254A">
      <w:pPr>
        <w:pStyle w:val="2f2"/>
      </w:pPr>
      <w:r>
        <w:t>ORDER BY SUM(og.number) DESC</w:t>
      </w:r>
    </w:p>
    <w:p w14:paraId="4AD5D7B4" w14:textId="77777777" w:rsidR="006E254A" w:rsidRDefault="006E254A" w:rsidP="006E254A">
      <w:pPr>
        <w:pStyle w:val="2f2"/>
      </w:pPr>
      <w:r>
        <w:t>LIMIT 3;</w:t>
      </w:r>
    </w:p>
    <w:p w14:paraId="4FF5340F" w14:textId="338C2BB3" w:rsidR="00B03123" w:rsidRPr="00813EBA" w:rsidRDefault="00B03123" w:rsidP="006E254A">
      <w:pPr>
        <w:pStyle w:val="1e"/>
        <w:rPr>
          <w:rFonts w:hint="eastAsia"/>
        </w:rPr>
      </w:pPr>
      <w:r>
        <w:rPr>
          <w:noProof/>
        </w:rPr>
        <w:drawing>
          <wp:inline distT="0" distB="0" distL="0" distR="0" wp14:anchorId="0DBEC385" wp14:editId="42675A03">
            <wp:extent cx="2078966" cy="1213293"/>
            <wp:effectExtent l="0" t="0" r="0" b="6350"/>
            <wp:docPr id="116" name="图片 116" descr="C:\Users\hwx559043\AppData\Roaming\eSpace_Desktop\UserData\hwx559043\imagefiles\9323E011-8E3C-44E3-9B29-9C6BCFD54B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23E011-8E3C-44E3-9B29-9C6BCFD54B06" descr="C:\Users\hwx559043\AppData\Roaming\eSpace_Desktop\UserData\hwx559043\imagefiles\9323E011-8E3C-44E3-9B29-9C6BCFD54B0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07482" cy="1229935"/>
                    </a:xfrm>
                    <a:prstGeom prst="rect">
                      <a:avLst/>
                    </a:prstGeom>
                    <a:noFill/>
                    <a:ln>
                      <a:noFill/>
                    </a:ln>
                  </pic:spPr>
                </pic:pic>
              </a:graphicData>
            </a:graphic>
          </wp:inline>
        </w:drawing>
      </w:r>
    </w:p>
    <w:p w14:paraId="17C96D51" w14:textId="3CC71825" w:rsidR="00DC6966" w:rsidRPr="006651F6" w:rsidRDefault="00260343" w:rsidP="00382C74">
      <w:pPr>
        <w:pStyle w:val="2"/>
        <w:rPr>
          <w:rFonts w:hint="eastAsia"/>
          <w:i/>
          <w:iCs/>
          <w:color w:val="0000FF"/>
        </w:rPr>
      </w:pPr>
      <w:bookmarkStart w:id="28" w:name="_Toc44517976"/>
      <w:r>
        <w:rPr>
          <w:rFonts w:hint="eastAsia"/>
          <w:lang w:eastAsia="zh-CN"/>
        </w:rPr>
        <w:lastRenderedPageBreak/>
        <w:t>实验小结</w:t>
      </w:r>
      <w:bookmarkEnd w:id="28"/>
    </w:p>
    <w:p w14:paraId="00782657" w14:textId="0B7A0452" w:rsidR="00DC6966" w:rsidRDefault="00260343" w:rsidP="00170BD2">
      <w:pPr>
        <w:pStyle w:val="1e"/>
        <w:rPr>
          <w:rFonts w:hint="eastAsia"/>
        </w:rPr>
      </w:pPr>
      <w:r>
        <w:rPr>
          <w:rFonts w:hint="eastAsia"/>
        </w:rPr>
        <w:t>本实验主要完成了数据仓库建模并在</w:t>
      </w:r>
      <w:r>
        <w:rPr>
          <w:rFonts w:hint="eastAsia"/>
        </w:rPr>
        <w:t>D</w:t>
      </w:r>
      <w:r>
        <w:t>WS</w:t>
      </w:r>
      <w:r w:rsidR="00B4457E">
        <w:rPr>
          <w:rFonts w:hint="eastAsia"/>
        </w:rPr>
        <w:t>中实现表的创建，借助</w:t>
      </w:r>
      <w:r w:rsidR="0090504B">
        <w:rPr>
          <w:rFonts w:hint="eastAsia"/>
        </w:rPr>
        <w:t>Kettle</w:t>
      </w:r>
      <w:r w:rsidR="00B22580">
        <w:rPr>
          <w:rFonts w:hint="eastAsia"/>
        </w:rPr>
        <w:t>工具实现数据的</w:t>
      </w:r>
      <w:r>
        <w:rPr>
          <w:rFonts w:hint="eastAsia"/>
        </w:rPr>
        <w:t>迁移</w:t>
      </w:r>
      <w:r w:rsidR="00B22580">
        <w:rPr>
          <w:rFonts w:hint="eastAsia"/>
        </w:rPr>
        <w:t>并在</w:t>
      </w:r>
      <w:r w:rsidR="00B22580">
        <w:rPr>
          <w:rFonts w:hint="eastAsia"/>
        </w:rPr>
        <w:t>D</w:t>
      </w:r>
      <w:r w:rsidR="00B22580">
        <w:t>WS</w:t>
      </w:r>
      <w:r w:rsidR="00B22580">
        <w:rPr>
          <w:rFonts w:hint="eastAsia"/>
        </w:rPr>
        <w:t>中完成表的转换，最后</w:t>
      </w:r>
      <w:r>
        <w:rPr>
          <w:rFonts w:hint="eastAsia"/>
        </w:rPr>
        <w:t>基于历史数据实现对商城经营效益的分析。</w:t>
      </w:r>
    </w:p>
    <w:p w14:paraId="36CA2AAE" w14:textId="6C07AAE7" w:rsidR="00B04B0D" w:rsidRDefault="00B04B0D" w:rsidP="00170BD2">
      <w:pPr>
        <w:pStyle w:val="1e"/>
        <w:rPr>
          <w:rFonts w:hint="eastAsia"/>
        </w:rPr>
      </w:pPr>
    </w:p>
    <w:p w14:paraId="7D343DCD" w14:textId="77777777" w:rsidR="00B04B0D" w:rsidRDefault="00B04B0D">
      <w:pPr>
        <w:topLinePunct w:val="0"/>
        <w:adjustRightInd/>
        <w:snapToGrid/>
        <w:spacing w:before="0" w:after="0" w:line="240" w:lineRule="auto"/>
        <w:ind w:left="0"/>
        <w:rPr>
          <w:rFonts w:ascii="HuaweiSans-Regular" w:eastAsia="方正兰亭黑简体" w:hAnsi="HuaweiSans-Regular" w:hint="eastAsia"/>
          <w:sz w:val="21"/>
        </w:rPr>
      </w:pPr>
      <w:r>
        <w:rPr>
          <w:rFonts w:hint="eastAsia"/>
        </w:rPr>
        <w:br w:type="page"/>
      </w:r>
    </w:p>
    <w:p w14:paraId="5833D23D" w14:textId="77777777" w:rsidR="00B04B0D" w:rsidRDefault="00B04B0D" w:rsidP="00B04B0D">
      <w:pPr>
        <w:pStyle w:val="1"/>
        <w:rPr>
          <w:rFonts w:hint="eastAsia"/>
        </w:rPr>
      </w:pPr>
      <w:r>
        <w:rPr>
          <w:rFonts w:hint="eastAsia"/>
        </w:rPr>
        <w:lastRenderedPageBreak/>
        <w:t>附录</w:t>
      </w:r>
    </w:p>
    <w:p w14:paraId="5715563C" w14:textId="77777777" w:rsidR="00B04B0D" w:rsidRDefault="00B04B0D" w:rsidP="00B04B0D">
      <w:pPr>
        <w:pStyle w:val="2"/>
        <w:rPr>
          <w:rFonts w:hint="eastAsia"/>
          <w:lang w:eastAsia="zh-CN"/>
        </w:rPr>
      </w:pPr>
      <w:bookmarkStart w:id="29" w:name="_Toc41481547"/>
      <w:r>
        <w:rPr>
          <w:rFonts w:hint="eastAsia"/>
          <w:lang w:eastAsia="zh-CN"/>
        </w:rPr>
        <w:t>说明</w:t>
      </w:r>
    </w:p>
    <w:p w14:paraId="689A2119" w14:textId="77777777" w:rsidR="00B04B0D" w:rsidRDefault="00B04B0D" w:rsidP="00B04B0D">
      <w:pPr>
        <w:pStyle w:val="1e"/>
        <w:rPr>
          <w:rFonts w:hint="eastAsia"/>
        </w:rPr>
      </w:pPr>
      <w:r>
        <w:rPr>
          <w:rFonts w:hint="eastAsia"/>
        </w:rPr>
        <w:t>此部分内容主要利用</w:t>
      </w:r>
      <w:r>
        <w:rPr>
          <w:rFonts w:hint="eastAsia"/>
        </w:rPr>
        <w:t>python</w:t>
      </w:r>
      <w:r>
        <w:rPr>
          <w:rFonts w:hint="eastAsia"/>
        </w:rPr>
        <w:t>实现</w:t>
      </w:r>
      <w:r>
        <w:rPr>
          <w:rFonts w:hint="eastAsia"/>
        </w:rPr>
        <w:t>E</w:t>
      </w:r>
      <w:r>
        <w:t>TL</w:t>
      </w:r>
      <w:r>
        <w:rPr>
          <w:rFonts w:hint="eastAsia"/>
        </w:rPr>
        <w:t>的功能。如果有兴趣的同学可以尝试以下内容。</w:t>
      </w:r>
    </w:p>
    <w:p w14:paraId="7BF4AC19" w14:textId="77777777" w:rsidR="00B04B0D" w:rsidRDefault="00B04B0D" w:rsidP="00B04B0D">
      <w:pPr>
        <w:pStyle w:val="1e"/>
        <w:rPr>
          <w:rFonts w:hint="eastAsia"/>
        </w:rPr>
      </w:pPr>
      <w:r>
        <w:rPr>
          <w:rFonts w:hint="eastAsia"/>
        </w:rPr>
        <w:t>相关说明：</w:t>
      </w:r>
    </w:p>
    <w:p w14:paraId="747B2A1F" w14:textId="77777777" w:rsidR="00B04B0D" w:rsidRDefault="00B04B0D" w:rsidP="00B04B0D">
      <w:pPr>
        <w:pStyle w:val="1e"/>
        <w:rPr>
          <w:rFonts w:hint="eastAsia"/>
        </w:rPr>
      </w:pPr>
      <w:r>
        <w:t xml:space="preserve">1. </w:t>
      </w:r>
      <w:r>
        <w:rPr>
          <w:rFonts w:hint="eastAsia"/>
        </w:rPr>
        <w:t>在</w:t>
      </w:r>
      <w:r>
        <w:rPr>
          <w:rFonts w:hint="eastAsia"/>
        </w:rPr>
        <w:t>public</w:t>
      </w:r>
      <w:r>
        <w:rPr>
          <w:rFonts w:hint="eastAsia"/>
        </w:rPr>
        <w:t>模式下创建相关的表（不加其他模式名的情况下，默认是创建在</w:t>
      </w:r>
      <w:r>
        <w:rPr>
          <w:rFonts w:hint="eastAsia"/>
        </w:rPr>
        <w:t>public</w:t>
      </w:r>
      <w:r>
        <w:rPr>
          <w:rFonts w:hint="eastAsia"/>
        </w:rPr>
        <w:t>模式下）；</w:t>
      </w:r>
    </w:p>
    <w:p w14:paraId="340BEEF5" w14:textId="77777777" w:rsidR="00B04B0D" w:rsidRPr="0061107C" w:rsidRDefault="00B04B0D" w:rsidP="00B04B0D">
      <w:pPr>
        <w:pStyle w:val="1e"/>
        <w:rPr>
          <w:rFonts w:hint="eastAsia"/>
        </w:rPr>
      </w:pPr>
      <w:r>
        <w:rPr>
          <w:rFonts w:hint="eastAsia"/>
        </w:rPr>
        <w:t>2.</w:t>
      </w:r>
      <w:r>
        <w:t xml:space="preserve"> </w:t>
      </w:r>
      <w:r>
        <w:rPr>
          <w:rFonts w:hint="eastAsia"/>
        </w:rPr>
        <w:t>提前准备好</w:t>
      </w:r>
      <w:r>
        <w:rPr>
          <w:rFonts w:hint="eastAsia"/>
        </w:rPr>
        <w:t>python</w:t>
      </w:r>
      <w:r>
        <w:rPr>
          <w:rFonts w:hint="eastAsia"/>
        </w:rPr>
        <w:t>的环境（建议安装</w:t>
      </w:r>
      <w:r>
        <w:rPr>
          <w:rFonts w:hint="eastAsia"/>
        </w:rPr>
        <w:t>anaconda</w:t>
      </w:r>
      <w:r>
        <w:rPr>
          <w:rFonts w:hint="eastAsia"/>
        </w:rPr>
        <w:t>），安装</w:t>
      </w:r>
      <w:r w:rsidRPr="0061107C">
        <w:t>psycopg2</w:t>
      </w:r>
      <w:r>
        <w:rPr>
          <w:rFonts w:hint="eastAsia"/>
        </w:rPr>
        <w:t>包，可以参考练习手册</w:t>
      </w:r>
      <w:r>
        <w:rPr>
          <w:rFonts w:hint="eastAsia"/>
        </w:rPr>
        <w:t>-</w:t>
      </w:r>
      <w:bookmarkStart w:id="30" w:name="_Toc38555054"/>
      <w:bookmarkStart w:id="31" w:name="_Toc40775546"/>
      <w:r w:rsidRPr="0061107C">
        <w:t xml:space="preserve"> 8 Python</w:t>
      </w:r>
      <w:r w:rsidRPr="0061107C">
        <w:t>基本操作简介</w:t>
      </w:r>
      <w:r>
        <w:t>-</w:t>
      </w:r>
      <w:r w:rsidRPr="00457F8F">
        <w:rPr>
          <w:rFonts w:ascii="Huawei Sans" w:hAnsi="Huawei Sans" w:cs="Huawei Sans"/>
        </w:rPr>
        <w:t>数据库编程</w:t>
      </w:r>
      <w:bookmarkEnd w:id="30"/>
      <w:bookmarkEnd w:id="31"/>
    </w:p>
    <w:p w14:paraId="48DB050B" w14:textId="1B9A436E" w:rsidR="00B04B0D" w:rsidRDefault="00B04B0D" w:rsidP="00B04B0D">
      <w:pPr>
        <w:pStyle w:val="3"/>
        <w:rPr>
          <w:rFonts w:hint="eastAsia"/>
        </w:rPr>
      </w:pPr>
      <w:r>
        <w:rPr>
          <w:rFonts w:hint="eastAsia"/>
        </w:rPr>
        <w:t>数据库对象创建</w:t>
      </w:r>
      <w:bookmarkEnd w:id="29"/>
    </w:p>
    <w:p w14:paraId="155D613F" w14:textId="77777777" w:rsidR="00B04B0D" w:rsidRDefault="00B04B0D" w:rsidP="00B04B0D">
      <w:pPr>
        <w:pStyle w:val="30"/>
        <w:rPr>
          <w:rFonts w:hint="eastAsia"/>
        </w:rPr>
      </w:pPr>
      <w:r>
        <w:rPr>
          <w:rFonts w:hint="eastAsia"/>
        </w:rPr>
        <w:t>创建</w:t>
      </w:r>
      <w:r>
        <w:t>日期维度</w:t>
      </w:r>
      <w:r>
        <w:rPr>
          <w:rFonts w:hint="eastAsia"/>
        </w:rPr>
        <w:t>表</w:t>
      </w:r>
    </w:p>
    <w:p w14:paraId="3A687718" w14:textId="77777777" w:rsidR="00B04B0D" w:rsidRDefault="00B04B0D" w:rsidP="00B04B0D">
      <w:pPr>
        <w:pStyle w:val="2f2"/>
      </w:pPr>
      <w:r>
        <w:t>DROP TABLE IF EXISTS date_dimension;</w:t>
      </w:r>
    </w:p>
    <w:p w14:paraId="54AD98F4" w14:textId="77777777" w:rsidR="00B04B0D" w:rsidRDefault="00B04B0D" w:rsidP="00B04B0D">
      <w:pPr>
        <w:pStyle w:val="2f2"/>
      </w:pPr>
    </w:p>
    <w:p w14:paraId="22D19C30" w14:textId="77777777" w:rsidR="00B04B0D" w:rsidRDefault="00B04B0D" w:rsidP="00B04B0D">
      <w:pPr>
        <w:pStyle w:val="2f2"/>
      </w:pPr>
      <w:r>
        <w:t>CREATE TABLE Date_Dimension (</w:t>
      </w:r>
    </w:p>
    <w:p w14:paraId="5E61A538" w14:textId="77777777" w:rsidR="00B04B0D" w:rsidRDefault="00B04B0D" w:rsidP="00B04B0D">
      <w:pPr>
        <w:pStyle w:val="2f2"/>
      </w:pPr>
      <w:r>
        <w:tab/>
        <w:t>date_key integer NOT NULL,</w:t>
      </w:r>
    </w:p>
    <w:p w14:paraId="630C2FA1" w14:textId="77777777" w:rsidR="00B04B0D" w:rsidRDefault="00B04B0D" w:rsidP="00B04B0D">
      <w:pPr>
        <w:pStyle w:val="2f2"/>
      </w:pPr>
      <w:r>
        <w:tab/>
        <w:t>full_date date,</w:t>
      </w:r>
    </w:p>
    <w:p w14:paraId="658C2EF8" w14:textId="77777777" w:rsidR="00B04B0D" w:rsidRDefault="00B04B0D" w:rsidP="00B04B0D">
      <w:pPr>
        <w:pStyle w:val="2f2"/>
      </w:pPr>
      <w:r>
        <w:tab/>
        <w:t>day_of_week tinyint,</w:t>
      </w:r>
    </w:p>
    <w:p w14:paraId="4DF2C71F" w14:textId="77777777" w:rsidR="00B04B0D" w:rsidRDefault="00B04B0D" w:rsidP="00B04B0D">
      <w:pPr>
        <w:pStyle w:val="2f2"/>
      </w:pPr>
      <w:r>
        <w:tab/>
        <w:t>day_num_in_month tinyint,</w:t>
      </w:r>
    </w:p>
    <w:p w14:paraId="75CDC0BB" w14:textId="77777777" w:rsidR="00B04B0D" w:rsidRDefault="00B04B0D" w:rsidP="00B04B0D">
      <w:pPr>
        <w:pStyle w:val="2f2"/>
      </w:pPr>
      <w:r>
        <w:tab/>
        <w:t>day_num_overall smallint,</w:t>
      </w:r>
    </w:p>
    <w:p w14:paraId="7167C948" w14:textId="77777777" w:rsidR="00B04B0D" w:rsidRDefault="00B04B0D" w:rsidP="00B04B0D">
      <w:pPr>
        <w:pStyle w:val="2f2"/>
      </w:pPr>
      <w:r>
        <w:tab/>
        <w:t>day_name varchar(9),</w:t>
      </w:r>
    </w:p>
    <w:p w14:paraId="35A1B908" w14:textId="77777777" w:rsidR="00B04B0D" w:rsidRDefault="00B04B0D" w:rsidP="00B04B0D">
      <w:pPr>
        <w:pStyle w:val="2f2"/>
      </w:pPr>
      <w:r>
        <w:tab/>
        <w:t>day_abbrev char(3),</w:t>
      </w:r>
    </w:p>
    <w:p w14:paraId="184434B6" w14:textId="77777777" w:rsidR="00B04B0D" w:rsidRDefault="00B04B0D" w:rsidP="00B04B0D">
      <w:pPr>
        <w:pStyle w:val="2f2"/>
      </w:pPr>
      <w:r>
        <w:tab/>
        <w:t xml:space="preserve">weekday_flag </w:t>
      </w:r>
      <w:r>
        <w:rPr>
          <w:rFonts w:hint="eastAsia"/>
        </w:rPr>
        <w:t>var</w:t>
      </w:r>
      <w:r>
        <w:t>char(10),</w:t>
      </w:r>
    </w:p>
    <w:p w14:paraId="0BA6E491" w14:textId="77777777" w:rsidR="00B04B0D" w:rsidRDefault="00B04B0D" w:rsidP="00B04B0D">
      <w:pPr>
        <w:pStyle w:val="2f2"/>
      </w:pPr>
      <w:r>
        <w:tab/>
        <w:t>week_num_in_year tinyint,</w:t>
      </w:r>
    </w:p>
    <w:p w14:paraId="1C9B35DE" w14:textId="77777777" w:rsidR="00B04B0D" w:rsidRDefault="00B04B0D" w:rsidP="00B04B0D">
      <w:pPr>
        <w:pStyle w:val="2f2"/>
      </w:pPr>
      <w:r>
        <w:tab/>
        <w:t>week_num_overall smallint,</w:t>
      </w:r>
    </w:p>
    <w:p w14:paraId="096E390E" w14:textId="77777777" w:rsidR="00B04B0D" w:rsidRDefault="00B04B0D" w:rsidP="00B04B0D">
      <w:pPr>
        <w:pStyle w:val="2f2"/>
      </w:pPr>
      <w:r>
        <w:tab/>
        <w:t>week_begin_date date,</w:t>
      </w:r>
    </w:p>
    <w:p w14:paraId="648F726D" w14:textId="77777777" w:rsidR="00B04B0D" w:rsidRDefault="00B04B0D" w:rsidP="00B04B0D">
      <w:pPr>
        <w:pStyle w:val="2f2"/>
      </w:pPr>
      <w:r>
        <w:tab/>
        <w:t>week_begin_date_key integer,</w:t>
      </w:r>
    </w:p>
    <w:p w14:paraId="6E259D1B" w14:textId="77777777" w:rsidR="00B04B0D" w:rsidRDefault="00B04B0D" w:rsidP="00B04B0D">
      <w:pPr>
        <w:pStyle w:val="2f2"/>
      </w:pPr>
      <w:r>
        <w:tab/>
        <w:t>month tinyint,</w:t>
      </w:r>
    </w:p>
    <w:p w14:paraId="34090906" w14:textId="77777777" w:rsidR="00B04B0D" w:rsidRDefault="00B04B0D" w:rsidP="00B04B0D">
      <w:pPr>
        <w:pStyle w:val="2f2"/>
      </w:pPr>
      <w:r>
        <w:tab/>
        <w:t>month_num_overall smallint,</w:t>
      </w:r>
    </w:p>
    <w:p w14:paraId="59ABFA87" w14:textId="77777777" w:rsidR="00B04B0D" w:rsidRDefault="00B04B0D" w:rsidP="00B04B0D">
      <w:pPr>
        <w:pStyle w:val="2f2"/>
      </w:pPr>
      <w:r>
        <w:tab/>
        <w:t>month_name varchar(9),</w:t>
      </w:r>
    </w:p>
    <w:p w14:paraId="35B6F498" w14:textId="77777777" w:rsidR="00B04B0D" w:rsidRDefault="00B04B0D" w:rsidP="00B04B0D">
      <w:pPr>
        <w:pStyle w:val="2f2"/>
      </w:pPr>
      <w:r>
        <w:tab/>
        <w:t>month_abbrev char(3),</w:t>
      </w:r>
    </w:p>
    <w:p w14:paraId="46D2461B" w14:textId="77777777" w:rsidR="00B04B0D" w:rsidRDefault="00B04B0D" w:rsidP="00B04B0D">
      <w:pPr>
        <w:pStyle w:val="2f2"/>
      </w:pPr>
      <w:r>
        <w:tab/>
        <w:t>quarter tinyint,</w:t>
      </w:r>
    </w:p>
    <w:p w14:paraId="0BD86050" w14:textId="77777777" w:rsidR="00B04B0D" w:rsidRDefault="00B04B0D" w:rsidP="00B04B0D">
      <w:pPr>
        <w:pStyle w:val="2f2"/>
      </w:pPr>
      <w:r>
        <w:tab/>
        <w:t>year smallint,</w:t>
      </w:r>
    </w:p>
    <w:p w14:paraId="06F3A320" w14:textId="77777777" w:rsidR="00B04B0D" w:rsidRDefault="00B04B0D" w:rsidP="00B04B0D">
      <w:pPr>
        <w:pStyle w:val="2f2"/>
      </w:pPr>
      <w:r>
        <w:tab/>
        <w:t>yearmo int,</w:t>
      </w:r>
    </w:p>
    <w:p w14:paraId="4BC5AFBB" w14:textId="77777777" w:rsidR="00B04B0D" w:rsidRDefault="00B04B0D" w:rsidP="00B04B0D">
      <w:pPr>
        <w:pStyle w:val="2f2"/>
      </w:pPr>
      <w:r>
        <w:lastRenderedPageBreak/>
        <w:tab/>
        <w:t>fiscal_month tinyint,</w:t>
      </w:r>
    </w:p>
    <w:p w14:paraId="79F3801B" w14:textId="77777777" w:rsidR="00B04B0D" w:rsidRDefault="00B04B0D" w:rsidP="00B04B0D">
      <w:pPr>
        <w:pStyle w:val="2f2"/>
      </w:pPr>
      <w:r>
        <w:tab/>
        <w:t>fiscal_quarter tinyint,</w:t>
      </w:r>
    </w:p>
    <w:p w14:paraId="0D869096" w14:textId="77777777" w:rsidR="00B04B0D" w:rsidRDefault="00B04B0D" w:rsidP="00B04B0D">
      <w:pPr>
        <w:pStyle w:val="2f2"/>
      </w:pPr>
      <w:r>
        <w:tab/>
        <w:t>fiscal_year smallint,</w:t>
      </w:r>
    </w:p>
    <w:p w14:paraId="7E6578DF" w14:textId="77777777" w:rsidR="00B04B0D" w:rsidRDefault="00B04B0D" w:rsidP="00B04B0D">
      <w:pPr>
        <w:pStyle w:val="2f2"/>
      </w:pPr>
      <w:r>
        <w:tab/>
        <w:t>last_day_in_month_flag varchar(15),</w:t>
      </w:r>
    </w:p>
    <w:p w14:paraId="15DAED90" w14:textId="77777777" w:rsidR="00B04B0D" w:rsidRDefault="00B04B0D" w:rsidP="00B04B0D">
      <w:pPr>
        <w:pStyle w:val="2f2"/>
      </w:pPr>
      <w:r>
        <w:tab/>
        <w:t>same_day_year_ago_date date,</w:t>
      </w:r>
    </w:p>
    <w:p w14:paraId="0AD86C2E" w14:textId="77777777" w:rsidR="00B04B0D" w:rsidRDefault="00B04B0D" w:rsidP="00B04B0D">
      <w:pPr>
        <w:pStyle w:val="2f2"/>
      </w:pPr>
      <w:r>
        <w:tab/>
        <w:t>PRIMARY KEY (date_key)</w:t>
      </w:r>
    </w:p>
    <w:p w14:paraId="2BBAE366" w14:textId="77777777" w:rsidR="00B04B0D" w:rsidRDefault="00B04B0D" w:rsidP="00B04B0D">
      <w:pPr>
        <w:pStyle w:val="2f2"/>
      </w:pPr>
      <w:r>
        <w:t>)</w:t>
      </w:r>
    </w:p>
    <w:p w14:paraId="3BB28CDB" w14:textId="77777777" w:rsidR="00B04B0D" w:rsidRDefault="00B04B0D" w:rsidP="00B04B0D">
      <w:pPr>
        <w:pStyle w:val="2f2"/>
      </w:pPr>
      <w:r w:rsidRPr="003D2890">
        <w:t>DISTRIBUTE BY REPLICATION</w:t>
      </w:r>
      <w:r>
        <w:t>;</w:t>
      </w:r>
    </w:p>
    <w:p w14:paraId="4BD28E5E" w14:textId="77777777" w:rsidR="00B04B0D" w:rsidRDefault="00B04B0D" w:rsidP="00B04B0D">
      <w:pPr>
        <w:pStyle w:val="30"/>
        <w:rPr>
          <w:rFonts w:hint="eastAsia"/>
        </w:rPr>
      </w:pPr>
      <w:r>
        <w:rPr>
          <w:rFonts w:hint="eastAsia"/>
        </w:rPr>
        <w:t>创建时间维度表</w:t>
      </w:r>
    </w:p>
    <w:p w14:paraId="67AC79B2" w14:textId="77777777" w:rsidR="00B04B0D" w:rsidRPr="006E5BDE" w:rsidRDefault="00B04B0D" w:rsidP="00B04B0D">
      <w:pPr>
        <w:pStyle w:val="2f2"/>
      </w:pPr>
      <w:r w:rsidRPr="006E5BDE">
        <w:t>DROP TABLE IF EXISTS time_dimension;</w:t>
      </w:r>
    </w:p>
    <w:p w14:paraId="5EC5A1CA" w14:textId="77777777" w:rsidR="00B04B0D" w:rsidRPr="006E5BDE" w:rsidRDefault="00B04B0D" w:rsidP="00B04B0D">
      <w:pPr>
        <w:pStyle w:val="2f2"/>
      </w:pPr>
    </w:p>
    <w:p w14:paraId="5EDCB373" w14:textId="77777777" w:rsidR="00B04B0D" w:rsidRPr="006E5BDE" w:rsidRDefault="00B04B0D" w:rsidP="00B04B0D">
      <w:pPr>
        <w:pStyle w:val="2f2"/>
      </w:pPr>
      <w:r w:rsidRPr="006E5BDE">
        <w:t>CREATE TABLE Time_Dimension (</w:t>
      </w:r>
    </w:p>
    <w:p w14:paraId="53DD2049" w14:textId="77777777" w:rsidR="00B04B0D" w:rsidRPr="006E5BDE" w:rsidRDefault="00B04B0D" w:rsidP="00B04B0D">
      <w:pPr>
        <w:pStyle w:val="2f2"/>
      </w:pPr>
      <w:r w:rsidRPr="006E5BDE">
        <w:tab/>
        <w:t>time_key integer NOT NULL,</w:t>
      </w:r>
    </w:p>
    <w:p w14:paraId="652C84BB" w14:textId="77777777" w:rsidR="00B04B0D" w:rsidRPr="006E5BDE" w:rsidRDefault="00B04B0D" w:rsidP="00B04B0D">
      <w:pPr>
        <w:pStyle w:val="2f2"/>
      </w:pPr>
      <w:r w:rsidRPr="006E5BDE">
        <w:tab/>
        <w:t>hour integer,</w:t>
      </w:r>
    </w:p>
    <w:p w14:paraId="77ECEF91" w14:textId="77777777" w:rsidR="00B04B0D" w:rsidRPr="006E5BDE" w:rsidRDefault="00B04B0D" w:rsidP="00B04B0D">
      <w:pPr>
        <w:pStyle w:val="2f2"/>
      </w:pPr>
      <w:r w:rsidRPr="006E5BDE">
        <w:tab/>
        <w:t>minute integer,</w:t>
      </w:r>
    </w:p>
    <w:p w14:paraId="57AF949F" w14:textId="77777777" w:rsidR="00B04B0D" w:rsidRPr="006E5BDE" w:rsidRDefault="00B04B0D" w:rsidP="00B04B0D">
      <w:pPr>
        <w:pStyle w:val="2f2"/>
      </w:pPr>
      <w:r w:rsidRPr="006E5BDE">
        <w:tab/>
        <w:t>second integer,</w:t>
      </w:r>
    </w:p>
    <w:p w14:paraId="05E576D9" w14:textId="77777777" w:rsidR="00B04B0D" w:rsidRPr="006E5BDE" w:rsidRDefault="00B04B0D" w:rsidP="00B04B0D">
      <w:pPr>
        <w:pStyle w:val="2f2"/>
      </w:pPr>
      <w:r w:rsidRPr="006E5BDE">
        <w:tab/>
        <w:t>t_am_pm char(2),</w:t>
      </w:r>
    </w:p>
    <w:p w14:paraId="4F0D2990" w14:textId="77777777" w:rsidR="00B04B0D" w:rsidRPr="006E5BDE" w:rsidRDefault="00B04B0D" w:rsidP="00B04B0D">
      <w:pPr>
        <w:pStyle w:val="2f2"/>
      </w:pPr>
      <w:r w:rsidRPr="006E5BDE">
        <w:tab/>
        <w:t>PRIMARY KEY (time_key)</w:t>
      </w:r>
    </w:p>
    <w:p w14:paraId="47006522" w14:textId="77777777" w:rsidR="00B04B0D" w:rsidRDefault="00B04B0D" w:rsidP="00B04B0D">
      <w:pPr>
        <w:pStyle w:val="2f2"/>
      </w:pPr>
      <w:r w:rsidRPr="006E5BDE">
        <w:t>)</w:t>
      </w:r>
    </w:p>
    <w:p w14:paraId="7534B1CC" w14:textId="77777777" w:rsidR="00B04B0D" w:rsidRPr="006E5BDE" w:rsidRDefault="00B04B0D" w:rsidP="00B04B0D">
      <w:pPr>
        <w:pStyle w:val="2f2"/>
      </w:pPr>
      <w:r w:rsidRPr="003D2890">
        <w:t>DISTRIBUTE BY REPLICATION</w:t>
      </w:r>
      <w:r w:rsidRPr="006E5BDE">
        <w:t>;</w:t>
      </w:r>
    </w:p>
    <w:p w14:paraId="0195E742" w14:textId="77777777" w:rsidR="00B04B0D" w:rsidRDefault="00B04B0D" w:rsidP="00B04B0D">
      <w:pPr>
        <w:pStyle w:val="30"/>
        <w:rPr>
          <w:rFonts w:hint="eastAsia"/>
        </w:rPr>
      </w:pPr>
      <w:r>
        <w:rPr>
          <w:rFonts w:hint="eastAsia"/>
        </w:rPr>
        <w:t>创建</w:t>
      </w:r>
      <w:r>
        <w:t>商品维度</w:t>
      </w:r>
      <w:r>
        <w:rPr>
          <w:rFonts w:hint="eastAsia"/>
        </w:rPr>
        <w:t>表</w:t>
      </w:r>
    </w:p>
    <w:p w14:paraId="6ED58419" w14:textId="77777777" w:rsidR="00B04B0D" w:rsidRPr="003D2890" w:rsidRDefault="00B04B0D" w:rsidP="00B04B0D">
      <w:pPr>
        <w:pStyle w:val="2f2"/>
      </w:pPr>
      <w:r w:rsidRPr="003D2890">
        <w:t>DROP TABLE IF EXISTS goods_dimension;</w:t>
      </w:r>
    </w:p>
    <w:p w14:paraId="1039AAF9" w14:textId="77777777" w:rsidR="00B04B0D" w:rsidRPr="003D2890" w:rsidRDefault="00B04B0D" w:rsidP="00B04B0D">
      <w:pPr>
        <w:pStyle w:val="2f2"/>
      </w:pPr>
    </w:p>
    <w:p w14:paraId="0F60C317" w14:textId="77777777" w:rsidR="00B04B0D" w:rsidRPr="003D2890" w:rsidRDefault="00B04B0D" w:rsidP="00B04B0D">
      <w:pPr>
        <w:pStyle w:val="2f2"/>
      </w:pPr>
      <w:r w:rsidRPr="003D2890">
        <w:t>CREATE TABLE Goods_Dimension (</w:t>
      </w:r>
    </w:p>
    <w:p w14:paraId="0E28F86A" w14:textId="77777777" w:rsidR="00B04B0D" w:rsidRPr="003D2890" w:rsidRDefault="00B04B0D" w:rsidP="00B04B0D">
      <w:pPr>
        <w:pStyle w:val="2f2"/>
      </w:pPr>
      <w:r w:rsidRPr="003D2890">
        <w:tab/>
        <w:t>goods_key int NOT NULL,</w:t>
      </w:r>
    </w:p>
    <w:p w14:paraId="54CEB0AE" w14:textId="77777777" w:rsidR="00B04B0D" w:rsidRPr="003D2890" w:rsidRDefault="00B04B0D" w:rsidP="00B04B0D">
      <w:pPr>
        <w:pStyle w:val="2f2"/>
      </w:pPr>
      <w:r w:rsidRPr="003D2890">
        <w:tab/>
        <w:t>goods_id integer,</w:t>
      </w:r>
    </w:p>
    <w:p w14:paraId="185CE991" w14:textId="77777777" w:rsidR="00B04B0D" w:rsidRPr="003D2890" w:rsidRDefault="00B04B0D" w:rsidP="00B04B0D">
      <w:pPr>
        <w:pStyle w:val="2f2"/>
      </w:pPr>
      <w:r w:rsidRPr="003D2890">
        <w:tab/>
        <w:t>goods_sn varchar(63),</w:t>
      </w:r>
    </w:p>
    <w:p w14:paraId="3F7917CC" w14:textId="77777777" w:rsidR="00B04B0D" w:rsidRDefault="00B04B0D" w:rsidP="00B04B0D">
      <w:pPr>
        <w:pStyle w:val="2f2"/>
      </w:pPr>
      <w:r w:rsidRPr="003D2890">
        <w:tab/>
        <w:t>goods_name varchar(127),</w:t>
      </w:r>
    </w:p>
    <w:p w14:paraId="2392C8D3" w14:textId="77777777" w:rsidR="00B04B0D" w:rsidRPr="003D2890" w:rsidRDefault="00B04B0D" w:rsidP="00B04B0D">
      <w:pPr>
        <w:pStyle w:val="2f2"/>
      </w:pPr>
      <w:r>
        <w:t xml:space="preserve">  category_id integer,</w:t>
      </w:r>
    </w:p>
    <w:p w14:paraId="512F06B7" w14:textId="77777777" w:rsidR="00B04B0D" w:rsidRPr="003D2890" w:rsidRDefault="00B04B0D" w:rsidP="00B04B0D">
      <w:pPr>
        <w:pStyle w:val="2f2"/>
      </w:pPr>
      <w:r w:rsidRPr="003D2890">
        <w:tab/>
        <w:t>category_name varchar(63),</w:t>
      </w:r>
    </w:p>
    <w:p w14:paraId="14217FF0" w14:textId="77777777" w:rsidR="00B04B0D" w:rsidRPr="003D2890" w:rsidRDefault="00B04B0D" w:rsidP="00B04B0D">
      <w:pPr>
        <w:pStyle w:val="2f2"/>
      </w:pPr>
      <w:r w:rsidRPr="003D2890">
        <w:tab/>
        <w:t>category_keywords varchar(1023),</w:t>
      </w:r>
    </w:p>
    <w:p w14:paraId="6435CB6A" w14:textId="77777777" w:rsidR="00B04B0D" w:rsidRPr="003D2890" w:rsidRDefault="00B04B0D" w:rsidP="00B04B0D">
      <w:pPr>
        <w:pStyle w:val="2f2"/>
      </w:pPr>
      <w:r w:rsidRPr="003D2890">
        <w:tab/>
        <w:t>category_desc varchar(255),</w:t>
      </w:r>
    </w:p>
    <w:p w14:paraId="7EC9884E" w14:textId="77777777" w:rsidR="00B04B0D" w:rsidRDefault="00B04B0D" w:rsidP="00B04B0D">
      <w:pPr>
        <w:pStyle w:val="2f2"/>
      </w:pPr>
      <w:r w:rsidRPr="003D2890">
        <w:tab/>
        <w:t>category_pid integer,</w:t>
      </w:r>
    </w:p>
    <w:p w14:paraId="147F20A2" w14:textId="77777777" w:rsidR="00B04B0D" w:rsidRPr="003D2890" w:rsidRDefault="00B04B0D" w:rsidP="00B04B0D">
      <w:pPr>
        <w:pStyle w:val="2f2"/>
      </w:pPr>
      <w:r>
        <w:t xml:space="preserve">  brand_id integer,</w:t>
      </w:r>
    </w:p>
    <w:p w14:paraId="6C13A9E9" w14:textId="77777777" w:rsidR="00B04B0D" w:rsidRPr="003D2890" w:rsidRDefault="00B04B0D" w:rsidP="00B04B0D">
      <w:pPr>
        <w:pStyle w:val="2f2"/>
      </w:pPr>
      <w:r w:rsidRPr="003D2890">
        <w:tab/>
        <w:t>gallery varchar(1023),</w:t>
      </w:r>
    </w:p>
    <w:p w14:paraId="496A3F4A" w14:textId="77777777" w:rsidR="00B04B0D" w:rsidRPr="003D2890" w:rsidRDefault="00B04B0D" w:rsidP="00B04B0D">
      <w:pPr>
        <w:pStyle w:val="2f2"/>
      </w:pPr>
      <w:r w:rsidRPr="003D2890">
        <w:tab/>
        <w:t>keywords varchar(255),</w:t>
      </w:r>
    </w:p>
    <w:p w14:paraId="0C0AC63D" w14:textId="77777777" w:rsidR="00B04B0D" w:rsidRPr="003D2890" w:rsidRDefault="00B04B0D" w:rsidP="00B04B0D">
      <w:pPr>
        <w:pStyle w:val="2f2"/>
      </w:pPr>
      <w:r w:rsidRPr="003D2890">
        <w:tab/>
        <w:t>brief varchar(</w:t>
      </w:r>
      <w:r>
        <w:t>1024</w:t>
      </w:r>
      <w:r w:rsidRPr="003D2890">
        <w:t>),</w:t>
      </w:r>
    </w:p>
    <w:p w14:paraId="1463C929" w14:textId="77777777" w:rsidR="00B04B0D" w:rsidRPr="003D2890" w:rsidRDefault="00B04B0D" w:rsidP="00B04B0D">
      <w:pPr>
        <w:pStyle w:val="2f2"/>
      </w:pPr>
      <w:r w:rsidRPr="003D2890">
        <w:tab/>
        <w:t>is_on_sale tinyint,</w:t>
      </w:r>
    </w:p>
    <w:p w14:paraId="5328E9CF" w14:textId="77777777" w:rsidR="00B04B0D" w:rsidRPr="003D2890" w:rsidRDefault="00B04B0D" w:rsidP="00B04B0D">
      <w:pPr>
        <w:pStyle w:val="2f2"/>
      </w:pPr>
      <w:r w:rsidRPr="003D2890">
        <w:tab/>
        <w:t>sort_order smallint,</w:t>
      </w:r>
    </w:p>
    <w:p w14:paraId="639E81B7" w14:textId="77777777" w:rsidR="00B04B0D" w:rsidRPr="003D2890" w:rsidRDefault="00B04B0D" w:rsidP="00B04B0D">
      <w:pPr>
        <w:pStyle w:val="2f2"/>
      </w:pPr>
      <w:r w:rsidRPr="003D2890">
        <w:tab/>
        <w:t>pic_url varchar(255),</w:t>
      </w:r>
    </w:p>
    <w:p w14:paraId="52E32950" w14:textId="77777777" w:rsidR="00B04B0D" w:rsidRPr="003D2890" w:rsidRDefault="00B04B0D" w:rsidP="00B04B0D">
      <w:pPr>
        <w:pStyle w:val="2f2"/>
      </w:pPr>
      <w:r>
        <w:lastRenderedPageBreak/>
        <w:tab/>
        <w:t>share_url varchar(1024</w:t>
      </w:r>
      <w:r w:rsidRPr="003D2890">
        <w:t>),</w:t>
      </w:r>
    </w:p>
    <w:p w14:paraId="6FB4C81D" w14:textId="77777777" w:rsidR="00B04B0D" w:rsidRPr="003D2890" w:rsidRDefault="00B04B0D" w:rsidP="00B04B0D">
      <w:pPr>
        <w:pStyle w:val="2f2"/>
      </w:pPr>
      <w:r w:rsidRPr="003D2890">
        <w:tab/>
        <w:t>is_new tinyint,</w:t>
      </w:r>
    </w:p>
    <w:p w14:paraId="056DE983" w14:textId="77777777" w:rsidR="00B04B0D" w:rsidRPr="003D2890" w:rsidRDefault="00B04B0D" w:rsidP="00B04B0D">
      <w:pPr>
        <w:pStyle w:val="2f2"/>
      </w:pPr>
      <w:r w:rsidRPr="003D2890">
        <w:tab/>
        <w:t>is_hot tinyint,</w:t>
      </w:r>
    </w:p>
    <w:p w14:paraId="64A40C7F" w14:textId="77777777" w:rsidR="00B04B0D" w:rsidRPr="003D2890" w:rsidRDefault="00B04B0D" w:rsidP="00B04B0D">
      <w:pPr>
        <w:pStyle w:val="2f2"/>
      </w:pPr>
      <w:r w:rsidRPr="003D2890">
        <w:tab/>
        <w:t>unit varchar(31),</w:t>
      </w:r>
    </w:p>
    <w:p w14:paraId="0480500A" w14:textId="77777777" w:rsidR="00B04B0D" w:rsidRDefault="00B04B0D" w:rsidP="00B04B0D">
      <w:pPr>
        <w:pStyle w:val="2f2"/>
      </w:pPr>
      <w:r w:rsidRPr="003D2890">
        <w:tab/>
        <w:t>counter_price decimal(10, 2),</w:t>
      </w:r>
    </w:p>
    <w:p w14:paraId="498B3253" w14:textId="77777777" w:rsidR="00B04B0D" w:rsidRPr="003D2890" w:rsidRDefault="00B04B0D" w:rsidP="00B04B0D">
      <w:pPr>
        <w:pStyle w:val="2f2"/>
      </w:pPr>
      <w:r>
        <w:t xml:space="preserve">  retail_price decimal(10,2),</w:t>
      </w:r>
    </w:p>
    <w:p w14:paraId="7C1677CF" w14:textId="77777777" w:rsidR="00B04B0D" w:rsidRPr="003D2890" w:rsidRDefault="00B04B0D" w:rsidP="00B04B0D">
      <w:pPr>
        <w:pStyle w:val="2f2"/>
      </w:pPr>
      <w:r w:rsidRPr="003D2890">
        <w:tab/>
        <w:t>detail text,</w:t>
      </w:r>
    </w:p>
    <w:p w14:paraId="04FF425B" w14:textId="77777777" w:rsidR="00B04B0D" w:rsidRPr="003D2890" w:rsidRDefault="00B04B0D" w:rsidP="00B04B0D">
      <w:pPr>
        <w:pStyle w:val="2f2"/>
      </w:pPr>
      <w:r w:rsidRPr="003D2890">
        <w:tab/>
        <w:t>product_id integer,</w:t>
      </w:r>
    </w:p>
    <w:p w14:paraId="4FA13DCD" w14:textId="77777777" w:rsidR="00B04B0D" w:rsidRPr="003D2890" w:rsidRDefault="00B04B0D" w:rsidP="00B04B0D">
      <w:pPr>
        <w:pStyle w:val="2f2"/>
      </w:pPr>
      <w:r w:rsidRPr="003D2890">
        <w:tab/>
        <w:t>specifications varchar(1023),</w:t>
      </w:r>
    </w:p>
    <w:p w14:paraId="77CCC9C5" w14:textId="77777777" w:rsidR="00B04B0D" w:rsidRPr="003D2890" w:rsidRDefault="00B04B0D" w:rsidP="00B04B0D">
      <w:pPr>
        <w:pStyle w:val="2f2"/>
      </w:pPr>
      <w:r w:rsidRPr="003D2890">
        <w:tab/>
        <w:t>gp_add_date integer,</w:t>
      </w:r>
    </w:p>
    <w:p w14:paraId="066584C7" w14:textId="77777777" w:rsidR="00B04B0D" w:rsidRPr="003D2890" w:rsidRDefault="00B04B0D" w:rsidP="00B04B0D">
      <w:pPr>
        <w:pStyle w:val="2f2"/>
      </w:pPr>
      <w:r w:rsidRPr="003D2890">
        <w:tab/>
        <w:t>gp_add_time integer,</w:t>
      </w:r>
    </w:p>
    <w:p w14:paraId="7FA383A8" w14:textId="77777777" w:rsidR="00B04B0D" w:rsidRPr="003D2890" w:rsidRDefault="00B04B0D" w:rsidP="00B04B0D">
      <w:pPr>
        <w:pStyle w:val="2f2"/>
      </w:pPr>
      <w:r w:rsidRPr="003D2890">
        <w:tab/>
        <w:t>gp_update_date integer,</w:t>
      </w:r>
    </w:p>
    <w:p w14:paraId="3EFEBB2B" w14:textId="77777777" w:rsidR="00B04B0D" w:rsidRPr="003D2890" w:rsidRDefault="00B04B0D" w:rsidP="00B04B0D">
      <w:pPr>
        <w:pStyle w:val="2f2"/>
      </w:pPr>
      <w:r w:rsidRPr="003D2890">
        <w:tab/>
        <w:t>gp_update_time integer,</w:t>
      </w:r>
    </w:p>
    <w:p w14:paraId="4D5F3344" w14:textId="77777777" w:rsidR="00B04B0D" w:rsidRPr="003D2890" w:rsidRDefault="00B04B0D" w:rsidP="00B04B0D">
      <w:pPr>
        <w:pStyle w:val="2f2"/>
      </w:pPr>
      <w:r w:rsidRPr="003D2890">
        <w:tab/>
        <w:t>gp_deleted tinyint,</w:t>
      </w:r>
    </w:p>
    <w:p w14:paraId="583E9EF4" w14:textId="77777777" w:rsidR="00B04B0D" w:rsidRPr="003D2890" w:rsidRDefault="00B04B0D" w:rsidP="00B04B0D">
      <w:pPr>
        <w:pStyle w:val="2f2"/>
      </w:pPr>
      <w:r w:rsidRPr="003D2890">
        <w:tab/>
        <w:t>category_icon_url varchar(</w:t>
      </w:r>
      <w:r>
        <w:t>1024</w:t>
      </w:r>
      <w:r w:rsidRPr="003D2890">
        <w:t>),</w:t>
      </w:r>
    </w:p>
    <w:p w14:paraId="7564DC04" w14:textId="77777777" w:rsidR="00B04B0D" w:rsidRPr="003D2890" w:rsidRDefault="00B04B0D" w:rsidP="00B04B0D">
      <w:pPr>
        <w:pStyle w:val="2f2"/>
      </w:pPr>
      <w:r>
        <w:tab/>
        <w:t>category_pic_url varchar(1024</w:t>
      </w:r>
      <w:r w:rsidRPr="003D2890">
        <w:t>),</w:t>
      </w:r>
    </w:p>
    <w:p w14:paraId="39597C71" w14:textId="77777777" w:rsidR="00B04B0D" w:rsidRPr="003D2890" w:rsidRDefault="00B04B0D" w:rsidP="00B04B0D">
      <w:pPr>
        <w:pStyle w:val="2f2"/>
      </w:pPr>
      <w:r w:rsidRPr="003D2890">
        <w:tab/>
        <w:t>category_level varchar(255),</w:t>
      </w:r>
    </w:p>
    <w:p w14:paraId="3907BF9C" w14:textId="77777777" w:rsidR="00B04B0D" w:rsidRPr="003D2890" w:rsidRDefault="00B04B0D" w:rsidP="00B04B0D">
      <w:pPr>
        <w:pStyle w:val="2f2"/>
      </w:pPr>
      <w:r w:rsidRPr="003D2890">
        <w:tab/>
        <w:t>category_sort_order tinyint,</w:t>
      </w:r>
    </w:p>
    <w:p w14:paraId="794EA53A" w14:textId="77777777" w:rsidR="00B04B0D" w:rsidRPr="003D2890" w:rsidRDefault="00B04B0D" w:rsidP="00B04B0D">
      <w:pPr>
        <w:pStyle w:val="2f2"/>
      </w:pPr>
      <w:r w:rsidRPr="003D2890">
        <w:tab/>
        <w:t>category_add_date integer,</w:t>
      </w:r>
    </w:p>
    <w:p w14:paraId="59258EF1" w14:textId="77777777" w:rsidR="00B04B0D" w:rsidRPr="003D2890" w:rsidRDefault="00B04B0D" w:rsidP="00B04B0D">
      <w:pPr>
        <w:pStyle w:val="2f2"/>
      </w:pPr>
      <w:r w:rsidRPr="003D2890">
        <w:tab/>
        <w:t>category_add_time integer,</w:t>
      </w:r>
    </w:p>
    <w:p w14:paraId="10E98A8C" w14:textId="77777777" w:rsidR="00B04B0D" w:rsidRPr="003D2890" w:rsidRDefault="00B04B0D" w:rsidP="00B04B0D">
      <w:pPr>
        <w:pStyle w:val="2f2"/>
      </w:pPr>
      <w:r w:rsidRPr="003D2890">
        <w:tab/>
        <w:t>cate</w:t>
      </w:r>
      <w:r>
        <w:t>gor</w:t>
      </w:r>
      <w:r w:rsidRPr="003D2890">
        <w:t>y_update_date integer,</w:t>
      </w:r>
    </w:p>
    <w:p w14:paraId="6A74CBE9" w14:textId="77777777" w:rsidR="00B04B0D" w:rsidRPr="003D2890" w:rsidRDefault="00B04B0D" w:rsidP="00B04B0D">
      <w:pPr>
        <w:pStyle w:val="2f2"/>
      </w:pPr>
      <w:r w:rsidRPr="003D2890">
        <w:tab/>
        <w:t>cate</w:t>
      </w:r>
      <w:r>
        <w:t>gor</w:t>
      </w:r>
      <w:r w:rsidRPr="003D2890">
        <w:t>y_update_time integer,</w:t>
      </w:r>
    </w:p>
    <w:p w14:paraId="1DBFAC8C" w14:textId="77777777" w:rsidR="00B04B0D" w:rsidRPr="003D2890" w:rsidRDefault="00B04B0D" w:rsidP="00B04B0D">
      <w:pPr>
        <w:pStyle w:val="2f2"/>
      </w:pPr>
      <w:r w:rsidRPr="003D2890">
        <w:tab/>
        <w:t>category_deleted tinyint,</w:t>
      </w:r>
    </w:p>
    <w:p w14:paraId="5D4B36D9" w14:textId="77777777" w:rsidR="00B04B0D" w:rsidRPr="003D2890" w:rsidRDefault="00B04B0D" w:rsidP="00B04B0D">
      <w:pPr>
        <w:pStyle w:val="2f2"/>
      </w:pPr>
      <w:r w:rsidRPr="003D2890">
        <w:tab/>
        <w:t>goods_add_date integer,</w:t>
      </w:r>
    </w:p>
    <w:p w14:paraId="29840151" w14:textId="77777777" w:rsidR="00B04B0D" w:rsidRPr="003D2890" w:rsidRDefault="00B04B0D" w:rsidP="00B04B0D">
      <w:pPr>
        <w:pStyle w:val="2f2"/>
      </w:pPr>
      <w:r w:rsidRPr="003D2890">
        <w:tab/>
        <w:t>goods_add_time integer,</w:t>
      </w:r>
    </w:p>
    <w:p w14:paraId="48335C23" w14:textId="77777777" w:rsidR="00B04B0D" w:rsidRPr="003D2890" w:rsidRDefault="00B04B0D" w:rsidP="00B04B0D">
      <w:pPr>
        <w:pStyle w:val="2f2"/>
      </w:pPr>
      <w:r w:rsidRPr="003D2890">
        <w:tab/>
        <w:t>goods_update_date integer,</w:t>
      </w:r>
    </w:p>
    <w:p w14:paraId="75629124" w14:textId="77777777" w:rsidR="00B04B0D" w:rsidRPr="003D2890" w:rsidRDefault="00B04B0D" w:rsidP="00B04B0D">
      <w:pPr>
        <w:pStyle w:val="2f2"/>
      </w:pPr>
      <w:r w:rsidRPr="003D2890">
        <w:tab/>
        <w:t>goods_update_time integer,</w:t>
      </w:r>
    </w:p>
    <w:p w14:paraId="6166F788" w14:textId="77777777" w:rsidR="00B04B0D" w:rsidRPr="003D2890" w:rsidRDefault="00B04B0D" w:rsidP="00B04B0D">
      <w:pPr>
        <w:pStyle w:val="2f2"/>
      </w:pPr>
      <w:r w:rsidRPr="003D2890">
        <w:tab/>
      </w:r>
      <w:r>
        <w:t>goods_</w:t>
      </w:r>
      <w:r w:rsidRPr="003D2890">
        <w:t>deleted tinyint,</w:t>
      </w:r>
    </w:p>
    <w:p w14:paraId="4632F426" w14:textId="77777777" w:rsidR="00B04B0D" w:rsidRPr="003D2890" w:rsidRDefault="00B04B0D" w:rsidP="00B04B0D">
      <w:pPr>
        <w:pStyle w:val="2f2"/>
      </w:pPr>
      <w:r w:rsidRPr="003D2890">
        <w:tab/>
        <w:t>PRIMARY KEY (goods_key)</w:t>
      </w:r>
    </w:p>
    <w:p w14:paraId="2BCD242E" w14:textId="77777777" w:rsidR="00B04B0D" w:rsidRDefault="00B04B0D" w:rsidP="00B04B0D">
      <w:pPr>
        <w:pStyle w:val="2f2"/>
      </w:pPr>
      <w:r w:rsidRPr="003D2890">
        <w:t>)</w:t>
      </w:r>
    </w:p>
    <w:p w14:paraId="77F1D266" w14:textId="77777777" w:rsidR="00B04B0D" w:rsidRPr="003D2890" w:rsidRDefault="00B04B0D" w:rsidP="00B04B0D">
      <w:pPr>
        <w:pStyle w:val="2f2"/>
      </w:pPr>
      <w:r w:rsidRPr="003D2890">
        <w:t>DISTRIBUTE BY REPLICATION;</w:t>
      </w:r>
    </w:p>
    <w:p w14:paraId="13217D28" w14:textId="77777777" w:rsidR="00B04B0D" w:rsidRDefault="00B04B0D" w:rsidP="00B04B0D">
      <w:pPr>
        <w:pStyle w:val="30"/>
        <w:rPr>
          <w:rFonts w:hint="eastAsia"/>
        </w:rPr>
      </w:pPr>
      <w:r>
        <w:rPr>
          <w:rFonts w:hint="eastAsia"/>
        </w:rPr>
        <w:t>创建用户维度表</w:t>
      </w:r>
    </w:p>
    <w:p w14:paraId="06CB22CE" w14:textId="77777777" w:rsidR="00B04B0D" w:rsidRPr="003D2890" w:rsidRDefault="00B04B0D" w:rsidP="00B04B0D">
      <w:pPr>
        <w:pStyle w:val="2f2"/>
      </w:pPr>
      <w:r w:rsidRPr="003D2890">
        <w:t>DROP TABLE IF EXISTS user_dimension;</w:t>
      </w:r>
    </w:p>
    <w:p w14:paraId="3A02DFF3" w14:textId="77777777" w:rsidR="00B04B0D" w:rsidRPr="003D2890" w:rsidRDefault="00B04B0D" w:rsidP="00B04B0D">
      <w:pPr>
        <w:pStyle w:val="2f2"/>
      </w:pPr>
    </w:p>
    <w:p w14:paraId="1B564013" w14:textId="77777777" w:rsidR="00B04B0D" w:rsidRPr="003D2890" w:rsidRDefault="00B04B0D" w:rsidP="00B04B0D">
      <w:pPr>
        <w:pStyle w:val="2f2"/>
      </w:pPr>
      <w:r w:rsidRPr="003D2890">
        <w:t>CREATE TABLE User_Dimension (</w:t>
      </w:r>
    </w:p>
    <w:p w14:paraId="56E4E7BA" w14:textId="77777777" w:rsidR="00B04B0D" w:rsidRPr="003D2890" w:rsidRDefault="00B04B0D" w:rsidP="00B04B0D">
      <w:pPr>
        <w:pStyle w:val="2f2"/>
      </w:pPr>
      <w:r w:rsidRPr="003D2890">
        <w:tab/>
        <w:t>user_key integer NOT NULL,</w:t>
      </w:r>
    </w:p>
    <w:p w14:paraId="269AA7B5" w14:textId="77777777" w:rsidR="00B04B0D" w:rsidRPr="003D2890" w:rsidRDefault="00B04B0D" w:rsidP="00B04B0D">
      <w:pPr>
        <w:pStyle w:val="2f2"/>
      </w:pPr>
      <w:r w:rsidRPr="003D2890">
        <w:tab/>
        <w:t>user_id integer NOT NULL,</w:t>
      </w:r>
    </w:p>
    <w:p w14:paraId="16209C21" w14:textId="77777777" w:rsidR="00B04B0D" w:rsidRPr="003D2890" w:rsidRDefault="00B04B0D" w:rsidP="00B04B0D">
      <w:pPr>
        <w:pStyle w:val="2f2"/>
      </w:pPr>
      <w:r w:rsidRPr="003D2890">
        <w:tab/>
        <w:t>username varchar(63),</w:t>
      </w:r>
    </w:p>
    <w:p w14:paraId="7C125B80" w14:textId="77777777" w:rsidR="00B04B0D" w:rsidRPr="003D2890" w:rsidRDefault="00B04B0D" w:rsidP="00B04B0D">
      <w:pPr>
        <w:pStyle w:val="2f2"/>
      </w:pPr>
      <w:r w:rsidRPr="003D2890">
        <w:tab/>
        <w:t>password varchar(63),</w:t>
      </w:r>
    </w:p>
    <w:p w14:paraId="674D4292" w14:textId="77777777" w:rsidR="00B04B0D" w:rsidRPr="003D2890" w:rsidRDefault="00B04B0D" w:rsidP="00B04B0D">
      <w:pPr>
        <w:pStyle w:val="2f2"/>
      </w:pPr>
      <w:r w:rsidRPr="003D2890">
        <w:tab/>
        <w:t>gender tinyint,</w:t>
      </w:r>
    </w:p>
    <w:p w14:paraId="19FFCBA9" w14:textId="77777777" w:rsidR="00B04B0D" w:rsidRPr="003D2890" w:rsidRDefault="00B04B0D" w:rsidP="00B04B0D">
      <w:pPr>
        <w:pStyle w:val="2f2"/>
      </w:pPr>
      <w:r w:rsidRPr="003D2890">
        <w:tab/>
        <w:t>birthday integer,</w:t>
      </w:r>
    </w:p>
    <w:p w14:paraId="0534C619" w14:textId="77777777" w:rsidR="00B04B0D" w:rsidRPr="003D2890" w:rsidRDefault="00B04B0D" w:rsidP="00B04B0D">
      <w:pPr>
        <w:pStyle w:val="2f2"/>
      </w:pPr>
      <w:r w:rsidRPr="003D2890">
        <w:lastRenderedPageBreak/>
        <w:tab/>
        <w:t>last_login_date integer,</w:t>
      </w:r>
    </w:p>
    <w:p w14:paraId="54A06D4B" w14:textId="77777777" w:rsidR="00B04B0D" w:rsidRPr="003D2890" w:rsidRDefault="00B04B0D" w:rsidP="00B04B0D">
      <w:pPr>
        <w:pStyle w:val="2f2"/>
      </w:pPr>
      <w:r w:rsidRPr="003D2890">
        <w:tab/>
        <w:t>last_login_time integer,</w:t>
      </w:r>
    </w:p>
    <w:p w14:paraId="298DC9A3" w14:textId="77777777" w:rsidR="00B04B0D" w:rsidRPr="003D2890" w:rsidRDefault="00B04B0D" w:rsidP="00B04B0D">
      <w:pPr>
        <w:pStyle w:val="2f2"/>
      </w:pPr>
      <w:r w:rsidRPr="003D2890">
        <w:tab/>
        <w:t>last_login_ip varchar(63),</w:t>
      </w:r>
    </w:p>
    <w:p w14:paraId="3F7D4190" w14:textId="77777777" w:rsidR="00B04B0D" w:rsidRPr="003D2890" w:rsidRDefault="00B04B0D" w:rsidP="00B04B0D">
      <w:pPr>
        <w:pStyle w:val="2f2"/>
      </w:pPr>
      <w:r w:rsidRPr="003D2890">
        <w:tab/>
        <w:t>user_level tinyint,</w:t>
      </w:r>
    </w:p>
    <w:p w14:paraId="434918DD" w14:textId="77777777" w:rsidR="00B04B0D" w:rsidRPr="003D2890" w:rsidRDefault="00B04B0D" w:rsidP="00B04B0D">
      <w:pPr>
        <w:pStyle w:val="2f2"/>
      </w:pPr>
      <w:r w:rsidRPr="003D2890">
        <w:tab/>
        <w:t>nickname varchar(63),</w:t>
      </w:r>
    </w:p>
    <w:p w14:paraId="664BB12C" w14:textId="77777777" w:rsidR="00B04B0D" w:rsidRPr="003D2890" w:rsidRDefault="00B04B0D" w:rsidP="00B04B0D">
      <w:pPr>
        <w:pStyle w:val="2f2"/>
      </w:pPr>
      <w:r w:rsidRPr="003D2890">
        <w:tab/>
        <w:t>mobile varchar(20),</w:t>
      </w:r>
    </w:p>
    <w:p w14:paraId="00D8CB7E" w14:textId="77777777" w:rsidR="00B04B0D" w:rsidRPr="003D2890" w:rsidRDefault="00B04B0D" w:rsidP="00B04B0D">
      <w:pPr>
        <w:pStyle w:val="2f2"/>
      </w:pPr>
      <w:r w:rsidRPr="003D2890">
        <w:tab/>
        <w:t>avatar varchar(255),</w:t>
      </w:r>
    </w:p>
    <w:p w14:paraId="18034079" w14:textId="77777777" w:rsidR="00B04B0D" w:rsidRPr="003D2890" w:rsidRDefault="00B04B0D" w:rsidP="00B04B0D">
      <w:pPr>
        <w:pStyle w:val="2f2"/>
      </w:pPr>
      <w:r w:rsidRPr="003D2890">
        <w:tab/>
        <w:t>weixin_openid varchar(63),</w:t>
      </w:r>
    </w:p>
    <w:p w14:paraId="4FCD0F10" w14:textId="77777777" w:rsidR="00B04B0D" w:rsidRPr="003D2890" w:rsidRDefault="00B04B0D" w:rsidP="00B04B0D">
      <w:pPr>
        <w:pStyle w:val="2f2"/>
      </w:pPr>
      <w:r w:rsidRPr="003D2890">
        <w:tab/>
        <w:t>session_key varchar(100),</w:t>
      </w:r>
    </w:p>
    <w:p w14:paraId="08C7CB7E" w14:textId="77777777" w:rsidR="00B04B0D" w:rsidRPr="003D2890" w:rsidRDefault="00B04B0D" w:rsidP="00B04B0D">
      <w:pPr>
        <w:pStyle w:val="2f2"/>
      </w:pPr>
      <w:r w:rsidRPr="003D2890">
        <w:tab/>
        <w:t>status tinyint,</w:t>
      </w:r>
    </w:p>
    <w:p w14:paraId="73D66781" w14:textId="77777777" w:rsidR="00B04B0D" w:rsidRPr="003D2890" w:rsidRDefault="00B04B0D" w:rsidP="00B04B0D">
      <w:pPr>
        <w:pStyle w:val="2f2"/>
      </w:pPr>
      <w:r w:rsidRPr="003D2890">
        <w:tab/>
        <w:t>add_date integer,</w:t>
      </w:r>
    </w:p>
    <w:p w14:paraId="034DABB0" w14:textId="77777777" w:rsidR="00B04B0D" w:rsidRPr="003D2890" w:rsidRDefault="00B04B0D" w:rsidP="00B04B0D">
      <w:pPr>
        <w:pStyle w:val="2f2"/>
      </w:pPr>
      <w:r w:rsidRPr="003D2890">
        <w:tab/>
        <w:t>add_time integer,</w:t>
      </w:r>
    </w:p>
    <w:p w14:paraId="55C04119" w14:textId="77777777" w:rsidR="00B04B0D" w:rsidRPr="003D2890" w:rsidRDefault="00B04B0D" w:rsidP="00B04B0D">
      <w:pPr>
        <w:pStyle w:val="2f2"/>
      </w:pPr>
      <w:r w:rsidRPr="003D2890">
        <w:tab/>
        <w:t>update_date integer,</w:t>
      </w:r>
    </w:p>
    <w:p w14:paraId="4B8E44D5" w14:textId="77777777" w:rsidR="00B04B0D" w:rsidRPr="003D2890" w:rsidRDefault="00B04B0D" w:rsidP="00B04B0D">
      <w:pPr>
        <w:pStyle w:val="2f2"/>
      </w:pPr>
      <w:r w:rsidRPr="003D2890">
        <w:tab/>
        <w:t>update_time integer,</w:t>
      </w:r>
    </w:p>
    <w:p w14:paraId="2BF38DAD" w14:textId="77777777" w:rsidR="00B04B0D" w:rsidRPr="003D2890" w:rsidRDefault="00B04B0D" w:rsidP="00B04B0D">
      <w:pPr>
        <w:pStyle w:val="2f2"/>
      </w:pPr>
      <w:r w:rsidRPr="003D2890">
        <w:tab/>
        <w:t>deleted tinyint,</w:t>
      </w:r>
    </w:p>
    <w:p w14:paraId="398EE7B6" w14:textId="77777777" w:rsidR="00B04B0D" w:rsidRPr="003D2890" w:rsidRDefault="00B04B0D" w:rsidP="00B04B0D">
      <w:pPr>
        <w:pStyle w:val="2f2"/>
      </w:pPr>
      <w:r w:rsidRPr="003D2890">
        <w:tab/>
        <w:t>PRIMARY KEY (user_key)</w:t>
      </w:r>
    </w:p>
    <w:p w14:paraId="3A5BFDFF" w14:textId="77777777" w:rsidR="00B04B0D" w:rsidRPr="003D2890" w:rsidRDefault="00B04B0D" w:rsidP="00B04B0D">
      <w:pPr>
        <w:pStyle w:val="2f2"/>
      </w:pPr>
      <w:r w:rsidRPr="003D2890">
        <w:t>)</w:t>
      </w:r>
    </w:p>
    <w:p w14:paraId="762BE10C" w14:textId="77777777" w:rsidR="00B04B0D" w:rsidRPr="007D5877" w:rsidRDefault="00B04B0D" w:rsidP="00B04B0D">
      <w:pPr>
        <w:pStyle w:val="2f2"/>
      </w:pPr>
      <w:r w:rsidRPr="003D2890">
        <w:t>DISTRIBUTE BY REPLICATION;</w:t>
      </w:r>
    </w:p>
    <w:p w14:paraId="0C657928" w14:textId="77777777" w:rsidR="00B04B0D" w:rsidRDefault="00B04B0D" w:rsidP="00B04B0D">
      <w:pPr>
        <w:pStyle w:val="30"/>
        <w:rPr>
          <w:rFonts w:hint="eastAsia"/>
        </w:rPr>
      </w:pPr>
      <w:r>
        <w:rPr>
          <w:rFonts w:hint="eastAsia"/>
        </w:rPr>
        <w:t>创建客户地址维度</w:t>
      </w:r>
    </w:p>
    <w:p w14:paraId="2BE5A74F" w14:textId="77777777" w:rsidR="00B04B0D" w:rsidRDefault="00B04B0D" w:rsidP="00B04B0D">
      <w:pPr>
        <w:pStyle w:val="2f2"/>
      </w:pPr>
      <w:r w:rsidRPr="007D5877">
        <w:t>DROP TABLE IF EXISTS Address_Dimension;</w:t>
      </w:r>
    </w:p>
    <w:p w14:paraId="245048E2" w14:textId="77777777" w:rsidR="00B04B0D" w:rsidRDefault="00B04B0D" w:rsidP="00B04B0D">
      <w:pPr>
        <w:pStyle w:val="2f2"/>
      </w:pPr>
    </w:p>
    <w:p w14:paraId="3708CF02" w14:textId="77777777" w:rsidR="00B04B0D" w:rsidRPr="007D5877" w:rsidRDefault="00B04B0D" w:rsidP="00B04B0D">
      <w:pPr>
        <w:pStyle w:val="2f2"/>
      </w:pPr>
      <w:r w:rsidRPr="007D5877">
        <w:t>CREATE TABLE Address_Dimension (</w:t>
      </w:r>
    </w:p>
    <w:p w14:paraId="67FA4F73" w14:textId="77777777" w:rsidR="00B04B0D" w:rsidRPr="007D5877" w:rsidRDefault="00B04B0D" w:rsidP="00B04B0D">
      <w:pPr>
        <w:pStyle w:val="2f2"/>
      </w:pPr>
      <w:r w:rsidRPr="007D5877">
        <w:tab/>
        <w:t>address_key integer NOT NULL,</w:t>
      </w:r>
    </w:p>
    <w:p w14:paraId="08C6D2CF" w14:textId="77777777" w:rsidR="00B04B0D" w:rsidRPr="007D5877" w:rsidRDefault="00B04B0D" w:rsidP="00B04B0D">
      <w:pPr>
        <w:pStyle w:val="2f2"/>
      </w:pPr>
      <w:r w:rsidRPr="007D5877">
        <w:tab/>
        <w:t>address_id integer NOT NULL,</w:t>
      </w:r>
    </w:p>
    <w:p w14:paraId="4E92157B" w14:textId="77777777" w:rsidR="00B04B0D" w:rsidRPr="007D5877" w:rsidRDefault="00B04B0D" w:rsidP="00B04B0D">
      <w:pPr>
        <w:pStyle w:val="2f2"/>
      </w:pPr>
      <w:r w:rsidRPr="007D5877">
        <w:tab/>
        <w:t>province varchar(63),</w:t>
      </w:r>
    </w:p>
    <w:p w14:paraId="554EF80F" w14:textId="77777777" w:rsidR="00B04B0D" w:rsidRPr="007D5877" w:rsidRDefault="00B04B0D" w:rsidP="00B04B0D">
      <w:pPr>
        <w:pStyle w:val="2f2"/>
      </w:pPr>
      <w:r w:rsidRPr="007D5877">
        <w:tab/>
        <w:t>city varchar(63),</w:t>
      </w:r>
    </w:p>
    <w:p w14:paraId="518F3243" w14:textId="77777777" w:rsidR="00B04B0D" w:rsidRPr="007D5877" w:rsidRDefault="00B04B0D" w:rsidP="00B04B0D">
      <w:pPr>
        <w:pStyle w:val="2f2"/>
      </w:pPr>
      <w:r w:rsidRPr="007D5877">
        <w:tab/>
        <w:t>county varchar(63),</w:t>
      </w:r>
    </w:p>
    <w:p w14:paraId="7D8813DF" w14:textId="77777777" w:rsidR="00B04B0D" w:rsidRPr="007D5877" w:rsidRDefault="00B04B0D" w:rsidP="00B04B0D">
      <w:pPr>
        <w:pStyle w:val="2f2"/>
      </w:pPr>
      <w:r w:rsidRPr="007D5877">
        <w:tab/>
        <w:t>address_detail varchar(127),</w:t>
      </w:r>
    </w:p>
    <w:p w14:paraId="686F428D" w14:textId="77777777" w:rsidR="00B04B0D" w:rsidRPr="007D5877" w:rsidRDefault="00B04B0D" w:rsidP="00B04B0D">
      <w:pPr>
        <w:pStyle w:val="2f2"/>
      </w:pPr>
      <w:r w:rsidRPr="007D5877">
        <w:tab/>
        <w:t>area_code char(6),</w:t>
      </w:r>
    </w:p>
    <w:p w14:paraId="0F5914D6" w14:textId="77777777" w:rsidR="00B04B0D" w:rsidRPr="007D5877" w:rsidRDefault="00B04B0D" w:rsidP="00B04B0D">
      <w:pPr>
        <w:pStyle w:val="2f2"/>
      </w:pPr>
      <w:r w:rsidRPr="007D5877">
        <w:tab/>
        <w:t>postal_code char(6),</w:t>
      </w:r>
    </w:p>
    <w:p w14:paraId="678101A6" w14:textId="77777777" w:rsidR="00B04B0D" w:rsidRPr="007D5877" w:rsidRDefault="00B04B0D" w:rsidP="00B04B0D">
      <w:pPr>
        <w:pStyle w:val="2f2"/>
      </w:pPr>
      <w:r w:rsidRPr="007D5877">
        <w:tab/>
        <w:t>is_default tinyint,</w:t>
      </w:r>
    </w:p>
    <w:p w14:paraId="5B292813" w14:textId="77777777" w:rsidR="00B04B0D" w:rsidRPr="007D5877" w:rsidRDefault="00B04B0D" w:rsidP="00B04B0D">
      <w:pPr>
        <w:pStyle w:val="2f2"/>
      </w:pPr>
      <w:r w:rsidRPr="007D5877">
        <w:tab/>
        <w:t>add_date integer,</w:t>
      </w:r>
    </w:p>
    <w:p w14:paraId="54F35AE2" w14:textId="77777777" w:rsidR="00B04B0D" w:rsidRPr="007D5877" w:rsidRDefault="00B04B0D" w:rsidP="00B04B0D">
      <w:pPr>
        <w:pStyle w:val="2f2"/>
      </w:pPr>
      <w:r w:rsidRPr="007D5877">
        <w:tab/>
        <w:t>add_time integer,</w:t>
      </w:r>
    </w:p>
    <w:p w14:paraId="16F28538" w14:textId="77777777" w:rsidR="00B04B0D" w:rsidRPr="007D5877" w:rsidRDefault="00B04B0D" w:rsidP="00B04B0D">
      <w:pPr>
        <w:pStyle w:val="2f2"/>
      </w:pPr>
      <w:r w:rsidRPr="007D5877">
        <w:tab/>
        <w:t>update_date integer,</w:t>
      </w:r>
    </w:p>
    <w:p w14:paraId="70ED6525" w14:textId="77777777" w:rsidR="00B04B0D" w:rsidRPr="007D5877" w:rsidRDefault="00B04B0D" w:rsidP="00B04B0D">
      <w:pPr>
        <w:pStyle w:val="2f2"/>
      </w:pPr>
      <w:r w:rsidRPr="007D5877">
        <w:tab/>
        <w:t>update_time integer,</w:t>
      </w:r>
    </w:p>
    <w:p w14:paraId="5E4E384C" w14:textId="77777777" w:rsidR="00B04B0D" w:rsidRPr="007D5877" w:rsidRDefault="00B04B0D" w:rsidP="00B04B0D">
      <w:pPr>
        <w:pStyle w:val="2f2"/>
      </w:pPr>
      <w:r w:rsidRPr="007D5877">
        <w:tab/>
        <w:t>deleted tinyint,</w:t>
      </w:r>
    </w:p>
    <w:p w14:paraId="79D29F30" w14:textId="77777777" w:rsidR="00B04B0D" w:rsidRPr="007D5877" w:rsidRDefault="00B04B0D" w:rsidP="00B04B0D">
      <w:pPr>
        <w:pStyle w:val="2f2"/>
      </w:pPr>
      <w:r w:rsidRPr="007D5877">
        <w:tab/>
        <w:t>PRIMARY KEY (address_key)</w:t>
      </w:r>
    </w:p>
    <w:p w14:paraId="2031DDA4" w14:textId="77777777" w:rsidR="00B04B0D" w:rsidRPr="007D5877" w:rsidRDefault="00B04B0D" w:rsidP="00B04B0D">
      <w:pPr>
        <w:pStyle w:val="2f2"/>
      </w:pPr>
      <w:r w:rsidRPr="007D5877">
        <w:t>)</w:t>
      </w:r>
    </w:p>
    <w:p w14:paraId="341090F4" w14:textId="77777777" w:rsidR="00B04B0D" w:rsidRPr="007D5877" w:rsidRDefault="00B04B0D" w:rsidP="00B04B0D">
      <w:pPr>
        <w:pStyle w:val="2f2"/>
      </w:pPr>
      <w:r w:rsidRPr="007D5877">
        <w:t xml:space="preserve">DISTRIBUTE BY </w:t>
      </w:r>
      <w:r>
        <w:t>REPLICATION</w:t>
      </w:r>
      <w:r w:rsidRPr="007D5877">
        <w:t>;</w:t>
      </w:r>
    </w:p>
    <w:p w14:paraId="7A95B934" w14:textId="77777777" w:rsidR="00B04B0D" w:rsidRDefault="00B04B0D" w:rsidP="00B04B0D">
      <w:pPr>
        <w:pStyle w:val="30"/>
        <w:rPr>
          <w:rFonts w:hint="eastAsia"/>
        </w:rPr>
      </w:pPr>
      <w:r>
        <w:rPr>
          <w:rFonts w:hint="eastAsia"/>
        </w:rPr>
        <w:t>创建订单表</w:t>
      </w:r>
    </w:p>
    <w:p w14:paraId="5CEEF48D" w14:textId="77777777" w:rsidR="00B04B0D" w:rsidRPr="006B7158" w:rsidRDefault="00B04B0D" w:rsidP="00B04B0D">
      <w:pPr>
        <w:pStyle w:val="2f2"/>
      </w:pPr>
      <w:r w:rsidRPr="006B7158">
        <w:lastRenderedPageBreak/>
        <w:t>DROP TABLE IF EXISTS order</w:t>
      </w:r>
      <w:r>
        <w:t>s</w:t>
      </w:r>
      <w:r w:rsidRPr="006B7158">
        <w:t>;</w:t>
      </w:r>
    </w:p>
    <w:p w14:paraId="5628BE61" w14:textId="77777777" w:rsidR="00B04B0D" w:rsidRPr="006B7158" w:rsidRDefault="00B04B0D" w:rsidP="00B04B0D">
      <w:pPr>
        <w:pStyle w:val="2f2"/>
      </w:pPr>
    </w:p>
    <w:p w14:paraId="741C846C" w14:textId="77777777" w:rsidR="00B04B0D" w:rsidRPr="006B7158" w:rsidRDefault="00B04B0D" w:rsidP="00B04B0D">
      <w:pPr>
        <w:pStyle w:val="2f2"/>
      </w:pPr>
      <w:r w:rsidRPr="006B7158">
        <w:t>CREATE TABLE orders (</w:t>
      </w:r>
    </w:p>
    <w:p w14:paraId="051126BD" w14:textId="77777777" w:rsidR="00B04B0D" w:rsidRPr="006B7158" w:rsidRDefault="00B04B0D" w:rsidP="00B04B0D">
      <w:pPr>
        <w:pStyle w:val="2f2"/>
      </w:pPr>
      <w:r w:rsidRPr="006B7158">
        <w:tab/>
        <w:t>order_id integer NOT NULL,</w:t>
      </w:r>
    </w:p>
    <w:p w14:paraId="7E07CBBE" w14:textId="77777777" w:rsidR="00B04B0D" w:rsidRPr="006B7158" w:rsidRDefault="00B04B0D" w:rsidP="00B04B0D">
      <w:pPr>
        <w:pStyle w:val="2f2"/>
      </w:pPr>
      <w:r w:rsidRPr="006B7158">
        <w:tab/>
        <w:t>order_sn varchar(63),</w:t>
      </w:r>
    </w:p>
    <w:p w14:paraId="0C2022E0" w14:textId="77777777" w:rsidR="00B04B0D" w:rsidRPr="006B7158" w:rsidRDefault="00B04B0D" w:rsidP="00B04B0D">
      <w:pPr>
        <w:pStyle w:val="2f2"/>
      </w:pPr>
      <w:r w:rsidRPr="006B7158">
        <w:tab/>
        <w:t>order_status smallint,</w:t>
      </w:r>
    </w:p>
    <w:p w14:paraId="47E69FC0" w14:textId="77777777" w:rsidR="00B04B0D" w:rsidRPr="006B7158" w:rsidRDefault="00B04B0D" w:rsidP="00B04B0D">
      <w:pPr>
        <w:pStyle w:val="2f2"/>
      </w:pPr>
      <w:r w:rsidRPr="006B7158">
        <w:tab/>
        <w:t>user_key integer,</w:t>
      </w:r>
    </w:p>
    <w:p w14:paraId="758B6150" w14:textId="77777777" w:rsidR="00B04B0D" w:rsidRPr="006B7158" w:rsidRDefault="00B04B0D" w:rsidP="00B04B0D">
      <w:pPr>
        <w:pStyle w:val="2f2"/>
      </w:pPr>
      <w:r w:rsidRPr="006B7158">
        <w:tab/>
        <w:t>address_key integer,</w:t>
      </w:r>
    </w:p>
    <w:p w14:paraId="7F212EB9" w14:textId="77777777" w:rsidR="00B04B0D" w:rsidRPr="006B7158" w:rsidRDefault="00B04B0D" w:rsidP="00B04B0D">
      <w:pPr>
        <w:pStyle w:val="2f2"/>
      </w:pPr>
      <w:r w:rsidRPr="006B7158">
        <w:tab/>
        <w:t>goods_price decimal(10, 2),</w:t>
      </w:r>
    </w:p>
    <w:p w14:paraId="370A685E" w14:textId="77777777" w:rsidR="00B04B0D" w:rsidRPr="006B7158" w:rsidRDefault="00B04B0D" w:rsidP="00B04B0D">
      <w:pPr>
        <w:pStyle w:val="2f2"/>
      </w:pPr>
      <w:r w:rsidRPr="006B7158">
        <w:tab/>
        <w:t>freight_price decimal(10, 2),</w:t>
      </w:r>
    </w:p>
    <w:p w14:paraId="2552AD0D" w14:textId="77777777" w:rsidR="00B04B0D" w:rsidRPr="006B7158" w:rsidRDefault="00B04B0D" w:rsidP="00B04B0D">
      <w:pPr>
        <w:pStyle w:val="2f2"/>
      </w:pPr>
      <w:r w:rsidRPr="006B7158">
        <w:tab/>
        <w:t>coupon_price decimal(10, 2),</w:t>
      </w:r>
    </w:p>
    <w:p w14:paraId="6FC58976" w14:textId="77777777" w:rsidR="00B04B0D" w:rsidRPr="006B7158" w:rsidRDefault="00B04B0D" w:rsidP="00B04B0D">
      <w:pPr>
        <w:pStyle w:val="2f2"/>
      </w:pPr>
      <w:r w:rsidRPr="006B7158">
        <w:tab/>
        <w:t>integral_price decimal(10, 2),</w:t>
      </w:r>
    </w:p>
    <w:p w14:paraId="0837677C" w14:textId="77777777" w:rsidR="00B04B0D" w:rsidRPr="006B7158" w:rsidRDefault="00B04B0D" w:rsidP="00B04B0D">
      <w:pPr>
        <w:pStyle w:val="2f2"/>
      </w:pPr>
      <w:r w:rsidRPr="006B7158">
        <w:tab/>
        <w:t>groupon_price decimal(10, 2),</w:t>
      </w:r>
    </w:p>
    <w:p w14:paraId="5089BE03" w14:textId="77777777" w:rsidR="00B04B0D" w:rsidRPr="006B7158" w:rsidRDefault="00B04B0D" w:rsidP="00B04B0D">
      <w:pPr>
        <w:pStyle w:val="2f2"/>
      </w:pPr>
      <w:r w:rsidRPr="006B7158">
        <w:tab/>
        <w:t>order_price decimal(10, 2),</w:t>
      </w:r>
    </w:p>
    <w:p w14:paraId="4F4B5B3F" w14:textId="77777777" w:rsidR="00B04B0D" w:rsidRPr="006B7158" w:rsidRDefault="00B04B0D" w:rsidP="00B04B0D">
      <w:pPr>
        <w:pStyle w:val="2f2"/>
      </w:pPr>
      <w:r w:rsidRPr="006B7158">
        <w:tab/>
        <w:t>actual_price decimal(10, 2),</w:t>
      </w:r>
    </w:p>
    <w:p w14:paraId="18F857C8" w14:textId="77777777" w:rsidR="00B04B0D" w:rsidRPr="006B7158" w:rsidRDefault="00B04B0D" w:rsidP="00B04B0D">
      <w:pPr>
        <w:pStyle w:val="2f2"/>
      </w:pPr>
      <w:r w:rsidRPr="006B7158">
        <w:tab/>
        <w:t>pay_id varchar(63),</w:t>
      </w:r>
    </w:p>
    <w:p w14:paraId="0A4C499C" w14:textId="77777777" w:rsidR="00B04B0D" w:rsidRPr="006B7158" w:rsidRDefault="00B04B0D" w:rsidP="00B04B0D">
      <w:pPr>
        <w:pStyle w:val="2f2"/>
      </w:pPr>
      <w:r w:rsidRPr="006B7158">
        <w:tab/>
        <w:t>pay_date integer,</w:t>
      </w:r>
    </w:p>
    <w:p w14:paraId="2BB090C2" w14:textId="77777777" w:rsidR="00B04B0D" w:rsidRPr="006B7158" w:rsidRDefault="00B04B0D" w:rsidP="00B04B0D">
      <w:pPr>
        <w:pStyle w:val="2f2"/>
      </w:pPr>
      <w:r w:rsidRPr="006B7158">
        <w:tab/>
        <w:t>pay_time integer,</w:t>
      </w:r>
    </w:p>
    <w:p w14:paraId="2FAE26F6" w14:textId="77777777" w:rsidR="00B04B0D" w:rsidRPr="006B7158" w:rsidRDefault="00B04B0D" w:rsidP="00B04B0D">
      <w:pPr>
        <w:pStyle w:val="2f2"/>
      </w:pPr>
      <w:r w:rsidRPr="006B7158">
        <w:tab/>
        <w:t>ship_sn varchar(63),</w:t>
      </w:r>
    </w:p>
    <w:p w14:paraId="471985F5" w14:textId="77777777" w:rsidR="00B04B0D" w:rsidRPr="006B7158" w:rsidRDefault="00B04B0D" w:rsidP="00B04B0D">
      <w:pPr>
        <w:pStyle w:val="2f2"/>
      </w:pPr>
      <w:r w:rsidRPr="006B7158">
        <w:tab/>
        <w:t>ship_channel varchar(63),</w:t>
      </w:r>
    </w:p>
    <w:p w14:paraId="3934D2A2" w14:textId="77777777" w:rsidR="00B04B0D" w:rsidRPr="006B7158" w:rsidRDefault="00B04B0D" w:rsidP="00B04B0D">
      <w:pPr>
        <w:pStyle w:val="2f2"/>
      </w:pPr>
      <w:r w:rsidRPr="006B7158">
        <w:tab/>
        <w:t>ship_date integer,</w:t>
      </w:r>
    </w:p>
    <w:p w14:paraId="3A816765" w14:textId="77777777" w:rsidR="00B04B0D" w:rsidRPr="006B7158" w:rsidRDefault="00B04B0D" w:rsidP="00B04B0D">
      <w:pPr>
        <w:pStyle w:val="2f2"/>
      </w:pPr>
      <w:r w:rsidRPr="006B7158">
        <w:tab/>
        <w:t>ship_time integer,</w:t>
      </w:r>
    </w:p>
    <w:p w14:paraId="11685FAB" w14:textId="77777777" w:rsidR="00B04B0D" w:rsidRPr="006B7158" w:rsidRDefault="00B04B0D" w:rsidP="00B04B0D">
      <w:pPr>
        <w:pStyle w:val="2f2"/>
      </w:pPr>
      <w:r w:rsidRPr="006B7158">
        <w:tab/>
        <w:t>confirm_date integer,</w:t>
      </w:r>
    </w:p>
    <w:p w14:paraId="6C2ACBA8" w14:textId="77777777" w:rsidR="00B04B0D" w:rsidRPr="006B7158" w:rsidRDefault="00B04B0D" w:rsidP="00B04B0D">
      <w:pPr>
        <w:pStyle w:val="2f2"/>
      </w:pPr>
      <w:r w:rsidRPr="006B7158">
        <w:tab/>
        <w:t>confirm_time integer,</w:t>
      </w:r>
    </w:p>
    <w:p w14:paraId="40D3D023" w14:textId="77777777" w:rsidR="00B04B0D" w:rsidRPr="006B7158" w:rsidRDefault="00B04B0D" w:rsidP="00B04B0D">
      <w:pPr>
        <w:pStyle w:val="2f2"/>
      </w:pPr>
      <w:r w:rsidRPr="006B7158">
        <w:tab/>
        <w:t>message varchar(512),</w:t>
      </w:r>
    </w:p>
    <w:p w14:paraId="18E49BF8" w14:textId="77777777" w:rsidR="00B04B0D" w:rsidRPr="006B7158" w:rsidRDefault="00B04B0D" w:rsidP="00B04B0D">
      <w:pPr>
        <w:pStyle w:val="2f2"/>
      </w:pPr>
      <w:r w:rsidRPr="006B7158">
        <w:tab/>
        <w:t>comments smallint,</w:t>
      </w:r>
    </w:p>
    <w:p w14:paraId="154036FD" w14:textId="77777777" w:rsidR="00B04B0D" w:rsidRPr="006B7158" w:rsidRDefault="00B04B0D" w:rsidP="00B04B0D">
      <w:pPr>
        <w:pStyle w:val="2f2"/>
      </w:pPr>
      <w:r w:rsidRPr="006B7158">
        <w:tab/>
        <w:t>aftersale_status smallint,</w:t>
      </w:r>
    </w:p>
    <w:p w14:paraId="5B8A3CBC" w14:textId="77777777" w:rsidR="00B04B0D" w:rsidRPr="006B7158" w:rsidRDefault="00B04B0D" w:rsidP="00B04B0D">
      <w:pPr>
        <w:pStyle w:val="2f2"/>
      </w:pPr>
      <w:r w:rsidRPr="006B7158">
        <w:tab/>
        <w:t>refund_amount decimal(10, 2),</w:t>
      </w:r>
    </w:p>
    <w:p w14:paraId="6148D44F" w14:textId="77777777" w:rsidR="00B04B0D" w:rsidRPr="006B7158" w:rsidRDefault="00B04B0D" w:rsidP="00B04B0D">
      <w:pPr>
        <w:pStyle w:val="2f2"/>
      </w:pPr>
      <w:r w:rsidRPr="006B7158">
        <w:tab/>
        <w:t>refund_type varchar(63),</w:t>
      </w:r>
    </w:p>
    <w:p w14:paraId="4205B6A3" w14:textId="77777777" w:rsidR="00B04B0D" w:rsidRPr="006B7158" w:rsidRDefault="00B04B0D" w:rsidP="00B04B0D">
      <w:pPr>
        <w:pStyle w:val="2f2"/>
      </w:pPr>
      <w:r w:rsidRPr="006B7158">
        <w:tab/>
        <w:t>refund_content varchar(127),</w:t>
      </w:r>
    </w:p>
    <w:p w14:paraId="703C602E" w14:textId="77777777" w:rsidR="00B04B0D" w:rsidRPr="006B7158" w:rsidRDefault="00B04B0D" w:rsidP="00B04B0D">
      <w:pPr>
        <w:pStyle w:val="2f2"/>
      </w:pPr>
      <w:r w:rsidRPr="006B7158">
        <w:tab/>
        <w:t>refund_date integer,</w:t>
      </w:r>
    </w:p>
    <w:p w14:paraId="5742C42A" w14:textId="77777777" w:rsidR="00B04B0D" w:rsidRPr="006B7158" w:rsidRDefault="00B04B0D" w:rsidP="00B04B0D">
      <w:pPr>
        <w:pStyle w:val="2f2"/>
      </w:pPr>
      <w:r w:rsidRPr="006B7158">
        <w:tab/>
        <w:t>refund_time integer,</w:t>
      </w:r>
    </w:p>
    <w:p w14:paraId="376C580C" w14:textId="77777777" w:rsidR="00B04B0D" w:rsidRPr="006B7158" w:rsidRDefault="00B04B0D" w:rsidP="00B04B0D">
      <w:pPr>
        <w:pStyle w:val="2f2"/>
      </w:pPr>
      <w:r w:rsidRPr="006B7158">
        <w:tab/>
        <w:t>end_date integer,</w:t>
      </w:r>
    </w:p>
    <w:p w14:paraId="527AA790" w14:textId="77777777" w:rsidR="00B04B0D" w:rsidRPr="006B7158" w:rsidRDefault="00B04B0D" w:rsidP="00B04B0D">
      <w:pPr>
        <w:pStyle w:val="2f2"/>
      </w:pPr>
      <w:r w:rsidRPr="006B7158">
        <w:tab/>
        <w:t>end_time integer,</w:t>
      </w:r>
    </w:p>
    <w:p w14:paraId="467B2C09" w14:textId="77777777" w:rsidR="00B04B0D" w:rsidRPr="006B7158" w:rsidRDefault="00B04B0D" w:rsidP="00B04B0D">
      <w:pPr>
        <w:pStyle w:val="2f2"/>
      </w:pPr>
      <w:r w:rsidRPr="006B7158">
        <w:tab/>
        <w:t>add_date integer,</w:t>
      </w:r>
    </w:p>
    <w:p w14:paraId="7E551E3F" w14:textId="77777777" w:rsidR="00B04B0D" w:rsidRPr="006B7158" w:rsidRDefault="00B04B0D" w:rsidP="00B04B0D">
      <w:pPr>
        <w:pStyle w:val="2f2"/>
      </w:pPr>
      <w:r w:rsidRPr="006B7158">
        <w:tab/>
        <w:t>add_time integer,</w:t>
      </w:r>
    </w:p>
    <w:p w14:paraId="227653F2" w14:textId="77777777" w:rsidR="00B04B0D" w:rsidRPr="006B7158" w:rsidRDefault="00B04B0D" w:rsidP="00B04B0D">
      <w:pPr>
        <w:pStyle w:val="2f2"/>
      </w:pPr>
      <w:r w:rsidRPr="006B7158">
        <w:tab/>
        <w:t>update_date integer,</w:t>
      </w:r>
    </w:p>
    <w:p w14:paraId="307F2489" w14:textId="77777777" w:rsidR="00B04B0D" w:rsidRPr="006B7158" w:rsidRDefault="00B04B0D" w:rsidP="00B04B0D">
      <w:pPr>
        <w:pStyle w:val="2f2"/>
      </w:pPr>
      <w:r w:rsidRPr="006B7158">
        <w:tab/>
        <w:t>update_time integer,</w:t>
      </w:r>
    </w:p>
    <w:p w14:paraId="18A96966" w14:textId="77777777" w:rsidR="00B04B0D" w:rsidRPr="006B7158" w:rsidRDefault="00B04B0D" w:rsidP="00B04B0D">
      <w:pPr>
        <w:pStyle w:val="2f2"/>
      </w:pPr>
      <w:r w:rsidRPr="006B7158">
        <w:tab/>
        <w:t>deleted tinyint,</w:t>
      </w:r>
    </w:p>
    <w:p w14:paraId="363D286D" w14:textId="77777777" w:rsidR="00B04B0D" w:rsidRPr="006B7158" w:rsidRDefault="00B04B0D" w:rsidP="00B04B0D">
      <w:pPr>
        <w:pStyle w:val="2f2"/>
      </w:pPr>
      <w:r w:rsidRPr="006B7158">
        <w:tab/>
        <w:t>PRIMARY KEY (order_id)</w:t>
      </w:r>
    </w:p>
    <w:p w14:paraId="6344A42E" w14:textId="77777777" w:rsidR="00B04B0D" w:rsidRDefault="00B04B0D" w:rsidP="00B04B0D">
      <w:pPr>
        <w:pStyle w:val="2f2"/>
      </w:pPr>
      <w:r w:rsidRPr="006B7158">
        <w:t>)</w:t>
      </w:r>
    </w:p>
    <w:p w14:paraId="5B5B5698" w14:textId="77777777" w:rsidR="00B04B0D" w:rsidRPr="007D5877" w:rsidRDefault="00B04B0D" w:rsidP="00B04B0D">
      <w:pPr>
        <w:pStyle w:val="2f2"/>
      </w:pPr>
      <w:r w:rsidRPr="007D5877">
        <w:t>DISTRIBUTE BY HASH (order_id)</w:t>
      </w:r>
    </w:p>
    <w:p w14:paraId="5A15F5E9" w14:textId="77777777" w:rsidR="00B04B0D" w:rsidRPr="007D5877" w:rsidRDefault="00B04B0D" w:rsidP="00B04B0D">
      <w:pPr>
        <w:pStyle w:val="2f2"/>
      </w:pPr>
      <w:r w:rsidRPr="007D5877">
        <w:lastRenderedPageBreak/>
        <w:t>PARTITION BY RANGE (order_id)</w:t>
      </w:r>
    </w:p>
    <w:p w14:paraId="1787CCAE" w14:textId="77777777" w:rsidR="00B04B0D" w:rsidRPr="007D5877" w:rsidRDefault="00B04B0D" w:rsidP="00B04B0D">
      <w:pPr>
        <w:pStyle w:val="2f2"/>
      </w:pPr>
      <w:r w:rsidRPr="007D5877">
        <w:t>(</w:t>
      </w:r>
    </w:p>
    <w:p w14:paraId="4FC3EB4E" w14:textId="77777777" w:rsidR="00B04B0D" w:rsidRPr="007D5877" w:rsidRDefault="00B04B0D" w:rsidP="00B04B0D">
      <w:pPr>
        <w:pStyle w:val="2f2"/>
      </w:pPr>
      <w:r w:rsidRPr="007D5877">
        <w:t xml:space="preserve">        PARTITION p1 VALUES LESS THAN(20000),</w:t>
      </w:r>
    </w:p>
    <w:p w14:paraId="2A26DCBD" w14:textId="77777777" w:rsidR="00B04B0D" w:rsidRPr="007D5877" w:rsidRDefault="00B04B0D" w:rsidP="00B04B0D">
      <w:pPr>
        <w:pStyle w:val="2f2"/>
      </w:pPr>
      <w:r w:rsidRPr="007D5877">
        <w:t xml:space="preserve">        PARTITION p2 VALUES LESS THAN(40000),</w:t>
      </w:r>
    </w:p>
    <w:p w14:paraId="2FEF0A7D" w14:textId="77777777" w:rsidR="00B04B0D" w:rsidRPr="007D5877" w:rsidRDefault="00B04B0D" w:rsidP="00B04B0D">
      <w:pPr>
        <w:pStyle w:val="2f2"/>
      </w:pPr>
      <w:r w:rsidRPr="007D5877">
        <w:t xml:space="preserve">        PARTITION p3 VALUES LESS THAN(60000),</w:t>
      </w:r>
    </w:p>
    <w:p w14:paraId="0072305C" w14:textId="77777777" w:rsidR="00B04B0D" w:rsidRPr="007D5877" w:rsidRDefault="00B04B0D" w:rsidP="00B04B0D">
      <w:pPr>
        <w:pStyle w:val="2f2"/>
      </w:pPr>
      <w:r w:rsidRPr="007D5877">
        <w:t xml:space="preserve">        PARTITION p4 VALUES LESS THAN(80000),</w:t>
      </w:r>
    </w:p>
    <w:p w14:paraId="37B5EFD2" w14:textId="77777777" w:rsidR="00B04B0D" w:rsidRPr="007D5877" w:rsidRDefault="00B04B0D" w:rsidP="00B04B0D">
      <w:pPr>
        <w:pStyle w:val="2f2"/>
        <w:rPr>
          <w:highlight w:val="yellow"/>
        </w:rPr>
      </w:pPr>
      <w:r w:rsidRPr="007D5877">
        <w:t xml:space="preserve">        PARTITION p5 VALUES LESS THAN(MAXVALUE)</w:t>
      </w:r>
    </w:p>
    <w:p w14:paraId="59BE202F" w14:textId="77777777" w:rsidR="00B04B0D" w:rsidRPr="007D5877" w:rsidRDefault="00B04B0D" w:rsidP="00B04B0D">
      <w:pPr>
        <w:pStyle w:val="2f2"/>
      </w:pPr>
      <w:r w:rsidRPr="007D5877">
        <w:t>);</w:t>
      </w:r>
    </w:p>
    <w:p w14:paraId="6DE588A8" w14:textId="77777777" w:rsidR="00B04B0D" w:rsidRDefault="00B04B0D" w:rsidP="00B04B0D">
      <w:pPr>
        <w:pStyle w:val="30"/>
        <w:rPr>
          <w:rFonts w:hint="eastAsia"/>
        </w:rPr>
      </w:pPr>
      <w:r>
        <w:rPr>
          <w:rFonts w:hint="eastAsia"/>
        </w:rPr>
        <w:t>创建订单商品表</w:t>
      </w:r>
    </w:p>
    <w:p w14:paraId="19B89037" w14:textId="77777777" w:rsidR="00B04B0D" w:rsidRPr="006B7158" w:rsidRDefault="00B04B0D" w:rsidP="00B04B0D">
      <w:pPr>
        <w:pStyle w:val="2f2"/>
      </w:pPr>
      <w:r w:rsidRPr="006B7158">
        <w:t>DROP TABLE IF EXISTS order_goods;</w:t>
      </w:r>
    </w:p>
    <w:p w14:paraId="58815922" w14:textId="77777777" w:rsidR="00B04B0D" w:rsidRPr="006B7158" w:rsidRDefault="00B04B0D" w:rsidP="00B04B0D">
      <w:pPr>
        <w:pStyle w:val="2f2"/>
      </w:pPr>
    </w:p>
    <w:p w14:paraId="75454E4E" w14:textId="77777777" w:rsidR="00B04B0D" w:rsidRPr="006B7158" w:rsidRDefault="00B04B0D" w:rsidP="00B04B0D">
      <w:pPr>
        <w:pStyle w:val="2f2"/>
      </w:pPr>
      <w:r w:rsidRPr="006B7158">
        <w:t>CREATE TABLE order_goods (</w:t>
      </w:r>
    </w:p>
    <w:p w14:paraId="7EDA082F" w14:textId="77777777" w:rsidR="00B04B0D" w:rsidRPr="006B7158" w:rsidRDefault="00B04B0D" w:rsidP="00B04B0D">
      <w:pPr>
        <w:pStyle w:val="2f2"/>
      </w:pPr>
      <w:r w:rsidRPr="006B7158">
        <w:tab/>
        <w:t>order_id integer,</w:t>
      </w:r>
    </w:p>
    <w:p w14:paraId="0D78EB0A" w14:textId="77777777" w:rsidR="00B04B0D" w:rsidRPr="006B7158" w:rsidRDefault="00B04B0D" w:rsidP="00B04B0D">
      <w:pPr>
        <w:pStyle w:val="2f2"/>
      </w:pPr>
      <w:r w:rsidRPr="006B7158">
        <w:tab/>
        <w:t>goods_key integer,</w:t>
      </w:r>
    </w:p>
    <w:p w14:paraId="72DD8AC3" w14:textId="77777777" w:rsidR="00B04B0D" w:rsidRPr="006B7158" w:rsidRDefault="00B04B0D" w:rsidP="00B04B0D">
      <w:pPr>
        <w:pStyle w:val="2f2"/>
      </w:pPr>
      <w:r w:rsidRPr="006B7158">
        <w:tab/>
        <w:t>number integer,</w:t>
      </w:r>
    </w:p>
    <w:p w14:paraId="38215A85" w14:textId="77777777" w:rsidR="00B04B0D" w:rsidRPr="006B7158" w:rsidRDefault="00B04B0D" w:rsidP="00B04B0D">
      <w:pPr>
        <w:pStyle w:val="2f2"/>
      </w:pPr>
      <w:r w:rsidRPr="006B7158">
        <w:tab/>
        <w:t>price decimal(10, 2),</w:t>
      </w:r>
    </w:p>
    <w:p w14:paraId="729A6792" w14:textId="77777777" w:rsidR="00B04B0D" w:rsidRPr="006B7158" w:rsidRDefault="00B04B0D" w:rsidP="00B04B0D">
      <w:pPr>
        <w:pStyle w:val="2f2"/>
      </w:pPr>
      <w:r w:rsidRPr="006B7158">
        <w:tab/>
        <w:t>comment</w:t>
      </w:r>
      <w:r>
        <w:t>_value</w:t>
      </w:r>
      <w:r w:rsidRPr="006B7158">
        <w:t xml:space="preserve"> integer,</w:t>
      </w:r>
    </w:p>
    <w:p w14:paraId="28844247" w14:textId="77777777" w:rsidR="00B04B0D" w:rsidRPr="006B7158" w:rsidRDefault="00B04B0D" w:rsidP="00B04B0D">
      <w:pPr>
        <w:pStyle w:val="2f2"/>
      </w:pPr>
      <w:r w:rsidRPr="006B7158">
        <w:tab/>
        <w:t>add_date integer,</w:t>
      </w:r>
    </w:p>
    <w:p w14:paraId="74EF698B" w14:textId="77777777" w:rsidR="00B04B0D" w:rsidRPr="006B7158" w:rsidRDefault="00B04B0D" w:rsidP="00B04B0D">
      <w:pPr>
        <w:pStyle w:val="2f2"/>
      </w:pPr>
      <w:r w:rsidRPr="006B7158">
        <w:tab/>
        <w:t>add_time integer,</w:t>
      </w:r>
    </w:p>
    <w:p w14:paraId="1FB0EBD7" w14:textId="77777777" w:rsidR="00B04B0D" w:rsidRPr="006B7158" w:rsidRDefault="00B04B0D" w:rsidP="00B04B0D">
      <w:pPr>
        <w:pStyle w:val="2f2"/>
      </w:pPr>
      <w:r w:rsidRPr="006B7158">
        <w:tab/>
        <w:t>update_date integer,</w:t>
      </w:r>
    </w:p>
    <w:p w14:paraId="615451C6" w14:textId="77777777" w:rsidR="00B04B0D" w:rsidRPr="006B7158" w:rsidRDefault="00B04B0D" w:rsidP="00B04B0D">
      <w:pPr>
        <w:pStyle w:val="2f2"/>
      </w:pPr>
      <w:r w:rsidRPr="006B7158">
        <w:tab/>
        <w:t>update_time integer,</w:t>
      </w:r>
    </w:p>
    <w:p w14:paraId="7AD1FB62" w14:textId="77777777" w:rsidR="00B04B0D" w:rsidRPr="006B7158" w:rsidRDefault="00B04B0D" w:rsidP="00B04B0D">
      <w:pPr>
        <w:pStyle w:val="2f2"/>
      </w:pPr>
      <w:r w:rsidRPr="006B7158">
        <w:tab/>
        <w:t>deleted tinyint,</w:t>
      </w:r>
    </w:p>
    <w:p w14:paraId="64A5D25D" w14:textId="77777777" w:rsidR="00B04B0D" w:rsidRPr="006B7158" w:rsidRDefault="00B04B0D" w:rsidP="00B04B0D">
      <w:pPr>
        <w:pStyle w:val="2f2"/>
      </w:pPr>
      <w:r w:rsidRPr="006B7158">
        <w:tab/>
        <w:t>PRIMARY KEY (goods_key, order_id)</w:t>
      </w:r>
    </w:p>
    <w:p w14:paraId="48842C0D" w14:textId="77777777" w:rsidR="00B04B0D" w:rsidRDefault="00B04B0D" w:rsidP="00B04B0D">
      <w:pPr>
        <w:pStyle w:val="2f2"/>
      </w:pPr>
      <w:r w:rsidRPr="006B7158">
        <w:t>)</w:t>
      </w:r>
    </w:p>
    <w:p w14:paraId="119AC8A4" w14:textId="77777777" w:rsidR="00B04B0D" w:rsidRDefault="00B04B0D" w:rsidP="00B04B0D">
      <w:pPr>
        <w:pStyle w:val="2f2"/>
      </w:pPr>
      <w:r w:rsidRPr="006B7158">
        <w:t>DISTRIBUTE BY HASH(order_id, goods_key);</w:t>
      </w:r>
    </w:p>
    <w:p w14:paraId="7A0FEDDA" w14:textId="77777777" w:rsidR="00B04B0D" w:rsidRPr="00B45C7C" w:rsidRDefault="00B04B0D" w:rsidP="00B04B0D">
      <w:pPr>
        <w:pStyle w:val="30"/>
        <w:rPr>
          <w:rFonts w:hint="eastAsia"/>
        </w:rPr>
      </w:pPr>
      <w:r>
        <w:rPr>
          <w:rFonts w:hint="eastAsia"/>
        </w:rPr>
        <w:t>创建库存表</w:t>
      </w:r>
    </w:p>
    <w:p w14:paraId="5024BFD4" w14:textId="77777777" w:rsidR="00B04B0D" w:rsidRPr="006B7158" w:rsidRDefault="00B04B0D" w:rsidP="00B04B0D">
      <w:pPr>
        <w:pStyle w:val="2f2"/>
      </w:pPr>
      <w:r w:rsidRPr="006B7158">
        <w:t>DROP TABLE IF EXISTS Inventory;</w:t>
      </w:r>
    </w:p>
    <w:p w14:paraId="2CDFF6C4" w14:textId="77777777" w:rsidR="00B04B0D" w:rsidRPr="006B7158" w:rsidRDefault="00B04B0D" w:rsidP="00B04B0D">
      <w:pPr>
        <w:pStyle w:val="2f2"/>
      </w:pPr>
    </w:p>
    <w:p w14:paraId="270A935F" w14:textId="77777777" w:rsidR="00B04B0D" w:rsidRPr="006B7158" w:rsidRDefault="00B04B0D" w:rsidP="00B04B0D">
      <w:pPr>
        <w:pStyle w:val="2f2"/>
      </w:pPr>
      <w:r w:rsidRPr="006B7158">
        <w:t>CREATE TABLE Inventory (</w:t>
      </w:r>
    </w:p>
    <w:p w14:paraId="5BC47901" w14:textId="77777777" w:rsidR="00B04B0D" w:rsidRPr="006B7158" w:rsidRDefault="00B04B0D" w:rsidP="00B04B0D">
      <w:pPr>
        <w:pStyle w:val="2f2"/>
      </w:pPr>
      <w:r w:rsidRPr="006B7158">
        <w:tab/>
        <w:t>date_key integer NOT NULL,</w:t>
      </w:r>
    </w:p>
    <w:p w14:paraId="1B62FEDF" w14:textId="77777777" w:rsidR="00B04B0D" w:rsidRPr="006B7158" w:rsidRDefault="00B04B0D" w:rsidP="00B04B0D">
      <w:pPr>
        <w:pStyle w:val="2f2"/>
      </w:pPr>
      <w:r w:rsidRPr="006B7158">
        <w:tab/>
        <w:t>goods_key integer NOT NULL,</w:t>
      </w:r>
    </w:p>
    <w:p w14:paraId="3FD86CE1" w14:textId="77777777" w:rsidR="00B04B0D" w:rsidRPr="006B7158" w:rsidRDefault="00B04B0D" w:rsidP="00B04B0D">
      <w:pPr>
        <w:pStyle w:val="2f2"/>
      </w:pPr>
      <w:r w:rsidRPr="006B7158">
        <w:tab/>
        <w:t>number integer,</w:t>
      </w:r>
    </w:p>
    <w:p w14:paraId="6CD5D298" w14:textId="77777777" w:rsidR="00B04B0D" w:rsidRPr="006B7158" w:rsidRDefault="00B04B0D" w:rsidP="00B04B0D">
      <w:pPr>
        <w:pStyle w:val="2f2"/>
      </w:pPr>
      <w:r w:rsidRPr="006B7158">
        <w:tab/>
        <w:t>PRIMARY KEY (date_key, goods_key)</w:t>
      </w:r>
    </w:p>
    <w:p w14:paraId="61FD0FC5" w14:textId="77777777" w:rsidR="00B04B0D" w:rsidRPr="006B7158" w:rsidRDefault="00B04B0D" w:rsidP="00B04B0D">
      <w:pPr>
        <w:pStyle w:val="2f2"/>
      </w:pPr>
      <w:r w:rsidRPr="006B7158">
        <w:t>)</w:t>
      </w:r>
    </w:p>
    <w:p w14:paraId="4452F0D4" w14:textId="77777777" w:rsidR="00B04B0D" w:rsidRPr="006B7158" w:rsidRDefault="00B04B0D" w:rsidP="00B04B0D">
      <w:pPr>
        <w:pStyle w:val="2f2"/>
      </w:pPr>
      <w:r w:rsidRPr="006B7158">
        <w:t>DISTRIBUTE BY HASH(date_key, goods_key);</w:t>
      </w:r>
    </w:p>
    <w:p w14:paraId="3CEDBCF3" w14:textId="77777777" w:rsidR="00B04B0D" w:rsidRDefault="00B04B0D" w:rsidP="00B04B0D">
      <w:pPr>
        <w:pStyle w:val="30"/>
        <w:rPr>
          <w:rFonts w:hint="eastAsia"/>
        </w:rPr>
      </w:pPr>
      <w:r>
        <w:rPr>
          <w:rFonts w:hint="eastAsia"/>
        </w:rPr>
        <w:t>查看创建的表</w:t>
      </w:r>
    </w:p>
    <w:p w14:paraId="07767825" w14:textId="77777777" w:rsidR="00B04B0D" w:rsidRDefault="00B04B0D" w:rsidP="00B04B0D">
      <w:pPr>
        <w:pStyle w:val="1e"/>
        <w:rPr>
          <w:rFonts w:hint="eastAsia"/>
        </w:rPr>
      </w:pPr>
      <w:r>
        <w:rPr>
          <w:rFonts w:hint="eastAsia"/>
        </w:rPr>
        <w:t>在</w:t>
      </w:r>
      <w:r>
        <w:rPr>
          <w:rFonts w:hint="eastAsia"/>
        </w:rPr>
        <w:t>D</w:t>
      </w:r>
      <w:r>
        <w:t>ata S</w:t>
      </w:r>
      <w:r>
        <w:rPr>
          <w:rFonts w:hint="eastAsia"/>
        </w:rPr>
        <w:t>tudio</w:t>
      </w:r>
      <w:r>
        <w:rPr>
          <w:rFonts w:hint="eastAsia"/>
        </w:rPr>
        <w:t>中，展开个人创建的数据库，例如本实验中的</w:t>
      </w:r>
      <w:r>
        <w:rPr>
          <w:rFonts w:hint="eastAsia"/>
        </w:rPr>
        <w:t>hql</w:t>
      </w:r>
      <w:r>
        <w:t>_demo</w:t>
      </w:r>
      <w:r>
        <w:t>，</w:t>
      </w:r>
      <w:r>
        <w:rPr>
          <w:rFonts w:hint="eastAsia"/>
        </w:rPr>
        <w:t>在模式</w:t>
      </w:r>
      <w:r>
        <w:rPr>
          <w:rFonts w:hint="eastAsia"/>
        </w:rPr>
        <w:t>public</w:t>
      </w:r>
      <w:r>
        <w:rPr>
          <w:rFonts w:hint="eastAsia"/>
        </w:rPr>
        <w:t>上右键，点击“刷新”。</w:t>
      </w:r>
    </w:p>
    <w:p w14:paraId="66EBC9F4" w14:textId="77777777" w:rsidR="00B04B0D" w:rsidRDefault="00B04B0D" w:rsidP="00B04B0D">
      <w:pPr>
        <w:pStyle w:val="1e"/>
        <w:rPr>
          <w:rFonts w:hint="eastAsia"/>
        </w:rPr>
      </w:pPr>
      <w:r>
        <w:rPr>
          <w:noProof/>
        </w:rPr>
        <w:lastRenderedPageBreak/>
        <w:drawing>
          <wp:inline distT="0" distB="0" distL="0" distR="0" wp14:anchorId="1DAA7465" wp14:editId="2F40196A">
            <wp:extent cx="3743325" cy="3228975"/>
            <wp:effectExtent l="19050" t="19050" r="28575" b="285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43325" cy="3228975"/>
                    </a:xfrm>
                    <a:prstGeom prst="rect">
                      <a:avLst/>
                    </a:prstGeom>
                    <a:ln w="12700">
                      <a:solidFill>
                        <a:schemeClr val="bg1">
                          <a:lumMod val="85000"/>
                        </a:schemeClr>
                      </a:solidFill>
                    </a:ln>
                  </pic:spPr>
                </pic:pic>
              </a:graphicData>
            </a:graphic>
          </wp:inline>
        </w:drawing>
      </w:r>
    </w:p>
    <w:p w14:paraId="7EAF7D6A" w14:textId="77777777" w:rsidR="00B04B0D" w:rsidRPr="00BB0CFD" w:rsidRDefault="00B04B0D" w:rsidP="00B04B0D">
      <w:pPr>
        <w:pStyle w:val="1e"/>
        <w:rPr>
          <w:rFonts w:hint="eastAsia"/>
        </w:rPr>
      </w:pPr>
      <w:r>
        <w:rPr>
          <w:noProof/>
        </w:rPr>
        <w:drawing>
          <wp:inline distT="0" distB="0" distL="0" distR="0" wp14:anchorId="491BBF5D" wp14:editId="4889340B">
            <wp:extent cx="2705100" cy="4181475"/>
            <wp:effectExtent l="19050" t="19050" r="19050" b="28575"/>
            <wp:docPr id="85" name="图片 85" descr="C:\Users\hwx559043\AppData\Roaming\eSpace_Desktop\UserData\hwx559043\imagefiles\FB1241E5-AA49-4D65-8C23-7FED4E95FA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1241E5-AA49-4D65-8C23-7FED4E95FA4D" descr="C:\Users\hwx559043\AppData\Roaming\eSpace_Desktop\UserData\hwx559043\imagefiles\FB1241E5-AA49-4D65-8C23-7FED4E95FA4D.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05100" cy="4181475"/>
                    </a:xfrm>
                    <a:prstGeom prst="rect">
                      <a:avLst/>
                    </a:prstGeom>
                    <a:ln w="12700">
                      <a:solidFill>
                        <a:schemeClr val="bg1">
                          <a:lumMod val="85000"/>
                        </a:schemeClr>
                      </a:solidFill>
                    </a:ln>
                  </pic:spPr>
                </pic:pic>
              </a:graphicData>
            </a:graphic>
          </wp:inline>
        </w:drawing>
      </w:r>
    </w:p>
    <w:p w14:paraId="2D6B3B4D" w14:textId="664DF275" w:rsidR="00B04B0D" w:rsidRPr="005F3B45" w:rsidRDefault="00B04B0D" w:rsidP="00B04B0D">
      <w:pPr>
        <w:pStyle w:val="3"/>
        <w:rPr>
          <w:rFonts w:hint="eastAsia"/>
        </w:rPr>
      </w:pPr>
      <w:bookmarkStart w:id="32" w:name="_Toc41481548"/>
      <w:r w:rsidRPr="005F3B45">
        <w:t>数据转换</w:t>
      </w:r>
      <w:bookmarkEnd w:id="32"/>
    </w:p>
    <w:p w14:paraId="05CED31E" w14:textId="77777777" w:rsidR="00B04B0D" w:rsidRDefault="00B04B0D" w:rsidP="00B04B0D">
      <w:pPr>
        <w:pStyle w:val="1e"/>
        <w:rPr>
          <w:rFonts w:hint="eastAsia"/>
        </w:rPr>
      </w:pPr>
      <w:r>
        <w:rPr>
          <w:rFonts w:hint="eastAsia"/>
        </w:rPr>
        <w:t>说明：</w:t>
      </w:r>
    </w:p>
    <w:p w14:paraId="6A85C6B7" w14:textId="77777777" w:rsidR="00B04B0D" w:rsidRDefault="00B04B0D" w:rsidP="00B04B0D">
      <w:pPr>
        <w:pStyle w:val="1e"/>
        <w:rPr>
          <w:rFonts w:hint="eastAsia"/>
        </w:rPr>
      </w:pPr>
      <w:r>
        <w:lastRenderedPageBreak/>
        <w:t xml:space="preserve">1. </w:t>
      </w:r>
      <w:r>
        <w:rPr>
          <w:rFonts w:hint="eastAsia"/>
        </w:rPr>
        <w:t>此部分会协助使用</w:t>
      </w:r>
      <w:r>
        <w:rPr>
          <w:rFonts w:hint="eastAsia"/>
        </w:rPr>
        <w:t>python</w:t>
      </w:r>
      <w:r>
        <w:rPr>
          <w:rFonts w:hint="eastAsia"/>
        </w:rPr>
        <w:t>完成数据的抽取</w:t>
      </w:r>
      <w:r>
        <w:rPr>
          <w:rFonts w:hint="eastAsia"/>
        </w:rPr>
        <w:t>-</w:t>
      </w:r>
      <w:r>
        <w:rPr>
          <w:rFonts w:hint="eastAsia"/>
        </w:rPr>
        <w:t>转换</w:t>
      </w:r>
      <w:r>
        <w:rPr>
          <w:rFonts w:hint="eastAsia"/>
        </w:rPr>
        <w:t>-</w:t>
      </w:r>
      <w:r>
        <w:rPr>
          <w:rFonts w:hint="eastAsia"/>
        </w:rPr>
        <w:t>导入（</w:t>
      </w:r>
      <w:r>
        <w:rPr>
          <w:rFonts w:hint="eastAsia"/>
        </w:rPr>
        <w:t>E</w:t>
      </w:r>
      <w:r>
        <w:t>TL</w:t>
      </w:r>
      <w:r>
        <w:t>）</w:t>
      </w:r>
      <w:r>
        <w:rPr>
          <w:rFonts w:hint="eastAsia"/>
        </w:rPr>
        <w:t>过程，因此需要提前安装好</w:t>
      </w:r>
      <w:r>
        <w:rPr>
          <w:rFonts w:hint="eastAsia"/>
        </w:rPr>
        <w:t>python</w:t>
      </w:r>
      <w:r>
        <w:rPr>
          <w:rFonts w:hint="eastAsia"/>
        </w:rPr>
        <w:t>相关环境。</w:t>
      </w:r>
    </w:p>
    <w:p w14:paraId="292549C0" w14:textId="77777777" w:rsidR="00B04B0D" w:rsidRDefault="00B04B0D" w:rsidP="00B04B0D">
      <w:pPr>
        <w:pStyle w:val="1e"/>
        <w:rPr>
          <w:rFonts w:hint="eastAsia"/>
        </w:rPr>
      </w:pPr>
      <w:r>
        <w:rPr>
          <w:rFonts w:hint="eastAsia"/>
        </w:rPr>
        <w:t>2.</w:t>
      </w:r>
      <w:r>
        <w:t xml:space="preserve"> </w:t>
      </w:r>
      <w:r>
        <w:rPr>
          <w:rFonts w:hint="eastAsia"/>
        </w:rPr>
        <w:t>为简化操作，此部分已经将代码进行了封装，包含</w:t>
      </w:r>
      <w:r>
        <w:rPr>
          <w:rFonts w:hint="eastAsia"/>
        </w:rPr>
        <w:t>6</w:t>
      </w:r>
      <w:r>
        <w:rPr>
          <w:rFonts w:hint="eastAsia"/>
        </w:rPr>
        <w:t>个</w:t>
      </w:r>
      <w:r>
        <w:rPr>
          <w:rFonts w:hint="eastAsia"/>
        </w:rPr>
        <w:t>.</w:t>
      </w:r>
      <w:r>
        <w:t>py</w:t>
      </w:r>
      <w:r>
        <w:rPr>
          <w:rFonts w:hint="eastAsia"/>
        </w:rPr>
        <w:t>文件，但实验手册中仍然保留了详细代码，如有兴趣可以自行研究。</w:t>
      </w:r>
    </w:p>
    <w:p w14:paraId="168B1A7A" w14:textId="77777777" w:rsidR="00B04B0D" w:rsidRPr="0083357F" w:rsidRDefault="00B04B0D" w:rsidP="00B04B0D">
      <w:pPr>
        <w:pStyle w:val="1e"/>
        <w:rPr>
          <w:rFonts w:hint="eastAsia"/>
        </w:rPr>
      </w:pPr>
      <w:r>
        <w:t xml:space="preserve">3. </w:t>
      </w:r>
      <w:r>
        <w:rPr>
          <w:rFonts w:hint="eastAsia"/>
        </w:rPr>
        <w:t>实际过程中，其实可以直接使用</w:t>
      </w:r>
      <w:r>
        <w:rPr>
          <w:rFonts w:hint="eastAsia"/>
        </w:rPr>
        <w:t>python</w:t>
      </w:r>
      <w:r>
        <w:rPr>
          <w:rFonts w:hint="eastAsia"/>
        </w:rPr>
        <w:t>将转换后的数据导入到</w:t>
      </w:r>
      <w:r>
        <w:rPr>
          <w:rFonts w:hint="eastAsia"/>
        </w:rPr>
        <w:t>D</w:t>
      </w:r>
      <w:r>
        <w:t>WS</w:t>
      </w:r>
      <w:r>
        <w:rPr>
          <w:rFonts w:hint="eastAsia"/>
        </w:rPr>
        <w:t>中，但由于数据量比较多，耗时较长，采用的方案为：数据转换后先导出为</w:t>
      </w:r>
      <w:r>
        <w:rPr>
          <w:rFonts w:hint="eastAsia"/>
        </w:rPr>
        <w:t>csv</w:t>
      </w:r>
      <w:r>
        <w:rPr>
          <w:rFonts w:hint="eastAsia"/>
        </w:rPr>
        <w:t>文件，再在</w:t>
      </w:r>
      <w:r>
        <w:rPr>
          <w:rFonts w:hint="eastAsia"/>
        </w:rPr>
        <w:t>D</w:t>
      </w:r>
      <w:r>
        <w:t>ata S</w:t>
      </w:r>
      <w:r>
        <w:rPr>
          <w:rFonts w:hint="eastAsia"/>
        </w:rPr>
        <w:t>tudio</w:t>
      </w:r>
      <w:r>
        <w:rPr>
          <w:rFonts w:hint="eastAsia"/>
        </w:rPr>
        <w:t>中导入（具体过程可以参考</w:t>
      </w:r>
      <w:r>
        <w:rPr>
          <w:rFonts w:hint="eastAsia"/>
        </w:rPr>
        <w:t>date</w:t>
      </w:r>
      <w:r>
        <w:t>_dimension</w:t>
      </w:r>
      <w:r>
        <w:rPr>
          <w:rFonts w:hint="eastAsia"/>
        </w:rPr>
        <w:t>表和</w:t>
      </w:r>
      <w:r>
        <w:rPr>
          <w:rFonts w:hint="eastAsia"/>
        </w:rPr>
        <w:t>t</w:t>
      </w:r>
      <w:r>
        <w:t>ime_dimension</w:t>
      </w:r>
      <w:r>
        <w:rPr>
          <w:rFonts w:hint="eastAsia"/>
        </w:rPr>
        <w:t>表的数据导入）。</w:t>
      </w:r>
    </w:p>
    <w:p w14:paraId="718377FC" w14:textId="77777777" w:rsidR="00B04B0D" w:rsidRPr="00926E38" w:rsidRDefault="00B04B0D" w:rsidP="00B04B0D">
      <w:pPr>
        <w:pStyle w:val="1e"/>
        <w:rPr>
          <w:rFonts w:hint="eastAsia"/>
        </w:rPr>
      </w:pPr>
      <w:r w:rsidRPr="00926E38">
        <w:t xml:space="preserve"># </w:t>
      </w:r>
      <w:r w:rsidRPr="00926E38">
        <w:rPr>
          <w:rFonts w:hint="eastAsia"/>
        </w:rPr>
        <w:t>方式一：直接执行脚本（推荐）</w:t>
      </w:r>
    </w:p>
    <w:p w14:paraId="5B9EEB31" w14:textId="77777777" w:rsidR="00B04B0D" w:rsidRDefault="00B04B0D" w:rsidP="00B04B0D">
      <w:pPr>
        <w:pStyle w:val="30"/>
        <w:rPr>
          <w:rFonts w:hint="eastAsia"/>
        </w:rPr>
      </w:pPr>
      <w:r>
        <w:rPr>
          <w:rFonts w:hint="eastAsia"/>
        </w:rPr>
        <w:t>使用</w:t>
      </w:r>
      <w:r>
        <w:rPr>
          <w:rFonts w:hint="eastAsia"/>
        </w:rPr>
        <w:t>Data</w:t>
      </w:r>
      <w:r>
        <w:t xml:space="preserve"> Studio</w:t>
      </w:r>
      <w:r>
        <w:rPr>
          <w:rFonts w:hint="eastAsia"/>
        </w:rPr>
        <w:t>完成</w:t>
      </w:r>
      <w:r>
        <w:rPr>
          <w:rFonts w:hint="eastAsia"/>
        </w:rPr>
        <w:t>date</w:t>
      </w:r>
      <w:r>
        <w:t>_dimension</w:t>
      </w:r>
      <w:r>
        <w:rPr>
          <w:rFonts w:hint="eastAsia"/>
        </w:rPr>
        <w:t>和</w:t>
      </w:r>
      <w:r>
        <w:rPr>
          <w:rFonts w:hint="eastAsia"/>
        </w:rPr>
        <w:t>time</w:t>
      </w:r>
      <w:r>
        <w:t>_dimension</w:t>
      </w:r>
      <w:r>
        <w:rPr>
          <w:rFonts w:hint="eastAsia"/>
        </w:rPr>
        <w:t>的导入</w:t>
      </w:r>
    </w:p>
    <w:p w14:paraId="7AB19F53" w14:textId="77777777" w:rsidR="00B04B0D" w:rsidRDefault="00B04B0D" w:rsidP="00B04B0D">
      <w:pPr>
        <w:pStyle w:val="1e"/>
        <w:rPr>
          <w:rFonts w:hint="eastAsia"/>
        </w:rPr>
      </w:pPr>
      <w:r>
        <w:rPr>
          <w:rFonts w:hint="eastAsia"/>
        </w:rPr>
        <w:t>#</w:t>
      </w:r>
      <w:r>
        <w:t xml:space="preserve"> </w:t>
      </w:r>
      <w:r>
        <w:rPr>
          <w:rFonts w:hint="eastAsia"/>
        </w:rPr>
        <w:t>导入日期表</w:t>
      </w:r>
      <w:r>
        <w:rPr>
          <w:rFonts w:hint="eastAsia"/>
        </w:rPr>
        <w:t>date</w:t>
      </w:r>
      <w:r>
        <w:t>_dimension</w:t>
      </w:r>
    </w:p>
    <w:p w14:paraId="0B3A1BE8" w14:textId="77777777" w:rsidR="00B04B0D" w:rsidRDefault="00B04B0D" w:rsidP="00B04B0D">
      <w:pPr>
        <w:pStyle w:val="1e"/>
        <w:rPr>
          <w:rFonts w:hint="eastAsia"/>
        </w:rPr>
      </w:pPr>
      <w:r>
        <w:rPr>
          <w:rFonts w:hint="eastAsia"/>
        </w:rPr>
        <w:t>在</w:t>
      </w:r>
      <w:r>
        <w:rPr>
          <w:rFonts w:hint="eastAsia"/>
        </w:rPr>
        <w:t>Data</w:t>
      </w:r>
      <w:r>
        <w:t xml:space="preserve"> Studio</w:t>
      </w:r>
      <w:r>
        <w:t>中</w:t>
      </w:r>
      <w:r>
        <w:rPr>
          <w:rFonts w:hint="eastAsia"/>
        </w:rPr>
        <w:t>找到</w:t>
      </w:r>
      <w:r>
        <w:rPr>
          <w:rFonts w:hint="eastAsia"/>
        </w:rPr>
        <w:t>date</w:t>
      </w:r>
      <w:r>
        <w:t>_dimension</w:t>
      </w:r>
      <w:r>
        <w:t>表</w:t>
      </w:r>
      <w:r>
        <w:rPr>
          <w:rFonts w:hint="eastAsia"/>
        </w:rPr>
        <w:t>，</w:t>
      </w:r>
      <w:r>
        <w:t>右键</w:t>
      </w:r>
      <w:r>
        <w:rPr>
          <w:rFonts w:hint="eastAsia"/>
        </w:rPr>
        <w:t xml:space="preserve"> -</w:t>
      </w:r>
      <w:r>
        <w:t xml:space="preserve"> </w:t>
      </w:r>
      <w:r>
        <w:t>导入表数据</w:t>
      </w:r>
      <w:r>
        <w:rPr>
          <w:rFonts w:hint="eastAsia"/>
        </w:rPr>
        <w:t>。</w:t>
      </w:r>
    </w:p>
    <w:p w14:paraId="4F4D445C" w14:textId="77777777" w:rsidR="00B04B0D" w:rsidRDefault="00B04B0D" w:rsidP="00B04B0D">
      <w:pPr>
        <w:pStyle w:val="1e"/>
        <w:rPr>
          <w:rFonts w:hint="eastAsia"/>
        </w:rPr>
      </w:pPr>
      <w:r>
        <w:t>点击浏览</w:t>
      </w:r>
      <w:r>
        <w:rPr>
          <w:rFonts w:hint="eastAsia"/>
        </w:rPr>
        <w:t>，</w:t>
      </w:r>
      <w:r>
        <w:t>找到</w:t>
      </w:r>
      <w:r>
        <w:t>date_dimension.txt</w:t>
      </w:r>
      <w:r>
        <w:t>文件</w:t>
      </w:r>
      <w:r>
        <w:rPr>
          <w:rFonts w:hint="eastAsia"/>
        </w:rPr>
        <w:t>。</w:t>
      </w:r>
    </w:p>
    <w:p w14:paraId="62445649" w14:textId="77777777" w:rsidR="00B04B0D" w:rsidRDefault="00B04B0D" w:rsidP="00B04B0D">
      <w:pPr>
        <w:pStyle w:val="1e"/>
        <w:rPr>
          <w:rFonts w:hint="eastAsia"/>
        </w:rPr>
      </w:pPr>
      <w:r>
        <w:t>分隔符选择</w:t>
      </w:r>
      <w:r>
        <w:rPr>
          <w:rFonts w:hint="eastAsia"/>
        </w:rPr>
        <w:t>Tab</w:t>
      </w:r>
      <w:r>
        <w:rPr>
          <w:rFonts w:hint="eastAsia"/>
        </w:rPr>
        <w:t>键。</w:t>
      </w:r>
    </w:p>
    <w:p w14:paraId="72AF18B1" w14:textId="77777777" w:rsidR="00B04B0D" w:rsidRDefault="00B04B0D" w:rsidP="00B04B0D">
      <w:pPr>
        <w:pStyle w:val="1e"/>
        <w:rPr>
          <w:rFonts w:hint="eastAsia"/>
        </w:rPr>
      </w:pPr>
      <w:r>
        <w:t>点击确定完成导入</w:t>
      </w:r>
      <w:r>
        <w:rPr>
          <w:rFonts w:hint="eastAsia"/>
        </w:rPr>
        <w:t>。</w:t>
      </w:r>
    </w:p>
    <w:p w14:paraId="425326E7" w14:textId="77777777" w:rsidR="00B04B0D" w:rsidRDefault="00B04B0D" w:rsidP="00B04B0D">
      <w:pPr>
        <w:pStyle w:val="1e"/>
        <w:rPr>
          <w:rFonts w:hint="eastAsia"/>
        </w:rPr>
      </w:pPr>
      <w:r>
        <w:rPr>
          <w:noProof/>
        </w:rPr>
        <w:drawing>
          <wp:inline distT="0" distB="0" distL="0" distR="0" wp14:anchorId="529E5AFE" wp14:editId="2015A9AD">
            <wp:extent cx="3228975" cy="3157447"/>
            <wp:effectExtent l="0" t="0" r="0" b="5080"/>
            <wp:docPr id="86" name="图片 86" descr="C:\Users\hwx559043\AppData\Roaming\eSpace_Desktop\UserData\hwx559043\imagefiles\D0901DB4-C175-4CC9-AA64-747DF571D8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901DB4-C175-4CC9-AA64-747DF571D8CE" descr="C:\Users\hwx559043\AppData\Roaming\eSpace_Desktop\UserData\hwx559043\imagefiles\D0901DB4-C175-4CC9-AA64-747DF571D8C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32427" cy="3160822"/>
                    </a:xfrm>
                    <a:prstGeom prst="rect">
                      <a:avLst/>
                    </a:prstGeom>
                    <a:noFill/>
                    <a:ln>
                      <a:noFill/>
                    </a:ln>
                  </pic:spPr>
                </pic:pic>
              </a:graphicData>
            </a:graphic>
          </wp:inline>
        </w:drawing>
      </w:r>
    </w:p>
    <w:p w14:paraId="0B083547" w14:textId="77777777" w:rsidR="00B04B0D" w:rsidRDefault="00B04B0D" w:rsidP="00B04B0D">
      <w:pPr>
        <w:pStyle w:val="1e"/>
        <w:rPr>
          <w:rFonts w:hint="eastAsia"/>
        </w:rPr>
      </w:pPr>
      <w:r>
        <w:rPr>
          <w:noProof/>
        </w:rPr>
        <w:drawing>
          <wp:inline distT="0" distB="0" distL="0" distR="0" wp14:anchorId="7A1B1ECC" wp14:editId="7D7966DA">
            <wp:extent cx="4686300" cy="1650751"/>
            <wp:effectExtent l="19050" t="19050" r="19050" b="260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94711" cy="1653714"/>
                    </a:xfrm>
                    <a:prstGeom prst="rect">
                      <a:avLst/>
                    </a:prstGeom>
                    <a:ln w="12700">
                      <a:solidFill>
                        <a:schemeClr val="bg1">
                          <a:lumMod val="85000"/>
                        </a:schemeClr>
                      </a:solidFill>
                    </a:ln>
                  </pic:spPr>
                </pic:pic>
              </a:graphicData>
            </a:graphic>
          </wp:inline>
        </w:drawing>
      </w:r>
    </w:p>
    <w:p w14:paraId="54F09199" w14:textId="77777777" w:rsidR="00B04B0D" w:rsidRDefault="00B04B0D" w:rsidP="00B04B0D">
      <w:pPr>
        <w:pStyle w:val="1e"/>
        <w:rPr>
          <w:rFonts w:hint="eastAsia"/>
        </w:rPr>
      </w:pPr>
      <w:r>
        <w:rPr>
          <w:rFonts w:hint="eastAsia"/>
        </w:rPr>
        <w:lastRenderedPageBreak/>
        <w:t>#</w:t>
      </w:r>
      <w:r>
        <w:t xml:space="preserve"> </w:t>
      </w:r>
      <w:r>
        <w:t>导入时间表</w:t>
      </w:r>
      <w:r>
        <w:t>time_dimension</w:t>
      </w:r>
    </w:p>
    <w:p w14:paraId="2C0E8C40" w14:textId="77777777" w:rsidR="00B04B0D" w:rsidRDefault="00B04B0D" w:rsidP="00B04B0D">
      <w:pPr>
        <w:pStyle w:val="1e"/>
        <w:rPr>
          <w:rFonts w:hint="eastAsia"/>
        </w:rPr>
      </w:pPr>
      <w:r>
        <w:rPr>
          <w:rFonts w:hint="eastAsia"/>
        </w:rPr>
        <w:t>在</w:t>
      </w:r>
      <w:r>
        <w:rPr>
          <w:rFonts w:hint="eastAsia"/>
        </w:rPr>
        <w:t>Data</w:t>
      </w:r>
      <w:r>
        <w:t xml:space="preserve"> Studio</w:t>
      </w:r>
      <w:r>
        <w:t>中</w:t>
      </w:r>
      <w:r>
        <w:rPr>
          <w:rFonts w:hint="eastAsia"/>
        </w:rPr>
        <w:t>找到</w:t>
      </w:r>
      <w:r>
        <w:rPr>
          <w:rFonts w:hint="eastAsia"/>
        </w:rPr>
        <w:t>time</w:t>
      </w:r>
      <w:r>
        <w:t>_dimension</w:t>
      </w:r>
      <w:r>
        <w:t>表</w:t>
      </w:r>
      <w:r>
        <w:rPr>
          <w:rFonts w:hint="eastAsia"/>
        </w:rPr>
        <w:t>，</w:t>
      </w:r>
      <w:r>
        <w:t>右键</w:t>
      </w:r>
      <w:r>
        <w:rPr>
          <w:rFonts w:hint="eastAsia"/>
        </w:rPr>
        <w:t xml:space="preserve"> -</w:t>
      </w:r>
      <w:r>
        <w:t xml:space="preserve"> </w:t>
      </w:r>
      <w:r>
        <w:t>导入表数据</w:t>
      </w:r>
      <w:r>
        <w:rPr>
          <w:rFonts w:hint="eastAsia"/>
        </w:rPr>
        <w:t>。</w:t>
      </w:r>
    </w:p>
    <w:p w14:paraId="45273BC8" w14:textId="77777777" w:rsidR="00B04B0D" w:rsidRDefault="00B04B0D" w:rsidP="00B04B0D">
      <w:pPr>
        <w:pStyle w:val="1e"/>
        <w:rPr>
          <w:rFonts w:hint="eastAsia"/>
        </w:rPr>
      </w:pPr>
      <w:r>
        <w:t>点击浏览</w:t>
      </w:r>
      <w:r>
        <w:rPr>
          <w:rFonts w:hint="eastAsia"/>
        </w:rPr>
        <w:t>，</w:t>
      </w:r>
      <w:r>
        <w:t>找到</w:t>
      </w:r>
      <w:r>
        <w:t>time_dimension.txt</w:t>
      </w:r>
      <w:r>
        <w:t>文件</w:t>
      </w:r>
      <w:r>
        <w:rPr>
          <w:rFonts w:hint="eastAsia"/>
        </w:rPr>
        <w:t>。</w:t>
      </w:r>
    </w:p>
    <w:p w14:paraId="0D2D3AE8" w14:textId="77777777" w:rsidR="00B04B0D" w:rsidRDefault="00B04B0D" w:rsidP="00B04B0D">
      <w:pPr>
        <w:pStyle w:val="1e"/>
        <w:rPr>
          <w:rFonts w:hint="eastAsia"/>
        </w:rPr>
      </w:pPr>
      <w:r>
        <w:t>分隔符选择</w:t>
      </w:r>
      <w:r>
        <w:rPr>
          <w:rFonts w:hint="eastAsia"/>
        </w:rPr>
        <w:t>Tab</w:t>
      </w:r>
      <w:r>
        <w:rPr>
          <w:rFonts w:hint="eastAsia"/>
        </w:rPr>
        <w:t>键。</w:t>
      </w:r>
    </w:p>
    <w:p w14:paraId="1B398231" w14:textId="77777777" w:rsidR="00B04B0D" w:rsidRDefault="00B04B0D" w:rsidP="00B04B0D">
      <w:pPr>
        <w:pStyle w:val="1e"/>
        <w:rPr>
          <w:rFonts w:hint="eastAsia"/>
        </w:rPr>
      </w:pPr>
      <w:r>
        <w:t>点击确定完成导入</w:t>
      </w:r>
      <w:r>
        <w:rPr>
          <w:rFonts w:hint="eastAsia"/>
        </w:rPr>
        <w:t>。</w:t>
      </w:r>
    </w:p>
    <w:p w14:paraId="08445637" w14:textId="77777777" w:rsidR="00B04B0D" w:rsidRDefault="00B04B0D" w:rsidP="00B04B0D">
      <w:pPr>
        <w:pStyle w:val="1e"/>
        <w:rPr>
          <w:rFonts w:hint="eastAsia"/>
        </w:rPr>
      </w:pPr>
      <w:r>
        <w:rPr>
          <w:noProof/>
        </w:rPr>
        <w:drawing>
          <wp:inline distT="0" distB="0" distL="0" distR="0" wp14:anchorId="356BA505" wp14:editId="7DA672FA">
            <wp:extent cx="3295650" cy="3227860"/>
            <wp:effectExtent l="19050" t="19050" r="19050" b="10795"/>
            <wp:docPr id="88" name="图片 88" descr="C:\Users\hwx559043\AppData\Roaming\eSpace_Desktop\UserData\hwx559043\imagefiles\356F544A-5DD8-4F7C-8B20-6C4386E939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6F544A-5DD8-4F7C-8B20-6C4386E939D2" descr="C:\Users\hwx559043\AppData\Roaming\eSpace_Desktop\UserData\hwx559043\imagefiles\356F544A-5DD8-4F7C-8B20-6C4386E939D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95650" cy="3227860"/>
                    </a:xfrm>
                    <a:prstGeom prst="rect">
                      <a:avLst/>
                    </a:prstGeom>
                    <a:noFill/>
                    <a:ln w="12700">
                      <a:solidFill>
                        <a:schemeClr val="bg1">
                          <a:lumMod val="85000"/>
                        </a:schemeClr>
                      </a:solidFill>
                    </a:ln>
                  </pic:spPr>
                </pic:pic>
              </a:graphicData>
            </a:graphic>
          </wp:inline>
        </w:drawing>
      </w:r>
    </w:p>
    <w:p w14:paraId="40AC293D" w14:textId="77777777" w:rsidR="00B04B0D" w:rsidRPr="006E53CC" w:rsidRDefault="00B04B0D" w:rsidP="00B04B0D">
      <w:pPr>
        <w:pStyle w:val="1e"/>
        <w:rPr>
          <w:rFonts w:hint="eastAsia"/>
        </w:rPr>
      </w:pPr>
      <w:r>
        <w:rPr>
          <w:noProof/>
        </w:rPr>
        <w:drawing>
          <wp:inline distT="0" distB="0" distL="0" distR="0" wp14:anchorId="7595C991" wp14:editId="0E62BD7C">
            <wp:extent cx="4848225" cy="1733550"/>
            <wp:effectExtent l="19050" t="19050" r="28575" b="190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48225" cy="1733550"/>
                    </a:xfrm>
                    <a:prstGeom prst="rect">
                      <a:avLst/>
                    </a:prstGeom>
                    <a:ln w="12700">
                      <a:solidFill>
                        <a:schemeClr val="bg1">
                          <a:lumMod val="85000"/>
                        </a:schemeClr>
                      </a:solidFill>
                    </a:ln>
                  </pic:spPr>
                </pic:pic>
              </a:graphicData>
            </a:graphic>
          </wp:inline>
        </w:drawing>
      </w:r>
    </w:p>
    <w:p w14:paraId="27B6D7E9" w14:textId="77777777" w:rsidR="00B04B0D" w:rsidRDefault="00B04B0D" w:rsidP="00B04B0D">
      <w:pPr>
        <w:pStyle w:val="1e"/>
        <w:rPr>
          <w:rFonts w:hint="eastAsia"/>
        </w:rPr>
      </w:pPr>
      <w:r>
        <w:rPr>
          <w:rFonts w:hint="eastAsia"/>
        </w:rPr>
        <w:t>接下来用</w:t>
      </w:r>
      <w:r>
        <w:rPr>
          <w:rFonts w:hint="eastAsia"/>
        </w:rPr>
        <w:t>python</w:t>
      </w:r>
      <w:r>
        <w:rPr>
          <w:rFonts w:hint="eastAsia"/>
        </w:rPr>
        <w:t>完成其他表数据的转换。</w:t>
      </w:r>
    </w:p>
    <w:p w14:paraId="2C85DBD0" w14:textId="77777777" w:rsidR="00B04B0D" w:rsidRDefault="00B04B0D" w:rsidP="00B04B0D">
      <w:pPr>
        <w:pStyle w:val="1e"/>
        <w:rPr>
          <w:rFonts w:hint="eastAsia"/>
        </w:rPr>
      </w:pPr>
      <w:r>
        <w:rPr>
          <w:rFonts w:hint="eastAsia"/>
        </w:rPr>
        <w:t>准备工作：</w:t>
      </w:r>
    </w:p>
    <w:p w14:paraId="264E900F" w14:textId="77777777" w:rsidR="00B04B0D" w:rsidRDefault="00B04B0D" w:rsidP="00B04B0D">
      <w:pPr>
        <w:pStyle w:val="1e"/>
        <w:rPr>
          <w:rFonts w:hint="eastAsia"/>
        </w:rPr>
      </w:pPr>
      <w:r>
        <w:rPr>
          <w:rFonts w:hint="eastAsia"/>
        </w:rPr>
        <w:t>准备好</w:t>
      </w:r>
      <w:r>
        <w:rPr>
          <w:rFonts w:hint="eastAsia"/>
        </w:rPr>
        <w:t>E</w:t>
      </w:r>
      <w:r>
        <w:t>TL</w:t>
      </w:r>
      <w:r>
        <w:rPr>
          <w:rFonts w:hint="eastAsia"/>
        </w:rPr>
        <w:t>脚本文件：例如本实验中，将</w:t>
      </w:r>
      <w:r>
        <w:rPr>
          <w:rFonts w:hint="eastAsia"/>
        </w:rPr>
        <w:t>E</w:t>
      </w:r>
      <w:r>
        <w:t>TL</w:t>
      </w:r>
      <w:r>
        <w:rPr>
          <w:rFonts w:hint="eastAsia"/>
        </w:rPr>
        <w:t>脚本文件存放在</w:t>
      </w:r>
      <w:r>
        <w:rPr>
          <w:rFonts w:hint="eastAsia"/>
        </w:rPr>
        <w:t>D</w:t>
      </w:r>
      <w:r>
        <w:rPr>
          <w:rFonts w:hint="eastAsia"/>
        </w:rPr>
        <w:t>盘根目录：</w:t>
      </w:r>
      <w:r w:rsidRPr="00135FBA">
        <w:t>D:\ETL_part</w:t>
      </w:r>
      <w:r>
        <w:t>。</w:t>
      </w:r>
    </w:p>
    <w:p w14:paraId="2EF94C98" w14:textId="77777777" w:rsidR="00B04B0D" w:rsidRDefault="00B04B0D" w:rsidP="00B04B0D">
      <w:pPr>
        <w:pStyle w:val="1e"/>
        <w:rPr>
          <w:rFonts w:hint="eastAsia"/>
        </w:rPr>
      </w:pPr>
      <w:r>
        <w:rPr>
          <w:rFonts w:hint="eastAsia"/>
        </w:rPr>
        <w:t>准备好</w:t>
      </w:r>
      <w:r>
        <w:rPr>
          <w:rFonts w:hint="eastAsia"/>
        </w:rPr>
        <w:t>R</w:t>
      </w:r>
      <w:r>
        <w:t>DS</w:t>
      </w:r>
      <w:r>
        <w:rPr>
          <w:rFonts w:hint="eastAsia"/>
        </w:rPr>
        <w:t>公网</w:t>
      </w:r>
      <w:r>
        <w:rPr>
          <w:rFonts w:hint="eastAsia"/>
        </w:rPr>
        <w:t>I</w:t>
      </w:r>
      <w:r>
        <w:t>P</w:t>
      </w:r>
      <w:r>
        <w:t>，</w:t>
      </w:r>
      <w:r>
        <w:rPr>
          <w:rFonts w:hint="eastAsia"/>
        </w:rPr>
        <w:t>端口号，</w:t>
      </w:r>
      <w:r>
        <w:rPr>
          <w:rFonts w:hint="eastAsia"/>
        </w:rPr>
        <w:t>root</w:t>
      </w:r>
      <w:r>
        <w:rPr>
          <w:rFonts w:hint="eastAsia"/>
        </w:rPr>
        <w:t>用户密码，</w:t>
      </w:r>
      <w:r>
        <w:rPr>
          <w:rFonts w:hint="eastAsia"/>
        </w:rPr>
        <w:t>D</w:t>
      </w:r>
      <w:r>
        <w:t>WS</w:t>
      </w:r>
      <w:r>
        <w:rPr>
          <w:rFonts w:hint="eastAsia"/>
        </w:rPr>
        <w:t>公网</w:t>
      </w:r>
      <w:r>
        <w:rPr>
          <w:rFonts w:hint="eastAsia"/>
        </w:rPr>
        <w:t>I</w:t>
      </w:r>
      <w:r>
        <w:t>P</w:t>
      </w:r>
      <w:r>
        <w:t>，</w:t>
      </w:r>
      <w:r>
        <w:rPr>
          <w:rFonts w:hint="eastAsia"/>
        </w:rPr>
        <w:t>端口号，</w:t>
      </w:r>
      <w:r>
        <w:rPr>
          <w:rFonts w:hint="eastAsia"/>
        </w:rPr>
        <w:t>dbadmin</w:t>
      </w:r>
      <w:r>
        <w:rPr>
          <w:rFonts w:hint="eastAsia"/>
        </w:rPr>
        <w:t>用户密码。</w:t>
      </w:r>
    </w:p>
    <w:p w14:paraId="2CFC1F17" w14:textId="77777777" w:rsidR="00B04B0D" w:rsidRDefault="00B04B0D" w:rsidP="00B04B0D">
      <w:pPr>
        <w:pStyle w:val="1e"/>
        <w:rPr>
          <w:rFonts w:hint="eastAsia"/>
        </w:rPr>
      </w:pPr>
      <w:r>
        <w:rPr>
          <w:rFonts w:hint="eastAsia"/>
        </w:rPr>
        <w:t>打开</w:t>
      </w:r>
      <w:r>
        <w:t>A</w:t>
      </w:r>
      <w:r>
        <w:rPr>
          <w:rFonts w:hint="eastAsia"/>
        </w:rPr>
        <w:t>naconda</w:t>
      </w:r>
      <w:r>
        <w:t xml:space="preserve"> P</w:t>
      </w:r>
      <w:r>
        <w:rPr>
          <w:rFonts w:hint="eastAsia"/>
        </w:rPr>
        <w:t>rompt</w:t>
      </w:r>
      <w:r>
        <w:rPr>
          <w:rFonts w:hint="eastAsia"/>
        </w:rPr>
        <w:t>。</w:t>
      </w:r>
    </w:p>
    <w:p w14:paraId="5F416DDA" w14:textId="77777777" w:rsidR="00B04B0D" w:rsidRDefault="00B04B0D" w:rsidP="00B04B0D">
      <w:pPr>
        <w:pStyle w:val="1e"/>
        <w:rPr>
          <w:rFonts w:hint="eastAsia"/>
        </w:rPr>
      </w:pPr>
      <w:r>
        <w:rPr>
          <w:noProof/>
        </w:rPr>
        <w:drawing>
          <wp:inline distT="0" distB="0" distL="0" distR="0" wp14:anchorId="7D0BF09F" wp14:editId="4E1AF4E7">
            <wp:extent cx="3305175" cy="647700"/>
            <wp:effectExtent l="0" t="0" r="952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05175" cy="647700"/>
                    </a:xfrm>
                    <a:prstGeom prst="rect">
                      <a:avLst/>
                    </a:prstGeom>
                  </pic:spPr>
                </pic:pic>
              </a:graphicData>
            </a:graphic>
          </wp:inline>
        </w:drawing>
      </w:r>
    </w:p>
    <w:p w14:paraId="6C201C62" w14:textId="77777777" w:rsidR="00B04B0D" w:rsidRPr="00E217DE" w:rsidRDefault="00B04B0D" w:rsidP="00B04B0D">
      <w:pPr>
        <w:pStyle w:val="1e"/>
        <w:rPr>
          <w:rFonts w:hint="eastAsia"/>
          <w:b/>
        </w:rPr>
      </w:pPr>
      <w:r w:rsidRPr="00E217DE">
        <w:rPr>
          <w:rFonts w:hint="eastAsia"/>
          <w:b/>
        </w:rPr>
        <w:lastRenderedPageBreak/>
        <w:t>将</w:t>
      </w:r>
      <w:r w:rsidRPr="00E217DE">
        <w:rPr>
          <w:rFonts w:hint="eastAsia"/>
          <w:b/>
        </w:rPr>
        <w:t>1.py</w:t>
      </w:r>
      <w:r w:rsidRPr="00E217DE">
        <w:rPr>
          <w:b/>
        </w:rPr>
        <w:t>-6.py</w:t>
      </w:r>
      <w:r w:rsidRPr="00E217DE">
        <w:rPr>
          <w:rFonts w:hint="eastAsia"/>
          <w:b/>
        </w:rPr>
        <w:t>依次执行一遍，切记每次执行后要先将数据利用</w:t>
      </w:r>
      <w:r w:rsidRPr="00E217DE">
        <w:rPr>
          <w:rFonts w:hint="eastAsia"/>
          <w:b/>
        </w:rPr>
        <w:t>Data</w:t>
      </w:r>
      <w:r w:rsidRPr="00E217DE">
        <w:rPr>
          <w:b/>
        </w:rPr>
        <w:t xml:space="preserve"> Studio</w:t>
      </w:r>
      <w:r w:rsidRPr="00E217DE">
        <w:rPr>
          <w:rFonts w:hint="eastAsia"/>
          <w:b/>
        </w:rPr>
        <w:t>导入到</w:t>
      </w:r>
      <w:r w:rsidRPr="00E217DE">
        <w:rPr>
          <w:rFonts w:hint="eastAsia"/>
          <w:b/>
        </w:rPr>
        <w:t>D</w:t>
      </w:r>
      <w:r w:rsidRPr="00E217DE">
        <w:rPr>
          <w:b/>
        </w:rPr>
        <w:t>WS</w:t>
      </w:r>
      <w:r w:rsidRPr="00E217DE">
        <w:rPr>
          <w:rFonts w:hint="eastAsia"/>
          <w:b/>
        </w:rPr>
        <w:t>中。</w:t>
      </w:r>
    </w:p>
    <w:p w14:paraId="26EDD3CA" w14:textId="77777777" w:rsidR="00B04B0D" w:rsidRPr="00926E38" w:rsidRDefault="00B04B0D" w:rsidP="00B04B0D">
      <w:pPr>
        <w:pStyle w:val="1e"/>
        <w:rPr>
          <w:rFonts w:hint="eastAsia"/>
        </w:rPr>
      </w:pPr>
      <w:r>
        <w:rPr>
          <w:rFonts w:hint="eastAsia"/>
        </w:rPr>
        <w:t>语法格式：</w:t>
      </w:r>
    </w:p>
    <w:p w14:paraId="0CE2AD59" w14:textId="77777777" w:rsidR="00B04B0D" w:rsidRDefault="00B04B0D" w:rsidP="00B04B0D">
      <w:pPr>
        <w:pStyle w:val="1e"/>
        <w:rPr>
          <w:rFonts w:hint="eastAsia"/>
        </w:rPr>
      </w:pPr>
      <w:r w:rsidRPr="001D159E">
        <w:t>python xx.py ip_mysql port_mysql database_name_mysql username_mysql password_mysql ip_DWS port_DWS database_name_DWS username_DWS password_DWS</w:t>
      </w:r>
    </w:p>
    <w:p w14:paraId="6F20F550" w14:textId="77777777" w:rsidR="00B04B0D" w:rsidRDefault="00B04B0D" w:rsidP="00B04B0D">
      <w:pPr>
        <w:pStyle w:val="1e"/>
        <w:rPr>
          <w:rFonts w:hint="eastAsia"/>
        </w:rPr>
      </w:pPr>
      <w:r>
        <w:rPr>
          <w:rFonts w:hint="eastAsia"/>
        </w:rPr>
        <w:t>注意需要替换为本次实验中的</w:t>
      </w:r>
      <w:r>
        <w:rPr>
          <w:rFonts w:hint="eastAsia"/>
        </w:rPr>
        <w:t>R</w:t>
      </w:r>
      <w:r>
        <w:t>DS</w:t>
      </w:r>
      <w:r>
        <w:rPr>
          <w:rFonts w:hint="eastAsia"/>
        </w:rPr>
        <w:t>及</w:t>
      </w:r>
      <w:r>
        <w:rPr>
          <w:rFonts w:hint="eastAsia"/>
        </w:rPr>
        <w:t>D</w:t>
      </w:r>
      <w:r>
        <w:t>WS</w:t>
      </w:r>
      <w:r>
        <w:rPr>
          <w:rFonts w:hint="eastAsia"/>
        </w:rPr>
        <w:t>相关信息。</w:t>
      </w:r>
    </w:p>
    <w:p w14:paraId="5E6FF0ED" w14:textId="77777777" w:rsidR="00B04B0D" w:rsidRDefault="00B04B0D" w:rsidP="00B04B0D">
      <w:pPr>
        <w:pStyle w:val="30"/>
        <w:rPr>
          <w:rFonts w:hint="eastAsia"/>
        </w:rPr>
      </w:pPr>
      <w:r w:rsidRPr="00BC5321">
        <w:t>实现</w:t>
      </w:r>
      <w:r w:rsidRPr="00BC5321">
        <w:t>goods_dimension</w:t>
      </w:r>
      <w:r w:rsidRPr="00BC5321">
        <w:t>的数据转换</w:t>
      </w:r>
    </w:p>
    <w:p w14:paraId="077A9F79" w14:textId="77777777" w:rsidR="00B04B0D" w:rsidRDefault="00B04B0D" w:rsidP="00B04B0D">
      <w:pPr>
        <w:pStyle w:val="1e"/>
        <w:rPr>
          <w:rFonts w:hint="eastAsia"/>
        </w:rPr>
      </w:pPr>
      <w:r>
        <w:rPr>
          <w:rFonts w:hint="eastAsia"/>
        </w:rPr>
        <w:t>例如，在</w:t>
      </w:r>
      <w:r>
        <w:t>A</w:t>
      </w:r>
      <w:r>
        <w:rPr>
          <w:rFonts w:hint="eastAsia"/>
        </w:rPr>
        <w:t>naconda</w:t>
      </w:r>
      <w:r>
        <w:t xml:space="preserve"> P</w:t>
      </w:r>
      <w:r>
        <w:rPr>
          <w:rFonts w:hint="eastAsia"/>
        </w:rPr>
        <w:t>rompt</w:t>
      </w:r>
      <w:r>
        <w:rPr>
          <w:rFonts w:hint="eastAsia"/>
        </w:rPr>
        <w:t>中输入：</w:t>
      </w:r>
    </w:p>
    <w:p w14:paraId="0644A39A" w14:textId="77777777" w:rsidR="00B04B0D" w:rsidRDefault="00B04B0D" w:rsidP="00B04B0D">
      <w:pPr>
        <w:pStyle w:val="1e"/>
        <w:rPr>
          <w:rFonts w:hint="eastAsia"/>
        </w:rPr>
      </w:pPr>
      <w:r w:rsidRPr="00926E38">
        <w:t>python D:\\ETL_part\\1.py 121.36.99.22 3306 litemall root U2000server_123 119.3.233.224 8000 hql_demo dbadmin Dws@123456</w:t>
      </w:r>
    </w:p>
    <w:p w14:paraId="1244F8BB" w14:textId="77777777" w:rsidR="00B04B0D" w:rsidRDefault="00B04B0D" w:rsidP="00B04B0D">
      <w:pPr>
        <w:pStyle w:val="1e"/>
        <w:rPr>
          <w:rFonts w:hint="eastAsia"/>
        </w:rPr>
      </w:pPr>
      <w:r>
        <w:rPr>
          <w:rFonts w:hint="eastAsia"/>
        </w:rPr>
        <w:t>返回结果：</w:t>
      </w:r>
    </w:p>
    <w:p w14:paraId="7B06D0BB" w14:textId="77777777" w:rsidR="00B04B0D" w:rsidRDefault="00B04B0D" w:rsidP="00B04B0D">
      <w:pPr>
        <w:pStyle w:val="1e"/>
        <w:rPr>
          <w:rFonts w:hint="eastAsia"/>
        </w:rPr>
      </w:pPr>
      <w:r>
        <w:t>Transforming gp_add_date now</w:t>
      </w:r>
    </w:p>
    <w:p w14:paraId="4F829BFB" w14:textId="77777777" w:rsidR="00B04B0D" w:rsidRDefault="00B04B0D" w:rsidP="00B04B0D">
      <w:pPr>
        <w:pStyle w:val="1e"/>
        <w:rPr>
          <w:rFonts w:hint="eastAsia"/>
        </w:rPr>
      </w:pPr>
      <w:r>
        <w:t>Transforming gp_update_date now</w:t>
      </w:r>
    </w:p>
    <w:p w14:paraId="60A6C45F" w14:textId="77777777" w:rsidR="00B04B0D" w:rsidRDefault="00B04B0D" w:rsidP="00B04B0D">
      <w:pPr>
        <w:pStyle w:val="1e"/>
        <w:rPr>
          <w:rFonts w:hint="eastAsia"/>
        </w:rPr>
      </w:pPr>
      <w:r>
        <w:t>Transforming category_add_date now</w:t>
      </w:r>
    </w:p>
    <w:p w14:paraId="78C868B2" w14:textId="77777777" w:rsidR="00B04B0D" w:rsidRDefault="00B04B0D" w:rsidP="00B04B0D">
      <w:pPr>
        <w:pStyle w:val="1e"/>
        <w:rPr>
          <w:rFonts w:hint="eastAsia"/>
        </w:rPr>
      </w:pPr>
      <w:r>
        <w:t>Transforming category_update_date now</w:t>
      </w:r>
    </w:p>
    <w:p w14:paraId="3B655BFE" w14:textId="77777777" w:rsidR="00B04B0D" w:rsidRDefault="00B04B0D" w:rsidP="00B04B0D">
      <w:pPr>
        <w:pStyle w:val="1e"/>
        <w:rPr>
          <w:rFonts w:hint="eastAsia"/>
        </w:rPr>
      </w:pPr>
      <w:r>
        <w:t>Transforming goods_add_date now</w:t>
      </w:r>
    </w:p>
    <w:p w14:paraId="3A86E555" w14:textId="77777777" w:rsidR="00B04B0D" w:rsidRDefault="00B04B0D" w:rsidP="00B04B0D">
      <w:pPr>
        <w:pStyle w:val="1e"/>
        <w:rPr>
          <w:rFonts w:hint="eastAsia"/>
        </w:rPr>
      </w:pPr>
      <w:r>
        <w:t>Transforming goods_update_date now</w:t>
      </w:r>
    </w:p>
    <w:p w14:paraId="6418C159" w14:textId="77777777" w:rsidR="00B04B0D" w:rsidRDefault="00B04B0D" w:rsidP="00B04B0D">
      <w:pPr>
        <w:pStyle w:val="1e"/>
        <w:rPr>
          <w:rFonts w:hint="eastAsia"/>
        </w:rPr>
      </w:pPr>
      <w:r>
        <w:rPr>
          <w:rFonts w:hint="eastAsia"/>
        </w:rPr>
        <w:t>在</w:t>
      </w:r>
      <w:r>
        <w:t>D</w:t>
      </w:r>
      <w:r>
        <w:rPr>
          <w:rFonts w:hint="eastAsia"/>
        </w:rPr>
        <w:t>盘根目录下找到刚刚生成的数据文件</w:t>
      </w:r>
      <w:r>
        <w:t>goods_dimension.csv</w:t>
      </w:r>
      <w:r>
        <w:rPr>
          <w:rFonts w:hint="eastAsia"/>
        </w:rPr>
        <w:t>，在</w:t>
      </w:r>
      <w:r>
        <w:t>D</w:t>
      </w:r>
      <w:r>
        <w:rPr>
          <w:rFonts w:hint="eastAsia"/>
        </w:rPr>
        <w:t>ata</w:t>
      </w:r>
      <w:r>
        <w:t xml:space="preserve"> Studio</w:t>
      </w:r>
      <w:r>
        <w:rPr>
          <w:rFonts w:hint="eastAsia"/>
        </w:rPr>
        <w:t>中完成导入即可，</w:t>
      </w:r>
      <w:r w:rsidRPr="00612D17">
        <w:rPr>
          <w:rFonts w:hint="eastAsia"/>
          <w:b/>
        </w:rPr>
        <w:t>注意，导入时分隔符选择“逗号”</w:t>
      </w:r>
      <w:r>
        <w:rPr>
          <w:rFonts w:hint="eastAsia"/>
        </w:rPr>
        <w:t>。</w:t>
      </w:r>
    </w:p>
    <w:p w14:paraId="24BE5A83" w14:textId="77777777" w:rsidR="00B04B0D" w:rsidRDefault="00B04B0D" w:rsidP="00B04B0D">
      <w:pPr>
        <w:pStyle w:val="1e"/>
        <w:rPr>
          <w:rFonts w:hint="eastAsia"/>
        </w:rPr>
      </w:pPr>
      <w:r>
        <w:rPr>
          <w:noProof/>
        </w:rPr>
        <w:drawing>
          <wp:inline distT="0" distB="0" distL="0" distR="0" wp14:anchorId="7B32268B" wp14:editId="4DFDA086">
            <wp:extent cx="4953000" cy="18288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53000" cy="1828800"/>
                    </a:xfrm>
                    <a:prstGeom prst="rect">
                      <a:avLst/>
                    </a:prstGeom>
                  </pic:spPr>
                </pic:pic>
              </a:graphicData>
            </a:graphic>
          </wp:inline>
        </w:drawing>
      </w:r>
    </w:p>
    <w:p w14:paraId="35A30BA3" w14:textId="77777777" w:rsidR="00B04B0D" w:rsidRDefault="00B04B0D" w:rsidP="00B04B0D">
      <w:pPr>
        <w:pStyle w:val="30"/>
        <w:rPr>
          <w:rFonts w:hint="eastAsia"/>
        </w:rPr>
      </w:pPr>
      <w:r w:rsidRPr="00BC5321">
        <w:t>实现</w:t>
      </w:r>
      <w:r w:rsidRPr="00C92617">
        <w:t>address_dimension</w:t>
      </w:r>
      <w:r w:rsidRPr="00BC5321">
        <w:t>的数据转换</w:t>
      </w:r>
    </w:p>
    <w:p w14:paraId="4B0240F5" w14:textId="77777777" w:rsidR="00B04B0D" w:rsidRDefault="00B04B0D" w:rsidP="00B04B0D">
      <w:pPr>
        <w:pStyle w:val="1e"/>
        <w:rPr>
          <w:rFonts w:hint="eastAsia"/>
        </w:rPr>
      </w:pPr>
      <w:r>
        <w:rPr>
          <w:rFonts w:hint="eastAsia"/>
        </w:rPr>
        <w:t>例如，</w:t>
      </w:r>
      <w:r w:rsidRPr="00A46344">
        <w:rPr>
          <w:rFonts w:hint="eastAsia"/>
        </w:rPr>
        <w:t>在</w:t>
      </w:r>
      <w:r w:rsidRPr="00A46344">
        <w:t>Anaconda Prompt</w:t>
      </w:r>
      <w:r w:rsidRPr="00A46344">
        <w:t>中输入：</w:t>
      </w:r>
    </w:p>
    <w:p w14:paraId="3082E18E" w14:textId="77777777" w:rsidR="00B04B0D" w:rsidRDefault="00B04B0D" w:rsidP="00B04B0D">
      <w:pPr>
        <w:pStyle w:val="1e"/>
        <w:rPr>
          <w:rFonts w:hint="eastAsia"/>
        </w:rPr>
      </w:pPr>
      <w:r w:rsidRPr="00926E38">
        <w:t>python D:\\ETL_part\\</w:t>
      </w:r>
      <w:r>
        <w:t>2</w:t>
      </w:r>
      <w:r w:rsidRPr="00926E38">
        <w:t>.py 121.36.99.22 3306 litemall root U2000server_123 119.3.233.224 8000 hql_demo dbadmin Dws@123456</w:t>
      </w:r>
    </w:p>
    <w:p w14:paraId="2813C34D" w14:textId="77777777" w:rsidR="00B04B0D" w:rsidRDefault="00B04B0D" w:rsidP="00B04B0D">
      <w:pPr>
        <w:pStyle w:val="1e"/>
        <w:rPr>
          <w:rFonts w:hint="eastAsia"/>
        </w:rPr>
      </w:pPr>
      <w:r>
        <w:rPr>
          <w:rFonts w:hint="eastAsia"/>
        </w:rPr>
        <w:t>返回结果：</w:t>
      </w:r>
    </w:p>
    <w:p w14:paraId="19383C17" w14:textId="77777777" w:rsidR="00B04B0D" w:rsidRPr="00C92617" w:rsidRDefault="00B04B0D" w:rsidP="00B04B0D">
      <w:pPr>
        <w:pStyle w:val="1e"/>
        <w:rPr>
          <w:rFonts w:hint="eastAsia"/>
        </w:rPr>
      </w:pPr>
      <w:r w:rsidRPr="00C92617">
        <w:t>Transforming add_date now</w:t>
      </w:r>
    </w:p>
    <w:p w14:paraId="1D65ED0A" w14:textId="77777777" w:rsidR="00B04B0D" w:rsidRPr="00C92617" w:rsidRDefault="00B04B0D" w:rsidP="00B04B0D">
      <w:pPr>
        <w:pStyle w:val="1e"/>
        <w:rPr>
          <w:rFonts w:hint="eastAsia"/>
        </w:rPr>
      </w:pPr>
      <w:r w:rsidRPr="00C92617">
        <w:rPr>
          <w:rFonts w:hint="eastAsia"/>
        </w:rPr>
        <w:t>已经执行完</w:t>
      </w:r>
      <w:r w:rsidRPr="00C92617">
        <w:t>1000</w:t>
      </w:r>
      <w:r w:rsidRPr="00C92617">
        <w:t>行，还剩</w:t>
      </w:r>
      <w:r w:rsidRPr="00C92617">
        <w:t>7002</w:t>
      </w:r>
      <w:r w:rsidRPr="00C92617">
        <w:t>行</w:t>
      </w:r>
    </w:p>
    <w:p w14:paraId="6A435253" w14:textId="77777777" w:rsidR="00B04B0D" w:rsidRPr="00C92617" w:rsidRDefault="00B04B0D" w:rsidP="00B04B0D">
      <w:pPr>
        <w:pStyle w:val="1e"/>
        <w:rPr>
          <w:rFonts w:hint="eastAsia"/>
        </w:rPr>
      </w:pPr>
      <w:r w:rsidRPr="00C92617">
        <w:rPr>
          <w:rFonts w:hint="eastAsia"/>
        </w:rPr>
        <w:t>已经执行完</w:t>
      </w:r>
      <w:r w:rsidRPr="00C92617">
        <w:t>2000</w:t>
      </w:r>
      <w:r w:rsidRPr="00C92617">
        <w:t>行，还剩</w:t>
      </w:r>
      <w:r w:rsidRPr="00C92617">
        <w:t>6002</w:t>
      </w:r>
      <w:r w:rsidRPr="00C92617">
        <w:t>行</w:t>
      </w:r>
    </w:p>
    <w:p w14:paraId="33BA351C" w14:textId="77777777" w:rsidR="00B04B0D" w:rsidRPr="00C92617" w:rsidRDefault="00B04B0D" w:rsidP="00B04B0D">
      <w:pPr>
        <w:pStyle w:val="1e"/>
        <w:rPr>
          <w:rFonts w:hint="eastAsia"/>
        </w:rPr>
      </w:pPr>
      <w:r w:rsidRPr="00C92617">
        <w:rPr>
          <w:rFonts w:hint="eastAsia"/>
        </w:rPr>
        <w:t>已经执行完</w:t>
      </w:r>
      <w:r w:rsidRPr="00C92617">
        <w:t>3000</w:t>
      </w:r>
      <w:r w:rsidRPr="00C92617">
        <w:t>行，还剩</w:t>
      </w:r>
      <w:r w:rsidRPr="00C92617">
        <w:t>5002</w:t>
      </w:r>
      <w:r w:rsidRPr="00C92617">
        <w:t>行</w:t>
      </w:r>
    </w:p>
    <w:p w14:paraId="09944FC9" w14:textId="77777777" w:rsidR="00B04B0D" w:rsidRPr="00C92617" w:rsidRDefault="00B04B0D" w:rsidP="00B04B0D">
      <w:pPr>
        <w:pStyle w:val="1e"/>
        <w:rPr>
          <w:rFonts w:hint="eastAsia"/>
        </w:rPr>
      </w:pPr>
      <w:r w:rsidRPr="00C92617">
        <w:rPr>
          <w:rFonts w:hint="eastAsia"/>
        </w:rPr>
        <w:t>已经执行完</w:t>
      </w:r>
      <w:r w:rsidRPr="00C92617">
        <w:t>4000</w:t>
      </w:r>
      <w:r w:rsidRPr="00C92617">
        <w:t>行，还剩</w:t>
      </w:r>
      <w:r w:rsidRPr="00C92617">
        <w:t>4002</w:t>
      </w:r>
      <w:r w:rsidRPr="00C92617">
        <w:t>行</w:t>
      </w:r>
    </w:p>
    <w:p w14:paraId="19C598FB" w14:textId="77777777" w:rsidR="00B04B0D" w:rsidRPr="00C92617" w:rsidRDefault="00B04B0D" w:rsidP="00B04B0D">
      <w:pPr>
        <w:pStyle w:val="1e"/>
        <w:rPr>
          <w:rFonts w:hint="eastAsia"/>
        </w:rPr>
      </w:pPr>
      <w:r w:rsidRPr="00C92617">
        <w:rPr>
          <w:rFonts w:hint="eastAsia"/>
        </w:rPr>
        <w:t>已经执行完</w:t>
      </w:r>
      <w:r w:rsidRPr="00C92617">
        <w:t>5000</w:t>
      </w:r>
      <w:r w:rsidRPr="00C92617">
        <w:t>行，还剩</w:t>
      </w:r>
      <w:r w:rsidRPr="00C92617">
        <w:t>3002</w:t>
      </w:r>
      <w:r w:rsidRPr="00C92617">
        <w:t>行</w:t>
      </w:r>
    </w:p>
    <w:p w14:paraId="4C8A892F" w14:textId="77777777" w:rsidR="00B04B0D" w:rsidRPr="00C92617" w:rsidRDefault="00B04B0D" w:rsidP="00B04B0D">
      <w:pPr>
        <w:pStyle w:val="1e"/>
        <w:rPr>
          <w:rFonts w:hint="eastAsia"/>
        </w:rPr>
      </w:pPr>
      <w:r w:rsidRPr="00C92617">
        <w:rPr>
          <w:rFonts w:hint="eastAsia"/>
        </w:rPr>
        <w:lastRenderedPageBreak/>
        <w:t>已经执行完</w:t>
      </w:r>
      <w:r w:rsidRPr="00C92617">
        <w:t>6000</w:t>
      </w:r>
      <w:r w:rsidRPr="00C92617">
        <w:t>行，还剩</w:t>
      </w:r>
      <w:r w:rsidRPr="00C92617">
        <w:t>2002</w:t>
      </w:r>
      <w:r w:rsidRPr="00C92617">
        <w:t>行</w:t>
      </w:r>
    </w:p>
    <w:p w14:paraId="79BDAC28" w14:textId="77777777" w:rsidR="00B04B0D" w:rsidRPr="00C92617" w:rsidRDefault="00B04B0D" w:rsidP="00B04B0D">
      <w:pPr>
        <w:pStyle w:val="1e"/>
        <w:rPr>
          <w:rFonts w:hint="eastAsia"/>
        </w:rPr>
      </w:pPr>
      <w:r w:rsidRPr="00C92617">
        <w:rPr>
          <w:rFonts w:hint="eastAsia"/>
        </w:rPr>
        <w:t>已经执行完</w:t>
      </w:r>
      <w:r w:rsidRPr="00C92617">
        <w:t>7000</w:t>
      </w:r>
      <w:r w:rsidRPr="00C92617">
        <w:t>行，还剩</w:t>
      </w:r>
      <w:r w:rsidRPr="00C92617">
        <w:t>1002</w:t>
      </w:r>
      <w:r w:rsidRPr="00C92617">
        <w:t>行</w:t>
      </w:r>
    </w:p>
    <w:p w14:paraId="7C8283CC" w14:textId="77777777" w:rsidR="00B04B0D" w:rsidRPr="00C92617" w:rsidRDefault="00B04B0D" w:rsidP="00B04B0D">
      <w:pPr>
        <w:pStyle w:val="1e"/>
        <w:rPr>
          <w:rFonts w:hint="eastAsia"/>
        </w:rPr>
      </w:pPr>
      <w:r w:rsidRPr="00C92617">
        <w:rPr>
          <w:rFonts w:hint="eastAsia"/>
        </w:rPr>
        <w:t>已经执行完</w:t>
      </w:r>
      <w:r w:rsidRPr="00C92617">
        <w:t>8000</w:t>
      </w:r>
      <w:r w:rsidRPr="00C92617">
        <w:t>行，还剩</w:t>
      </w:r>
      <w:r w:rsidRPr="00C92617">
        <w:t>2</w:t>
      </w:r>
      <w:r w:rsidRPr="00C92617">
        <w:t>行</w:t>
      </w:r>
    </w:p>
    <w:p w14:paraId="36072052" w14:textId="77777777" w:rsidR="00B04B0D" w:rsidRPr="00C92617" w:rsidRDefault="00B04B0D" w:rsidP="00B04B0D">
      <w:pPr>
        <w:pStyle w:val="1e"/>
        <w:rPr>
          <w:rFonts w:hint="eastAsia"/>
        </w:rPr>
      </w:pPr>
      <w:r w:rsidRPr="00C92617">
        <w:t>Transforming update_date now</w:t>
      </w:r>
    </w:p>
    <w:p w14:paraId="4A6FC354" w14:textId="77777777" w:rsidR="00B04B0D" w:rsidRPr="00C92617" w:rsidRDefault="00B04B0D" w:rsidP="00B04B0D">
      <w:pPr>
        <w:pStyle w:val="1e"/>
        <w:rPr>
          <w:rFonts w:hint="eastAsia"/>
        </w:rPr>
      </w:pPr>
      <w:r w:rsidRPr="00C92617">
        <w:rPr>
          <w:rFonts w:hint="eastAsia"/>
        </w:rPr>
        <w:t>已经执行完</w:t>
      </w:r>
      <w:r w:rsidRPr="00C92617">
        <w:t>1000</w:t>
      </w:r>
      <w:r w:rsidRPr="00C92617">
        <w:t>行，还剩</w:t>
      </w:r>
      <w:r w:rsidRPr="00C92617">
        <w:t>7002</w:t>
      </w:r>
      <w:r w:rsidRPr="00C92617">
        <w:t>行</w:t>
      </w:r>
    </w:p>
    <w:p w14:paraId="3CA549AE" w14:textId="77777777" w:rsidR="00B04B0D" w:rsidRPr="00C92617" w:rsidRDefault="00B04B0D" w:rsidP="00B04B0D">
      <w:pPr>
        <w:pStyle w:val="1e"/>
        <w:rPr>
          <w:rFonts w:hint="eastAsia"/>
        </w:rPr>
      </w:pPr>
      <w:r w:rsidRPr="00C92617">
        <w:rPr>
          <w:rFonts w:hint="eastAsia"/>
        </w:rPr>
        <w:t>已经执行完</w:t>
      </w:r>
      <w:r w:rsidRPr="00C92617">
        <w:t>2000</w:t>
      </w:r>
      <w:r w:rsidRPr="00C92617">
        <w:t>行，还剩</w:t>
      </w:r>
      <w:r w:rsidRPr="00C92617">
        <w:t>6002</w:t>
      </w:r>
      <w:r w:rsidRPr="00C92617">
        <w:t>行</w:t>
      </w:r>
    </w:p>
    <w:p w14:paraId="2C085BB9" w14:textId="77777777" w:rsidR="00B04B0D" w:rsidRPr="00C92617" w:rsidRDefault="00B04B0D" w:rsidP="00B04B0D">
      <w:pPr>
        <w:pStyle w:val="1e"/>
        <w:rPr>
          <w:rFonts w:hint="eastAsia"/>
        </w:rPr>
      </w:pPr>
      <w:r w:rsidRPr="00C92617">
        <w:rPr>
          <w:rFonts w:hint="eastAsia"/>
        </w:rPr>
        <w:t>已经执行完</w:t>
      </w:r>
      <w:r w:rsidRPr="00C92617">
        <w:t>3000</w:t>
      </w:r>
      <w:r w:rsidRPr="00C92617">
        <w:t>行，还剩</w:t>
      </w:r>
      <w:r w:rsidRPr="00C92617">
        <w:t>5002</w:t>
      </w:r>
      <w:r w:rsidRPr="00C92617">
        <w:t>行</w:t>
      </w:r>
    </w:p>
    <w:p w14:paraId="57B394EF" w14:textId="77777777" w:rsidR="00B04B0D" w:rsidRPr="00C92617" w:rsidRDefault="00B04B0D" w:rsidP="00B04B0D">
      <w:pPr>
        <w:pStyle w:val="1e"/>
        <w:rPr>
          <w:rFonts w:hint="eastAsia"/>
        </w:rPr>
      </w:pPr>
      <w:r w:rsidRPr="00C92617">
        <w:rPr>
          <w:rFonts w:hint="eastAsia"/>
        </w:rPr>
        <w:t>已经执行完</w:t>
      </w:r>
      <w:r w:rsidRPr="00C92617">
        <w:t>4000</w:t>
      </w:r>
      <w:r w:rsidRPr="00C92617">
        <w:t>行，还剩</w:t>
      </w:r>
      <w:r w:rsidRPr="00C92617">
        <w:t>4002</w:t>
      </w:r>
      <w:r w:rsidRPr="00C92617">
        <w:t>行</w:t>
      </w:r>
    </w:p>
    <w:p w14:paraId="1F656EAA" w14:textId="77777777" w:rsidR="00B04B0D" w:rsidRPr="00C92617" w:rsidRDefault="00B04B0D" w:rsidP="00B04B0D">
      <w:pPr>
        <w:pStyle w:val="1e"/>
        <w:rPr>
          <w:rFonts w:hint="eastAsia"/>
        </w:rPr>
      </w:pPr>
      <w:r w:rsidRPr="00C92617">
        <w:rPr>
          <w:rFonts w:hint="eastAsia"/>
        </w:rPr>
        <w:t>已经执行完</w:t>
      </w:r>
      <w:r w:rsidRPr="00C92617">
        <w:t>5000</w:t>
      </w:r>
      <w:r w:rsidRPr="00C92617">
        <w:t>行，还剩</w:t>
      </w:r>
      <w:r w:rsidRPr="00C92617">
        <w:t>3002</w:t>
      </w:r>
      <w:r w:rsidRPr="00C92617">
        <w:t>行</w:t>
      </w:r>
    </w:p>
    <w:p w14:paraId="1153416F" w14:textId="77777777" w:rsidR="00B04B0D" w:rsidRPr="00C92617" w:rsidRDefault="00B04B0D" w:rsidP="00B04B0D">
      <w:pPr>
        <w:pStyle w:val="1e"/>
        <w:rPr>
          <w:rFonts w:hint="eastAsia"/>
        </w:rPr>
      </w:pPr>
      <w:r w:rsidRPr="00C92617">
        <w:rPr>
          <w:rFonts w:hint="eastAsia"/>
        </w:rPr>
        <w:t>已经执行完</w:t>
      </w:r>
      <w:r w:rsidRPr="00C92617">
        <w:t>6000</w:t>
      </w:r>
      <w:r w:rsidRPr="00C92617">
        <w:t>行，还剩</w:t>
      </w:r>
      <w:r w:rsidRPr="00C92617">
        <w:t>2002</w:t>
      </w:r>
      <w:r w:rsidRPr="00C92617">
        <w:t>行</w:t>
      </w:r>
    </w:p>
    <w:p w14:paraId="4201F25A" w14:textId="77777777" w:rsidR="00B04B0D" w:rsidRPr="00C92617" w:rsidRDefault="00B04B0D" w:rsidP="00B04B0D">
      <w:pPr>
        <w:pStyle w:val="1e"/>
        <w:rPr>
          <w:rFonts w:hint="eastAsia"/>
        </w:rPr>
      </w:pPr>
      <w:r w:rsidRPr="00C92617">
        <w:rPr>
          <w:rFonts w:hint="eastAsia"/>
        </w:rPr>
        <w:t>已经执行完</w:t>
      </w:r>
      <w:r w:rsidRPr="00C92617">
        <w:t>7000</w:t>
      </w:r>
      <w:r w:rsidRPr="00C92617">
        <w:t>行，还剩</w:t>
      </w:r>
      <w:r w:rsidRPr="00C92617">
        <w:t>1002</w:t>
      </w:r>
      <w:r w:rsidRPr="00C92617">
        <w:t>行</w:t>
      </w:r>
    </w:p>
    <w:p w14:paraId="5FBB34EB" w14:textId="77777777" w:rsidR="00B04B0D" w:rsidRDefault="00B04B0D" w:rsidP="00B04B0D">
      <w:pPr>
        <w:pStyle w:val="1e"/>
        <w:rPr>
          <w:rFonts w:hint="eastAsia"/>
        </w:rPr>
      </w:pPr>
      <w:r w:rsidRPr="00C92617">
        <w:rPr>
          <w:rFonts w:hint="eastAsia"/>
        </w:rPr>
        <w:t>已经执行完</w:t>
      </w:r>
      <w:r w:rsidRPr="00C92617">
        <w:t>8000</w:t>
      </w:r>
      <w:r w:rsidRPr="00C92617">
        <w:t>行，还剩</w:t>
      </w:r>
      <w:r w:rsidRPr="00C92617">
        <w:t>2</w:t>
      </w:r>
      <w:r w:rsidRPr="00C92617">
        <w:t>行</w:t>
      </w:r>
    </w:p>
    <w:p w14:paraId="2BEA0D7D" w14:textId="77777777" w:rsidR="00B04B0D" w:rsidRDefault="00B04B0D" w:rsidP="00B04B0D">
      <w:pPr>
        <w:pStyle w:val="1e"/>
        <w:rPr>
          <w:rFonts w:hint="eastAsia"/>
        </w:rPr>
      </w:pPr>
      <w:r>
        <w:rPr>
          <w:rFonts w:hint="eastAsia"/>
        </w:rPr>
        <w:t>在</w:t>
      </w:r>
      <w:r>
        <w:t>D</w:t>
      </w:r>
      <w:r>
        <w:rPr>
          <w:rFonts w:hint="eastAsia"/>
        </w:rPr>
        <w:t>盘根目录下找到刚刚生成的数据文件</w:t>
      </w:r>
      <w:r w:rsidRPr="00C92617">
        <w:t>address_dimension</w:t>
      </w:r>
      <w:r>
        <w:t>.csv</w:t>
      </w:r>
      <w:r>
        <w:rPr>
          <w:rFonts w:hint="eastAsia"/>
        </w:rPr>
        <w:t>，在</w:t>
      </w:r>
      <w:r>
        <w:t>D</w:t>
      </w:r>
      <w:r>
        <w:rPr>
          <w:rFonts w:hint="eastAsia"/>
        </w:rPr>
        <w:t>ata</w:t>
      </w:r>
      <w:r>
        <w:t xml:space="preserve"> Studio</w:t>
      </w:r>
      <w:r>
        <w:rPr>
          <w:rFonts w:hint="eastAsia"/>
        </w:rPr>
        <w:t>中完成导入即可，</w:t>
      </w:r>
      <w:r w:rsidRPr="00612D17">
        <w:rPr>
          <w:rFonts w:hint="eastAsia"/>
          <w:b/>
        </w:rPr>
        <w:t>注意，导入时分隔符选择“逗号”</w:t>
      </w:r>
      <w:r>
        <w:rPr>
          <w:rFonts w:hint="eastAsia"/>
        </w:rPr>
        <w:t>。</w:t>
      </w:r>
    </w:p>
    <w:p w14:paraId="4D144063" w14:textId="77777777" w:rsidR="00B04B0D" w:rsidRPr="00C92617" w:rsidRDefault="00B04B0D" w:rsidP="00B04B0D">
      <w:pPr>
        <w:pStyle w:val="1e"/>
        <w:rPr>
          <w:rFonts w:hint="eastAsia"/>
        </w:rPr>
      </w:pPr>
      <w:r>
        <w:rPr>
          <w:noProof/>
        </w:rPr>
        <w:drawing>
          <wp:inline distT="0" distB="0" distL="0" distR="0" wp14:anchorId="1604229A" wp14:editId="37B03354">
            <wp:extent cx="4953000" cy="180022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53000" cy="1800225"/>
                    </a:xfrm>
                    <a:prstGeom prst="rect">
                      <a:avLst/>
                    </a:prstGeom>
                  </pic:spPr>
                </pic:pic>
              </a:graphicData>
            </a:graphic>
          </wp:inline>
        </w:drawing>
      </w:r>
    </w:p>
    <w:p w14:paraId="1CF6F6D9" w14:textId="77777777" w:rsidR="00B04B0D" w:rsidRDefault="00B04B0D" w:rsidP="00B04B0D">
      <w:pPr>
        <w:pStyle w:val="30"/>
        <w:rPr>
          <w:rFonts w:hint="eastAsia"/>
        </w:rPr>
      </w:pPr>
      <w:r w:rsidRPr="00BC5321">
        <w:t>实现</w:t>
      </w:r>
      <w:r w:rsidRPr="00C92617">
        <w:t>user_dimension</w:t>
      </w:r>
      <w:r w:rsidRPr="00BC5321">
        <w:t>的数据转换</w:t>
      </w:r>
    </w:p>
    <w:p w14:paraId="4968B75A" w14:textId="77777777" w:rsidR="00B04B0D" w:rsidRDefault="00B04B0D" w:rsidP="00B04B0D">
      <w:pPr>
        <w:pStyle w:val="1e"/>
        <w:rPr>
          <w:rFonts w:hint="eastAsia"/>
        </w:rPr>
      </w:pPr>
      <w:r>
        <w:rPr>
          <w:rFonts w:hint="eastAsia"/>
        </w:rPr>
        <w:t>例如，</w:t>
      </w:r>
      <w:r w:rsidRPr="00A46344">
        <w:rPr>
          <w:rFonts w:hint="eastAsia"/>
        </w:rPr>
        <w:t>在</w:t>
      </w:r>
      <w:r w:rsidRPr="00A46344">
        <w:t>Anaconda Prompt</w:t>
      </w:r>
      <w:r w:rsidRPr="00A46344">
        <w:t>中输入：</w:t>
      </w:r>
    </w:p>
    <w:p w14:paraId="514ECD56" w14:textId="77777777" w:rsidR="00B04B0D" w:rsidRDefault="00B04B0D" w:rsidP="00B04B0D">
      <w:pPr>
        <w:pStyle w:val="1e"/>
        <w:rPr>
          <w:rFonts w:hint="eastAsia"/>
        </w:rPr>
      </w:pPr>
      <w:r w:rsidRPr="00926E38">
        <w:t>python D:\\ETL_p</w:t>
      </w:r>
      <w:r>
        <w:t>art\\3</w:t>
      </w:r>
      <w:r w:rsidRPr="00926E38">
        <w:t>.py 121.36.99.22 3306 litemall root U2000server_123 119.3.233.224 8000 hql_demo dbadmin Dws@123456</w:t>
      </w:r>
    </w:p>
    <w:p w14:paraId="57284DAF" w14:textId="77777777" w:rsidR="00B04B0D" w:rsidRDefault="00B04B0D" w:rsidP="00B04B0D">
      <w:pPr>
        <w:pStyle w:val="1e"/>
        <w:rPr>
          <w:rFonts w:hint="eastAsia"/>
        </w:rPr>
      </w:pPr>
      <w:r>
        <w:t>Transforming add_date now</w:t>
      </w:r>
    </w:p>
    <w:p w14:paraId="40390C90" w14:textId="77777777" w:rsidR="00B04B0D" w:rsidRDefault="00B04B0D" w:rsidP="00B04B0D">
      <w:pPr>
        <w:pStyle w:val="1e"/>
        <w:rPr>
          <w:rFonts w:hint="eastAsia"/>
        </w:rPr>
      </w:pPr>
      <w:r>
        <w:rPr>
          <w:rFonts w:hint="eastAsia"/>
        </w:rPr>
        <w:t>已经执行完</w:t>
      </w:r>
      <w:r>
        <w:t>1000</w:t>
      </w:r>
      <w:r>
        <w:t>行，还剩</w:t>
      </w:r>
      <w:r>
        <w:t>7002</w:t>
      </w:r>
      <w:r>
        <w:t>行</w:t>
      </w:r>
    </w:p>
    <w:p w14:paraId="67A3CFEB" w14:textId="77777777" w:rsidR="00B04B0D" w:rsidRDefault="00B04B0D" w:rsidP="00B04B0D">
      <w:pPr>
        <w:pStyle w:val="1e"/>
        <w:rPr>
          <w:rFonts w:hint="eastAsia"/>
        </w:rPr>
      </w:pPr>
      <w:r>
        <w:rPr>
          <w:rFonts w:hint="eastAsia"/>
        </w:rPr>
        <w:t>已经执行完</w:t>
      </w:r>
      <w:r>
        <w:t>2000</w:t>
      </w:r>
      <w:r>
        <w:t>行，还剩</w:t>
      </w:r>
      <w:r>
        <w:t>6002</w:t>
      </w:r>
      <w:r>
        <w:t>行</w:t>
      </w:r>
    </w:p>
    <w:p w14:paraId="126C61E3" w14:textId="77777777" w:rsidR="00B04B0D" w:rsidRDefault="00B04B0D" w:rsidP="00B04B0D">
      <w:pPr>
        <w:pStyle w:val="1e"/>
        <w:rPr>
          <w:rFonts w:hint="eastAsia"/>
        </w:rPr>
      </w:pPr>
      <w:r>
        <w:rPr>
          <w:rFonts w:hint="eastAsia"/>
        </w:rPr>
        <w:t>已经执行完</w:t>
      </w:r>
      <w:r>
        <w:t>3000</w:t>
      </w:r>
      <w:r>
        <w:t>行，还剩</w:t>
      </w:r>
      <w:r>
        <w:t>5002</w:t>
      </w:r>
      <w:r>
        <w:t>行</w:t>
      </w:r>
    </w:p>
    <w:p w14:paraId="62F3EA13" w14:textId="77777777" w:rsidR="00B04B0D" w:rsidRDefault="00B04B0D" w:rsidP="00B04B0D">
      <w:pPr>
        <w:pStyle w:val="1e"/>
        <w:rPr>
          <w:rFonts w:hint="eastAsia"/>
        </w:rPr>
      </w:pPr>
      <w:r>
        <w:rPr>
          <w:rFonts w:hint="eastAsia"/>
        </w:rPr>
        <w:t>已经执行完</w:t>
      </w:r>
      <w:r>
        <w:t>4000</w:t>
      </w:r>
      <w:r>
        <w:t>行，还剩</w:t>
      </w:r>
      <w:r>
        <w:t>4002</w:t>
      </w:r>
      <w:r>
        <w:t>行</w:t>
      </w:r>
    </w:p>
    <w:p w14:paraId="4267C5FA" w14:textId="77777777" w:rsidR="00B04B0D" w:rsidRDefault="00B04B0D" w:rsidP="00B04B0D">
      <w:pPr>
        <w:pStyle w:val="1e"/>
        <w:rPr>
          <w:rFonts w:hint="eastAsia"/>
        </w:rPr>
      </w:pPr>
      <w:r>
        <w:rPr>
          <w:rFonts w:hint="eastAsia"/>
        </w:rPr>
        <w:t>已经执行完</w:t>
      </w:r>
      <w:r>
        <w:t>5000</w:t>
      </w:r>
      <w:r>
        <w:t>行，还剩</w:t>
      </w:r>
      <w:r>
        <w:t>3002</w:t>
      </w:r>
      <w:r>
        <w:t>行</w:t>
      </w:r>
    </w:p>
    <w:p w14:paraId="2222D0F4" w14:textId="77777777" w:rsidR="00B04B0D" w:rsidRDefault="00B04B0D" w:rsidP="00B04B0D">
      <w:pPr>
        <w:pStyle w:val="1e"/>
        <w:rPr>
          <w:rFonts w:hint="eastAsia"/>
        </w:rPr>
      </w:pPr>
      <w:r>
        <w:rPr>
          <w:rFonts w:hint="eastAsia"/>
        </w:rPr>
        <w:t>已经执行完</w:t>
      </w:r>
      <w:r>
        <w:t>6000</w:t>
      </w:r>
      <w:r>
        <w:t>行，还剩</w:t>
      </w:r>
      <w:r>
        <w:t>2002</w:t>
      </w:r>
      <w:r>
        <w:t>行</w:t>
      </w:r>
    </w:p>
    <w:p w14:paraId="2CB6DEE8" w14:textId="77777777" w:rsidR="00B04B0D" w:rsidRDefault="00B04B0D" w:rsidP="00B04B0D">
      <w:pPr>
        <w:pStyle w:val="1e"/>
        <w:rPr>
          <w:rFonts w:hint="eastAsia"/>
        </w:rPr>
      </w:pPr>
      <w:r>
        <w:rPr>
          <w:rFonts w:hint="eastAsia"/>
        </w:rPr>
        <w:t>已经执行完</w:t>
      </w:r>
      <w:r>
        <w:t>7000</w:t>
      </w:r>
      <w:r>
        <w:t>行，还剩</w:t>
      </w:r>
      <w:r>
        <w:t>1002</w:t>
      </w:r>
      <w:r>
        <w:t>行</w:t>
      </w:r>
    </w:p>
    <w:p w14:paraId="7E9241F2" w14:textId="77777777" w:rsidR="00B04B0D" w:rsidRDefault="00B04B0D" w:rsidP="00B04B0D">
      <w:pPr>
        <w:pStyle w:val="1e"/>
        <w:rPr>
          <w:rFonts w:hint="eastAsia"/>
        </w:rPr>
      </w:pPr>
      <w:r>
        <w:rPr>
          <w:rFonts w:hint="eastAsia"/>
        </w:rPr>
        <w:t>已经执行完</w:t>
      </w:r>
      <w:r>
        <w:t>8000</w:t>
      </w:r>
      <w:r>
        <w:t>行，还剩</w:t>
      </w:r>
      <w:r>
        <w:t>2</w:t>
      </w:r>
      <w:r>
        <w:t>行</w:t>
      </w:r>
    </w:p>
    <w:p w14:paraId="4BF8CEAF" w14:textId="77777777" w:rsidR="00B04B0D" w:rsidRDefault="00B04B0D" w:rsidP="00B04B0D">
      <w:pPr>
        <w:pStyle w:val="1e"/>
        <w:rPr>
          <w:rFonts w:hint="eastAsia"/>
        </w:rPr>
      </w:pPr>
      <w:r>
        <w:lastRenderedPageBreak/>
        <w:t>Transforming update_date now</w:t>
      </w:r>
    </w:p>
    <w:p w14:paraId="231DED76" w14:textId="77777777" w:rsidR="00B04B0D" w:rsidRDefault="00B04B0D" w:rsidP="00B04B0D">
      <w:pPr>
        <w:pStyle w:val="1e"/>
        <w:rPr>
          <w:rFonts w:hint="eastAsia"/>
        </w:rPr>
      </w:pPr>
      <w:r>
        <w:rPr>
          <w:rFonts w:hint="eastAsia"/>
        </w:rPr>
        <w:t>已经执行完</w:t>
      </w:r>
      <w:r>
        <w:t>1000</w:t>
      </w:r>
      <w:r>
        <w:t>行，还剩</w:t>
      </w:r>
      <w:r>
        <w:t>7002</w:t>
      </w:r>
      <w:r>
        <w:t>行</w:t>
      </w:r>
    </w:p>
    <w:p w14:paraId="4E2B9232" w14:textId="77777777" w:rsidR="00B04B0D" w:rsidRDefault="00B04B0D" w:rsidP="00B04B0D">
      <w:pPr>
        <w:pStyle w:val="1e"/>
        <w:rPr>
          <w:rFonts w:hint="eastAsia"/>
        </w:rPr>
      </w:pPr>
      <w:r>
        <w:rPr>
          <w:rFonts w:hint="eastAsia"/>
        </w:rPr>
        <w:t>已经执行完</w:t>
      </w:r>
      <w:r>
        <w:t>2000</w:t>
      </w:r>
      <w:r>
        <w:t>行，还剩</w:t>
      </w:r>
      <w:r>
        <w:t>6002</w:t>
      </w:r>
      <w:r>
        <w:t>行</w:t>
      </w:r>
    </w:p>
    <w:p w14:paraId="78946931" w14:textId="77777777" w:rsidR="00B04B0D" w:rsidRDefault="00B04B0D" w:rsidP="00B04B0D">
      <w:pPr>
        <w:pStyle w:val="1e"/>
        <w:rPr>
          <w:rFonts w:hint="eastAsia"/>
        </w:rPr>
      </w:pPr>
      <w:r>
        <w:rPr>
          <w:rFonts w:hint="eastAsia"/>
        </w:rPr>
        <w:t>已经执行完</w:t>
      </w:r>
      <w:r>
        <w:t>3000</w:t>
      </w:r>
      <w:r>
        <w:t>行，还剩</w:t>
      </w:r>
      <w:r>
        <w:t>5002</w:t>
      </w:r>
      <w:r>
        <w:t>行</w:t>
      </w:r>
    </w:p>
    <w:p w14:paraId="7094859E" w14:textId="77777777" w:rsidR="00B04B0D" w:rsidRDefault="00B04B0D" w:rsidP="00B04B0D">
      <w:pPr>
        <w:pStyle w:val="1e"/>
        <w:rPr>
          <w:rFonts w:hint="eastAsia"/>
        </w:rPr>
      </w:pPr>
      <w:r>
        <w:rPr>
          <w:rFonts w:hint="eastAsia"/>
        </w:rPr>
        <w:t>已经执行完</w:t>
      </w:r>
      <w:r>
        <w:t>4000</w:t>
      </w:r>
      <w:r>
        <w:t>行，还剩</w:t>
      </w:r>
      <w:r>
        <w:t>4002</w:t>
      </w:r>
      <w:r>
        <w:t>行</w:t>
      </w:r>
    </w:p>
    <w:p w14:paraId="0CD6F251" w14:textId="77777777" w:rsidR="00B04B0D" w:rsidRDefault="00B04B0D" w:rsidP="00B04B0D">
      <w:pPr>
        <w:pStyle w:val="1e"/>
        <w:rPr>
          <w:rFonts w:hint="eastAsia"/>
        </w:rPr>
      </w:pPr>
      <w:r>
        <w:rPr>
          <w:rFonts w:hint="eastAsia"/>
        </w:rPr>
        <w:t>已经执行完</w:t>
      </w:r>
      <w:r>
        <w:t>5000</w:t>
      </w:r>
      <w:r>
        <w:t>行，还剩</w:t>
      </w:r>
      <w:r>
        <w:t>3002</w:t>
      </w:r>
      <w:r>
        <w:t>行</w:t>
      </w:r>
    </w:p>
    <w:p w14:paraId="2D1AC0E7" w14:textId="77777777" w:rsidR="00B04B0D" w:rsidRDefault="00B04B0D" w:rsidP="00B04B0D">
      <w:pPr>
        <w:pStyle w:val="1e"/>
        <w:rPr>
          <w:rFonts w:hint="eastAsia"/>
        </w:rPr>
      </w:pPr>
      <w:r>
        <w:rPr>
          <w:rFonts w:hint="eastAsia"/>
        </w:rPr>
        <w:t>已经执行完</w:t>
      </w:r>
      <w:r>
        <w:t>6000</w:t>
      </w:r>
      <w:r>
        <w:t>行，还剩</w:t>
      </w:r>
      <w:r>
        <w:t>2002</w:t>
      </w:r>
      <w:r>
        <w:t>行</w:t>
      </w:r>
    </w:p>
    <w:p w14:paraId="76672F96" w14:textId="77777777" w:rsidR="00B04B0D" w:rsidRDefault="00B04B0D" w:rsidP="00B04B0D">
      <w:pPr>
        <w:pStyle w:val="1e"/>
        <w:rPr>
          <w:rFonts w:hint="eastAsia"/>
        </w:rPr>
      </w:pPr>
      <w:r>
        <w:rPr>
          <w:rFonts w:hint="eastAsia"/>
        </w:rPr>
        <w:t>已经执行完</w:t>
      </w:r>
      <w:r>
        <w:t>7000</w:t>
      </w:r>
      <w:r>
        <w:t>行，还剩</w:t>
      </w:r>
      <w:r>
        <w:t>1002</w:t>
      </w:r>
      <w:r>
        <w:t>行</w:t>
      </w:r>
    </w:p>
    <w:p w14:paraId="6F998D3E" w14:textId="77777777" w:rsidR="00B04B0D" w:rsidRDefault="00B04B0D" w:rsidP="00B04B0D">
      <w:pPr>
        <w:pStyle w:val="1e"/>
        <w:rPr>
          <w:rFonts w:hint="eastAsia"/>
        </w:rPr>
      </w:pPr>
      <w:r>
        <w:rPr>
          <w:rFonts w:hint="eastAsia"/>
        </w:rPr>
        <w:t>已经执行完</w:t>
      </w:r>
      <w:r>
        <w:t>8000</w:t>
      </w:r>
      <w:r>
        <w:t>行，还剩</w:t>
      </w:r>
      <w:r>
        <w:t>2</w:t>
      </w:r>
      <w:r>
        <w:t>行</w:t>
      </w:r>
    </w:p>
    <w:p w14:paraId="70CC782F" w14:textId="77777777" w:rsidR="00B04B0D" w:rsidRDefault="00B04B0D" w:rsidP="00B04B0D">
      <w:pPr>
        <w:pStyle w:val="1e"/>
        <w:rPr>
          <w:rFonts w:hint="eastAsia"/>
        </w:rPr>
      </w:pPr>
      <w:r>
        <w:t>Transforming birthday now</w:t>
      </w:r>
    </w:p>
    <w:p w14:paraId="6F2B9C3B" w14:textId="77777777" w:rsidR="00B04B0D" w:rsidRDefault="00B04B0D" w:rsidP="00B04B0D">
      <w:pPr>
        <w:pStyle w:val="1e"/>
        <w:rPr>
          <w:rFonts w:hint="eastAsia"/>
        </w:rPr>
      </w:pPr>
      <w:r>
        <w:rPr>
          <w:rFonts w:hint="eastAsia"/>
        </w:rPr>
        <w:t>已经执行完</w:t>
      </w:r>
      <w:r>
        <w:t>1000</w:t>
      </w:r>
      <w:r>
        <w:t>行，还剩</w:t>
      </w:r>
      <w:r>
        <w:t>7002</w:t>
      </w:r>
      <w:r>
        <w:t>行</w:t>
      </w:r>
    </w:p>
    <w:p w14:paraId="771578B1" w14:textId="77777777" w:rsidR="00B04B0D" w:rsidRDefault="00B04B0D" w:rsidP="00B04B0D">
      <w:pPr>
        <w:pStyle w:val="1e"/>
        <w:rPr>
          <w:rFonts w:hint="eastAsia"/>
        </w:rPr>
      </w:pPr>
      <w:r>
        <w:rPr>
          <w:rFonts w:hint="eastAsia"/>
        </w:rPr>
        <w:t>已经执行完</w:t>
      </w:r>
      <w:r>
        <w:t>2000</w:t>
      </w:r>
      <w:r>
        <w:t>行，还剩</w:t>
      </w:r>
      <w:r>
        <w:t>6002</w:t>
      </w:r>
      <w:r>
        <w:t>行</w:t>
      </w:r>
    </w:p>
    <w:p w14:paraId="0DC428D9" w14:textId="77777777" w:rsidR="00B04B0D" w:rsidRDefault="00B04B0D" w:rsidP="00B04B0D">
      <w:pPr>
        <w:pStyle w:val="1e"/>
        <w:rPr>
          <w:rFonts w:hint="eastAsia"/>
        </w:rPr>
      </w:pPr>
      <w:r>
        <w:rPr>
          <w:rFonts w:hint="eastAsia"/>
        </w:rPr>
        <w:t>已经执行完</w:t>
      </w:r>
      <w:r>
        <w:t>3000</w:t>
      </w:r>
      <w:r>
        <w:t>行，还剩</w:t>
      </w:r>
      <w:r>
        <w:t>5002</w:t>
      </w:r>
      <w:r>
        <w:t>行</w:t>
      </w:r>
    </w:p>
    <w:p w14:paraId="395FBAC4" w14:textId="77777777" w:rsidR="00B04B0D" w:rsidRDefault="00B04B0D" w:rsidP="00B04B0D">
      <w:pPr>
        <w:pStyle w:val="1e"/>
        <w:rPr>
          <w:rFonts w:hint="eastAsia"/>
        </w:rPr>
      </w:pPr>
      <w:r>
        <w:rPr>
          <w:rFonts w:hint="eastAsia"/>
        </w:rPr>
        <w:t>已经执行完</w:t>
      </w:r>
      <w:r>
        <w:t>4000</w:t>
      </w:r>
      <w:r>
        <w:t>行，还剩</w:t>
      </w:r>
      <w:r>
        <w:t>4002</w:t>
      </w:r>
      <w:r>
        <w:t>行</w:t>
      </w:r>
    </w:p>
    <w:p w14:paraId="288CB1F1" w14:textId="77777777" w:rsidR="00B04B0D" w:rsidRDefault="00B04B0D" w:rsidP="00B04B0D">
      <w:pPr>
        <w:pStyle w:val="1e"/>
        <w:rPr>
          <w:rFonts w:hint="eastAsia"/>
        </w:rPr>
      </w:pPr>
      <w:r>
        <w:rPr>
          <w:rFonts w:hint="eastAsia"/>
        </w:rPr>
        <w:t>已经执行完</w:t>
      </w:r>
      <w:r>
        <w:t>5000</w:t>
      </w:r>
      <w:r>
        <w:t>行，还剩</w:t>
      </w:r>
      <w:r>
        <w:t>3002</w:t>
      </w:r>
      <w:r>
        <w:t>行</w:t>
      </w:r>
    </w:p>
    <w:p w14:paraId="389341FE" w14:textId="77777777" w:rsidR="00B04B0D" w:rsidRDefault="00B04B0D" w:rsidP="00B04B0D">
      <w:pPr>
        <w:pStyle w:val="1e"/>
        <w:rPr>
          <w:rFonts w:hint="eastAsia"/>
        </w:rPr>
      </w:pPr>
      <w:r>
        <w:rPr>
          <w:rFonts w:hint="eastAsia"/>
        </w:rPr>
        <w:t>已经执行完</w:t>
      </w:r>
      <w:r>
        <w:t>6000</w:t>
      </w:r>
      <w:r>
        <w:t>行，还剩</w:t>
      </w:r>
      <w:r>
        <w:t>2002</w:t>
      </w:r>
      <w:r>
        <w:t>行</w:t>
      </w:r>
    </w:p>
    <w:p w14:paraId="04578624" w14:textId="77777777" w:rsidR="00B04B0D" w:rsidRDefault="00B04B0D" w:rsidP="00B04B0D">
      <w:pPr>
        <w:pStyle w:val="1e"/>
        <w:rPr>
          <w:rFonts w:hint="eastAsia"/>
        </w:rPr>
      </w:pPr>
      <w:r>
        <w:rPr>
          <w:rFonts w:hint="eastAsia"/>
        </w:rPr>
        <w:t>已经执行完</w:t>
      </w:r>
      <w:r>
        <w:t>7000</w:t>
      </w:r>
      <w:r>
        <w:t>行，还剩</w:t>
      </w:r>
      <w:r>
        <w:t>1002</w:t>
      </w:r>
      <w:r>
        <w:t>行</w:t>
      </w:r>
    </w:p>
    <w:p w14:paraId="2CC1D6E4" w14:textId="77777777" w:rsidR="00B04B0D" w:rsidRDefault="00B04B0D" w:rsidP="00B04B0D">
      <w:pPr>
        <w:pStyle w:val="1e"/>
        <w:rPr>
          <w:rFonts w:hint="eastAsia"/>
        </w:rPr>
      </w:pPr>
      <w:r>
        <w:rPr>
          <w:rFonts w:hint="eastAsia"/>
        </w:rPr>
        <w:t>已经执行完</w:t>
      </w:r>
      <w:r>
        <w:t>8000</w:t>
      </w:r>
      <w:r>
        <w:t>行，还剩</w:t>
      </w:r>
      <w:r>
        <w:t>2</w:t>
      </w:r>
      <w:r>
        <w:t>行</w:t>
      </w:r>
    </w:p>
    <w:p w14:paraId="235DAB11" w14:textId="77777777" w:rsidR="00B04B0D" w:rsidRDefault="00B04B0D" w:rsidP="00B04B0D">
      <w:pPr>
        <w:pStyle w:val="1e"/>
        <w:rPr>
          <w:rFonts w:hint="eastAsia"/>
        </w:rPr>
      </w:pPr>
      <w:r>
        <w:t>Transforming last_login_date now</w:t>
      </w:r>
    </w:p>
    <w:p w14:paraId="5B787487" w14:textId="77777777" w:rsidR="00B04B0D" w:rsidRDefault="00B04B0D" w:rsidP="00B04B0D">
      <w:pPr>
        <w:pStyle w:val="1e"/>
        <w:rPr>
          <w:rFonts w:hint="eastAsia"/>
        </w:rPr>
      </w:pPr>
      <w:r>
        <w:rPr>
          <w:rFonts w:hint="eastAsia"/>
        </w:rPr>
        <w:t>已经执行完</w:t>
      </w:r>
      <w:r>
        <w:t>1000</w:t>
      </w:r>
      <w:r>
        <w:t>行，还剩</w:t>
      </w:r>
      <w:r>
        <w:t>7002</w:t>
      </w:r>
      <w:r>
        <w:t>行</w:t>
      </w:r>
    </w:p>
    <w:p w14:paraId="371B5894" w14:textId="77777777" w:rsidR="00B04B0D" w:rsidRDefault="00B04B0D" w:rsidP="00B04B0D">
      <w:pPr>
        <w:pStyle w:val="1e"/>
        <w:rPr>
          <w:rFonts w:hint="eastAsia"/>
        </w:rPr>
      </w:pPr>
      <w:r>
        <w:rPr>
          <w:rFonts w:hint="eastAsia"/>
        </w:rPr>
        <w:t>已经执行完</w:t>
      </w:r>
      <w:r>
        <w:t>2000</w:t>
      </w:r>
      <w:r>
        <w:t>行，还剩</w:t>
      </w:r>
      <w:r>
        <w:t>6002</w:t>
      </w:r>
      <w:r>
        <w:t>行</w:t>
      </w:r>
    </w:p>
    <w:p w14:paraId="2F21F112" w14:textId="77777777" w:rsidR="00B04B0D" w:rsidRDefault="00B04B0D" w:rsidP="00B04B0D">
      <w:pPr>
        <w:pStyle w:val="1e"/>
        <w:rPr>
          <w:rFonts w:hint="eastAsia"/>
        </w:rPr>
      </w:pPr>
      <w:r>
        <w:rPr>
          <w:rFonts w:hint="eastAsia"/>
        </w:rPr>
        <w:t>已经执行完</w:t>
      </w:r>
      <w:r>
        <w:t>3000</w:t>
      </w:r>
      <w:r>
        <w:t>行，还剩</w:t>
      </w:r>
      <w:r>
        <w:t>5002</w:t>
      </w:r>
      <w:r>
        <w:t>行</w:t>
      </w:r>
    </w:p>
    <w:p w14:paraId="442A0812" w14:textId="77777777" w:rsidR="00B04B0D" w:rsidRDefault="00B04B0D" w:rsidP="00B04B0D">
      <w:pPr>
        <w:pStyle w:val="1e"/>
        <w:rPr>
          <w:rFonts w:hint="eastAsia"/>
        </w:rPr>
      </w:pPr>
      <w:r>
        <w:rPr>
          <w:rFonts w:hint="eastAsia"/>
        </w:rPr>
        <w:t>已经执行完</w:t>
      </w:r>
      <w:r>
        <w:t>4000</w:t>
      </w:r>
      <w:r>
        <w:t>行，还剩</w:t>
      </w:r>
      <w:r>
        <w:t>4002</w:t>
      </w:r>
      <w:r>
        <w:t>行</w:t>
      </w:r>
    </w:p>
    <w:p w14:paraId="1B846DC9" w14:textId="77777777" w:rsidR="00B04B0D" w:rsidRDefault="00B04B0D" w:rsidP="00B04B0D">
      <w:pPr>
        <w:pStyle w:val="1e"/>
        <w:rPr>
          <w:rFonts w:hint="eastAsia"/>
        </w:rPr>
      </w:pPr>
      <w:r>
        <w:rPr>
          <w:rFonts w:hint="eastAsia"/>
        </w:rPr>
        <w:t>已经执行完</w:t>
      </w:r>
      <w:r>
        <w:t>5000</w:t>
      </w:r>
      <w:r>
        <w:t>行，还剩</w:t>
      </w:r>
      <w:r>
        <w:t>3002</w:t>
      </w:r>
      <w:r>
        <w:t>行</w:t>
      </w:r>
    </w:p>
    <w:p w14:paraId="42748A4A" w14:textId="77777777" w:rsidR="00B04B0D" w:rsidRDefault="00B04B0D" w:rsidP="00B04B0D">
      <w:pPr>
        <w:pStyle w:val="1e"/>
        <w:rPr>
          <w:rFonts w:hint="eastAsia"/>
        </w:rPr>
      </w:pPr>
      <w:r>
        <w:rPr>
          <w:rFonts w:hint="eastAsia"/>
        </w:rPr>
        <w:t>已经执行完</w:t>
      </w:r>
      <w:r>
        <w:t>6000</w:t>
      </w:r>
      <w:r>
        <w:t>行，还剩</w:t>
      </w:r>
      <w:r>
        <w:t>2002</w:t>
      </w:r>
      <w:r>
        <w:t>行</w:t>
      </w:r>
    </w:p>
    <w:p w14:paraId="0BEA23A9" w14:textId="77777777" w:rsidR="00B04B0D" w:rsidRDefault="00B04B0D" w:rsidP="00B04B0D">
      <w:pPr>
        <w:pStyle w:val="1e"/>
        <w:rPr>
          <w:rFonts w:hint="eastAsia"/>
        </w:rPr>
      </w:pPr>
      <w:r>
        <w:rPr>
          <w:rFonts w:hint="eastAsia"/>
        </w:rPr>
        <w:t>已经执行完</w:t>
      </w:r>
      <w:r>
        <w:t>7000</w:t>
      </w:r>
      <w:r>
        <w:t>行，还剩</w:t>
      </w:r>
      <w:r>
        <w:t>1002</w:t>
      </w:r>
      <w:r>
        <w:t>行</w:t>
      </w:r>
    </w:p>
    <w:p w14:paraId="3066B7A7" w14:textId="77777777" w:rsidR="00B04B0D" w:rsidRDefault="00B04B0D" w:rsidP="00B04B0D">
      <w:pPr>
        <w:pStyle w:val="1e"/>
        <w:rPr>
          <w:rFonts w:hint="eastAsia"/>
        </w:rPr>
      </w:pPr>
      <w:r>
        <w:rPr>
          <w:rFonts w:hint="eastAsia"/>
        </w:rPr>
        <w:t>已经执行完</w:t>
      </w:r>
      <w:r>
        <w:t>8000</w:t>
      </w:r>
      <w:r>
        <w:t>行，还剩</w:t>
      </w:r>
      <w:r>
        <w:t>2</w:t>
      </w:r>
      <w:r>
        <w:t>行</w:t>
      </w:r>
    </w:p>
    <w:p w14:paraId="6FA0506A" w14:textId="77777777" w:rsidR="00B04B0D" w:rsidRDefault="00B04B0D" w:rsidP="00B04B0D">
      <w:pPr>
        <w:pStyle w:val="1e"/>
        <w:rPr>
          <w:rFonts w:hint="eastAsia"/>
        </w:rPr>
      </w:pPr>
      <w:r>
        <w:t>Transforming add_date now</w:t>
      </w:r>
    </w:p>
    <w:p w14:paraId="7439EF09" w14:textId="77777777" w:rsidR="00B04B0D" w:rsidRDefault="00B04B0D" w:rsidP="00B04B0D">
      <w:pPr>
        <w:pStyle w:val="1e"/>
        <w:rPr>
          <w:rFonts w:hint="eastAsia"/>
        </w:rPr>
      </w:pPr>
      <w:r>
        <w:rPr>
          <w:rFonts w:hint="eastAsia"/>
        </w:rPr>
        <w:t>已经执行完</w:t>
      </w:r>
      <w:r>
        <w:t>1000</w:t>
      </w:r>
      <w:r>
        <w:t>行，还剩</w:t>
      </w:r>
      <w:r>
        <w:t>7002</w:t>
      </w:r>
      <w:r>
        <w:t>行</w:t>
      </w:r>
    </w:p>
    <w:p w14:paraId="6D942846" w14:textId="77777777" w:rsidR="00B04B0D" w:rsidRDefault="00B04B0D" w:rsidP="00B04B0D">
      <w:pPr>
        <w:pStyle w:val="1e"/>
        <w:rPr>
          <w:rFonts w:hint="eastAsia"/>
        </w:rPr>
      </w:pPr>
      <w:r>
        <w:rPr>
          <w:rFonts w:hint="eastAsia"/>
        </w:rPr>
        <w:t>已经执行完</w:t>
      </w:r>
      <w:r>
        <w:t>2000</w:t>
      </w:r>
      <w:r>
        <w:t>行，还剩</w:t>
      </w:r>
      <w:r>
        <w:t>6002</w:t>
      </w:r>
      <w:r>
        <w:t>行</w:t>
      </w:r>
    </w:p>
    <w:p w14:paraId="67D9F6F2" w14:textId="77777777" w:rsidR="00B04B0D" w:rsidRDefault="00B04B0D" w:rsidP="00B04B0D">
      <w:pPr>
        <w:pStyle w:val="1e"/>
        <w:rPr>
          <w:rFonts w:hint="eastAsia"/>
        </w:rPr>
      </w:pPr>
      <w:r>
        <w:rPr>
          <w:rFonts w:hint="eastAsia"/>
        </w:rPr>
        <w:t>已经执行完</w:t>
      </w:r>
      <w:r>
        <w:t>3000</w:t>
      </w:r>
      <w:r>
        <w:t>行，还剩</w:t>
      </w:r>
      <w:r>
        <w:t>5002</w:t>
      </w:r>
      <w:r>
        <w:t>行</w:t>
      </w:r>
    </w:p>
    <w:p w14:paraId="2FE382F3" w14:textId="77777777" w:rsidR="00B04B0D" w:rsidRDefault="00B04B0D" w:rsidP="00B04B0D">
      <w:pPr>
        <w:pStyle w:val="1e"/>
        <w:rPr>
          <w:rFonts w:hint="eastAsia"/>
        </w:rPr>
      </w:pPr>
      <w:r>
        <w:rPr>
          <w:rFonts w:hint="eastAsia"/>
        </w:rPr>
        <w:t>已经执行完</w:t>
      </w:r>
      <w:r>
        <w:t>4000</w:t>
      </w:r>
      <w:r>
        <w:t>行，还剩</w:t>
      </w:r>
      <w:r>
        <w:t>4002</w:t>
      </w:r>
      <w:r>
        <w:t>行</w:t>
      </w:r>
    </w:p>
    <w:p w14:paraId="4623605F" w14:textId="77777777" w:rsidR="00B04B0D" w:rsidRDefault="00B04B0D" w:rsidP="00B04B0D">
      <w:pPr>
        <w:pStyle w:val="1e"/>
        <w:rPr>
          <w:rFonts w:hint="eastAsia"/>
        </w:rPr>
      </w:pPr>
      <w:r>
        <w:rPr>
          <w:rFonts w:hint="eastAsia"/>
        </w:rPr>
        <w:t>已经执行完</w:t>
      </w:r>
      <w:r>
        <w:t>5000</w:t>
      </w:r>
      <w:r>
        <w:t>行，还剩</w:t>
      </w:r>
      <w:r>
        <w:t>3002</w:t>
      </w:r>
      <w:r>
        <w:t>行</w:t>
      </w:r>
    </w:p>
    <w:p w14:paraId="5634E9E9" w14:textId="77777777" w:rsidR="00B04B0D" w:rsidRDefault="00B04B0D" w:rsidP="00B04B0D">
      <w:pPr>
        <w:pStyle w:val="1e"/>
        <w:rPr>
          <w:rFonts w:hint="eastAsia"/>
        </w:rPr>
      </w:pPr>
      <w:r>
        <w:rPr>
          <w:rFonts w:hint="eastAsia"/>
        </w:rPr>
        <w:t>已经执行完</w:t>
      </w:r>
      <w:r>
        <w:t>6000</w:t>
      </w:r>
      <w:r>
        <w:t>行，还剩</w:t>
      </w:r>
      <w:r>
        <w:t>2002</w:t>
      </w:r>
      <w:r>
        <w:t>行</w:t>
      </w:r>
    </w:p>
    <w:p w14:paraId="46FE81D6" w14:textId="77777777" w:rsidR="00B04B0D" w:rsidRDefault="00B04B0D" w:rsidP="00B04B0D">
      <w:pPr>
        <w:pStyle w:val="1e"/>
        <w:rPr>
          <w:rFonts w:hint="eastAsia"/>
        </w:rPr>
      </w:pPr>
      <w:r>
        <w:rPr>
          <w:rFonts w:hint="eastAsia"/>
        </w:rPr>
        <w:lastRenderedPageBreak/>
        <w:t>已经执行完</w:t>
      </w:r>
      <w:r>
        <w:t>7000</w:t>
      </w:r>
      <w:r>
        <w:t>行，还剩</w:t>
      </w:r>
      <w:r>
        <w:t>1002</w:t>
      </w:r>
      <w:r>
        <w:t>行</w:t>
      </w:r>
    </w:p>
    <w:p w14:paraId="2CC7C1B0" w14:textId="77777777" w:rsidR="00B04B0D" w:rsidRDefault="00B04B0D" w:rsidP="00B04B0D">
      <w:pPr>
        <w:pStyle w:val="1e"/>
        <w:rPr>
          <w:rFonts w:hint="eastAsia"/>
        </w:rPr>
      </w:pPr>
      <w:r>
        <w:rPr>
          <w:rFonts w:hint="eastAsia"/>
        </w:rPr>
        <w:t>已经执行完</w:t>
      </w:r>
      <w:r>
        <w:t>8000</w:t>
      </w:r>
      <w:r>
        <w:t>行，还剩</w:t>
      </w:r>
      <w:r>
        <w:t>2</w:t>
      </w:r>
      <w:r>
        <w:t>行</w:t>
      </w:r>
    </w:p>
    <w:p w14:paraId="065E59B4" w14:textId="77777777" w:rsidR="00B04B0D" w:rsidRDefault="00B04B0D" w:rsidP="00B04B0D">
      <w:pPr>
        <w:pStyle w:val="1e"/>
        <w:rPr>
          <w:rFonts w:hint="eastAsia"/>
        </w:rPr>
      </w:pPr>
      <w:r>
        <w:t>Transforming update_date now</w:t>
      </w:r>
    </w:p>
    <w:p w14:paraId="6CA3FCEB" w14:textId="77777777" w:rsidR="00B04B0D" w:rsidRDefault="00B04B0D" w:rsidP="00B04B0D">
      <w:pPr>
        <w:pStyle w:val="1e"/>
        <w:rPr>
          <w:rFonts w:hint="eastAsia"/>
        </w:rPr>
      </w:pPr>
      <w:r>
        <w:rPr>
          <w:rFonts w:hint="eastAsia"/>
        </w:rPr>
        <w:t>已经执行完</w:t>
      </w:r>
      <w:r>
        <w:t>1000</w:t>
      </w:r>
      <w:r>
        <w:t>行，还剩</w:t>
      </w:r>
      <w:r>
        <w:t>7002</w:t>
      </w:r>
      <w:r>
        <w:t>行</w:t>
      </w:r>
    </w:p>
    <w:p w14:paraId="6A2ABBDB" w14:textId="77777777" w:rsidR="00B04B0D" w:rsidRDefault="00B04B0D" w:rsidP="00B04B0D">
      <w:pPr>
        <w:pStyle w:val="1e"/>
        <w:rPr>
          <w:rFonts w:hint="eastAsia"/>
        </w:rPr>
      </w:pPr>
      <w:r>
        <w:rPr>
          <w:rFonts w:hint="eastAsia"/>
        </w:rPr>
        <w:t>已经执行完</w:t>
      </w:r>
      <w:r>
        <w:t>2000</w:t>
      </w:r>
      <w:r>
        <w:t>行，还剩</w:t>
      </w:r>
      <w:r>
        <w:t>6002</w:t>
      </w:r>
      <w:r>
        <w:t>行</w:t>
      </w:r>
    </w:p>
    <w:p w14:paraId="04759D66" w14:textId="77777777" w:rsidR="00B04B0D" w:rsidRDefault="00B04B0D" w:rsidP="00B04B0D">
      <w:pPr>
        <w:pStyle w:val="1e"/>
        <w:rPr>
          <w:rFonts w:hint="eastAsia"/>
        </w:rPr>
      </w:pPr>
      <w:r>
        <w:rPr>
          <w:rFonts w:hint="eastAsia"/>
        </w:rPr>
        <w:t>已经执行完</w:t>
      </w:r>
      <w:r>
        <w:t>3000</w:t>
      </w:r>
      <w:r>
        <w:t>行，还剩</w:t>
      </w:r>
      <w:r>
        <w:t>5002</w:t>
      </w:r>
      <w:r>
        <w:t>行</w:t>
      </w:r>
    </w:p>
    <w:p w14:paraId="2F24078E" w14:textId="77777777" w:rsidR="00B04B0D" w:rsidRDefault="00B04B0D" w:rsidP="00B04B0D">
      <w:pPr>
        <w:pStyle w:val="1e"/>
        <w:rPr>
          <w:rFonts w:hint="eastAsia"/>
        </w:rPr>
      </w:pPr>
      <w:r>
        <w:rPr>
          <w:rFonts w:hint="eastAsia"/>
        </w:rPr>
        <w:t>已经执行完</w:t>
      </w:r>
      <w:r>
        <w:t>4000</w:t>
      </w:r>
      <w:r>
        <w:t>行，还剩</w:t>
      </w:r>
      <w:r>
        <w:t>4002</w:t>
      </w:r>
      <w:r>
        <w:t>行</w:t>
      </w:r>
    </w:p>
    <w:p w14:paraId="1442A097" w14:textId="77777777" w:rsidR="00B04B0D" w:rsidRDefault="00B04B0D" w:rsidP="00B04B0D">
      <w:pPr>
        <w:pStyle w:val="1e"/>
        <w:rPr>
          <w:rFonts w:hint="eastAsia"/>
        </w:rPr>
      </w:pPr>
      <w:r>
        <w:rPr>
          <w:rFonts w:hint="eastAsia"/>
        </w:rPr>
        <w:t>已经执行完</w:t>
      </w:r>
      <w:r>
        <w:t>5000</w:t>
      </w:r>
      <w:r>
        <w:t>行，还剩</w:t>
      </w:r>
      <w:r>
        <w:t>3002</w:t>
      </w:r>
      <w:r>
        <w:t>行</w:t>
      </w:r>
    </w:p>
    <w:p w14:paraId="5B1777B4" w14:textId="77777777" w:rsidR="00B04B0D" w:rsidRDefault="00B04B0D" w:rsidP="00B04B0D">
      <w:pPr>
        <w:pStyle w:val="1e"/>
        <w:rPr>
          <w:rFonts w:hint="eastAsia"/>
        </w:rPr>
      </w:pPr>
      <w:r>
        <w:rPr>
          <w:rFonts w:hint="eastAsia"/>
        </w:rPr>
        <w:t>已经执行完</w:t>
      </w:r>
      <w:r>
        <w:t>6000</w:t>
      </w:r>
      <w:r>
        <w:t>行，还剩</w:t>
      </w:r>
      <w:r>
        <w:t>2002</w:t>
      </w:r>
      <w:r>
        <w:t>行</w:t>
      </w:r>
    </w:p>
    <w:p w14:paraId="2E580CBC" w14:textId="77777777" w:rsidR="00B04B0D" w:rsidRDefault="00B04B0D" w:rsidP="00B04B0D">
      <w:pPr>
        <w:pStyle w:val="1e"/>
        <w:rPr>
          <w:rFonts w:hint="eastAsia"/>
        </w:rPr>
      </w:pPr>
      <w:r>
        <w:rPr>
          <w:rFonts w:hint="eastAsia"/>
        </w:rPr>
        <w:t>已经执行完</w:t>
      </w:r>
      <w:r>
        <w:t>7000</w:t>
      </w:r>
      <w:r>
        <w:t>行，还剩</w:t>
      </w:r>
      <w:r>
        <w:t>1002</w:t>
      </w:r>
      <w:r>
        <w:t>行</w:t>
      </w:r>
    </w:p>
    <w:p w14:paraId="02ED41B2" w14:textId="77777777" w:rsidR="00B04B0D" w:rsidRDefault="00B04B0D" w:rsidP="00B04B0D">
      <w:pPr>
        <w:pStyle w:val="1e"/>
        <w:rPr>
          <w:rFonts w:hint="eastAsia"/>
        </w:rPr>
      </w:pPr>
      <w:r>
        <w:rPr>
          <w:rFonts w:hint="eastAsia"/>
        </w:rPr>
        <w:t>已经执行完</w:t>
      </w:r>
      <w:r>
        <w:t>8000</w:t>
      </w:r>
      <w:r>
        <w:t>行，还剩</w:t>
      </w:r>
      <w:r>
        <w:t>2</w:t>
      </w:r>
      <w:r>
        <w:t>行</w:t>
      </w:r>
    </w:p>
    <w:p w14:paraId="62FE0262" w14:textId="77777777" w:rsidR="00B04B0D" w:rsidRDefault="00B04B0D" w:rsidP="00B04B0D">
      <w:pPr>
        <w:pStyle w:val="1e"/>
        <w:rPr>
          <w:rFonts w:hint="eastAsia"/>
        </w:rPr>
      </w:pPr>
      <w:r>
        <w:rPr>
          <w:rFonts w:hint="eastAsia"/>
        </w:rPr>
        <w:t>在</w:t>
      </w:r>
      <w:r>
        <w:t>D</w:t>
      </w:r>
      <w:r>
        <w:rPr>
          <w:rFonts w:hint="eastAsia"/>
        </w:rPr>
        <w:t>盘根目录下找到刚刚生成的数据文件</w:t>
      </w:r>
      <w:r w:rsidRPr="00C92617">
        <w:t>user_dimension</w:t>
      </w:r>
      <w:r>
        <w:t>.csv</w:t>
      </w:r>
      <w:r>
        <w:rPr>
          <w:rFonts w:hint="eastAsia"/>
        </w:rPr>
        <w:t>，在</w:t>
      </w:r>
      <w:r>
        <w:t>D</w:t>
      </w:r>
      <w:r>
        <w:rPr>
          <w:rFonts w:hint="eastAsia"/>
        </w:rPr>
        <w:t>ata</w:t>
      </w:r>
      <w:r>
        <w:t xml:space="preserve"> Studio</w:t>
      </w:r>
      <w:r>
        <w:rPr>
          <w:rFonts w:hint="eastAsia"/>
        </w:rPr>
        <w:t>中完成导入即可，</w:t>
      </w:r>
      <w:r w:rsidRPr="00612D17">
        <w:rPr>
          <w:rFonts w:hint="eastAsia"/>
          <w:b/>
        </w:rPr>
        <w:t>注意，导入时分隔符选择“逗号”</w:t>
      </w:r>
      <w:r>
        <w:rPr>
          <w:rFonts w:hint="eastAsia"/>
        </w:rPr>
        <w:t>。</w:t>
      </w:r>
    </w:p>
    <w:p w14:paraId="45AE56B3" w14:textId="77777777" w:rsidR="00B04B0D" w:rsidRPr="00C92617" w:rsidRDefault="00B04B0D" w:rsidP="00B04B0D">
      <w:pPr>
        <w:pStyle w:val="1e"/>
        <w:rPr>
          <w:rFonts w:hint="eastAsia"/>
        </w:rPr>
      </w:pPr>
      <w:r>
        <w:rPr>
          <w:noProof/>
        </w:rPr>
        <w:drawing>
          <wp:inline distT="0" distB="0" distL="0" distR="0" wp14:anchorId="7DADFEFE" wp14:editId="171C628B">
            <wp:extent cx="4962525" cy="181927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62525" cy="1819275"/>
                    </a:xfrm>
                    <a:prstGeom prst="rect">
                      <a:avLst/>
                    </a:prstGeom>
                  </pic:spPr>
                </pic:pic>
              </a:graphicData>
            </a:graphic>
          </wp:inline>
        </w:drawing>
      </w:r>
    </w:p>
    <w:p w14:paraId="4C40ED7D" w14:textId="77777777" w:rsidR="00B04B0D" w:rsidRDefault="00B04B0D" w:rsidP="00B04B0D">
      <w:pPr>
        <w:pStyle w:val="30"/>
        <w:rPr>
          <w:rFonts w:hint="eastAsia"/>
        </w:rPr>
      </w:pPr>
      <w:r w:rsidRPr="00BC5321">
        <w:t>实现</w:t>
      </w:r>
      <w:r w:rsidRPr="004E5A5F">
        <w:t>orders</w:t>
      </w:r>
      <w:r w:rsidRPr="00BC5321">
        <w:t>的数据转换</w:t>
      </w:r>
    </w:p>
    <w:p w14:paraId="71E3B3CB" w14:textId="77777777" w:rsidR="00B04B0D" w:rsidRDefault="00B04B0D" w:rsidP="00B04B0D">
      <w:pPr>
        <w:pStyle w:val="1e"/>
        <w:rPr>
          <w:rFonts w:hint="eastAsia"/>
        </w:rPr>
      </w:pPr>
      <w:r>
        <w:rPr>
          <w:rFonts w:hint="eastAsia"/>
        </w:rPr>
        <w:t>例如，</w:t>
      </w:r>
      <w:r w:rsidRPr="00A46344">
        <w:rPr>
          <w:rFonts w:hint="eastAsia"/>
        </w:rPr>
        <w:t>在</w:t>
      </w:r>
      <w:r w:rsidRPr="00A46344">
        <w:t>Anaconda Prompt</w:t>
      </w:r>
      <w:r w:rsidRPr="00A46344">
        <w:t>中输入：</w:t>
      </w:r>
    </w:p>
    <w:p w14:paraId="4775555A" w14:textId="77777777" w:rsidR="00B04B0D" w:rsidRDefault="00B04B0D" w:rsidP="00B04B0D">
      <w:pPr>
        <w:pStyle w:val="1e"/>
        <w:rPr>
          <w:rFonts w:hint="eastAsia"/>
        </w:rPr>
      </w:pPr>
      <w:r>
        <w:t>python D:\\ETL_part\\4</w:t>
      </w:r>
      <w:r w:rsidRPr="00926E38">
        <w:t>.py 121.36.99.22 3306 litemall root U2000server_123 119.3.233.224 8000 hql_demo dbadmin Dws@123456</w:t>
      </w:r>
    </w:p>
    <w:p w14:paraId="7B583908" w14:textId="77777777" w:rsidR="00B04B0D" w:rsidRDefault="00B04B0D" w:rsidP="00B04B0D">
      <w:pPr>
        <w:pStyle w:val="1e"/>
        <w:rPr>
          <w:rFonts w:hint="eastAsia"/>
        </w:rPr>
      </w:pPr>
      <w:r>
        <w:rPr>
          <w:rFonts w:hint="eastAsia"/>
        </w:rPr>
        <w:t>因数据量略大，转换的时间较长且返回结果较多，这里不再详细贴出。</w:t>
      </w:r>
    </w:p>
    <w:p w14:paraId="0290D1DC" w14:textId="77777777" w:rsidR="00B04B0D" w:rsidRDefault="00B04B0D" w:rsidP="00B04B0D">
      <w:pPr>
        <w:pStyle w:val="1e"/>
        <w:rPr>
          <w:rFonts w:hint="eastAsia"/>
        </w:rPr>
      </w:pPr>
      <w:r>
        <w:rPr>
          <w:rFonts w:hint="eastAsia"/>
        </w:rPr>
        <w:t>在</w:t>
      </w:r>
      <w:r>
        <w:t>D</w:t>
      </w:r>
      <w:r>
        <w:rPr>
          <w:rFonts w:hint="eastAsia"/>
        </w:rPr>
        <w:t>盘根目录下找到刚刚生成的数据文件</w:t>
      </w:r>
      <w:r w:rsidRPr="004E5A5F">
        <w:t>orders</w:t>
      </w:r>
      <w:r>
        <w:t>.csv</w:t>
      </w:r>
      <w:r>
        <w:rPr>
          <w:rFonts w:hint="eastAsia"/>
        </w:rPr>
        <w:t>，在</w:t>
      </w:r>
      <w:r>
        <w:t>D</w:t>
      </w:r>
      <w:r>
        <w:rPr>
          <w:rFonts w:hint="eastAsia"/>
        </w:rPr>
        <w:t>ata</w:t>
      </w:r>
      <w:r>
        <w:t xml:space="preserve"> Studio</w:t>
      </w:r>
      <w:r>
        <w:rPr>
          <w:rFonts w:hint="eastAsia"/>
        </w:rPr>
        <w:t>中完成导入即可，</w:t>
      </w:r>
      <w:r w:rsidRPr="00612D17">
        <w:rPr>
          <w:rFonts w:hint="eastAsia"/>
          <w:b/>
        </w:rPr>
        <w:t>注意，导入时分隔符选择“逗号”</w:t>
      </w:r>
      <w:r>
        <w:rPr>
          <w:rFonts w:hint="eastAsia"/>
        </w:rPr>
        <w:t>。</w:t>
      </w:r>
    </w:p>
    <w:p w14:paraId="08CF9268" w14:textId="77777777" w:rsidR="00B04B0D" w:rsidRPr="004E5A5F" w:rsidRDefault="00B04B0D" w:rsidP="00B04B0D">
      <w:pPr>
        <w:pStyle w:val="1e"/>
        <w:rPr>
          <w:rFonts w:hint="eastAsia"/>
        </w:rPr>
      </w:pPr>
      <w:r>
        <w:rPr>
          <w:noProof/>
        </w:rPr>
        <w:lastRenderedPageBreak/>
        <w:drawing>
          <wp:inline distT="0" distB="0" distL="0" distR="0" wp14:anchorId="36FD232C" wp14:editId="283B1D10">
            <wp:extent cx="4962525" cy="1819275"/>
            <wp:effectExtent l="0" t="0" r="9525"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62525" cy="1819275"/>
                    </a:xfrm>
                    <a:prstGeom prst="rect">
                      <a:avLst/>
                    </a:prstGeom>
                  </pic:spPr>
                </pic:pic>
              </a:graphicData>
            </a:graphic>
          </wp:inline>
        </w:drawing>
      </w:r>
    </w:p>
    <w:p w14:paraId="1E305D14" w14:textId="77777777" w:rsidR="00B04B0D" w:rsidRDefault="00B04B0D" w:rsidP="00B04B0D">
      <w:pPr>
        <w:pStyle w:val="30"/>
        <w:rPr>
          <w:rFonts w:hint="eastAsia"/>
        </w:rPr>
      </w:pPr>
      <w:r w:rsidRPr="00BC5321">
        <w:t>实现</w:t>
      </w:r>
      <w:r w:rsidRPr="004E5A5F">
        <w:t>order</w:t>
      </w:r>
      <w:r>
        <w:t>_good</w:t>
      </w:r>
      <w:r w:rsidRPr="004E5A5F">
        <w:t>s</w:t>
      </w:r>
      <w:r w:rsidRPr="00BC5321">
        <w:t>的数据转换</w:t>
      </w:r>
    </w:p>
    <w:p w14:paraId="406F82B3" w14:textId="77777777" w:rsidR="00B04B0D" w:rsidRPr="00A46344" w:rsidRDefault="00B04B0D" w:rsidP="00B04B0D">
      <w:pPr>
        <w:pStyle w:val="1e"/>
        <w:rPr>
          <w:rFonts w:hint="eastAsia"/>
        </w:rPr>
      </w:pPr>
      <w:r>
        <w:rPr>
          <w:rFonts w:hint="eastAsia"/>
        </w:rPr>
        <w:t>例如，</w:t>
      </w:r>
      <w:r w:rsidRPr="00A46344">
        <w:rPr>
          <w:rFonts w:hint="eastAsia"/>
        </w:rPr>
        <w:t>在</w:t>
      </w:r>
      <w:r w:rsidRPr="00A46344">
        <w:t>Anaconda Prompt</w:t>
      </w:r>
      <w:r w:rsidRPr="00A46344">
        <w:t>中输入：</w:t>
      </w:r>
    </w:p>
    <w:p w14:paraId="10F5F1B2" w14:textId="77777777" w:rsidR="00B04B0D" w:rsidRDefault="00B04B0D" w:rsidP="00B04B0D">
      <w:pPr>
        <w:pStyle w:val="1e"/>
        <w:rPr>
          <w:rFonts w:hint="eastAsia"/>
        </w:rPr>
      </w:pPr>
      <w:r>
        <w:t>python D:\\ETL_part\\5</w:t>
      </w:r>
      <w:r w:rsidRPr="00926E38">
        <w:t>.py 121.36.99.22 3306 litemall root U2000server_123 119.3.233.224 8000 hql_demo dbadmin Dws@123456</w:t>
      </w:r>
    </w:p>
    <w:p w14:paraId="46460198" w14:textId="77777777" w:rsidR="00B04B0D" w:rsidRDefault="00B04B0D" w:rsidP="00B04B0D">
      <w:pPr>
        <w:pStyle w:val="1e"/>
        <w:rPr>
          <w:rFonts w:hint="eastAsia"/>
        </w:rPr>
      </w:pPr>
      <w:r>
        <w:rPr>
          <w:rFonts w:hint="eastAsia"/>
        </w:rPr>
        <w:t>因数据量略大，转换的时间较长且返回结果较多，这里不再详细贴出。</w:t>
      </w:r>
    </w:p>
    <w:p w14:paraId="06B80C73" w14:textId="77777777" w:rsidR="00B04B0D" w:rsidRDefault="00B04B0D" w:rsidP="00B04B0D">
      <w:pPr>
        <w:pStyle w:val="1e"/>
        <w:rPr>
          <w:rFonts w:hint="eastAsia"/>
        </w:rPr>
      </w:pPr>
      <w:r>
        <w:rPr>
          <w:rFonts w:hint="eastAsia"/>
        </w:rPr>
        <w:t>在</w:t>
      </w:r>
      <w:r>
        <w:t>D</w:t>
      </w:r>
      <w:r>
        <w:rPr>
          <w:rFonts w:hint="eastAsia"/>
        </w:rPr>
        <w:t>盘根目录下找到刚刚生成的数据文件</w:t>
      </w:r>
      <w:r w:rsidRPr="004E5A5F">
        <w:t>order</w:t>
      </w:r>
      <w:r>
        <w:t>_good</w:t>
      </w:r>
      <w:r w:rsidRPr="004E5A5F">
        <w:t>s</w:t>
      </w:r>
      <w:r>
        <w:t>.csv</w:t>
      </w:r>
      <w:r>
        <w:rPr>
          <w:rFonts w:hint="eastAsia"/>
        </w:rPr>
        <w:t>，在</w:t>
      </w:r>
      <w:r>
        <w:t>D</w:t>
      </w:r>
      <w:r>
        <w:rPr>
          <w:rFonts w:hint="eastAsia"/>
        </w:rPr>
        <w:t>ata</w:t>
      </w:r>
      <w:r>
        <w:t xml:space="preserve"> Studio</w:t>
      </w:r>
      <w:r>
        <w:rPr>
          <w:rFonts w:hint="eastAsia"/>
        </w:rPr>
        <w:t>中完成导入即可，</w:t>
      </w:r>
      <w:r w:rsidRPr="00612D17">
        <w:rPr>
          <w:rFonts w:hint="eastAsia"/>
          <w:b/>
        </w:rPr>
        <w:t>注意，导入时分隔符选择“逗号”</w:t>
      </w:r>
      <w:r>
        <w:rPr>
          <w:rFonts w:hint="eastAsia"/>
        </w:rPr>
        <w:t>。</w:t>
      </w:r>
    </w:p>
    <w:p w14:paraId="5DC23E4A" w14:textId="77777777" w:rsidR="00B04B0D" w:rsidRDefault="00B04B0D" w:rsidP="00B04B0D">
      <w:pPr>
        <w:pStyle w:val="1e"/>
        <w:rPr>
          <w:rFonts w:hint="eastAsia"/>
        </w:rPr>
      </w:pPr>
      <w:r>
        <w:rPr>
          <w:noProof/>
        </w:rPr>
        <w:drawing>
          <wp:inline distT="0" distB="0" distL="0" distR="0" wp14:anchorId="7ED6ACA0" wp14:editId="0CA970B6">
            <wp:extent cx="4933950" cy="1790700"/>
            <wp:effectExtent l="0" t="0" r="0" b="0"/>
            <wp:docPr id="44" name="图片 44" descr="C:\Users\hwx559043\AppData\Roaming\eSpace_Desktop\UserData\hwx559043\imagefiles\738CC535-726A-486F-A6C6-487687BC20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8CC535-726A-486F-A6C6-487687BC20D2" descr="C:\Users\hwx559043\AppData\Roaming\eSpace_Desktop\UserData\hwx559043\imagefiles\738CC535-726A-486F-A6C6-487687BC20D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33950" cy="1790700"/>
                    </a:xfrm>
                    <a:prstGeom prst="rect">
                      <a:avLst/>
                    </a:prstGeom>
                    <a:noFill/>
                    <a:ln>
                      <a:noFill/>
                    </a:ln>
                  </pic:spPr>
                </pic:pic>
              </a:graphicData>
            </a:graphic>
          </wp:inline>
        </w:drawing>
      </w:r>
    </w:p>
    <w:p w14:paraId="7FDC84A8" w14:textId="77777777" w:rsidR="00B04B0D" w:rsidRDefault="00B04B0D" w:rsidP="00B04B0D">
      <w:pPr>
        <w:pStyle w:val="30"/>
        <w:rPr>
          <w:rFonts w:hint="eastAsia"/>
        </w:rPr>
      </w:pPr>
      <w:r w:rsidRPr="00BC5321">
        <w:t>实现</w:t>
      </w:r>
      <w:r>
        <w:t>inventory</w:t>
      </w:r>
      <w:r w:rsidRPr="00BC5321">
        <w:t>的数据转换</w:t>
      </w:r>
    </w:p>
    <w:p w14:paraId="49DA10D3" w14:textId="77777777" w:rsidR="00B04B0D" w:rsidRDefault="00B04B0D" w:rsidP="00B04B0D">
      <w:pPr>
        <w:pStyle w:val="2f2"/>
      </w:pPr>
      <w:r>
        <w:rPr>
          <w:rFonts w:hint="eastAsia"/>
        </w:rPr>
        <w:t>例如，</w:t>
      </w:r>
      <w:r w:rsidRPr="00A46344">
        <w:rPr>
          <w:rFonts w:hint="eastAsia"/>
        </w:rPr>
        <w:t>在</w:t>
      </w:r>
      <w:r w:rsidRPr="00A46344">
        <w:t>Anaconda Prompt</w:t>
      </w:r>
      <w:r w:rsidRPr="00A46344">
        <w:t>中输入：</w:t>
      </w:r>
    </w:p>
    <w:p w14:paraId="4DC448CA" w14:textId="77777777" w:rsidR="00B04B0D" w:rsidRDefault="00B04B0D" w:rsidP="00B04B0D">
      <w:pPr>
        <w:pStyle w:val="2f2"/>
      </w:pPr>
      <w:r>
        <w:t>python D:\\ETL_part\\6</w:t>
      </w:r>
      <w:r w:rsidRPr="00926E38">
        <w:t>.py 121.36.99.22 3306 litemall root U2000server_123 119.3.233.224 8000 hql_demo dbadmin Dws@123456</w:t>
      </w:r>
    </w:p>
    <w:p w14:paraId="7E295AED" w14:textId="77777777" w:rsidR="00B04B0D" w:rsidRDefault="00B04B0D" w:rsidP="00B04B0D">
      <w:pPr>
        <w:pStyle w:val="1e"/>
        <w:rPr>
          <w:rFonts w:hint="eastAsia"/>
        </w:rPr>
      </w:pPr>
      <w:r>
        <w:rPr>
          <w:rFonts w:hint="eastAsia"/>
        </w:rPr>
        <w:t>在</w:t>
      </w:r>
      <w:r>
        <w:t>D</w:t>
      </w:r>
      <w:r>
        <w:rPr>
          <w:rFonts w:hint="eastAsia"/>
        </w:rPr>
        <w:t>盘根目录下找到刚刚生成的数据文件</w:t>
      </w:r>
      <w:r>
        <w:t>inventory.csv</w:t>
      </w:r>
      <w:r>
        <w:rPr>
          <w:rFonts w:hint="eastAsia"/>
        </w:rPr>
        <w:t>，在</w:t>
      </w:r>
      <w:r>
        <w:t>D</w:t>
      </w:r>
      <w:r>
        <w:rPr>
          <w:rFonts w:hint="eastAsia"/>
        </w:rPr>
        <w:t>ata</w:t>
      </w:r>
      <w:r>
        <w:t xml:space="preserve"> Studio</w:t>
      </w:r>
      <w:r>
        <w:rPr>
          <w:rFonts w:hint="eastAsia"/>
        </w:rPr>
        <w:t>中完成导入即可，</w:t>
      </w:r>
      <w:r w:rsidRPr="00612D17">
        <w:rPr>
          <w:rFonts w:hint="eastAsia"/>
          <w:b/>
        </w:rPr>
        <w:t>注意，导入时分隔符选择“逗号”</w:t>
      </w:r>
      <w:r>
        <w:rPr>
          <w:rFonts w:hint="eastAsia"/>
        </w:rPr>
        <w:t>。</w:t>
      </w:r>
    </w:p>
    <w:p w14:paraId="1392255F" w14:textId="77777777" w:rsidR="00B04B0D" w:rsidRDefault="00B04B0D" w:rsidP="00B04B0D">
      <w:pPr>
        <w:pStyle w:val="1e"/>
        <w:rPr>
          <w:rFonts w:hint="eastAsia"/>
        </w:rPr>
      </w:pPr>
      <w:r>
        <w:rPr>
          <w:noProof/>
        </w:rPr>
        <w:lastRenderedPageBreak/>
        <w:drawing>
          <wp:inline distT="0" distB="0" distL="0" distR="0" wp14:anchorId="5B55AFE3" wp14:editId="01497308">
            <wp:extent cx="4962525" cy="1809750"/>
            <wp:effectExtent l="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62525" cy="1809750"/>
                    </a:xfrm>
                    <a:prstGeom prst="rect">
                      <a:avLst/>
                    </a:prstGeom>
                  </pic:spPr>
                </pic:pic>
              </a:graphicData>
            </a:graphic>
          </wp:inline>
        </w:drawing>
      </w:r>
    </w:p>
    <w:p w14:paraId="68B056F2" w14:textId="77777777" w:rsidR="00B04B0D" w:rsidRPr="00926E38" w:rsidRDefault="00B04B0D" w:rsidP="00B04B0D">
      <w:pPr>
        <w:pStyle w:val="1e"/>
        <w:rPr>
          <w:rFonts w:hint="eastAsia"/>
        </w:rPr>
      </w:pPr>
      <w:r w:rsidRPr="00926E38">
        <w:t xml:space="preserve"># </w:t>
      </w:r>
      <w:r w:rsidRPr="00926E38">
        <w:rPr>
          <w:rFonts w:hint="eastAsia"/>
        </w:rPr>
        <w:t>方式二：自行拷贝代码执行转换</w:t>
      </w:r>
      <w:r>
        <w:rPr>
          <w:rFonts w:hint="eastAsia"/>
        </w:rPr>
        <w:t>（需要注意</w:t>
      </w:r>
      <w:r>
        <w:t>python</w:t>
      </w:r>
      <w:r>
        <w:rPr>
          <w:rFonts w:hint="eastAsia"/>
        </w:rPr>
        <w:t>当中的缩进）</w:t>
      </w:r>
    </w:p>
    <w:p w14:paraId="50046CE9" w14:textId="77777777" w:rsidR="00B04B0D" w:rsidRDefault="00B04B0D" w:rsidP="00B04B0D">
      <w:pPr>
        <w:pStyle w:val="30"/>
        <w:numPr>
          <w:ilvl w:val="5"/>
          <w:numId w:val="17"/>
        </w:numPr>
        <w:rPr>
          <w:rFonts w:hint="eastAsia"/>
        </w:rPr>
      </w:pPr>
      <w:r>
        <w:rPr>
          <w:rFonts w:hint="eastAsia"/>
        </w:rPr>
        <w:t>使用</w:t>
      </w:r>
      <w:r>
        <w:rPr>
          <w:rFonts w:hint="eastAsia"/>
        </w:rPr>
        <w:t>Data</w:t>
      </w:r>
      <w:r>
        <w:t xml:space="preserve"> Studio</w:t>
      </w:r>
      <w:r>
        <w:rPr>
          <w:rFonts w:hint="eastAsia"/>
        </w:rPr>
        <w:t>完成</w:t>
      </w:r>
      <w:r>
        <w:rPr>
          <w:rFonts w:hint="eastAsia"/>
        </w:rPr>
        <w:t>date</w:t>
      </w:r>
      <w:r>
        <w:t>_dimension</w:t>
      </w:r>
      <w:r>
        <w:rPr>
          <w:rFonts w:hint="eastAsia"/>
        </w:rPr>
        <w:t>和</w:t>
      </w:r>
      <w:r>
        <w:rPr>
          <w:rFonts w:hint="eastAsia"/>
        </w:rPr>
        <w:t>time</w:t>
      </w:r>
      <w:r>
        <w:t>_dimension</w:t>
      </w:r>
      <w:r>
        <w:rPr>
          <w:rFonts w:hint="eastAsia"/>
        </w:rPr>
        <w:t>的导入</w:t>
      </w:r>
    </w:p>
    <w:p w14:paraId="54D30F2B" w14:textId="77777777" w:rsidR="00B04B0D" w:rsidRDefault="00B04B0D" w:rsidP="00B04B0D">
      <w:pPr>
        <w:pStyle w:val="1e"/>
        <w:rPr>
          <w:rFonts w:hint="eastAsia"/>
        </w:rPr>
      </w:pPr>
      <w:r>
        <w:rPr>
          <w:rFonts w:hint="eastAsia"/>
        </w:rPr>
        <w:t>#</w:t>
      </w:r>
      <w:r>
        <w:t xml:space="preserve"> </w:t>
      </w:r>
      <w:r>
        <w:rPr>
          <w:rFonts w:hint="eastAsia"/>
        </w:rPr>
        <w:t>导入日期表</w:t>
      </w:r>
      <w:r>
        <w:rPr>
          <w:rFonts w:hint="eastAsia"/>
        </w:rPr>
        <w:t>date</w:t>
      </w:r>
      <w:r>
        <w:t>_dimension</w:t>
      </w:r>
    </w:p>
    <w:p w14:paraId="3FF9CD5F" w14:textId="77777777" w:rsidR="00B04B0D" w:rsidRDefault="00B04B0D" w:rsidP="00B04B0D">
      <w:pPr>
        <w:pStyle w:val="1e"/>
        <w:rPr>
          <w:rFonts w:hint="eastAsia"/>
        </w:rPr>
      </w:pPr>
      <w:r>
        <w:rPr>
          <w:rFonts w:hint="eastAsia"/>
        </w:rPr>
        <w:t>在</w:t>
      </w:r>
      <w:r>
        <w:rPr>
          <w:rFonts w:hint="eastAsia"/>
        </w:rPr>
        <w:t>Data</w:t>
      </w:r>
      <w:r>
        <w:t xml:space="preserve"> Studio</w:t>
      </w:r>
      <w:r>
        <w:t>中</w:t>
      </w:r>
      <w:r>
        <w:rPr>
          <w:rFonts w:hint="eastAsia"/>
        </w:rPr>
        <w:t>找到</w:t>
      </w:r>
      <w:r>
        <w:rPr>
          <w:rFonts w:hint="eastAsia"/>
        </w:rPr>
        <w:t>date</w:t>
      </w:r>
      <w:r>
        <w:t>_dimension</w:t>
      </w:r>
      <w:r>
        <w:t>表</w:t>
      </w:r>
      <w:r>
        <w:rPr>
          <w:rFonts w:hint="eastAsia"/>
        </w:rPr>
        <w:t>，</w:t>
      </w:r>
      <w:r>
        <w:t>右键</w:t>
      </w:r>
      <w:r>
        <w:rPr>
          <w:rFonts w:hint="eastAsia"/>
        </w:rPr>
        <w:t xml:space="preserve"> -</w:t>
      </w:r>
      <w:r>
        <w:t xml:space="preserve"> </w:t>
      </w:r>
      <w:r>
        <w:t>导入表数据</w:t>
      </w:r>
      <w:r>
        <w:rPr>
          <w:rFonts w:hint="eastAsia"/>
        </w:rPr>
        <w:t>。</w:t>
      </w:r>
    </w:p>
    <w:p w14:paraId="6D488CCD" w14:textId="77777777" w:rsidR="00B04B0D" w:rsidRDefault="00B04B0D" w:rsidP="00B04B0D">
      <w:pPr>
        <w:pStyle w:val="1e"/>
        <w:rPr>
          <w:rFonts w:hint="eastAsia"/>
        </w:rPr>
      </w:pPr>
      <w:r>
        <w:t>点击浏览</w:t>
      </w:r>
      <w:r>
        <w:rPr>
          <w:rFonts w:hint="eastAsia"/>
        </w:rPr>
        <w:t>，</w:t>
      </w:r>
      <w:r>
        <w:t>找到</w:t>
      </w:r>
      <w:r>
        <w:t>date_dimension.txt</w:t>
      </w:r>
      <w:r>
        <w:t>文件</w:t>
      </w:r>
      <w:r>
        <w:rPr>
          <w:rFonts w:hint="eastAsia"/>
        </w:rPr>
        <w:t>。</w:t>
      </w:r>
    </w:p>
    <w:p w14:paraId="134E85C4" w14:textId="77777777" w:rsidR="00B04B0D" w:rsidRDefault="00B04B0D" w:rsidP="00B04B0D">
      <w:pPr>
        <w:pStyle w:val="1e"/>
        <w:rPr>
          <w:rFonts w:hint="eastAsia"/>
        </w:rPr>
      </w:pPr>
      <w:r>
        <w:t>分隔符选择</w:t>
      </w:r>
      <w:r>
        <w:rPr>
          <w:rFonts w:hint="eastAsia"/>
        </w:rPr>
        <w:t>Tab</w:t>
      </w:r>
      <w:r>
        <w:rPr>
          <w:rFonts w:hint="eastAsia"/>
        </w:rPr>
        <w:t>键。</w:t>
      </w:r>
    </w:p>
    <w:p w14:paraId="466E7C41" w14:textId="77777777" w:rsidR="00B04B0D" w:rsidRDefault="00B04B0D" w:rsidP="00B04B0D">
      <w:pPr>
        <w:pStyle w:val="1e"/>
        <w:rPr>
          <w:rFonts w:hint="eastAsia"/>
        </w:rPr>
      </w:pPr>
      <w:r>
        <w:t>点击确定完成导入</w:t>
      </w:r>
      <w:r>
        <w:rPr>
          <w:rFonts w:hint="eastAsia"/>
        </w:rPr>
        <w:t>。</w:t>
      </w:r>
    </w:p>
    <w:p w14:paraId="17A1B177" w14:textId="77777777" w:rsidR="00B04B0D" w:rsidRDefault="00B04B0D" w:rsidP="00B04B0D">
      <w:pPr>
        <w:pStyle w:val="1e"/>
        <w:rPr>
          <w:rFonts w:hint="eastAsia"/>
        </w:rPr>
      </w:pPr>
      <w:r>
        <w:rPr>
          <w:noProof/>
        </w:rPr>
        <w:drawing>
          <wp:inline distT="0" distB="0" distL="0" distR="0" wp14:anchorId="79CEAC08" wp14:editId="08AA9C9B">
            <wp:extent cx="3228975" cy="3157447"/>
            <wp:effectExtent l="0" t="0" r="0" b="5080"/>
            <wp:docPr id="96" name="图片 96" descr="C:\Users\hwx559043\AppData\Roaming\eSpace_Desktop\UserData\hwx559043\imagefiles\D0901DB4-C175-4CC9-AA64-747DF571D8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901DB4-C175-4CC9-AA64-747DF571D8CE" descr="C:\Users\hwx559043\AppData\Roaming\eSpace_Desktop\UserData\hwx559043\imagefiles\D0901DB4-C175-4CC9-AA64-747DF571D8C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32427" cy="3160822"/>
                    </a:xfrm>
                    <a:prstGeom prst="rect">
                      <a:avLst/>
                    </a:prstGeom>
                    <a:noFill/>
                    <a:ln>
                      <a:noFill/>
                    </a:ln>
                  </pic:spPr>
                </pic:pic>
              </a:graphicData>
            </a:graphic>
          </wp:inline>
        </w:drawing>
      </w:r>
    </w:p>
    <w:p w14:paraId="3121F2A1" w14:textId="77777777" w:rsidR="00B04B0D" w:rsidRDefault="00B04B0D" w:rsidP="00B04B0D">
      <w:pPr>
        <w:pStyle w:val="1e"/>
        <w:rPr>
          <w:rFonts w:hint="eastAsia"/>
        </w:rPr>
      </w:pPr>
      <w:r>
        <w:rPr>
          <w:noProof/>
        </w:rPr>
        <w:lastRenderedPageBreak/>
        <w:drawing>
          <wp:inline distT="0" distB="0" distL="0" distR="0" wp14:anchorId="1446A254" wp14:editId="74CE36F2">
            <wp:extent cx="4686300" cy="1650751"/>
            <wp:effectExtent l="19050" t="19050" r="19050" b="260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94711" cy="1653714"/>
                    </a:xfrm>
                    <a:prstGeom prst="rect">
                      <a:avLst/>
                    </a:prstGeom>
                    <a:ln w="12700">
                      <a:solidFill>
                        <a:schemeClr val="bg1">
                          <a:lumMod val="85000"/>
                        </a:schemeClr>
                      </a:solidFill>
                    </a:ln>
                  </pic:spPr>
                </pic:pic>
              </a:graphicData>
            </a:graphic>
          </wp:inline>
        </w:drawing>
      </w:r>
    </w:p>
    <w:p w14:paraId="7E65E081" w14:textId="77777777" w:rsidR="00B04B0D" w:rsidRDefault="00B04B0D" w:rsidP="00B04B0D">
      <w:pPr>
        <w:pStyle w:val="1e"/>
        <w:rPr>
          <w:rFonts w:hint="eastAsia"/>
        </w:rPr>
      </w:pPr>
      <w:r>
        <w:rPr>
          <w:rFonts w:hint="eastAsia"/>
        </w:rPr>
        <w:t>#</w:t>
      </w:r>
      <w:r>
        <w:t xml:space="preserve"> </w:t>
      </w:r>
      <w:r>
        <w:t>导入时间表</w:t>
      </w:r>
      <w:r>
        <w:t>time_dimension</w:t>
      </w:r>
    </w:p>
    <w:p w14:paraId="2562A2C9" w14:textId="77777777" w:rsidR="00B04B0D" w:rsidRDefault="00B04B0D" w:rsidP="00B04B0D">
      <w:pPr>
        <w:pStyle w:val="1e"/>
        <w:rPr>
          <w:rFonts w:hint="eastAsia"/>
        </w:rPr>
      </w:pPr>
      <w:r>
        <w:rPr>
          <w:rFonts w:hint="eastAsia"/>
        </w:rPr>
        <w:t>在</w:t>
      </w:r>
      <w:r>
        <w:rPr>
          <w:rFonts w:hint="eastAsia"/>
        </w:rPr>
        <w:t>Data</w:t>
      </w:r>
      <w:r>
        <w:t xml:space="preserve"> Studio</w:t>
      </w:r>
      <w:r>
        <w:t>中</w:t>
      </w:r>
      <w:r>
        <w:rPr>
          <w:rFonts w:hint="eastAsia"/>
        </w:rPr>
        <w:t>找到</w:t>
      </w:r>
      <w:r>
        <w:rPr>
          <w:rFonts w:hint="eastAsia"/>
        </w:rPr>
        <w:t>time</w:t>
      </w:r>
      <w:r>
        <w:t>_dimension</w:t>
      </w:r>
      <w:r>
        <w:t>表</w:t>
      </w:r>
      <w:r>
        <w:rPr>
          <w:rFonts w:hint="eastAsia"/>
        </w:rPr>
        <w:t>，</w:t>
      </w:r>
      <w:r>
        <w:t>右键</w:t>
      </w:r>
      <w:r>
        <w:rPr>
          <w:rFonts w:hint="eastAsia"/>
        </w:rPr>
        <w:t xml:space="preserve"> -</w:t>
      </w:r>
      <w:r>
        <w:t xml:space="preserve"> </w:t>
      </w:r>
      <w:r>
        <w:t>导入表数据</w:t>
      </w:r>
      <w:r>
        <w:rPr>
          <w:rFonts w:hint="eastAsia"/>
        </w:rPr>
        <w:t>。</w:t>
      </w:r>
    </w:p>
    <w:p w14:paraId="540BBE7A" w14:textId="77777777" w:rsidR="00B04B0D" w:rsidRDefault="00B04B0D" w:rsidP="00B04B0D">
      <w:pPr>
        <w:pStyle w:val="1e"/>
        <w:rPr>
          <w:rFonts w:hint="eastAsia"/>
        </w:rPr>
      </w:pPr>
      <w:r>
        <w:t>点击浏览</w:t>
      </w:r>
      <w:r>
        <w:rPr>
          <w:rFonts w:hint="eastAsia"/>
        </w:rPr>
        <w:t>，</w:t>
      </w:r>
      <w:r>
        <w:t>找到</w:t>
      </w:r>
      <w:r>
        <w:t>time_dimension.txt</w:t>
      </w:r>
      <w:r>
        <w:t>文件</w:t>
      </w:r>
      <w:r>
        <w:rPr>
          <w:rFonts w:hint="eastAsia"/>
        </w:rPr>
        <w:t>。</w:t>
      </w:r>
    </w:p>
    <w:p w14:paraId="619736C5" w14:textId="77777777" w:rsidR="00B04B0D" w:rsidRDefault="00B04B0D" w:rsidP="00B04B0D">
      <w:pPr>
        <w:pStyle w:val="1e"/>
        <w:rPr>
          <w:rFonts w:hint="eastAsia"/>
        </w:rPr>
      </w:pPr>
      <w:r>
        <w:t>分隔符选择</w:t>
      </w:r>
      <w:r>
        <w:rPr>
          <w:rFonts w:hint="eastAsia"/>
        </w:rPr>
        <w:t>Tab</w:t>
      </w:r>
      <w:r>
        <w:rPr>
          <w:rFonts w:hint="eastAsia"/>
        </w:rPr>
        <w:t>键。</w:t>
      </w:r>
    </w:p>
    <w:p w14:paraId="011D055A" w14:textId="77777777" w:rsidR="00B04B0D" w:rsidRDefault="00B04B0D" w:rsidP="00B04B0D">
      <w:pPr>
        <w:pStyle w:val="1e"/>
        <w:rPr>
          <w:rFonts w:hint="eastAsia"/>
        </w:rPr>
      </w:pPr>
      <w:r>
        <w:t>点击确定完成导入</w:t>
      </w:r>
      <w:r>
        <w:rPr>
          <w:rFonts w:hint="eastAsia"/>
        </w:rPr>
        <w:t>。</w:t>
      </w:r>
    </w:p>
    <w:p w14:paraId="516302BE" w14:textId="77777777" w:rsidR="00B04B0D" w:rsidRDefault="00B04B0D" w:rsidP="00B04B0D">
      <w:pPr>
        <w:pStyle w:val="1e"/>
        <w:rPr>
          <w:rFonts w:hint="eastAsia"/>
        </w:rPr>
      </w:pPr>
      <w:r>
        <w:rPr>
          <w:noProof/>
        </w:rPr>
        <w:drawing>
          <wp:inline distT="0" distB="0" distL="0" distR="0" wp14:anchorId="261ED83A" wp14:editId="0859FBB8">
            <wp:extent cx="3295650" cy="3227860"/>
            <wp:effectExtent l="19050" t="19050" r="19050" b="10795"/>
            <wp:docPr id="98" name="图片 98" descr="C:\Users\hwx559043\AppData\Roaming\eSpace_Desktop\UserData\hwx559043\imagefiles\356F544A-5DD8-4F7C-8B20-6C4386E939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6F544A-5DD8-4F7C-8B20-6C4386E939D2" descr="C:\Users\hwx559043\AppData\Roaming\eSpace_Desktop\UserData\hwx559043\imagefiles\356F544A-5DD8-4F7C-8B20-6C4386E939D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99323" cy="3231457"/>
                    </a:xfrm>
                    <a:prstGeom prst="rect">
                      <a:avLst/>
                    </a:prstGeom>
                    <a:noFill/>
                    <a:ln w="12700">
                      <a:solidFill>
                        <a:schemeClr val="bg1">
                          <a:lumMod val="85000"/>
                        </a:schemeClr>
                      </a:solidFill>
                    </a:ln>
                  </pic:spPr>
                </pic:pic>
              </a:graphicData>
            </a:graphic>
          </wp:inline>
        </w:drawing>
      </w:r>
    </w:p>
    <w:p w14:paraId="5E6D23F1" w14:textId="77777777" w:rsidR="00B04B0D" w:rsidRPr="006E53CC" w:rsidRDefault="00B04B0D" w:rsidP="00B04B0D">
      <w:pPr>
        <w:pStyle w:val="1e"/>
        <w:rPr>
          <w:rFonts w:hint="eastAsia"/>
        </w:rPr>
      </w:pPr>
      <w:r>
        <w:rPr>
          <w:noProof/>
        </w:rPr>
        <w:drawing>
          <wp:inline distT="0" distB="0" distL="0" distR="0" wp14:anchorId="7F1A82BA" wp14:editId="37162550">
            <wp:extent cx="4848225" cy="1733550"/>
            <wp:effectExtent l="19050" t="19050" r="28575" b="190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48225" cy="1733550"/>
                    </a:xfrm>
                    <a:prstGeom prst="rect">
                      <a:avLst/>
                    </a:prstGeom>
                    <a:ln w="12700">
                      <a:solidFill>
                        <a:schemeClr val="bg1">
                          <a:lumMod val="85000"/>
                        </a:schemeClr>
                      </a:solidFill>
                    </a:ln>
                  </pic:spPr>
                </pic:pic>
              </a:graphicData>
            </a:graphic>
          </wp:inline>
        </w:drawing>
      </w:r>
    </w:p>
    <w:p w14:paraId="1C08AF97" w14:textId="77777777" w:rsidR="00B04B0D" w:rsidRDefault="00B04B0D" w:rsidP="00B04B0D">
      <w:pPr>
        <w:pStyle w:val="30"/>
        <w:rPr>
          <w:rFonts w:hint="eastAsia"/>
        </w:rPr>
      </w:pPr>
      <w:r>
        <w:rPr>
          <w:rFonts w:hint="eastAsia"/>
        </w:rPr>
        <w:t>实现</w:t>
      </w:r>
      <w:r>
        <w:rPr>
          <w:rFonts w:hint="eastAsia"/>
        </w:rPr>
        <w:t>goods</w:t>
      </w:r>
      <w:r>
        <w:t>_dimension</w:t>
      </w:r>
      <w:r>
        <w:rPr>
          <w:rFonts w:hint="eastAsia"/>
        </w:rPr>
        <w:t>的数据转换</w:t>
      </w:r>
    </w:p>
    <w:p w14:paraId="144501EF" w14:textId="77777777" w:rsidR="00B04B0D" w:rsidRDefault="00B04B0D" w:rsidP="00B04B0D">
      <w:pPr>
        <w:pStyle w:val="1e"/>
        <w:rPr>
          <w:rFonts w:hint="eastAsia"/>
        </w:rPr>
      </w:pPr>
      <w:r>
        <w:rPr>
          <w:rFonts w:hint="eastAsia"/>
        </w:rPr>
        <w:lastRenderedPageBreak/>
        <w:t>在</w:t>
      </w:r>
      <w:r>
        <w:rPr>
          <w:rFonts w:hint="eastAsia"/>
        </w:rPr>
        <w:t>python</w:t>
      </w:r>
      <w:r>
        <w:rPr>
          <w:rFonts w:hint="eastAsia"/>
        </w:rPr>
        <w:t>中输入：</w:t>
      </w:r>
    </w:p>
    <w:p w14:paraId="3667EBA4" w14:textId="77777777" w:rsidR="00B04B0D" w:rsidRDefault="00B04B0D" w:rsidP="00B04B0D">
      <w:pPr>
        <w:pStyle w:val="2f2"/>
      </w:pPr>
      <w:r>
        <w:t>import psycopg2</w:t>
      </w:r>
    </w:p>
    <w:p w14:paraId="4BC7C6CC" w14:textId="77777777" w:rsidR="00B04B0D" w:rsidRDefault="00B04B0D" w:rsidP="00B04B0D">
      <w:pPr>
        <w:pStyle w:val="2f2"/>
      </w:pPr>
      <w:r>
        <w:t>import pymysql</w:t>
      </w:r>
    </w:p>
    <w:p w14:paraId="4A22603E" w14:textId="77777777" w:rsidR="00B04B0D" w:rsidRDefault="00B04B0D" w:rsidP="00B04B0D">
      <w:pPr>
        <w:pStyle w:val="2f2"/>
      </w:pPr>
      <w:r>
        <w:t>import numpy as np</w:t>
      </w:r>
    </w:p>
    <w:p w14:paraId="23D30616" w14:textId="77777777" w:rsidR="00B04B0D" w:rsidRDefault="00B04B0D" w:rsidP="00B04B0D">
      <w:pPr>
        <w:pStyle w:val="2f2"/>
      </w:pPr>
      <w:r>
        <w:t>import pandas as pd</w:t>
      </w:r>
    </w:p>
    <w:p w14:paraId="719D527B" w14:textId="77777777" w:rsidR="00B04B0D" w:rsidRDefault="00B04B0D" w:rsidP="00B04B0D">
      <w:pPr>
        <w:pStyle w:val="2f2"/>
      </w:pPr>
      <w:r>
        <w:t>import re</w:t>
      </w:r>
    </w:p>
    <w:p w14:paraId="3B722661" w14:textId="77777777" w:rsidR="00B04B0D" w:rsidRDefault="00B04B0D" w:rsidP="00B04B0D">
      <w:pPr>
        <w:pStyle w:val="2f2"/>
      </w:pPr>
      <w:r>
        <w:t>import datetime</w:t>
      </w:r>
    </w:p>
    <w:p w14:paraId="25372E15" w14:textId="77777777" w:rsidR="00B04B0D" w:rsidRPr="00DC086B" w:rsidRDefault="00B04B0D" w:rsidP="00B04B0D">
      <w:pPr>
        <w:pStyle w:val="2f2"/>
      </w:pPr>
      <w:r w:rsidRPr="00B91D48">
        <w:rPr>
          <w:rFonts w:hint="eastAsia"/>
        </w:rPr>
        <w:t>#</w:t>
      </w:r>
      <w:r w:rsidRPr="00B91D48">
        <w:t xml:space="preserve"> psycopg2 </w:t>
      </w:r>
      <w:r w:rsidRPr="00B91D48">
        <w:t>和</w:t>
      </w:r>
      <w:r w:rsidRPr="00B91D48">
        <w:t xml:space="preserve">pymysql </w:t>
      </w:r>
      <w:r w:rsidRPr="00B91D48">
        <w:t>的安装请见</w:t>
      </w:r>
      <w:r w:rsidRPr="00B91D48">
        <w:rPr>
          <w:rFonts w:hint="eastAsia"/>
        </w:rPr>
        <w:t>《随堂练习手册》：</w:t>
      </w:r>
      <w:r>
        <w:rPr>
          <w:rFonts w:hint="eastAsia"/>
        </w:rPr>
        <w:t>8</w:t>
      </w:r>
      <w:r w:rsidRPr="00B91D48">
        <w:t>.2.14</w:t>
      </w:r>
      <w:r w:rsidRPr="00B91D48">
        <w:rPr>
          <w:rFonts w:hint="eastAsia"/>
        </w:rPr>
        <w:t>-</w:t>
      </w:r>
      <w:r w:rsidRPr="00B91D48">
        <w:rPr>
          <w:rFonts w:hint="eastAsia"/>
        </w:rPr>
        <w:t>数据库编程</w:t>
      </w:r>
      <w:r w:rsidRPr="00B91D48">
        <w:rPr>
          <w:rFonts w:hint="eastAsia"/>
        </w:rPr>
        <w:t xml:space="preserve"> </w:t>
      </w:r>
      <w:r w:rsidRPr="00B91D48">
        <w:rPr>
          <w:rFonts w:hint="eastAsia"/>
        </w:rPr>
        <w:t>的内容</w:t>
      </w:r>
    </w:p>
    <w:p w14:paraId="50EFA31C" w14:textId="77777777" w:rsidR="00B04B0D" w:rsidRDefault="00B04B0D" w:rsidP="00B04B0D">
      <w:pPr>
        <w:pStyle w:val="2f2"/>
      </w:pPr>
      <w:r>
        <w:t>def get_table(</w:t>
      </w:r>
      <w:r w:rsidRPr="000E66FB">
        <w:t>ip,sql,port=3306,database='litemall',user='root',password='******')</w:t>
      </w:r>
      <w:r>
        <w:t>:</w:t>
      </w:r>
    </w:p>
    <w:p w14:paraId="14514DF4" w14:textId="77777777" w:rsidR="00B04B0D" w:rsidRDefault="00B04B0D" w:rsidP="00B04B0D">
      <w:pPr>
        <w:pStyle w:val="2f2"/>
      </w:pPr>
      <w:r>
        <w:t xml:space="preserve">    '''</w:t>
      </w:r>
    </w:p>
    <w:p w14:paraId="0E2848E2" w14:textId="77777777" w:rsidR="00B04B0D" w:rsidRDefault="00B04B0D" w:rsidP="00B04B0D">
      <w:pPr>
        <w:pStyle w:val="2f2"/>
      </w:pPr>
      <w:r>
        <w:t xml:space="preserve">    </w:t>
      </w:r>
      <w:r>
        <w:t>连接数据库，操作相应的</w:t>
      </w:r>
      <w:r>
        <w:t>sql</w:t>
      </w:r>
      <w:r>
        <w:t>语句来进行查询</w:t>
      </w:r>
      <w:r>
        <w:rPr>
          <w:rFonts w:hint="eastAsia"/>
        </w:rPr>
        <w:t>。</w:t>
      </w:r>
      <w:r w:rsidRPr="006C03EE">
        <w:rPr>
          <w:rFonts w:hint="eastAsia"/>
        </w:rPr>
        <w:t>此处的</w:t>
      </w:r>
      <w:r w:rsidRPr="006C03EE">
        <w:rPr>
          <w:i/>
        </w:rPr>
        <w:t>ip, port, database, user, password</w:t>
      </w:r>
      <w:r w:rsidRPr="006C03EE">
        <w:rPr>
          <w:rFonts w:hint="eastAsia"/>
        </w:rPr>
        <w:t>为连接</w:t>
      </w:r>
      <w:r w:rsidRPr="006C03EE">
        <w:rPr>
          <w:rFonts w:hint="eastAsia"/>
        </w:rPr>
        <w:t>R</w:t>
      </w:r>
      <w:r w:rsidRPr="006C03EE">
        <w:t>DS</w:t>
      </w:r>
      <w:r w:rsidRPr="006C03EE">
        <w:rPr>
          <w:rFonts w:hint="eastAsia"/>
        </w:rPr>
        <w:t>的相关信息，请根据个人设置进行相应修改。</w:t>
      </w:r>
    </w:p>
    <w:p w14:paraId="3A80C544" w14:textId="77777777" w:rsidR="00B04B0D" w:rsidRDefault="00B04B0D" w:rsidP="00B04B0D">
      <w:pPr>
        <w:pStyle w:val="2f2"/>
      </w:pPr>
      <w:r>
        <w:t xml:space="preserve">    '''</w:t>
      </w:r>
    </w:p>
    <w:p w14:paraId="791CA042" w14:textId="77777777" w:rsidR="00B04B0D" w:rsidRDefault="00B04B0D" w:rsidP="00B04B0D">
      <w:pPr>
        <w:pStyle w:val="2f2"/>
      </w:pPr>
      <w:r>
        <w:t xml:space="preserve">    if type(port)==int:</w:t>
      </w:r>
    </w:p>
    <w:p w14:paraId="5A3D0D05" w14:textId="77777777" w:rsidR="00B04B0D" w:rsidRDefault="00B04B0D" w:rsidP="00B04B0D">
      <w:pPr>
        <w:pStyle w:val="2f2"/>
      </w:pPr>
      <w:r>
        <w:t xml:space="preserve">        connection = pymysql.connect(host=ip, port=port, database=database, user=user, password=password</w:t>
      </w:r>
      <w:r>
        <w:rPr>
          <w:rFonts w:hint="eastAsia"/>
        </w:rPr>
        <w:t>,</w:t>
      </w:r>
      <w:r>
        <w:t xml:space="preserve"> </w:t>
      </w:r>
      <w:r w:rsidRPr="00EB2870">
        <w:t>charset='utf8'</w:t>
      </w:r>
      <w:r>
        <w:t>)</w:t>
      </w:r>
    </w:p>
    <w:p w14:paraId="73295B32" w14:textId="77777777" w:rsidR="00B04B0D" w:rsidRDefault="00B04B0D" w:rsidP="00B04B0D">
      <w:pPr>
        <w:pStyle w:val="2f2"/>
      </w:pPr>
      <w:r>
        <w:t xml:space="preserve">    elif type(port)==str:</w:t>
      </w:r>
    </w:p>
    <w:p w14:paraId="149C79F7" w14:textId="77777777" w:rsidR="00B04B0D" w:rsidRDefault="00B04B0D" w:rsidP="00B04B0D">
      <w:pPr>
        <w:pStyle w:val="2f2"/>
      </w:pPr>
      <w:r>
        <w:t xml:space="preserve">        connection = psycopg2.connect(host=ip, port=port, database=database, user=user, password=password)</w:t>
      </w:r>
    </w:p>
    <w:p w14:paraId="51FFA251" w14:textId="77777777" w:rsidR="00B04B0D" w:rsidRDefault="00B04B0D" w:rsidP="00B04B0D">
      <w:pPr>
        <w:pStyle w:val="2f2"/>
      </w:pPr>
      <w:r>
        <w:rPr>
          <w:rFonts w:hint="eastAsia"/>
        </w:rPr>
        <w:t xml:space="preserve"> </w:t>
      </w:r>
      <w:r>
        <w:t xml:space="preserve">       </w:t>
      </w:r>
      <w:r w:rsidRPr="00EB5645">
        <w:t>connection.set_client_encoding('utf-8')</w:t>
      </w:r>
    </w:p>
    <w:p w14:paraId="5702CFFF" w14:textId="77777777" w:rsidR="00B04B0D" w:rsidRDefault="00B04B0D" w:rsidP="00B04B0D">
      <w:pPr>
        <w:pStyle w:val="2f2"/>
      </w:pPr>
      <w:r>
        <w:t xml:space="preserve">    cursor = connection.cursor()</w:t>
      </w:r>
    </w:p>
    <w:p w14:paraId="21F249EC" w14:textId="77777777" w:rsidR="00B04B0D" w:rsidRDefault="00B04B0D" w:rsidP="00B04B0D">
      <w:pPr>
        <w:pStyle w:val="2f2"/>
      </w:pPr>
      <w:r>
        <w:t xml:space="preserve">    cursor.execute(sql)</w:t>
      </w:r>
    </w:p>
    <w:p w14:paraId="670AA5DE" w14:textId="77777777" w:rsidR="00B04B0D" w:rsidRDefault="00B04B0D" w:rsidP="00B04B0D">
      <w:pPr>
        <w:pStyle w:val="2f2"/>
      </w:pPr>
      <w:r>
        <w:t xml:space="preserve">    rows=cursor.fetchall()</w:t>
      </w:r>
    </w:p>
    <w:p w14:paraId="1E8A2C43" w14:textId="77777777" w:rsidR="00B04B0D" w:rsidRDefault="00B04B0D" w:rsidP="00B04B0D">
      <w:pPr>
        <w:pStyle w:val="2f2"/>
      </w:pPr>
      <w:r>
        <w:t xml:space="preserve">    cursor.close()</w:t>
      </w:r>
    </w:p>
    <w:p w14:paraId="35D0CE6C" w14:textId="77777777" w:rsidR="00B04B0D" w:rsidRDefault="00B04B0D" w:rsidP="00B04B0D">
      <w:pPr>
        <w:pStyle w:val="2f2"/>
      </w:pPr>
      <w:r>
        <w:t xml:space="preserve">    df = pd.DataFrame(list(rows),index=range(1,len(rows)+1))</w:t>
      </w:r>
    </w:p>
    <w:p w14:paraId="268BD509" w14:textId="77777777" w:rsidR="00B04B0D" w:rsidRDefault="00B04B0D" w:rsidP="00B04B0D">
      <w:pPr>
        <w:pStyle w:val="2f2"/>
      </w:pPr>
      <w:r>
        <w:t xml:space="preserve">    connection.close()</w:t>
      </w:r>
    </w:p>
    <w:p w14:paraId="5D787EE7" w14:textId="77777777" w:rsidR="00B04B0D" w:rsidRDefault="00B04B0D" w:rsidP="00B04B0D">
      <w:pPr>
        <w:pStyle w:val="2f2"/>
      </w:pPr>
      <w:r>
        <w:t xml:space="preserve">    return df</w:t>
      </w:r>
    </w:p>
    <w:p w14:paraId="72A94C71" w14:textId="77777777" w:rsidR="00B04B0D" w:rsidRDefault="00B04B0D" w:rsidP="00B04B0D">
      <w:pPr>
        <w:pStyle w:val="2f2"/>
      </w:pPr>
    </w:p>
    <w:p w14:paraId="63E673CC" w14:textId="77777777" w:rsidR="00B04B0D" w:rsidRPr="00F15BE5" w:rsidRDefault="00B04B0D" w:rsidP="00B04B0D">
      <w:pPr>
        <w:pStyle w:val="2f2"/>
      </w:pPr>
      <w:r w:rsidRPr="00F15BE5">
        <w:t>def find_main_key(dataframe,ndarray,column_name,main_key_name):</w:t>
      </w:r>
    </w:p>
    <w:p w14:paraId="1AF556EB" w14:textId="77777777" w:rsidR="00B04B0D" w:rsidRPr="00F15BE5" w:rsidRDefault="00B04B0D" w:rsidP="00B04B0D">
      <w:pPr>
        <w:pStyle w:val="2f2"/>
      </w:pPr>
      <w:r w:rsidRPr="00F15BE5">
        <w:t xml:space="preserve">    '''</w:t>
      </w:r>
    </w:p>
    <w:p w14:paraId="511427DF" w14:textId="77777777" w:rsidR="00B04B0D" w:rsidRPr="00F15BE5" w:rsidRDefault="00B04B0D" w:rsidP="00B04B0D">
      <w:pPr>
        <w:pStyle w:val="2f2"/>
      </w:pPr>
      <w:r w:rsidRPr="00F15BE5">
        <w:t xml:space="preserve">    </w:t>
      </w:r>
      <w:r w:rsidRPr="00F15BE5">
        <w:t>将时间戳转化为对应的主键</w:t>
      </w:r>
    </w:p>
    <w:p w14:paraId="0D4A8030" w14:textId="77777777" w:rsidR="00B04B0D" w:rsidRPr="00F15BE5" w:rsidRDefault="00B04B0D" w:rsidP="00B04B0D">
      <w:pPr>
        <w:pStyle w:val="2f2"/>
      </w:pPr>
      <w:r w:rsidRPr="00F15BE5">
        <w:t xml:space="preserve">    '''</w:t>
      </w:r>
    </w:p>
    <w:p w14:paraId="7E2473AC" w14:textId="77777777" w:rsidR="00B04B0D" w:rsidRPr="00F15BE5" w:rsidRDefault="00B04B0D" w:rsidP="00B04B0D">
      <w:pPr>
        <w:pStyle w:val="2f2"/>
      </w:pPr>
      <w:r w:rsidRPr="00F15BE5">
        <w:t xml:space="preserve">    main_key = []</w:t>
      </w:r>
    </w:p>
    <w:p w14:paraId="57767D34" w14:textId="77777777" w:rsidR="00B04B0D" w:rsidRPr="00F15BE5" w:rsidRDefault="00B04B0D" w:rsidP="00B04B0D">
      <w:pPr>
        <w:pStyle w:val="2f2"/>
      </w:pPr>
      <w:r w:rsidRPr="00F15BE5">
        <w:t xml:space="preserve">    for i,ele in enumerate(ndarray):</w:t>
      </w:r>
    </w:p>
    <w:p w14:paraId="77AE0722" w14:textId="77777777" w:rsidR="00B04B0D" w:rsidRPr="00F15BE5" w:rsidRDefault="00B04B0D" w:rsidP="00B04B0D">
      <w:pPr>
        <w:pStyle w:val="2f2"/>
      </w:pPr>
      <w:r w:rsidRPr="00F15BE5">
        <w:t xml:space="preserve">        if type(ele)==pd._libs.tslibs.timestamps.Timestamp:</w:t>
      </w:r>
    </w:p>
    <w:p w14:paraId="6A549BFC" w14:textId="77777777" w:rsidR="00B04B0D" w:rsidRPr="00F15BE5" w:rsidRDefault="00B04B0D" w:rsidP="00B04B0D">
      <w:pPr>
        <w:pStyle w:val="2f2"/>
      </w:pPr>
      <w:r w:rsidRPr="00F15BE5">
        <w:t xml:space="preserve">            mainkey = dataframe[dataframe[column_name]==ele.floor('d')][main_key_name].values</w:t>
      </w:r>
    </w:p>
    <w:p w14:paraId="4AF0FD78" w14:textId="77777777" w:rsidR="00B04B0D" w:rsidRPr="00F15BE5" w:rsidRDefault="00B04B0D" w:rsidP="00B04B0D">
      <w:pPr>
        <w:pStyle w:val="2f2"/>
      </w:pPr>
      <w:r w:rsidRPr="00F15BE5">
        <w:t xml:space="preserve">            main_key.append(mainkey[0])</w:t>
      </w:r>
    </w:p>
    <w:p w14:paraId="1A38C627" w14:textId="77777777" w:rsidR="00B04B0D" w:rsidRPr="00F15BE5" w:rsidRDefault="00B04B0D" w:rsidP="00B04B0D">
      <w:pPr>
        <w:pStyle w:val="2f2"/>
      </w:pPr>
      <w:r w:rsidRPr="00F15BE5">
        <w:t xml:space="preserve">        elif type(ele)==str or type(ele)==datetime.date:</w:t>
      </w:r>
    </w:p>
    <w:p w14:paraId="0F168CAE" w14:textId="77777777" w:rsidR="00B04B0D" w:rsidRPr="00F15BE5" w:rsidRDefault="00B04B0D" w:rsidP="00B04B0D">
      <w:pPr>
        <w:pStyle w:val="2f2"/>
      </w:pPr>
      <w:r w:rsidRPr="00F15BE5">
        <w:t xml:space="preserve">            mainkey = dataframe[dataframe[column_name]==pd.to_datetime(ele).floor('d')][main_key_name].values</w:t>
      </w:r>
    </w:p>
    <w:p w14:paraId="6F1F9FC3" w14:textId="77777777" w:rsidR="00B04B0D" w:rsidRPr="00F15BE5" w:rsidRDefault="00B04B0D" w:rsidP="00B04B0D">
      <w:pPr>
        <w:pStyle w:val="2f2"/>
      </w:pPr>
      <w:r w:rsidRPr="00F15BE5">
        <w:lastRenderedPageBreak/>
        <w:t xml:space="preserve">            main_key.append(mainkey[0])</w:t>
      </w:r>
    </w:p>
    <w:p w14:paraId="2B40F0A8" w14:textId="77777777" w:rsidR="00B04B0D" w:rsidRPr="00F15BE5" w:rsidRDefault="00B04B0D" w:rsidP="00B04B0D">
      <w:pPr>
        <w:pStyle w:val="2f2"/>
      </w:pPr>
      <w:r w:rsidRPr="00F15BE5">
        <w:t xml:space="preserve">        else:</w:t>
      </w:r>
    </w:p>
    <w:p w14:paraId="755D1766" w14:textId="77777777" w:rsidR="00B04B0D" w:rsidRPr="00F15BE5" w:rsidRDefault="00B04B0D" w:rsidP="00B04B0D">
      <w:pPr>
        <w:pStyle w:val="2f2"/>
      </w:pPr>
      <w:r w:rsidRPr="00F15BE5">
        <w:t xml:space="preserve">            #print('Unexpected Error!')</w:t>
      </w:r>
    </w:p>
    <w:p w14:paraId="0F579101" w14:textId="77777777" w:rsidR="00B04B0D" w:rsidRPr="00F15BE5" w:rsidRDefault="00B04B0D" w:rsidP="00B04B0D">
      <w:pPr>
        <w:pStyle w:val="2f2"/>
      </w:pPr>
      <w:r w:rsidRPr="00F15BE5">
        <w:t xml:space="preserve">            main_key.append(ele)</w:t>
      </w:r>
    </w:p>
    <w:p w14:paraId="2D628B09" w14:textId="77777777" w:rsidR="00B04B0D" w:rsidRPr="00F15BE5" w:rsidRDefault="00B04B0D" w:rsidP="00B04B0D">
      <w:pPr>
        <w:pStyle w:val="2f2"/>
      </w:pPr>
      <w:r w:rsidRPr="00F15BE5">
        <w:t xml:space="preserve">        if (i+1) % 1000 == 0:#</w:t>
      </w:r>
      <w:r w:rsidRPr="00F15BE5">
        <w:t>每隔</w:t>
      </w:r>
      <w:r w:rsidRPr="00F15BE5">
        <w:t>1000</w:t>
      </w:r>
      <w:r w:rsidRPr="00F15BE5">
        <w:t>行输出一个提示信息</w:t>
      </w:r>
    </w:p>
    <w:p w14:paraId="387CB089" w14:textId="77777777" w:rsidR="00B04B0D" w:rsidRPr="00F15BE5" w:rsidRDefault="00B04B0D" w:rsidP="00B04B0D">
      <w:pPr>
        <w:pStyle w:val="2f2"/>
      </w:pPr>
      <w:r w:rsidRPr="00F15BE5">
        <w:t xml:space="preserve">            print('</w:t>
      </w:r>
      <w:r w:rsidRPr="00F15BE5">
        <w:t>已经执行完</w:t>
      </w:r>
      <w:r w:rsidRPr="00F15BE5">
        <w:t>%d</w:t>
      </w:r>
      <w:r w:rsidRPr="00F15BE5">
        <w:t>行，还剩</w:t>
      </w:r>
      <w:r w:rsidRPr="00F15BE5">
        <w:t>%d</w:t>
      </w:r>
      <w:r w:rsidRPr="00F15BE5">
        <w:t>行</w:t>
      </w:r>
      <w:r w:rsidRPr="00F15BE5">
        <w:t>'%(i+1,len(ndarray)-i-1)</w:t>
      </w:r>
      <w:r>
        <w:t>)</w:t>
      </w:r>
    </w:p>
    <w:p w14:paraId="228D5090" w14:textId="77777777" w:rsidR="00B04B0D" w:rsidRDefault="00B04B0D" w:rsidP="00B04B0D">
      <w:pPr>
        <w:pStyle w:val="2f2"/>
      </w:pPr>
      <w:r w:rsidRPr="00F15BE5">
        <w:t>return np.array(main_key)</w:t>
      </w:r>
    </w:p>
    <w:p w14:paraId="22586128" w14:textId="77777777" w:rsidR="00B04B0D" w:rsidRDefault="00B04B0D" w:rsidP="00B04B0D">
      <w:pPr>
        <w:pStyle w:val="2f2"/>
      </w:pPr>
    </w:p>
    <w:p w14:paraId="339401E4" w14:textId="77777777" w:rsidR="00B04B0D" w:rsidRDefault="00B04B0D" w:rsidP="00B04B0D">
      <w:pPr>
        <w:pStyle w:val="2f2"/>
      </w:pPr>
      <w:r>
        <w:t>sql1 = '''SELECT lg.id AS goods_id, lg.goods_sn, lg.name AS goods_name, category_id, lc.name AS category_name</w:t>
      </w:r>
    </w:p>
    <w:p w14:paraId="501950CF" w14:textId="77777777" w:rsidR="00B04B0D" w:rsidRDefault="00B04B0D" w:rsidP="00B04B0D">
      <w:pPr>
        <w:pStyle w:val="2f2"/>
      </w:pPr>
      <w:r>
        <w:tab/>
        <w:t>, lc.keywords AS category_keywords, lc.desc AS category_desc, lc.pid AS category_pid, lg.brand_id, lg.gallery</w:t>
      </w:r>
    </w:p>
    <w:p w14:paraId="763DEBE3" w14:textId="77777777" w:rsidR="00B04B0D" w:rsidRDefault="00B04B0D" w:rsidP="00B04B0D">
      <w:pPr>
        <w:pStyle w:val="2f2"/>
      </w:pPr>
      <w:r>
        <w:tab/>
        <w:t>, lg.keywords, lg.brief, lg.is_on_sale, lg.sort_order, lg.pic_url</w:t>
      </w:r>
    </w:p>
    <w:p w14:paraId="408F69BD" w14:textId="77777777" w:rsidR="00B04B0D" w:rsidRDefault="00B04B0D" w:rsidP="00B04B0D">
      <w:pPr>
        <w:pStyle w:val="2f2"/>
      </w:pPr>
      <w:r>
        <w:tab/>
        <w:t>, lg.share_url, lg.is_new, lg.is_hot, lg.unit, lg.counter_price</w:t>
      </w:r>
    </w:p>
    <w:p w14:paraId="58D83E51" w14:textId="77777777" w:rsidR="00B04B0D" w:rsidRDefault="00B04B0D" w:rsidP="00B04B0D">
      <w:pPr>
        <w:pStyle w:val="2f2"/>
      </w:pPr>
      <w:r>
        <w:tab/>
        <w:t>, lg.retail_price, lg.detail, lgp.id AS product_id, lgp.specifications, lgp.add_time AS gp_add_time</w:t>
      </w:r>
    </w:p>
    <w:p w14:paraId="7ADB8E47" w14:textId="77777777" w:rsidR="00B04B0D" w:rsidRDefault="00B04B0D" w:rsidP="00B04B0D">
      <w:pPr>
        <w:pStyle w:val="2f2"/>
      </w:pPr>
      <w:r>
        <w:tab/>
        <w:t>, lgp.update_time AS gp_update_time, lgp.deleted, lc.icon_url AS category_icon_url, lc.pic_url AS category_pic_url, lc.level AS category_level</w:t>
      </w:r>
    </w:p>
    <w:p w14:paraId="53EE265D" w14:textId="77777777" w:rsidR="00B04B0D" w:rsidRDefault="00B04B0D" w:rsidP="00B04B0D">
      <w:pPr>
        <w:pStyle w:val="2f2"/>
      </w:pPr>
      <w:r>
        <w:tab/>
        <w:t>, lc.sort_order AS category_sort_order, lc.add_time AS category_add_time, lc.update_time AS category_update_time, lc.deleted AS category_deleted, lg.add_time AS goods_add_time</w:t>
      </w:r>
    </w:p>
    <w:p w14:paraId="72429F44" w14:textId="77777777" w:rsidR="00B04B0D" w:rsidRDefault="00B04B0D" w:rsidP="00B04B0D">
      <w:pPr>
        <w:pStyle w:val="2f2"/>
      </w:pPr>
      <w:r>
        <w:tab/>
        <w:t>, lg.update_time AS goods_update_time, lg.deleted AS goods_deleted</w:t>
      </w:r>
    </w:p>
    <w:p w14:paraId="00E4D99C" w14:textId="77777777" w:rsidR="00B04B0D" w:rsidRDefault="00B04B0D" w:rsidP="00B04B0D">
      <w:pPr>
        <w:pStyle w:val="2f2"/>
      </w:pPr>
      <w:r>
        <w:t>FROM litemall_goods lg, litemall_goods_product lgp, litemall_category lc</w:t>
      </w:r>
    </w:p>
    <w:p w14:paraId="667CEA58" w14:textId="77777777" w:rsidR="00B04B0D" w:rsidRDefault="00B04B0D" w:rsidP="00B04B0D">
      <w:pPr>
        <w:pStyle w:val="2f2"/>
      </w:pPr>
      <w:r>
        <w:t>WHERE lg.category_id = lc.id</w:t>
      </w:r>
    </w:p>
    <w:p w14:paraId="61372668" w14:textId="77777777" w:rsidR="00B04B0D" w:rsidRDefault="00B04B0D" w:rsidP="00B04B0D">
      <w:pPr>
        <w:pStyle w:val="2f2"/>
      </w:pPr>
      <w:r>
        <w:t>AND lg.id = lgp.goods_id;</w:t>
      </w:r>
    </w:p>
    <w:p w14:paraId="1BC9536D" w14:textId="77777777" w:rsidR="00B04B0D" w:rsidRDefault="00B04B0D" w:rsidP="00B04B0D">
      <w:pPr>
        <w:pStyle w:val="2f2"/>
      </w:pPr>
      <w:r>
        <w:t>'''</w:t>
      </w:r>
    </w:p>
    <w:p w14:paraId="159248CD" w14:textId="77777777" w:rsidR="00B04B0D" w:rsidRDefault="00B04B0D" w:rsidP="00B04B0D">
      <w:pPr>
        <w:pStyle w:val="2f2"/>
      </w:pPr>
    </w:p>
    <w:p w14:paraId="27FFAFE6" w14:textId="77777777" w:rsidR="00B04B0D" w:rsidRDefault="00B04B0D" w:rsidP="00B04B0D">
      <w:pPr>
        <w:pStyle w:val="2f2"/>
      </w:pPr>
      <w:r>
        <w:t># Extracting</w:t>
      </w:r>
      <w:r>
        <w:t>：</w:t>
      </w:r>
    </w:p>
    <w:p w14:paraId="170BD2B7" w14:textId="77777777" w:rsidR="00B04B0D" w:rsidRDefault="00B04B0D" w:rsidP="00B04B0D">
      <w:pPr>
        <w:pStyle w:val="2f2"/>
      </w:pPr>
      <w:r>
        <w:t>df = get_table('121.36.99.22',sql1) #</w:t>
      </w:r>
      <w:r>
        <w:t>调用</w:t>
      </w:r>
      <w:r>
        <w:t>get_table</w:t>
      </w:r>
      <w:r>
        <w:t>函数，执行相应的</w:t>
      </w:r>
      <w:r>
        <w:t>sql</w:t>
      </w:r>
      <w:r>
        <w:t>语句完成查表操作。</w:t>
      </w:r>
      <w:r w:rsidRPr="006C03EE">
        <w:rPr>
          <w:rFonts w:hint="eastAsia"/>
          <w:b/>
        </w:rPr>
        <w:t>此处</w:t>
      </w:r>
      <w:r w:rsidRPr="006C03EE">
        <w:rPr>
          <w:rFonts w:hint="eastAsia"/>
          <w:b/>
        </w:rPr>
        <w:t>121.36.99.22</w:t>
      </w:r>
      <w:r w:rsidRPr="006C03EE">
        <w:rPr>
          <w:rFonts w:hint="eastAsia"/>
          <w:b/>
        </w:rPr>
        <w:t>为</w:t>
      </w:r>
      <w:r w:rsidRPr="006C03EE">
        <w:rPr>
          <w:rFonts w:hint="eastAsia"/>
          <w:b/>
        </w:rPr>
        <w:t>R</w:t>
      </w:r>
      <w:r w:rsidRPr="006C03EE">
        <w:rPr>
          <w:b/>
        </w:rPr>
        <w:t>DS</w:t>
      </w:r>
      <w:r w:rsidRPr="006C03EE">
        <w:rPr>
          <w:rFonts w:hint="eastAsia"/>
          <w:b/>
        </w:rPr>
        <w:t>公网</w:t>
      </w:r>
      <w:r w:rsidRPr="006C03EE">
        <w:rPr>
          <w:b/>
        </w:rPr>
        <w:t>ip</w:t>
      </w:r>
      <w:r w:rsidRPr="006C03EE">
        <w:rPr>
          <w:b/>
        </w:rPr>
        <w:t>，</w:t>
      </w:r>
      <w:r w:rsidRPr="006C03EE">
        <w:rPr>
          <w:rFonts w:hint="eastAsia"/>
          <w:b/>
        </w:rPr>
        <w:t>请修改为个人相应的</w:t>
      </w:r>
      <w:r w:rsidRPr="006C03EE">
        <w:rPr>
          <w:rFonts w:hint="eastAsia"/>
          <w:b/>
        </w:rPr>
        <w:t>i</w:t>
      </w:r>
      <w:r w:rsidRPr="006C03EE">
        <w:rPr>
          <w:b/>
        </w:rPr>
        <w:t>p</w:t>
      </w:r>
      <w:r w:rsidRPr="006C03EE">
        <w:rPr>
          <w:rFonts w:hint="eastAsia"/>
          <w:b/>
        </w:rPr>
        <w:t>信息。</w:t>
      </w:r>
    </w:p>
    <w:p w14:paraId="3B9F66E2" w14:textId="77777777" w:rsidR="00B04B0D" w:rsidRDefault="00B04B0D" w:rsidP="00B04B0D">
      <w:pPr>
        <w:pStyle w:val="2f2"/>
      </w:pPr>
      <w:r>
        <w:t>#</w:t>
      </w:r>
      <w:r>
        <w:t>以下是一些正则化表达式的内容，主要是用来提取</w:t>
      </w:r>
      <w:r>
        <w:t>sql</w:t>
      </w:r>
      <w:r>
        <w:t>语句中的字段信息的；</w:t>
      </w:r>
    </w:p>
    <w:p w14:paraId="6D3AD2FA" w14:textId="77777777" w:rsidR="00B04B0D" w:rsidRDefault="00B04B0D" w:rsidP="00B04B0D">
      <w:pPr>
        <w:pStyle w:val="2f2"/>
      </w:pPr>
      <w:r>
        <w:t>#</w:t>
      </w:r>
      <w:r>
        <w:t>这一部分内容不是重点，有困难的学员可以直接复制粘贴相应的字段，保存到</w:t>
      </w:r>
      <w:r>
        <w:t>c</w:t>
      </w:r>
      <w:r>
        <w:t>这个列表中。</w:t>
      </w:r>
    </w:p>
    <w:p w14:paraId="04BCA9B9" w14:textId="77777777" w:rsidR="00B04B0D" w:rsidRDefault="00B04B0D" w:rsidP="00B04B0D">
      <w:pPr>
        <w:pStyle w:val="2f2"/>
      </w:pPr>
      <w:r>
        <w:t>c = re.search('(SELECT[\s\S]*FROM)',sql1).groups()[0]</w:t>
      </w:r>
    </w:p>
    <w:p w14:paraId="54C7DD12" w14:textId="77777777" w:rsidR="00B04B0D" w:rsidRDefault="00B04B0D" w:rsidP="00B04B0D">
      <w:pPr>
        <w:pStyle w:val="2f2"/>
      </w:pPr>
      <w:r>
        <w:t>c = re.search('(SELECT[\s\S]*FROM)',sql1).groups()[0]</w:t>
      </w:r>
    </w:p>
    <w:p w14:paraId="1278E497" w14:textId="77777777" w:rsidR="00B04B0D" w:rsidRDefault="00B04B0D" w:rsidP="00B04B0D">
      <w:pPr>
        <w:pStyle w:val="2f2"/>
      </w:pPr>
      <w:r>
        <w:t>c = re.search('(AS[\s\S]*FROM)',c).groups()[0]</w:t>
      </w:r>
    </w:p>
    <w:p w14:paraId="42E641A8" w14:textId="77777777" w:rsidR="00B04B0D" w:rsidRDefault="00B04B0D" w:rsidP="00B04B0D">
      <w:pPr>
        <w:pStyle w:val="2f2"/>
      </w:pPr>
      <w:r>
        <w:t>c = re.sub('(la.[\w]* AS)','',c)</w:t>
      </w:r>
    </w:p>
    <w:p w14:paraId="1671AAD7" w14:textId="77777777" w:rsidR="00B04B0D" w:rsidRDefault="00B04B0D" w:rsidP="00B04B0D">
      <w:pPr>
        <w:pStyle w:val="2f2"/>
      </w:pPr>
      <w:r>
        <w:t>c = re.sub('(lg.[\w]* AS)','',c)</w:t>
      </w:r>
    </w:p>
    <w:p w14:paraId="21B3C7A9" w14:textId="77777777" w:rsidR="00B04B0D" w:rsidRDefault="00B04B0D" w:rsidP="00B04B0D">
      <w:pPr>
        <w:pStyle w:val="2f2"/>
      </w:pPr>
      <w:r>
        <w:t>c = re.sub('(lc.[\w]* AS)','',c)</w:t>
      </w:r>
    </w:p>
    <w:p w14:paraId="08FF51CD" w14:textId="77777777" w:rsidR="00B04B0D" w:rsidRDefault="00B04B0D" w:rsidP="00B04B0D">
      <w:pPr>
        <w:pStyle w:val="2f2"/>
      </w:pPr>
      <w:r>
        <w:t>c = re.sub('(lgp.[\w]* AS)','',c)</w:t>
      </w:r>
    </w:p>
    <w:p w14:paraId="45F1C9D0" w14:textId="77777777" w:rsidR="00B04B0D" w:rsidRDefault="00B04B0D" w:rsidP="00B04B0D">
      <w:pPr>
        <w:pStyle w:val="2f2"/>
      </w:pPr>
      <w:r>
        <w:t>c = re.sub('(lo.[\w]* AS)','',c)</w:t>
      </w:r>
    </w:p>
    <w:p w14:paraId="67D80E12" w14:textId="77777777" w:rsidR="00B04B0D" w:rsidRDefault="00B04B0D" w:rsidP="00B04B0D">
      <w:pPr>
        <w:pStyle w:val="2f2"/>
      </w:pPr>
      <w:r>
        <w:t>c = c.replace('AS','').replace('FROM','').replace('\n','').replace('\t','')\</w:t>
      </w:r>
    </w:p>
    <w:p w14:paraId="66A0BCC0" w14:textId="77777777" w:rsidR="00B04B0D" w:rsidRDefault="00B04B0D" w:rsidP="00B04B0D">
      <w:pPr>
        <w:pStyle w:val="2f2"/>
      </w:pPr>
      <w:r>
        <w:lastRenderedPageBreak/>
        <w:t xml:space="preserve">    .replace(' ','').replace('lo.','').replace('la.','').replace('time','date')\</w:t>
      </w:r>
    </w:p>
    <w:p w14:paraId="3F760763" w14:textId="77777777" w:rsidR="00B04B0D" w:rsidRDefault="00B04B0D" w:rsidP="00B04B0D">
      <w:pPr>
        <w:pStyle w:val="2f2"/>
      </w:pPr>
      <w:r>
        <w:t xml:space="preserve">    .replace('lg.','').replace('lc.','').replace('lgp.','').split(',')</w:t>
      </w:r>
    </w:p>
    <w:p w14:paraId="2E06418D" w14:textId="77777777" w:rsidR="00B04B0D" w:rsidRDefault="00B04B0D" w:rsidP="00B04B0D">
      <w:pPr>
        <w:pStyle w:val="2f2"/>
      </w:pPr>
      <w:r>
        <w:t>df.columns = c</w:t>
      </w:r>
    </w:p>
    <w:p w14:paraId="410D76DE" w14:textId="77777777" w:rsidR="00B04B0D" w:rsidRDefault="00B04B0D" w:rsidP="00B04B0D">
      <w:pPr>
        <w:pStyle w:val="2f2"/>
      </w:pPr>
    </w:p>
    <w:p w14:paraId="3C9608C7" w14:textId="77777777" w:rsidR="00B04B0D" w:rsidRDefault="00B04B0D" w:rsidP="00B04B0D">
      <w:pPr>
        <w:pStyle w:val="2f2"/>
      </w:pPr>
      <w:r>
        <w:t>#</w:t>
      </w:r>
      <w:r>
        <w:t>调用</w:t>
      </w:r>
      <w:r>
        <w:t xml:space="preserve"> get_table </w:t>
      </w:r>
      <w:r>
        <w:t>函数，查询</w:t>
      </w:r>
      <w:r>
        <w:t xml:space="preserve"> Date_Dimension </w:t>
      </w:r>
      <w:r>
        <w:t>到</w:t>
      </w:r>
      <w:r>
        <w:t>df2</w:t>
      </w:r>
      <w:r>
        <w:t>中：</w:t>
      </w:r>
    </w:p>
    <w:p w14:paraId="62DB83DF" w14:textId="77777777" w:rsidR="00B04B0D" w:rsidRDefault="00B04B0D" w:rsidP="00B04B0D">
      <w:pPr>
        <w:pStyle w:val="2f2"/>
      </w:pPr>
      <w:r>
        <w:t>sql_datedim = 'select date_key, full_date from date_dimension;'</w:t>
      </w:r>
    </w:p>
    <w:p w14:paraId="1A5EEA17" w14:textId="77777777" w:rsidR="00B04B0D" w:rsidRDefault="00B04B0D" w:rsidP="00B04B0D">
      <w:pPr>
        <w:pStyle w:val="2f2"/>
      </w:pPr>
      <w:r>
        <w:t>df2 = get_table('116.63.57.107',sql_datedim,port='8000',database='hqltest',user='dbadmin', password='******') #</w:t>
      </w:r>
      <w:r w:rsidRPr="006C03EE">
        <w:rPr>
          <w:rFonts w:hint="eastAsia"/>
          <w:b/>
        </w:rPr>
        <w:t>此处的</w:t>
      </w:r>
      <w:r w:rsidRPr="006C03EE">
        <w:rPr>
          <w:b/>
          <w:i/>
        </w:rPr>
        <w:t>ip</w:t>
      </w:r>
      <w:r>
        <w:rPr>
          <w:b/>
          <w:i/>
        </w:rPr>
        <w:t>=</w:t>
      </w:r>
      <w:r w:rsidRPr="006C03EE">
        <w:rPr>
          <w:b/>
          <w:i/>
        </w:rPr>
        <w:t>116.63.57.107, port</w:t>
      </w:r>
      <w:r>
        <w:rPr>
          <w:b/>
          <w:i/>
        </w:rPr>
        <w:t>=8000</w:t>
      </w:r>
      <w:r w:rsidRPr="006C03EE">
        <w:rPr>
          <w:b/>
          <w:i/>
        </w:rPr>
        <w:t>, database</w:t>
      </w:r>
      <w:r>
        <w:rPr>
          <w:b/>
          <w:i/>
        </w:rPr>
        <w:t>=</w:t>
      </w:r>
      <w:r>
        <w:rPr>
          <w:rFonts w:hint="eastAsia"/>
          <w:b/>
          <w:i/>
        </w:rPr>
        <w:t>hql</w:t>
      </w:r>
      <w:r>
        <w:rPr>
          <w:b/>
          <w:i/>
        </w:rPr>
        <w:t>test</w:t>
      </w:r>
      <w:r w:rsidRPr="006C03EE">
        <w:rPr>
          <w:b/>
          <w:i/>
        </w:rPr>
        <w:t>, user</w:t>
      </w:r>
      <w:r>
        <w:rPr>
          <w:b/>
          <w:i/>
        </w:rPr>
        <w:t>=dbadmin</w:t>
      </w:r>
      <w:r w:rsidRPr="006C03EE">
        <w:rPr>
          <w:b/>
          <w:i/>
        </w:rPr>
        <w:t>, password</w:t>
      </w:r>
      <w:r>
        <w:rPr>
          <w:b/>
          <w:i/>
        </w:rPr>
        <w:t>=******</w:t>
      </w:r>
      <w:r w:rsidRPr="006C03EE">
        <w:rPr>
          <w:rFonts w:hint="eastAsia"/>
          <w:b/>
        </w:rPr>
        <w:t>为连接</w:t>
      </w:r>
      <w:r>
        <w:rPr>
          <w:b/>
        </w:rPr>
        <w:t>DWS</w:t>
      </w:r>
      <w:r w:rsidRPr="006C03EE">
        <w:rPr>
          <w:rFonts w:hint="eastAsia"/>
          <w:b/>
        </w:rPr>
        <w:t>的相关信息，请根据个人设置进行相应修改。</w:t>
      </w:r>
    </w:p>
    <w:p w14:paraId="4647334C" w14:textId="77777777" w:rsidR="00B04B0D" w:rsidRDefault="00B04B0D" w:rsidP="00B04B0D">
      <w:pPr>
        <w:pStyle w:val="2f2"/>
      </w:pPr>
      <w:r>
        <w:t>df2.columns=['date key','full date']</w:t>
      </w:r>
    </w:p>
    <w:p w14:paraId="3487B444" w14:textId="77777777" w:rsidR="00B04B0D" w:rsidRDefault="00B04B0D" w:rsidP="00B04B0D">
      <w:pPr>
        <w:pStyle w:val="2f2"/>
      </w:pPr>
    </w:p>
    <w:p w14:paraId="551B5D62" w14:textId="77777777" w:rsidR="00B04B0D" w:rsidRDefault="00B04B0D" w:rsidP="00B04B0D">
      <w:pPr>
        <w:pStyle w:val="2f2"/>
      </w:pPr>
      <w:r>
        <w:t>#Transforming</w:t>
      </w:r>
      <w:r>
        <w:t>：调用</w:t>
      </w:r>
      <w:r>
        <w:t>find_main_key</w:t>
      </w:r>
      <w:r>
        <w:t>方法完成转化工作，比如把</w:t>
      </w:r>
      <w:r>
        <w:t xml:space="preserve"> 2020-04-01 0:00:00</w:t>
      </w:r>
      <w:r>
        <w:t>这样的时间转化为</w:t>
      </w:r>
      <w:r>
        <w:t xml:space="preserve"> 20200401 </w:t>
      </w:r>
      <w:r>
        <w:t>这样的主键。</w:t>
      </w:r>
      <w:r>
        <w:t xml:space="preserve"> </w:t>
      </w:r>
    </w:p>
    <w:p w14:paraId="15DA59C9" w14:textId="77777777" w:rsidR="00B04B0D" w:rsidRDefault="00B04B0D" w:rsidP="00B04B0D">
      <w:pPr>
        <w:pStyle w:val="2f2"/>
      </w:pPr>
      <w:r>
        <w:t>c1 = []</w:t>
      </w:r>
    </w:p>
    <w:p w14:paraId="74B33E0C" w14:textId="77777777" w:rsidR="00B04B0D" w:rsidRDefault="00B04B0D" w:rsidP="00B04B0D">
      <w:pPr>
        <w:pStyle w:val="2f2"/>
      </w:pPr>
      <w:r>
        <w:t>date_index = []</w:t>
      </w:r>
    </w:p>
    <w:p w14:paraId="1B603DE2" w14:textId="77777777" w:rsidR="00B04B0D" w:rsidRDefault="00B04B0D" w:rsidP="00B04B0D">
      <w:pPr>
        <w:pStyle w:val="2f2"/>
      </w:pPr>
      <w:r>
        <w:t xml:space="preserve">date_list = [] </w:t>
      </w:r>
    </w:p>
    <w:p w14:paraId="5632D3C1" w14:textId="77777777" w:rsidR="00B04B0D" w:rsidRDefault="00B04B0D" w:rsidP="00B04B0D">
      <w:pPr>
        <w:pStyle w:val="2f2"/>
      </w:pPr>
      <w:r>
        <w:t>for i,ele in enumerate(c):</w:t>
      </w:r>
    </w:p>
    <w:p w14:paraId="76F265FB" w14:textId="77777777" w:rsidR="00B04B0D" w:rsidRDefault="00B04B0D" w:rsidP="00B04B0D">
      <w:pPr>
        <w:pStyle w:val="2f2"/>
      </w:pPr>
      <w:r>
        <w:t xml:space="preserve">    if ele[-4:]=='date' or ele[-3:]=='day':</w:t>
      </w:r>
    </w:p>
    <w:p w14:paraId="4C3F4A57" w14:textId="77777777" w:rsidR="00B04B0D" w:rsidRDefault="00B04B0D" w:rsidP="00B04B0D">
      <w:pPr>
        <w:pStyle w:val="2f2"/>
      </w:pPr>
      <w:r>
        <w:t xml:space="preserve">        c1.append(ele)</w:t>
      </w:r>
    </w:p>
    <w:p w14:paraId="3313C4B2" w14:textId="77777777" w:rsidR="00B04B0D" w:rsidRDefault="00B04B0D" w:rsidP="00B04B0D">
      <w:pPr>
        <w:pStyle w:val="2f2"/>
      </w:pPr>
      <w:r>
        <w:t xml:space="preserve">        date_index.append(i)</w:t>
      </w:r>
    </w:p>
    <w:p w14:paraId="186DB962" w14:textId="77777777" w:rsidR="00B04B0D" w:rsidRDefault="00B04B0D" w:rsidP="00B04B0D">
      <w:pPr>
        <w:pStyle w:val="2f2"/>
      </w:pPr>
      <w:r>
        <w:t xml:space="preserve">        date_list.append(find_main_key(df2,df[ele],'full date','date key'))</w:t>
      </w:r>
    </w:p>
    <w:p w14:paraId="446D9A7A" w14:textId="77777777" w:rsidR="00B04B0D" w:rsidRDefault="00B04B0D" w:rsidP="00B04B0D">
      <w:pPr>
        <w:pStyle w:val="2f2"/>
      </w:pPr>
      <w:r>
        <w:t>date_list = np.array(date_list)</w:t>
      </w:r>
    </w:p>
    <w:p w14:paraId="3BCC04CD" w14:textId="77777777" w:rsidR="00B04B0D" w:rsidRDefault="00B04B0D" w:rsidP="00B04B0D">
      <w:pPr>
        <w:pStyle w:val="2f2"/>
      </w:pPr>
      <w:r>
        <w:t xml:space="preserve">    </w:t>
      </w:r>
    </w:p>
    <w:p w14:paraId="1CE0F515" w14:textId="77777777" w:rsidR="00B04B0D" w:rsidRDefault="00B04B0D" w:rsidP="00B04B0D">
      <w:pPr>
        <w:pStyle w:val="2f2"/>
      </w:pPr>
      <w:r>
        <w:t>#</w:t>
      </w:r>
      <w:r>
        <w:t>把新的数据添加到原始表中：</w:t>
      </w:r>
    </w:p>
    <w:p w14:paraId="7D26DA7A" w14:textId="77777777" w:rsidR="00B04B0D" w:rsidRDefault="00B04B0D" w:rsidP="00B04B0D">
      <w:pPr>
        <w:pStyle w:val="2f2"/>
      </w:pPr>
      <w:r>
        <w:t>df.iloc[:,date_index] = date_list.T</w:t>
      </w:r>
    </w:p>
    <w:p w14:paraId="56986ED5" w14:textId="77777777" w:rsidR="00B04B0D" w:rsidRDefault="00B04B0D" w:rsidP="00B04B0D">
      <w:pPr>
        <w:pStyle w:val="2f2"/>
      </w:pPr>
      <w:r>
        <w:t>df.iloc[:,date_index[0]]=date_list.T[:,0]</w:t>
      </w:r>
    </w:p>
    <w:p w14:paraId="30E0CC9A" w14:textId="77777777" w:rsidR="00B04B0D" w:rsidRDefault="00B04B0D" w:rsidP="00B04B0D">
      <w:pPr>
        <w:pStyle w:val="2f2"/>
      </w:pPr>
    </w:p>
    <w:p w14:paraId="3B160703" w14:textId="77777777" w:rsidR="00B04B0D" w:rsidRDefault="00B04B0D" w:rsidP="00B04B0D">
      <w:pPr>
        <w:pStyle w:val="2f2"/>
      </w:pPr>
      <w:r>
        <w:t>#</w:t>
      </w:r>
      <w:r>
        <w:t>修改一下字段名称，同时添加新的列名</w:t>
      </w:r>
      <w:r>
        <w:t>:</w:t>
      </w:r>
    </w:p>
    <w:p w14:paraId="5717DA7A" w14:textId="77777777" w:rsidR="00B04B0D" w:rsidRDefault="00B04B0D" w:rsidP="00B04B0D">
      <w:pPr>
        <w:pStyle w:val="2f2"/>
      </w:pPr>
      <w:r>
        <w:t>c_new = c.copy()</w:t>
      </w:r>
    </w:p>
    <w:p w14:paraId="492552BC" w14:textId="77777777" w:rsidR="00B04B0D" w:rsidRDefault="00B04B0D" w:rsidP="00B04B0D">
      <w:pPr>
        <w:pStyle w:val="2f2"/>
      </w:pPr>
      <w:r>
        <w:t>i = 0</w:t>
      </w:r>
    </w:p>
    <w:p w14:paraId="37E3DD06" w14:textId="77777777" w:rsidR="00B04B0D" w:rsidRDefault="00B04B0D" w:rsidP="00B04B0D">
      <w:pPr>
        <w:pStyle w:val="2f2"/>
      </w:pPr>
      <w:r>
        <w:t>for index in date_index:</w:t>
      </w:r>
    </w:p>
    <w:p w14:paraId="3BA30A25" w14:textId="77777777" w:rsidR="00B04B0D" w:rsidRDefault="00B04B0D" w:rsidP="00B04B0D">
      <w:pPr>
        <w:pStyle w:val="2f2"/>
      </w:pPr>
      <w:r>
        <w:t xml:space="preserve">    c_new[index] = c_new[index].replace('_date','_time')</w:t>
      </w:r>
    </w:p>
    <w:p w14:paraId="78C8F48C" w14:textId="77777777" w:rsidR="00B04B0D" w:rsidRDefault="00B04B0D" w:rsidP="00B04B0D">
      <w:pPr>
        <w:pStyle w:val="2f2"/>
      </w:pPr>
      <w:r>
        <w:t>for index in date_index:</w:t>
      </w:r>
    </w:p>
    <w:p w14:paraId="505A8729" w14:textId="77777777" w:rsidR="00B04B0D" w:rsidRDefault="00B04B0D" w:rsidP="00B04B0D">
      <w:pPr>
        <w:pStyle w:val="2f2"/>
      </w:pPr>
      <w:r>
        <w:t xml:space="preserve">    if c[index][-3:] != 'day':</w:t>
      </w:r>
    </w:p>
    <w:p w14:paraId="3C0003BD" w14:textId="77777777" w:rsidR="00B04B0D" w:rsidRDefault="00B04B0D" w:rsidP="00B04B0D">
      <w:pPr>
        <w:pStyle w:val="2f2"/>
      </w:pPr>
      <w:r>
        <w:t xml:space="preserve">        c_new.insert(index+i,c[index])</w:t>
      </w:r>
    </w:p>
    <w:p w14:paraId="679C4D50" w14:textId="77777777" w:rsidR="00B04B0D" w:rsidRDefault="00B04B0D" w:rsidP="00B04B0D">
      <w:pPr>
        <w:pStyle w:val="2f2"/>
      </w:pPr>
      <w:r>
        <w:t xml:space="preserve">        i+=1   </w:t>
      </w:r>
    </w:p>
    <w:p w14:paraId="724EE63A" w14:textId="77777777" w:rsidR="00B04B0D" w:rsidRDefault="00B04B0D" w:rsidP="00B04B0D">
      <w:pPr>
        <w:pStyle w:val="2f2"/>
      </w:pPr>
      <w:r>
        <w:t xml:space="preserve">        </w:t>
      </w:r>
    </w:p>
    <w:p w14:paraId="57E33C0D" w14:textId="77777777" w:rsidR="00B04B0D" w:rsidRDefault="00B04B0D" w:rsidP="00B04B0D">
      <w:pPr>
        <w:pStyle w:val="2f2"/>
      </w:pPr>
      <w:r>
        <w:t>#</w:t>
      </w:r>
      <w:r>
        <w:t>把新的列用</w:t>
      </w:r>
      <w:r>
        <w:t>0</w:t>
      </w:r>
      <w:r>
        <w:t>填充</w:t>
      </w:r>
      <w:r>
        <w:t xml:space="preserve">:    </w:t>
      </w:r>
    </w:p>
    <w:p w14:paraId="438397AA" w14:textId="77777777" w:rsidR="00B04B0D" w:rsidRDefault="00B04B0D" w:rsidP="00B04B0D">
      <w:pPr>
        <w:pStyle w:val="2f2"/>
      </w:pPr>
      <w:r>
        <w:t>df = df.reindex(columns=c_new, fill_value=0)</w:t>
      </w:r>
    </w:p>
    <w:p w14:paraId="2A5E1F8A" w14:textId="77777777" w:rsidR="00B04B0D" w:rsidRDefault="00B04B0D" w:rsidP="00B04B0D">
      <w:pPr>
        <w:pStyle w:val="2f2"/>
      </w:pPr>
    </w:p>
    <w:p w14:paraId="77ECAF3F" w14:textId="77777777" w:rsidR="00B04B0D" w:rsidRDefault="00B04B0D" w:rsidP="00B04B0D">
      <w:pPr>
        <w:pStyle w:val="2f2"/>
      </w:pPr>
      <w:r>
        <w:lastRenderedPageBreak/>
        <w:t xml:space="preserve"># Loading - </w:t>
      </w:r>
      <w:r>
        <w:t>把</w:t>
      </w:r>
      <w:r>
        <w:rPr>
          <w:rFonts w:hint="eastAsia"/>
        </w:rPr>
        <w:t>数据导入</w:t>
      </w:r>
      <w:r>
        <w:t>到</w:t>
      </w:r>
      <w:r>
        <w:t>DWS</w:t>
      </w:r>
      <w:r>
        <w:t>中：</w:t>
      </w:r>
      <w:r>
        <w:rPr>
          <w:rFonts w:hint="eastAsia"/>
        </w:rPr>
        <w:t>先将数据导出成</w:t>
      </w:r>
      <w:r>
        <w:rPr>
          <w:rFonts w:hint="eastAsia"/>
        </w:rPr>
        <w:t>csv</w:t>
      </w:r>
      <w:r>
        <w:rPr>
          <w:rFonts w:hint="eastAsia"/>
        </w:rPr>
        <w:t>文件。</w:t>
      </w:r>
    </w:p>
    <w:p w14:paraId="4E0BF3FB" w14:textId="77777777" w:rsidR="00B04B0D" w:rsidRDefault="00B04B0D" w:rsidP="00B04B0D">
      <w:pPr>
        <w:pStyle w:val="2f2"/>
      </w:pPr>
      <w:r>
        <w:t># t = np.concatenate((df.index.values.reshape(df.index.values.shape[0],1),df.values),1)</w:t>
      </w:r>
    </w:p>
    <w:p w14:paraId="3B9BB3D5" w14:textId="77777777" w:rsidR="00B04B0D" w:rsidRDefault="00B04B0D" w:rsidP="00B04B0D">
      <w:pPr>
        <w:pStyle w:val="2f2"/>
      </w:pPr>
      <w:r w:rsidRPr="0011425F">
        <w:t>df.to_csv('D:\\goods_dimension.csv',index_label='goods_key',encoding='utf-8-sig')</w:t>
      </w:r>
    </w:p>
    <w:p w14:paraId="5F4ECF70" w14:textId="77777777" w:rsidR="00B04B0D" w:rsidRDefault="00B04B0D" w:rsidP="00B04B0D">
      <w:pPr>
        <w:pStyle w:val="1e"/>
        <w:rPr>
          <w:rFonts w:hint="eastAsia"/>
        </w:rPr>
      </w:pPr>
      <w:r>
        <w:t>--</w:t>
      </w:r>
      <w:r>
        <w:rPr>
          <w:rFonts w:hint="eastAsia"/>
        </w:rPr>
        <w:t>完毕</w:t>
      </w:r>
      <w:r>
        <w:t>—</w:t>
      </w:r>
    </w:p>
    <w:p w14:paraId="6D78EC74" w14:textId="77777777" w:rsidR="00B04B0D" w:rsidRDefault="00B04B0D" w:rsidP="00B04B0D">
      <w:pPr>
        <w:pStyle w:val="1e"/>
        <w:rPr>
          <w:rFonts w:hint="eastAsia"/>
        </w:rPr>
      </w:pPr>
      <w:r>
        <w:t xml:space="preserve"># </w:t>
      </w:r>
      <w:r>
        <w:t>使用</w:t>
      </w:r>
      <w:r>
        <w:t>Data Studio</w:t>
      </w:r>
      <w:r>
        <w:t>导入数据到</w:t>
      </w:r>
      <w:r>
        <w:t>DWS</w:t>
      </w:r>
      <w:r>
        <w:t>中。</w:t>
      </w:r>
    </w:p>
    <w:p w14:paraId="53140624" w14:textId="77777777" w:rsidR="00B04B0D" w:rsidRDefault="00B04B0D" w:rsidP="00B04B0D">
      <w:pPr>
        <w:pStyle w:val="1e"/>
        <w:rPr>
          <w:rFonts w:hint="eastAsia"/>
        </w:rPr>
      </w:pPr>
      <w:r>
        <w:rPr>
          <w:rFonts w:hint="eastAsia"/>
        </w:rPr>
        <w:t>在</w:t>
      </w:r>
      <w:r>
        <w:t>D</w:t>
      </w:r>
      <w:r>
        <w:rPr>
          <w:rFonts w:hint="eastAsia"/>
        </w:rPr>
        <w:t>盘根目录下找到刚刚生成的数据文件</w:t>
      </w:r>
      <w:r>
        <w:t>goods_dimension.csv</w:t>
      </w:r>
      <w:r>
        <w:rPr>
          <w:rFonts w:hint="eastAsia"/>
        </w:rPr>
        <w:t>，在</w:t>
      </w:r>
      <w:r>
        <w:t>D</w:t>
      </w:r>
      <w:r>
        <w:rPr>
          <w:rFonts w:hint="eastAsia"/>
        </w:rPr>
        <w:t>ata</w:t>
      </w:r>
      <w:r>
        <w:t xml:space="preserve"> Studio</w:t>
      </w:r>
      <w:r>
        <w:rPr>
          <w:rFonts w:hint="eastAsia"/>
        </w:rPr>
        <w:t>中完成导入即可，</w:t>
      </w:r>
      <w:r w:rsidRPr="00612D17">
        <w:rPr>
          <w:rFonts w:hint="eastAsia"/>
          <w:b/>
        </w:rPr>
        <w:t>注意，导入时分隔符选择“逗号”</w:t>
      </w:r>
      <w:r>
        <w:rPr>
          <w:rFonts w:hint="eastAsia"/>
        </w:rPr>
        <w:t>。</w:t>
      </w:r>
    </w:p>
    <w:p w14:paraId="423C716A" w14:textId="77777777" w:rsidR="00B04B0D" w:rsidRDefault="00B04B0D" w:rsidP="00B04B0D">
      <w:pPr>
        <w:pStyle w:val="1e"/>
        <w:rPr>
          <w:rFonts w:hint="eastAsia"/>
        </w:rPr>
      </w:pPr>
      <w:r>
        <w:rPr>
          <w:noProof/>
        </w:rPr>
        <w:drawing>
          <wp:inline distT="0" distB="0" distL="0" distR="0" wp14:anchorId="67A23EC2" wp14:editId="564E8A5E">
            <wp:extent cx="4953000" cy="18288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53000" cy="1828800"/>
                    </a:xfrm>
                    <a:prstGeom prst="rect">
                      <a:avLst/>
                    </a:prstGeom>
                  </pic:spPr>
                </pic:pic>
              </a:graphicData>
            </a:graphic>
          </wp:inline>
        </w:drawing>
      </w:r>
    </w:p>
    <w:p w14:paraId="23D7BD49" w14:textId="77777777" w:rsidR="00B04B0D" w:rsidRDefault="00B04B0D" w:rsidP="00B04B0D">
      <w:pPr>
        <w:pStyle w:val="30"/>
        <w:rPr>
          <w:rFonts w:hint="eastAsia"/>
        </w:rPr>
      </w:pPr>
      <w:r w:rsidRPr="0083357F">
        <w:rPr>
          <w:rFonts w:hint="eastAsia"/>
        </w:rPr>
        <w:t>实现</w:t>
      </w:r>
      <w:r w:rsidRPr="0083357F">
        <w:t>address_dimension</w:t>
      </w:r>
      <w:r w:rsidRPr="0083357F">
        <w:t>的数据转换</w:t>
      </w:r>
    </w:p>
    <w:p w14:paraId="268561D4" w14:textId="77777777" w:rsidR="00B04B0D" w:rsidRDefault="00B04B0D" w:rsidP="00B04B0D">
      <w:pPr>
        <w:pStyle w:val="2f2"/>
      </w:pPr>
      <w:r>
        <w:t>import psycopg2</w:t>
      </w:r>
    </w:p>
    <w:p w14:paraId="6606C05B" w14:textId="77777777" w:rsidR="00B04B0D" w:rsidRDefault="00B04B0D" w:rsidP="00B04B0D">
      <w:pPr>
        <w:pStyle w:val="2f2"/>
      </w:pPr>
      <w:r>
        <w:t>import pymysql</w:t>
      </w:r>
    </w:p>
    <w:p w14:paraId="2C0E41B2" w14:textId="77777777" w:rsidR="00B04B0D" w:rsidRDefault="00B04B0D" w:rsidP="00B04B0D">
      <w:pPr>
        <w:pStyle w:val="2f2"/>
      </w:pPr>
      <w:r>
        <w:t>import numpy as np</w:t>
      </w:r>
    </w:p>
    <w:p w14:paraId="39FB0CF3" w14:textId="77777777" w:rsidR="00B04B0D" w:rsidRDefault="00B04B0D" w:rsidP="00B04B0D">
      <w:pPr>
        <w:pStyle w:val="2f2"/>
      </w:pPr>
      <w:r>
        <w:t>import pandas as pd</w:t>
      </w:r>
    </w:p>
    <w:p w14:paraId="6F2CA476" w14:textId="77777777" w:rsidR="00B04B0D" w:rsidRDefault="00B04B0D" w:rsidP="00B04B0D">
      <w:pPr>
        <w:pStyle w:val="2f2"/>
      </w:pPr>
      <w:r>
        <w:t>import re</w:t>
      </w:r>
    </w:p>
    <w:p w14:paraId="1EAE2912" w14:textId="77777777" w:rsidR="00B04B0D" w:rsidRDefault="00B04B0D" w:rsidP="00B04B0D">
      <w:pPr>
        <w:pStyle w:val="2f2"/>
      </w:pPr>
      <w:r>
        <w:t>import datetime</w:t>
      </w:r>
    </w:p>
    <w:p w14:paraId="1A6A6817" w14:textId="77777777" w:rsidR="00B04B0D" w:rsidRDefault="00B04B0D" w:rsidP="00B04B0D">
      <w:pPr>
        <w:pStyle w:val="2f2"/>
      </w:pPr>
    </w:p>
    <w:p w14:paraId="7F27F7F1" w14:textId="77777777" w:rsidR="00B04B0D" w:rsidRDefault="00B04B0D" w:rsidP="00B04B0D">
      <w:pPr>
        <w:pStyle w:val="2f2"/>
      </w:pPr>
      <w:r>
        <w:t>def get_table(ip,sql,port=3306,database='litemall',user='root',password='******'):</w:t>
      </w:r>
    </w:p>
    <w:p w14:paraId="3B5FE498" w14:textId="77777777" w:rsidR="00B04B0D" w:rsidRDefault="00B04B0D" w:rsidP="00B04B0D">
      <w:pPr>
        <w:pStyle w:val="2f2"/>
      </w:pPr>
      <w:r>
        <w:t xml:space="preserve">    '''</w:t>
      </w:r>
    </w:p>
    <w:p w14:paraId="68D1616D" w14:textId="77777777" w:rsidR="00B04B0D" w:rsidRPr="006C03EE" w:rsidRDefault="00B04B0D" w:rsidP="00B04B0D">
      <w:pPr>
        <w:pStyle w:val="2f2"/>
      </w:pPr>
      <w:r>
        <w:t xml:space="preserve">    </w:t>
      </w:r>
      <w:r>
        <w:t>连接数据库，操作相应的</w:t>
      </w:r>
      <w:r>
        <w:t>sql</w:t>
      </w:r>
      <w:r>
        <w:t>语句来进行查询。</w:t>
      </w:r>
      <w:r w:rsidRPr="006C03EE">
        <w:rPr>
          <w:rFonts w:hint="eastAsia"/>
        </w:rPr>
        <w:t>此处的</w:t>
      </w:r>
      <w:r w:rsidRPr="006C03EE">
        <w:rPr>
          <w:i/>
        </w:rPr>
        <w:t>ip, port, database, user, password</w:t>
      </w:r>
      <w:r w:rsidRPr="006C03EE">
        <w:rPr>
          <w:rFonts w:hint="eastAsia"/>
        </w:rPr>
        <w:t>为连接</w:t>
      </w:r>
      <w:r w:rsidRPr="006C03EE">
        <w:rPr>
          <w:rFonts w:hint="eastAsia"/>
        </w:rPr>
        <w:t>R</w:t>
      </w:r>
      <w:r w:rsidRPr="006C03EE">
        <w:t>DS</w:t>
      </w:r>
      <w:r w:rsidRPr="006C03EE">
        <w:rPr>
          <w:rFonts w:hint="eastAsia"/>
        </w:rPr>
        <w:t>的相关信息，请根据个人设置进行相应修改。</w:t>
      </w:r>
    </w:p>
    <w:p w14:paraId="43937401" w14:textId="77777777" w:rsidR="00B04B0D" w:rsidRDefault="00B04B0D" w:rsidP="00B04B0D">
      <w:pPr>
        <w:pStyle w:val="2f2"/>
      </w:pPr>
      <w:r>
        <w:t xml:space="preserve">    '''</w:t>
      </w:r>
    </w:p>
    <w:p w14:paraId="0AD6294D" w14:textId="77777777" w:rsidR="00B04B0D" w:rsidRDefault="00B04B0D" w:rsidP="00B04B0D">
      <w:pPr>
        <w:pStyle w:val="2f2"/>
      </w:pPr>
      <w:r>
        <w:t xml:space="preserve">    if type(port)==int:</w:t>
      </w:r>
    </w:p>
    <w:p w14:paraId="54FB27C4" w14:textId="77777777" w:rsidR="00B04B0D" w:rsidRDefault="00B04B0D" w:rsidP="00B04B0D">
      <w:pPr>
        <w:pStyle w:val="2f2"/>
      </w:pPr>
      <w:r>
        <w:t xml:space="preserve">        connection = pymysql.connect(host=ip, port=port, database=database, user=user, password=password</w:t>
      </w:r>
      <w:r w:rsidRPr="00EB661D">
        <w:t>, charset='utf8'</w:t>
      </w:r>
      <w:r>
        <w:t>)</w:t>
      </w:r>
    </w:p>
    <w:p w14:paraId="42317E44" w14:textId="77777777" w:rsidR="00B04B0D" w:rsidRDefault="00B04B0D" w:rsidP="00B04B0D">
      <w:pPr>
        <w:pStyle w:val="2f2"/>
      </w:pPr>
      <w:r>
        <w:t xml:space="preserve">    elif type(port)==str:</w:t>
      </w:r>
    </w:p>
    <w:p w14:paraId="7FC5DE66" w14:textId="77777777" w:rsidR="00B04B0D" w:rsidRDefault="00B04B0D" w:rsidP="00B04B0D">
      <w:pPr>
        <w:pStyle w:val="2f2"/>
      </w:pPr>
      <w:r>
        <w:t xml:space="preserve">        connection = psycopg2.connect(host=ip, port=port, database=database, user=user, password=password)</w:t>
      </w:r>
    </w:p>
    <w:p w14:paraId="64F1FE3E" w14:textId="77777777" w:rsidR="00B04B0D" w:rsidRDefault="00B04B0D" w:rsidP="00B04B0D">
      <w:pPr>
        <w:pStyle w:val="2f2"/>
      </w:pPr>
      <w:r w:rsidRPr="00EB661D">
        <w:t>connection.set_client_encoding('utf-8')</w:t>
      </w:r>
    </w:p>
    <w:p w14:paraId="32B36EDC" w14:textId="77777777" w:rsidR="00B04B0D" w:rsidRDefault="00B04B0D" w:rsidP="00B04B0D">
      <w:pPr>
        <w:pStyle w:val="2f2"/>
      </w:pPr>
      <w:r>
        <w:t xml:space="preserve">    cursor = connection.cursor()</w:t>
      </w:r>
    </w:p>
    <w:p w14:paraId="28B0BBB3" w14:textId="77777777" w:rsidR="00B04B0D" w:rsidRDefault="00B04B0D" w:rsidP="00B04B0D">
      <w:pPr>
        <w:pStyle w:val="2f2"/>
      </w:pPr>
      <w:r>
        <w:t xml:space="preserve">    cursor.execute(sql)</w:t>
      </w:r>
    </w:p>
    <w:p w14:paraId="1F1D8A56" w14:textId="77777777" w:rsidR="00B04B0D" w:rsidRDefault="00B04B0D" w:rsidP="00B04B0D">
      <w:pPr>
        <w:pStyle w:val="2f2"/>
      </w:pPr>
      <w:r>
        <w:t xml:space="preserve">    rows=cursor.fetchall()</w:t>
      </w:r>
    </w:p>
    <w:p w14:paraId="4B50C395" w14:textId="77777777" w:rsidR="00B04B0D" w:rsidRDefault="00B04B0D" w:rsidP="00B04B0D">
      <w:pPr>
        <w:pStyle w:val="2f2"/>
      </w:pPr>
      <w:r>
        <w:t xml:space="preserve">    cursor.close()</w:t>
      </w:r>
    </w:p>
    <w:p w14:paraId="746C09C3" w14:textId="77777777" w:rsidR="00B04B0D" w:rsidRDefault="00B04B0D" w:rsidP="00B04B0D">
      <w:pPr>
        <w:pStyle w:val="2f2"/>
      </w:pPr>
      <w:r>
        <w:lastRenderedPageBreak/>
        <w:t xml:space="preserve">    df = pd.DataFrame(list(rows),index=range(1,len(rows)+1))</w:t>
      </w:r>
    </w:p>
    <w:p w14:paraId="6FBF677C" w14:textId="77777777" w:rsidR="00B04B0D" w:rsidRDefault="00B04B0D" w:rsidP="00B04B0D">
      <w:pPr>
        <w:pStyle w:val="2f2"/>
      </w:pPr>
      <w:r>
        <w:t xml:space="preserve">    connection.close()</w:t>
      </w:r>
    </w:p>
    <w:p w14:paraId="1CF204BF" w14:textId="77777777" w:rsidR="00B04B0D" w:rsidRDefault="00B04B0D" w:rsidP="00B04B0D">
      <w:pPr>
        <w:pStyle w:val="2f2"/>
      </w:pPr>
      <w:r>
        <w:t xml:space="preserve">    return df</w:t>
      </w:r>
    </w:p>
    <w:p w14:paraId="0BACE13E" w14:textId="77777777" w:rsidR="00B04B0D" w:rsidRDefault="00B04B0D" w:rsidP="00B04B0D">
      <w:pPr>
        <w:pStyle w:val="2f2"/>
      </w:pPr>
    </w:p>
    <w:p w14:paraId="0249B070" w14:textId="77777777" w:rsidR="00B04B0D" w:rsidRDefault="00B04B0D" w:rsidP="00B04B0D">
      <w:pPr>
        <w:pStyle w:val="2f2"/>
      </w:pPr>
      <w:r>
        <w:t>def find_main_key(dataframe,ndarray,column_name,main_key_name):</w:t>
      </w:r>
    </w:p>
    <w:p w14:paraId="600272E8" w14:textId="77777777" w:rsidR="00B04B0D" w:rsidRDefault="00B04B0D" w:rsidP="00B04B0D">
      <w:pPr>
        <w:pStyle w:val="2f2"/>
      </w:pPr>
      <w:r>
        <w:t xml:space="preserve">    '''</w:t>
      </w:r>
    </w:p>
    <w:p w14:paraId="58FF0D4B" w14:textId="77777777" w:rsidR="00B04B0D" w:rsidRDefault="00B04B0D" w:rsidP="00B04B0D">
      <w:pPr>
        <w:pStyle w:val="2f2"/>
      </w:pPr>
      <w:r>
        <w:t xml:space="preserve">    </w:t>
      </w:r>
      <w:r>
        <w:t>将时间戳转化为对应的主键</w:t>
      </w:r>
    </w:p>
    <w:p w14:paraId="4BADCD03" w14:textId="77777777" w:rsidR="00B04B0D" w:rsidRDefault="00B04B0D" w:rsidP="00B04B0D">
      <w:pPr>
        <w:pStyle w:val="2f2"/>
      </w:pPr>
      <w:r>
        <w:t xml:space="preserve">    '''</w:t>
      </w:r>
    </w:p>
    <w:p w14:paraId="659ED2F7" w14:textId="77777777" w:rsidR="00B04B0D" w:rsidRDefault="00B04B0D" w:rsidP="00B04B0D">
      <w:pPr>
        <w:pStyle w:val="2f2"/>
      </w:pPr>
      <w:r>
        <w:t xml:space="preserve">    main_key = []</w:t>
      </w:r>
    </w:p>
    <w:p w14:paraId="191036A2" w14:textId="77777777" w:rsidR="00B04B0D" w:rsidRDefault="00B04B0D" w:rsidP="00B04B0D">
      <w:pPr>
        <w:pStyle w:val="2f2"/>
      </w:pPr>
      <w:r>
        <w:t xml:space="preserve">    for ele in ndarray:</w:t>
      </w:r>
    </w:p>
    <w:p w14:paraId="1E0CA3B8" w14:textId="77777777" w:rsidR="00B04B0D" w:rsidRDefault="00B04B0D" w:rsidP="00B04B0D">
      <w:pPr>
        <w:pStyle w:val="2f2"/>
      </w:pPr>
      <w:r>
        <w:t xml:space="preserve">        if type(ele)==pd._libs.tslibs.timestamps.Timestamp:</w:t>
      </w:r>
    </w:p>
    <w:p w14:paraId="65F18C87" w14:textId="77777777" w:rsidR="00B04B0D" w:rsidRDefault="00B04B0D" w:rsidP="00B04B0D">
      <w:pPr>
        <w:pStyle w:val="2f2"/>
      </w:pPr>
      <w:r>
        <w:t xml:space="preserve">            mainkey = dataframe[dataframe[column_name]==ele.floor('d')][main_key_name].values</w:t>
      </w:r>
    </w:p>
    <w:p w14:paraId="7EA90A34" w14:textId="77777777" w:rsidR="00B04B0D" w:rsidRDefault="00B04B0D" w:rsidP="00B04B0D">
      <w:pPr>
        <w:pStyle w:val="2f2"/>
      </w:pPr>
      <w:r>
        <w:t xml:space="preserve">            main_key.append(mainkey[0])</w:t>
      </w:r>
    </w:p>
    <w:p w14:paraId="35F97410" w14:textId="77777777" w:rsidR="00B04B0D" w:rsidRDefault="00B04B0D" w:rsidP="00B04B0D">
      <w:pPr>
        <w:pStyle w:val="2f2"/>
      </w:pPr>
      <w:r>
        <w:t xml:space="preserve">        elif type(ele)==str or type(ele)==datetime.date:</w:t>
      </w:r>
    </w:p>
    <w:p w14:paraId="3DE6575D" w14:textId="77777777" w:rsidR="00B04B0D" w:rsidRDefault="00B04B0D" w:rsidP="00B04B0D">
      <w:pPr>
        <w:pStyle w:val="2f2"/>
      </w:pPr>
      <w:r>
        <w:t xml:space="preserve">            mainkey = dataframe[dataframe[column_name]==pd.to_datetime(ele).floor('d')][main_key_name].values</w:t>
      </w:r>
    </w:p>
    <w:p w14:paraId="48B2648D" w14:textId="77777777" w:rsidR="00B04B0D" w:rsidRDefault="00B04B0D" w:rsidP="00B04B0D">
      <w:pPr>
        <w:pStyle w:val="2f2"/>
      </w:pPr>
      <w:r>
        <w:t xml:space="preserve">            main_key.append(mainkey[0])</w:t>
      </w:r>
    </w:p>
    <w:p w14:paraId="7EC83FEC" w14:textId="77777777" w:rsidR="00B04B0D" w:rsidRDefault="00B04B0D" w:rsidP="00B04B0D">
      <w:pPr>
        <w:pStyle w:val="2f2"/>
      </w:pPr>
      <w:r>
        <w:t xml:space="preserve">        else:</w:t>
      </w:r>
    </w:p>
    <w:p w14:paraId="6349449B" w14:textId="77777777" w:rsidR="00B04B0D" w:rsidRDefault="00B04B0D" w:rsidP="00B04B0D">
      <w:pPr>
        <w:pStyle w:val="2f2"/>
      </w:pPr>
      <w:r>
        <w:t xml:space="preserve">            #print('Unexpected Error!')</w:t>
      </w:r>
    </w:p>
    <w:p w14:paraId="0CD9E287" w14:textId="77777777" w:rsidR="00B04B0D" w:rsidRDefault="00B04B0D" w:rsidP="00B04B0D">
      <w:pPr>
        <w:pStyle w:val="2f2"/>
      </w:pPr>
      <w:r>
        <w:t xml:space="preserve">            main_key.append(ele)</w:t>
      </w:r>
    </w:p>
    <w:p w14:paraId="1DD3FDF5" w14:textId="77777777" w:rsidR="00B04B0D" w:rsidRDefault="00B04B0D" w:rsidP="00B04B0D">
      <w:pPr>
        <w:pStyle w:val="2f2"/>
      </w:pPr>
      <w:r>
        <w:t xml:space="preserve">    return np.array(main_key)</w:t>
      </w:r>
    </w:p>
    <w:p w14:paraId="68C25A39" w14:textId="77777777" w:rsidR="00B04B0D" w:rsidRDefault="00B04B0D" w:rsidP="00B04B0D">
      <w:pPr>
        <w:pStyle w:val="2f2"/>
      </w:pPr>
    </w:p>
    <w:p w14:paraId="030C1BB8" w14:textId="77777777" w:rsidR="00B04B0D" w:rsidRDefault="00B04B0D" w:rsidP="00B04B0D">
      <w:pPr>
        <w:pStyle w:val="2f2"/>
      </w:pPr>
      <w:r>
        <w:t>sql2 = '''SELECT id AS address_id, province, city, county, address_detail</w:t>
      </w:r>
    </w:p>
    <w:p w14:paraId="0290219D" w14:textId="77777777" w:rsidR="00B04B0D" w:rsidRDefault="00B04B0D" w:rsidP="00B04B0D">
      <w:pPr>
        <w:pStyle w:val="2f2"/>
      </w:pPr>
      <w:r>
        <w:tab/>
        <w:t>, area_code, postal_code, is_default, add_time, update_time</w:t>
      </w:r>
    </w:p>
    <w:p w14:paraId="6E662740" w14:textId="77777777" w:rsidR="00B04B0D" w:rsidRDefault="00B04B0D" w:rsidP="00B04B0D">
      <w:pPr>
        <w:pStyle w:val="2f2"/>
      </w:pPr>
      <w:r>
        <w:tab/>
        <w:t>, deleted</w:t>
      </w:r>
    </w:p>
    <w:p w14:paraId="5FFCC152" w14:textId="77777777" w:rsidR="00B04B0D" w:rsidRDefault="00B04B0D" w:rsidP="00B04B0D">
      <w:pPr>
        <w:pStyle w:val="2f2"/>
      </w:pPr>
      <w:r>
        <w:t>FROM litemall_address</w:t>
      </w:r>
    </w:p>
    <w:p w14:paraId="7E9161E5" w14:textId="77777777" w:rsidR="00B04B0D" w:rsidRDefault="00B04B0D" w:rsidP="00B04B0D">
      <w:pPr>
        <w:pStyle w:val="2f2"/>
      </w:pPr>
      <w:r>
        <w:t>'''</w:t>
      </w:r>
    </w:p>
    <w:p w14:paraId="2A6578BE" w14:textId="77777777" w:rsidR="00B04B0D" w:rsidRDefault="00B04B0D" w:rsidP="00B04B0D">
      <w:pPr>
        <w:pStyle w:val="2f2"/>
      </w:pPr>
    </w:p>
    <w:p w14:paraId="11D5CFE4" w14:textId="77777777" w:rsidR="00B04B0D" w:rsidRDefault="00B04B0D" w:rsidP="00B04B0D">
      <w:pPr>
        <w:pStyle w:val="2f2"/>
      </w:pPr>
      <w:r>
        <w:t>#Extracting</w:t>
      </w:r>
      <w:r>
        <w:t>：</w:t>
      </w:r>
    </w:p>
    <w:p w14:paraId="52952083" w14:textId="77777777" w:rsidR="00B04B0D" w:rsidRDefault="00B04B0D" w:rsidP="00B04B0D">
      <w:pPr>
        <w:pStyle w:val="2f2"/>
      </w:pPr>
      <w:r>
        <w:t>df = get_table('121.36.99.22',sql2) #</w:t>
      </w:r>
      <w:r>
        <w:t>调用</w:t>
      </w:r>
      <w:r>
        <w:t>get_table</w:t>
      </w:r>
      <w:r>
        <w:t>函数，执行相应的</w:t>
      </w:r>
      <w:r>
        <w:t>sql</w:t>
      </w:r>
      <w:r>
        <w:t>语句完成查表操作。</w:t>
      </w:r>
      <w:r w:rsidRPr="006C03EE">
        <w:rPr>
          <w:rFonts w:hint="eastAsia"/>
          <w:b/>
        </w:rPr>
        <w:t>此处</w:t>
      </w:r>
      <w:r w:rsidRPr="006C03EE">
        <w:rPr>
          <w:rFonts w:hint="eastAsia"/>
          <w:b/>
        </w:rPr>
        <w:t>121.36.99.22</w:t>
      </w:r>
      <w:r w:rsidRPr="006C03EE">
        <w:rPr>
          <w:rFonts w:hint="eastAsia"/>
          <w:b/>
        </w:rPr>
        <w:t>为</w:t>
      </w:r>
      <w:r w:rsidRPr="006C03EE">
        <w:rPr>
          <w:rFonts w:hint="eastAsia"/>
          <w:b/>
        </w:rPr>
        <w:t>R</w:t>
      </w:r>
      <w:r w:rsidRPr="006C03EE">
        <w:rPr>
          <w:b/>
        </w:rPr>
        <w:t>DS</w:t>
      </w:r>
      <w:r w:rsidRPr="006C03EE">
        <w:rPr>
          <w:rFonts w:hint="eastAsia"/>
          <w:b/>
        </w:rPr>
        <w:t>公网</w:t>
      </w:r>
      <w:r w:rsidRPr="006C03EE">
        <w:rPr>
          <w:b/>
        </w:rPr>
        <w:t>ip</w:t>
      </w:r>
      <w:r w:rsidRPr="006C03EE">
        <w:rPr>
          <w:b/>
        </w:rPr>
        <w:t>，</w:t>
      </w:r>
      <w:r w:rsidRPr="006C03EE">
        <w:rPr>
          <w:rFonts w:hint="eastAsia"/>
          <w:b/>
        </w:rPr>
        <w:t>请修改为个人相应的</w:t>
      </w:r>
      <w:r w:rsidRPr="006C03EE">
        <w:rPr>
          <w:rFonts w:hint="eastAsia"/>
          <w:b/>
        </w:rPr>
        <w:t>i</w:t>
      </w:r>
      <w:r w:rsidRPr="006C03EE">
        <w:rPr>
          <w:b/>
        </w:rPr>
        <w:t>p</w:t>
      </w:r>
      <w:r w:rsidRPr="006C03EE">
        <w:rPr>
          <w:rFonts w:hint="eastAsia"/>
          <w:b/>
        </w:rPr>
        <w:t>信息。</w:t>
      </w:r>
    </w:p>
    <w:p w14:paraId="3E0D34C1" w14:textId="77777777" w:rsidR="00B04B0D" w:rsidRDefault="00B04B0D" w:rsidP="00B04B0D">
      <w:pPr>
        <w:pStyle w:val="2f2"/>
      </w:pPr>
      <w:r>
        <w:t>#</w:t>
      </w:r>
      <w:r>
        <w:t>以下是一些正则化表达式的内容，主要是用来提取</w:t>
      </w:r>
      <w:r>
        <w:t>sql</w:t>
      </w:r>
      <w:r>
        <w:t>语句中的字段信息的；</w:t>
      </w:r>
    </w:p>
    <w:p w14:paraId="1BADB0EC" w14:textId="77777777" w:rsidR="00B04B0D" w:rsidRDefault="00B04B0D" w:rsidP="00B04B0D">
      <w:pPr>
        <w:pStyle w:val="2f2"/>
      </w:pPr>
      <w:r>
        <w:t>#</w:t>
      </w:r>
      <w:r>
        <w:t>这一部分内容不是重点，有困难的学员可以直接复制粘贴相应的字段，保存到</w:t>
      </w:r>
      <w:r>
        <w:t>c</w:t>
      </w:r>
      <w:r>
        <w:t>这个列表中。</w:t>
      </w:r>
    </w:p>
    <w:p w14:paraId="71691B48" w14:textId="77777777" w:rsidR="00B04B0D" w:rsidRDefault="00B04B0D" w:rsidP="00B04B0D">
      <w:pPr>
        <w:pStyle w:val="2f2"/>
      </w:pPr>
      <w:r>
        <w:t>c = re.search('(SELECT[\s\S]*FROM)',sql2).groups()[0]</w:t>
      </w:r>
    </w:p>
    <w:p w14:paraId="68489948" w14:textId="77777777" w:rsidR="00B04B0D" w:rsidRDefault="00B04B0D" w:rsidP="00B04B0D">
      <w:pPr>
        <w:pStyle w:val="2f2"/>
      </w:pPr>
      <w:r>
        <w:t>c = re.search('(SELECT[\s\S]*FROM)',sql2).groups()[0]</w:t>
      </w:r>
    </w:p>
    <w:p w14:paraId="442D505F" w14:textId="77777777" w:rsidR="00B04B0D" w:rsidRDefault="00B04B0D" w:rsidP="00B04B0D">
      <w:pPr>
        <w:pStyle w:val="2f2"/>
      </w:pPr>
      <w:r>
        <w:t>c = re.search('(AS[\s\S]*FROM)',c).groups()[0]</w:t>
      </w:r>
    </w:p>
    <w:p w14:paraId="197137F6" w14:textId="77777777" w:rsidR="00B04B0D" w:rsidRDefault="00B04B0D" w:rsidP="00B04B0D">
      <w:pPr>
        <w:pStyle w:val="2f2"/>
      </w:pPr>
      <w:r>
        <w:t>c = re.sub('(la.[\w]* AS)','',c)</w:t>
      </w:r>
    </w:p>
    <w:p w14:paraId="277C9DFA" w14:textId="77777777" w:rsidR="00B04B0D" w:rsidRDefault="00B04B0D" w:rsidP="00B04B0D">
      <w:pPr>
        <w:pStyle w:val="2f2"/>
      </w:pPr>
      <w:r>
        <w:t>c = re.sub('(lg.[\w]* AS)','',c)</w:t>
      </w:r>
    </w:p>
    <w:p w14:paraId="72C54FD7" w14:textId="77777777" w:rsidR="00B04B0D" w:rsidRDefault="00B04B0D" w:rsidP="00B04B0D">
      <w:pPr>
        <w:pStyle w:val="2f2"/>
      </w:pPr>
      <w:r>
        <w:t>c = re.sub('(lc.[\w]* AS)','',c)</w:t>
      </w:r>
    </w:p>
    <w:p w14:paraId="1694EB03" w14:textId="77777777" w:rsidR="00B04B0D" w:rsidRDefault="00B04B0D" w:rsidP="00B04B0D">
      <w:pPr>
        <w:pStyle w:val="2f2"/>
      </w:pPr>
      <w:r>
        <w:lastRenderedPageBreak/>
        <w:t>c = re.sub('(lgp.[\w]* AS)','',c)</w:t>
      </w:r>
    </w:p>
    <w:p w14:paraId="6A0887F6" w14:textId="77777777" w:rsidR="00B04B0D" w:rsidRDefault="00B04B0D" w:rsidP="00B04B0D">
      <w:pPr>
        <w:pStyle w:val="2f2"/>
      </w:pPr>
      <w:r>
        <w:t>c = re.sub('(lo.[\w]* AS)','',c)</w:t>
      </w:r>
    </w:p>
    <w:p w14:paraId="6454D935" w14:textId="77777777" w:rsidR="00B04B0D" w:rsidRDefault="00B04B0D" w:rsidP="00B04B0D">
      <w:pPr>
        <w:pStyle w:val="2f2"/>
      </w:pPr>
      <w:r>
        <w:t>c = c.replace('AS','').replace('FROM','').replace('\n','').replace('\t','')\</w:t>
      </w:r>
    </w:p>
    <w:p w14:paraId="261DB53A" w14:textId="77777777" w:rsidR="00B04B0D" w:rsidRDefault="00B04B0D" w:rsidP="00B04B0D">
      <w:pPr>
        <w:pStyle w:val="2f2"/>
      </w:pPr>
      <w:r>
        <w:t xml:space="preserve">    .replace(' ','').replace('lo.','').replace('la.','').replace('time','date')\</w:t>
      </w:r>
    </w:p>
    <w:p w14:paraId="5CBE25EB" w14:textId="77777777" w:rsidR="00B04B0D" w:rsidRDefault="00B04B0D" w:rsidP="00B04B0D">
      <w:pPr>
        <w:pStyle w:val="2f2"/>
      </w:pPr>
      <w:r>
        <w:t xml:space="preserve">    .replace('lg.','').replace('lc.','').replace('lgp.','').split(',')</w:t>
      </w:r>
    </w:p>
    <w:p w14:paraId="05C19CE3" w14:textId="77777777" w:rsidR="00B04B0D" w:rsidRDefault="00B04B0D" w:rsidP="00B04B0D">
      <w:pPr>
        <w:pStyle w:val="2f2"/>
      </w:pPr>
      <w:r>
        <w:t>df.columns = c</w:t>
      </w:r>
    </w:p>
    <w:p w14:paraId="6FAC753F" w14:textId="77777777" w:rsidR="00B04B0D" w:rsidRDefault="00B04B0D" w:rsidP="00B04B0D">
      <w:pPr>
        <w:pStyle w:val="2f2"/>
      </w:pPr>
    </w:p>
    <w:p w14:paraId="461AE859" w14:textId="77777777" w:rsidR="00B04B0D" w:rsidRDefault="00B04B0D" w:rsidP="00B04B0D">
      <w:pPr>
        <w:pStyle w:val="2f2"/>
      </w:pPr>
      <w:r>
        <w:t>#</w:t>
      </w:r>
      <w:r>
        <w:t>调用</w:t>
      </w:r>
      <w:r>
        <w:t xml:space="preserve"> get_table </w:t>
      </w:r>
      <w:r>
        <w:t>函数，查询</w:t>
      </w:r>
      <w:r>
        <w:t xml:space="preserve"> Date_Dimension </w:t>
      </w:r>
      <w:r>
        <w:t>到</w:t>
      </w:r>
      <w:r>
        <w:t>df2</w:t>
      </w:r>
      <w:r>
        <w:t>中：</w:t>
      </w:r>
    </w:p>
    <w:p w14:paraId="11507EEB" w14:textId="77777777" w:rsidR="00B04B0D" w:rsidRDefault="00B04B0D" w:rsidP="00B04B0D">
      <w:pPr>
        <w:pStyle w:val="2f2"/>
      </w:pPr>
      <w:r>
        <w:t>sql_datedim = 'select date_key, full_date from date_dimension;'</w:t>
      </w:r>
    </w:p>
    <w:p w14:paraId="5821B604" w14:textId="77777777" w:rsidR="00B04B0D" w:rsidRDefault="00B04B0D" w:rsidP="00B04B0D">
      <w:pPr>
        <w:pStyle w:val="2f2"/>
      </w:pPr>
      <w:r>
        <w:t>df2 = get_table('116.63.57.107',sql_datedim,port='8000',database='hqltest',user='dbadmin', password='******')</w:t>
      </w:r>
      <w:r w:rsidRPr="006C03EE">
        <w:t xml:space="preserve"> </w:t>
      </w:r>
      <w:r>
        <w:t>#</w:t>
      </w:r>
      <w:r w:rsidRPr="006C03EE">
        <w:rPr>
          <w:rFonts w:hint="eastAsia"/>
          <w:b/>
        </w:rPr>
        <w:t>此处的</w:t>
      </w:r>
      <w:r w:rsidRPr="006C03EE">
        <w:rPr>
          <w:b/>
          <w:i/>
        </w:rPr>
        <w:t>ip</w:t>
      </w:r>
      <w:r>
        <w:rPr>
          <w:b/>
          <w:i/>
        </w:rPr>
        <w:t>=</w:t>
      </w:r>
      <w:r w:rsidRPr="006C03EE">
        <w:rPr>
          <w:b/>
          <w:i/>
        </w:rPr>
        <w:t>116.63.57.107, port</w:t>
      </w:r>
      <w:r>
        <w:rPr>
          <w:b/>
          <w:i/>
        </w:rPr>
        <w:t>=8000</w:t>
      </w:r>
      <w:r w:rsidRPr="006C03EE">
        <w:rPr>
          <w:b/>
          <w:i/>
        </w:rPr>
        <w:t>, database</w:t>
      </w:r>
      <w:r>
        <w:rPr>
          <w:b/>
          <w:i/>
        </w:rPr>
        <w:t>=</w:t>
      </w:r>
      <w:r>
        <w:rPr>
          <w:rFonts w:hint="eastAsia"/>
          <w:b/>
          <w:i/>
        </w:rPr>
        <w:t>hql</w:t>
      </w:r>
      <w:r>
        <w:rPr>
          <w:b/>
          <w:i/>
        </w:rPr>
        <w:t>test</w:t>
      </w:r>
      <w:r w:rsidRPr="006C03EE">
        <w:rPr>
          <w:b/>
          <w:i/>
        </w:rPr>
        <w:t>, user</w:t>
      </w:r>
      <w:r>
        <w:rPr>
          <w:b/>
          <w:i/>
        </w:rPr>
        <w:t>=dbadmin</w:t>
      </w:r>
      <w:r w:rsidRPr="006C03EE">
        <w:rPr>
          <w:b/>
          <w:i/>
        </w:rPr>
        <w:t>, password</w:t>
      </w:r>
      <w:r>
        <w:rPr>
          <w:b/>
          <w:i/>
        </w:rPr>
        <w:t>=******</w:t>
      </w:r>
      <w:r w:rsidRPr="006C03EE">
        <w:rPr>
          <w:rFonts w:hint="eastAsia"/>
          <w:b/>
        </w:rPr>
        <w:t>为连接</w:t>
      </w:r>
      <w:r>
        <w:rPr>
          <w:b/>
        </w:rPr>
        <w:t>DWS</w:t>
      </w:r>
      <w:r w:rsidRPr="006C03EE">
        <w:rPr>
          <w:rFonts w:hint="eastAsia"/>
          <w:b/>
        </w:rPr>
        <w:t>的相关信息，请根据个人设置进行相应修改。</w:t>
      </w:r>
    </w:p>
    <w:p w14:paraId="20509D95" w14:textId="77777777" w:rsidR="00B04B0D" w:rsidRDefault="00B04B0D" w:rsidP="00B04B0D">
      <w:pPr>
        <w:pStyle w:val="2f2"/>
      </w:pPr>
      <w:r>
        <w:t>df2.columns=['date key','full date']</w:t>
      </w:r>
    </w:p>
    <w:p w14:paraId="4FBA26B5" w14:textId="77777777" w:rsidR="00B04B0D" w:rsidRDefault="00B04B0D" w:rsidP="00B04B0D">
      <w:pPr>
        <w:pStyle w:val="2f2"/>
      </w:pPr>
    </w:p>
    <w:p w14:paraId="336BD5D5" w14:textId="77777777" w:rsidR="00B04B0D" w:rsidRDefault="00B04B0D" w:rsidP="00B04B0D">
      <w:pPr>
        <w:pStyle w:val="2f2"/>
      </w:pPr>
      <w:r>
        <w:t>#Transforming</w:t>
      </w:r>
      <w:r>
        <w:t>：调用</w:t>
      </w:r>
      <w:r>
        <w:t>find_main_key</w:t>
      </w:r>
      <w:r>
        <w:t>方法完成转化工作，比如把</w:t>
      </w:r>
      <w:r>
        <w:t xml:space="preserve"> 2020-04-01 0:00:00</w:t>
      </w:r>
      <w:r>
        <w:t>这样的时间转化为</w:t>
      </w:r>
      <w:r>
        <w:t xml:space="preserve"> 20200401 </w:t>
      </w:r>
      <w:r>
        <w:t>这样的主键。</w:t>
      </w:r>
      <w:r>
        <w:t xml:space="preserve"> </w:t>
      </w:r>
    </w:p>
    <w:p w14:paraId="4AF70B51" w14:textId="77777777" w:rsidR="00B04B0D" w:rsidRDefault="00B04B0D" w:rsidP="00B04B0D">
      <w:pPr>
        <w:pStyle w:val="2f2"/>
      </w:pPr>
      <w:r>
        <w:t>c1 = []</w:t>
      </w:r>
    </w:p>
    <w:p w14:paraId="027A1273" w14:textId="77777777" w:rsidR="00B04B0D" w:rsidRDefault="00B04B0D" w:rsidP="00B04B0D">
      <w:pPr>
        <w:pStyle w:val="2f2"/>
      </w:pPr>
      <w:r>
        <w:t>date_index = []</w:t>
      </w:r>
    </w:p>
    <w:p w14:paraId="20226819" w14:textId="77777777" w:rsidR="00B04B0D" w:rsidRDefault="00B04B0D" w:rsidP="00B04B0D">
      <w:pPr>
        <w:pStyle w:val="2f2"/>
      </w:pPr>
      <w:r>
        <w:t xml:space="preserve">date_list = [] </w:t>
      </w:r>
    </w:p>
    <w:p w14:paraId="630041E7" w14:textId="77777777" w:rsidR="00B04B0D" w:rsidRDefault="00B04B0D" w:rsidP="00B04B0D">
      <w:pPr>
        <w:pStyle w:val="2f2"/>
      </w:pPr>
      <w:r>
        <w:t>for i,ele in enumerate(c):</w:t>
      </w:r>
    </w:p>
    <w:p w14:paraId="1BED1BF4" w14:textId="77777777" w:rsidR="00B04B0D" w:rsidRDefault="00B04B0D" w:rsidP="00B04B0D">
      <w:pPr>
        <w:pStyle w:val="2f2"/>
      </w:pPr>
      <w:r>
        <w:t xml:space="preserve">    if ele[-4:]=='date' or ele[-3:]=='day':</w:t>
      </w:r>
    </w:p>
    <w:p w14:paraId="72561BBB" w14:textId="77777777" w:rsidR="00B04B0D" w:rsidRDefault="00B04B0D" w:rsidP="00B04B0D">
      <w:pPr>
        <w:pStyle w:val="2f2"/>
      </w:pPr>
      <w:r>
        <w:t xml:space="preserve">        c1.append(ele)</w:t>
      </w:r>
    </w:p>
    <w:p w14:paraId="6C72C8B2" w14:textId="77777777" w:rsidR="00B04B0D" w:rsidRDefault="00B04B0D" w:rsidP="00B04B0D">
      <w:pPr>
        <w:pStyle w:val="2f2"/>
      </w:pPr>
      <w:r>
        <w:t xml:space="preserve">        date_index.append(i)</w:t>
      </w:r>
    </w:p>
    <w:p w14:paraId="0A8A46EF" w14:textId="77777777" w:rsidR="00B04B0D" w:rsidRDefault="00B04B0D" w:rsidP="00B04B0D">
      <w:pPr>
        <w:pStyle w:val="2f2"/>
      </w:pPr>
      <w:r>
        <w:t xml:space="preserve">        date_list.append(find_main_key(df2,df[ele],'full date','date key'))</w:t>
      </w:r>
    </w:p>
    <w:p w14:paraId="75CFF272" w14:textId="77777777" w:rsidR="00B04B0D" w:rsidRDefault="00B04B0D" w:rsidP="00B04B0D">
      <w:pPr>
        <w:pStyle w:val="2f2"/>
      </w:pPr>
      <w:r>
        <w:t>date_list = np.array(date_list)</w:t>
      </w:r>
    </w:p>
    <w:p w14:paraId="45950563" w14:textId="77777777" w:rsidR="00B04B0D" w:rsidRDefault="00B04B0D" w:rsidP="00B04B0D">
      <w:pPr>
        <w:pStyle w:val="2f2"/>
      </w:pPr>
      <w:r>
        <w:t xml:space="preserve">    </w:t>
      </w:r>
    </w:p>
    <w:p w14:paraId="00FC781E" w14:textId="77777777" w:rsidR="00B04B0D" w:rsidRDefault="00B04B0D" w:rsidP="00B04B0D">
      <w:pPr>
        <w:pStyle w:val="2f2"/>
      </w:pPr>
      <w:r>
        <w:t>#</w:t>
      </w:r>
      <w:r>
        <w:t>把新的数据添加到原始表中：</w:t>
      </w:r>
    </w:p>
    <w:p w14:paraId="7098BF82" w14:textId="77777777" w:rsidR="00B04B0D" w:rsidRDefault="00B04B0D" w:rsidP="00B04B0D">
      <w:pPr>
        <w:pStyle w:val="2f2"/>
      </w:pPr>
      <w:r>
        <w:t>df.iloc[:,date_index] = date_list.T</w:t>
      </w:r>
    </w:p>
    <w:p w14:paraId="2EF7C94D" w14:textId="77777777" w:rsidR="00B04B0D" w:rsidRDefault="00B04B0D" w:rsidP="00B04B0D">
      <w:pPr>
        <w:pStyle w:val="2f2"/>
      </w:pPr>
      <w:r>
        <w:t>df.iloc[:,date_index[0]]=date_list.T[:,0]</w:t>
      </w:r>
    </w:p>
    <w:p w14:paraId="72F263B7" w14:textId="77777777" w:rsidR="00B04B0D" w:rsidRDefault="00B04B0D" w:rsidP="00B04B0D">
      <w:pPr>
        <w:pStyle w:val="2f2"/>
      </w:pPr>
    </w:p>
    <w:p w14:paraId="57E84E07" w14:textId="77777777" w:rsidR="00B04B0D" w:rsidRDefault="00B04B0D" w:rsidP="00B04B0D">
      <w:pPr>
        <w:pStyle w:val="2f2"/>
      </w:pPr>
      <w:r>
        <w:t>#</w:t>
      </w:r>
      <w:r>
        <w:t>修改一下字段名称，同时添加新的列名</w:t>
      </w:r>
      <w:r>
        <w:t>:</w:t>
      </w:r>
    </w:p>
    <w:p w14:paraId="060647C6" w14:textId="77777777" w:rsidR="00B04B0D" w:rsidRDefault="00B04B0D" w:rsidP="00B04B0D">
      <w:pPr>
        <w:pStyle w:val="2f2"/>
      </w:pPr>
      <w:r>
        <w:t>c_new = c.copy()</w:t>
      </w:r>
    </w:p>
    <w:p w14:paraId="39FC399E" w14:textId="77777777" w:rsidR="00B04B0D" w:rsidRDefault="00B04B0D" w:rsidP="00B04B0D">
      <w:pPr>
        <w:pStyle w:val="2f2"/>
      </w:pPr>
      <w:r>
        <w:t>i = 0</w:t>
      </w:r>
    </w:p>
    <w:p w14:paraId="1C3B2F34" w14:textId="77777777" w:rsidR="00B04B0D" w:rsidRDefault="00B04B0D" w:rsidP="00B04B0D">
      <w:pPr>
        <w:pStyle w:val="2f2"/>
      </w:pPr>
      <w:r>
        <w:t>for index in date_index:</w:t>
      </w:r>
    </w:p>
    <w:p w14:paraId="258E9856" w14:textId="77777777" w:rsidR="00B04B0D" w:rsidRDefault="00B04B0D" w:rsidP="00B04B0D">
      <w:pPr>
        <w:pStyle w:val="2f2"/>
      </w:pPr>
      <w:r>
        <w:t xml:space="preserve">    c_new[index] = c_new[index].replace('_date','_time')</w:t>
      </w:r>
    </w:p>
    <w:p w14:paraId="6A76E8CA" w14:textId="77777777" w:rsidR="00B04B0D" w:rsidRDefault="00B04B0D" w:rsidP="00B04B0D">
      <w:pPr>
        <w:pStyle w:val="2f2"/>
      </w:pPr>
      <w:r>
        <w:t>for index in date_index:</w:t>
      </w:r>
    </w:p>
    <w:p w14:paraId="6ECD8D82" w14:textId="77777777" w:rsidR="00B04B0D" w:rsidRDefault="00B04B0D" w:rsidP="00B04B0D">
      <w:pPr>
        <w:pStyle w:val="2f2"/>
      </w:pPr>
      <w:r>
        <w:t xml:space="preserve">    if c[index][-3:] != 'day':</w:t>
      </w:r>
    </w:p>
    <w:p w14:paraId="5EBAA54B" w14:textId="77777777" w:rsidR="00B04B0D" w:rsidRDefault="00B04B0D" w:rsidP="00B04B0D">
      <w:pPr>
        <w:pStyle w:val="2f2"/>
      </w:pPr>
      <w:r>
        <w:t xml:space="preserve">        c_new.insert(index+i,c[index])</w:t>
      </w:r>
    </w:p>
    <w:p w14:paraId="39640BD5" w14:textId="77777777" w:rsidR="00B04B0D" w:rsidRDefault="00B04B0D" w:rsidP="00B04B0D">
      <w:pPr>
        <w:pStyle w:val="2f2"/>
      </w:pPr>
      <w:r>
        <w:t xml:space="preserve">        i+=1</w:t>
      </w:r>
    </w:p>
    <w:p w14:paraId="4E26BF32" w14:textId="77777777" w:rsidR="00B04B0D" w:rsidRDefault="00B04B0D" w:rsidP="00B04B0D">
      <w:pPr>
        <w:pStyle w:val="2f2"/>
      </w:pPr>
      <w:r>
        <w:t xml:space="preserve">              </w:t>
      </w:r>
    </w:p>
    <w:p w14:paraId="3F81D2AE" w14:textId="77777777" w:rsidR="00B04B0D" w:rsidRDefault="00B04B0D" w:rsidP="00B04B0D">
      <w:pPr>
        <w:pStyle w:val="2f2"/>
      </w:pPr>
      <w:r>
        <w:t>#</w:t>
      </w:r>
      <w:r>
        <w:t>把新的列用</w:t>
      </w:r>
      <w:r>
        <w:t>0</w:t>
      </w:r>
      <w:r>
        <w:t>填充</w:t>
      </w:r>
      <w:r>
        <w:t xml:space="preserve">:    </w:t>
      </w:r>
    </w:p>
    <w:p w14:paraId="727C3E2A" w14:textId="77777777" w:rsidR="00B04B0D" w:rsidRDefault="00B04B0D" w:rsidP="00B04B0D">
      <w:pPr>
        <w:pStyle w:val="2f2"/>
      </w:pPr>
      <w:r>
        <w:lastRenderedPageBreak/>
        <w:t>df = df.reindex(columns=c_new, fill_value=0)</w:t>
      </w:r>
    </w:p>
    <w:p w14:paraId="2369D31C" w14:textId="77777777" w:rsidR="00B04B0D" w:rsidRDefault="00B04B0D" w:rsidP="00B04B0D">
      <w:pPr>
        <w:pStyle w:val="2f2"/>
      </w:pPr>
    </w:p>
    <w:p w14:paraId="2DD4AAC5" w14:textId="77777777" w:rsidR="00B04B0D" w:rsidRDefault="00B04B0D" w:rsidP="00B04B0D">
      <w:pPr>
        <w:pStyle w:val="2f2"/>
      </w:pPr>
      <w:r>
        <w:t>#Loading-</w:t>
      </w:r>
      <w:r>
        <w:t>把数据导入到</w:t>
      </w:r>
      <w:r>
        <w:t>DWS</w:t>
      </w:r>
      <w:r>
        <w:t>中：先将数据导出成</w:t>
      </w:r>
      <w:r>
        <w:t>csv</w:t>
      </w:r>
      <w:r>
        <w:t>文件。</w:t>
      </w:r>
    </w:p>
    <w:p w14:paraId="52A819FD" w14:textId="77777777" w:rsidR="00B04B0D" w:rsidRDefault="00B04B0D" w:rsidP="00B04B0D">
      <w:pPr>
        <w:pStyle w:val="2f2"/>
      </w:pPr>
      <w:r>
        <w:t># t = np.concatenate((df.index.values.reshape(df.index.values.shape[0],1),df.values),1)</w:t>
      </w:r>
    </w:p>
    <w:p w14:paraId="15F9D142" w14:textId="77777777" w:rsidR="00B04B0D" w:rsidRDefault="00B04B0D" w:rsidP="00B04B0D">
      <w:pPr>
        <w:pStyle w:val="2f2"/>
      </w:pPr>
      <w:r w:rsidRPr="0011425F">
        <w:t>df.to_csv('D:\\</w:t>
      </w:r>
      <w:r>
        <w:t>address_dimension</w:t>
      </w:r>
      <w:r w:rsidRPr="0011425F">
        <w:t>.csv',index_label='</w:t>
      </w:r>
      <w:r>
        <w:t>address</w:t>
      </w:r>
      <w:r w:rsidRPr="0011425F">
        <w:t>_key',encoding='utf-8-sig')</w:t>
      </w:r>
    </w:p>
    <w:p w14:paraId="2BDD9C5B" w14:textId="77777777" w:rsidR="00B04B0D" w:rsidRDefault="00B04B0D" w:rsidP="00B04B0D">
      <w:pPr>
        <w:pStyle w:val="1e"/>
        <w:rPr>
          <w:rFonts w:hint="eastAsia"/>
        </w:rPr>
      </w:pPr>
      <w:r>
        <w:t>--</w:t>
      </w:r>
      <w:r>
        <w:rPr>
          <w:rFonts w:hint="eastAsia"/>
        </w:rPr>
        <w:t>完毕</w:t>
      </w:r>
      <w:r>
        <w:t>—</w:t>
      </w:r>
    </w:p>
    <w:p w14:paraId="6FC41E8E" w14:textId="77777777" w:rsidR="00B04B0D" w:rsidRPr="00AF3E39" w:rsidRDefault="00B04B0D" w:rsidP="00B04B0D">
      <w:pPr>
        <w:pStyle w:val="1e"/>
        <w:rPr>
          <w:rFonts w:hint="eastAsia"/>
        </w:rPr>
      </w:pPr>
      <w:r>
        <w:rPr>
          <w:rFonts w:hint="eastAsia"/>
        </w:rPr>
        <w:t xml:space="preserve"># </w:t>
      </w:r>
      <w:r>
        <w:t>使用</w:t>
      </w:r>
      <w:r>
        <w:t>Data Studio</w:t>
      </w:r>
      <w:r>
        <w:t>导入数据到</w:t>
      </w:r>
      <w:r>
        <w:t>DWS</w:t>
      </w:r>
      <w:r>
        <w:t>中。</w:t>
      </w:r>
    </w:p>
    <w:p w14:paraId="51D52313" w14:textId="77777777" w:rsidR="00B04B0D" w:rsidRDefault="00B04B0D" w:rsidP="00B04B0D">
      <w:pPr>
        <w:pStyle w:val="1e"/>
        <w:rPr>
          <w:rFonts w:hint="eastAsia"/>
        </w:rPr>
      </w:pPr>
      <w:r>
        <w:rPr>
          <w:rFonts w:hint="eastAsia"/>
        </w:rPr>
        <w:t>在</w:t>
      </w:r>
      <w:r>
        <w:t>D</w:t>
      </w:r>
      <w:r>
        <w:rPr>
          <w:rFonts w:hint="eastAsia"/>
        </w:rPr>
        <w:t>盘根目录下找到刚刚生成的数据文件</w:t>
      </w:r>
      <w:r>
        <w:rPr>
          <w:rFonts w:hint="eastAsia"/>
        </w:rPr>
        <w:t>address</w:t>
      </w:r>
      <w:r>
        <w:t>_dimension.csv</w:t>
      </w:r>
      <w:r>
        <w:rPr>
          <w:rFonts w:hint="eastAsia"/>
        </w:rPr>
        <w:t>，在</w:t>
      </w:r>
      <w:r>
        <w:t>D</w:t>
      </w:r>
      <w:r>
        <w:rPr>
          <w:rFonts w:hint="eastAsia"/>
        </w:rPr>
        <w:t>ata</w:t>
      </w:r>
      <w:r>
        <w:t xml:space="preserve"> Studio</w:t>
      </w:r>
      <w:r>
        <w:rPr>
          <w:rFonts w:hint="eastAsia"/>
        </w:rPr>
        <w:t>中完成导入即可，</w:t>
      </w:r>
      <w:r w:rsidRPr="00612D17">
        <w:rPr>
          <w:rFonts w:hint="eastAsia"/>
          <w:b/>
        </w:rPr>
        <w:t>注意，导入时分隔符选择“逗号”</w:t>
      </w:r>
      <w:r>
        <w:rPr>
          <w:rFonts w:hint="eastAsia"/>
        </w:rPr>
        <w:t>。</w:t>
      </w:r>
    </w:p>
    <w:p w14:paraId="78AF628C" w14:textId="77777777" w:rsidR="00B04B0D" w:rsidRPr="00EF48B9" w:rsidRDefault="00B04B0D" w:rsidP="00B04B0D">
      <w:pPr>
        <w:pStyle w:val="1e"/>
        <w:rPr>
          <w:rFonts w:hint="eastAsia"/>
        </w:rPr>
      </w:pPr>
      <w:r>
        <w:rPr>
          <w:noProof/>
        </w:rPr>
        <w:drawing>
          <wp:inline distT="0" distB="0" distL="0" distR="0" wp14:anchorId="1E1F1596" wp14:editId="298BE260">
            <wp:extent cx="4886325" cy="1724025"/>
            <wp:effectExtent l="19050" t="19050" r="28575" b="2857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86325" cy="1724025"/>
                    </a:xfrm>
                    <a:prstGeom prst="rect">
                      <a:avLst/>
                    </a:prstGeom>
                    <a:ln w="12700">
                      <a:solidFill>
                        <a:schemeClr val="bg1">
                          <a:lumMod val="85000"/>
                        </a:schemeClr>
                      </a:solidFill>
                    </a:ln>
                  </pic:spPr>
                </pic:pic>
              </a:graphicData>
            </a:graphic>
          </wp:inline>
        </w:drawing>
      </w:r>
    </w:p>
    <w:p w14:paraId="7B647C1B" w14:textId="77777777" w:rsidR="00B04B0D" w:rsidRDefault="00B04B0D" w:rsidP="00B04B0D">
      <w:pPr>
        <w:pStyle w:val="30"/>
        <w:rPr>
          <w:rFonts w:hint="eastAsia"/>
        </w:rPr>
      </w:pPr>
      <w:r w:rsidRPr="0083357F">
        <w:t>实现</w:t>
      </w:r>
      <w:r w:rsidRPr="0083357F">
        <w:t>user_dimension</w:t>
      </w:r>
      <w:r w:rsidRPr="0083357F">
        <w:t>的数据转换</w:t>
      </w:r>
    </w:p>
    <w:p w14:paraId="58FA23B3" w14:textId="77777777" w:rsidR="00B04B0D" w:rsidRDefault="00B04B0D" w:rsidP="00B04B0D">
      <w:pPr>
        <w:pStyle w:val="2f2"/>
      </w:pPr>
      <w:r>
        <w:t>import psycopg2</w:t>
      </w:r>
    </w:p>
    <w:p w14:paraId="0F3868AA" w14:textId="77777777" w:rsidR="00B04B0D" w:rsidRDefault="00B04B0D" w:rsidP="00B04B0D">
      <w:pPr>
        <w:pStyle w:val="2f2"/>
      </w:pPr>
      <w:r>
        <w:t>import pymysql</w:t>
      </w:r>
    </w:p>
    <w:p w14:paraId="0214050C" w14:textId="77777777" w:rsidR="00B04B0D" w:rsidRDefault="00B04B0D" w:rsidP="00B04B0D">
      <w:pPr>
        <w:pStyle w:val="2f2"/>
      </w:pPr>
      <w:r>
        <w:t>import numpy as np</w:t>
      </w:r>
    </w:p>
    <w:p w14:paraId="5512552E" w14:textId="77777777" w:rsidR="00B04B0D" w:rsidRDefault="00B04B0D" w:rsidP="00B04B0D">
      <w:pPr>
        <w:pStyle w:val="2f2"/>
      </w:pPr>
      <w:r>
        <w:t>import pandas as pd</w:t>
      </w:r>
    </w:p>
    <w:p w14:paraId="3B5AABEB" w14:textId="77777777" w:rsidR="00B04B0D" w:rsidRDefault="00B04B0D" w:rsidP="00B04B0D">
      <w:pPr>
        <w:pStyle w:val="2f2"/>
      </w:pPr>
      <w:r>
        <w:t>import re</w:t>
      </w:r>
    </w:p>
    <w:p w14:paraId="20821790" w14:textId="77777777" w:rsidR="00B04B0D" w:rsidRDefault="00B04B0D" w:rsidP="00B04B0D">
      <w:pPr>
        <w:pStyle w:val="2f2"/>
      </w:pPr>
      <w:r>
        <w:t>import datetime</w:t>
      </w:r>
    </w:p>
    <w:p w14:paraId="39CEA3D7" w14:textId="77777777" w:rsidR="00B04B0D" w:rsidRDefault="00B04B0D" w:rsidP="00B04B0D">
      <w:pPr>
        <w:pStyle w:val="2f2"/>
      </w:pPr>
    </w:p>
    <w:p w14:paraId="47702F3E" w14:textId="77777777" w:rsidR="00B04B0D" w:rsidRDefault="00B04B0D" w:rsidP="00B04B0D">
      <w:pPr>
        <w:pStyle w:val="2f2"/>
      </w:pPr>
      <w:r>
        <w:t>def get_table(ip,sql,port=3306,database='litemall',user='root',password='******'):</w:t>
      </w:r>
    </w:p>
    <w:p w14:paraId="35D149F2" w14:textId="77777777" w:rsidR="00B04B0D" w:rsidRDefault="00B04B0D" w:rsidP="00B04B0D">
      <w:pPr>
        <w:pStyle w:val="2f2"/>
      </w:pPr>
      <w:r>
        <w:t xml:space="preserve">    '''</w:t>
      </w:r>
    </w:p>
    <w:p w14:paraId="390E9C63" w14:textId="77777777" w:rsidR="00B04B0D" w:rsidRPr="006C03EE" w:rsidRDefault="00B04B0D" w:rsidP="00B04B0D">
      <w:pPr>
        <w:pStyle w:val="2f2"/>
      </w:pPr>
      <w:r>
        <w:t xml:space="preserve">    </w:t>
      </w:r>
      <w:r>
        <w:t>连接数据库，操作相应的</w:t>
      </w:r>
      <w:r>
        <w:t>sql</w:t>
      </w:r>
      <w:r>
        <w:t>语句来进行查询。</w:t>
      </w:r>
      <w:r w:rsidRPr="006C03EE">
        <w:rPr>
          <w:rFonts w:hint="eastAsia"/>
        </w:rPr>
        <w:t>此处的</w:t>
      </w:r>
      <w:r w:rsidRPr="006C03EE">
        <w:rPr>
          <w:i/>
        </w:rPr>
        <w:t>ip, port, database, user, password</w:t>
      </w:r>
      <w:r w:rsidRPr="006C03EE">
        <w:rPr>
          <w:rFonts w:hint="eastAsia"/>
        </w:rPr>
        <w:t>为连接</w:t>
      </w:r>
      <w:r w:rsidRPr="006C03EE">
        <w:rPr>
          <w:rFonts w:hint="eastAsia"/>
        </w:rPr>
        <w:t>R</w:t>
      </w:r>
      <w:r w:rsidRPr="006C03EE">
        <w:t>DS</w:t>
      </w:r>
      <w:r w:rsidRPr="006C03EE">
        <w:rPr>
          <w:rFonts w:hint="eastAsia"/>
        </w:rPr>
        <w:t>的相关信息，请根据个人设置进行相应修改。</w:t>
      </w:r>
    </w:p>
    <w:p w14:paraId="009242C8" w14:textId="77777777" w:rsidR="00B04B0D" w:rsidRDefault="00B04B0D" w:rsidP="00B04B0D">
      <w:pPr>
        <w:pStyle w:val="2f2"/>
      </w:pPr>
      <w:r>
        <w:t xml:space="preserve">    '''</w:t>
      </w:r>
    </w:p>
    <w:p w14:paraId="0618AAB5" w14:textId="77777777" w:rsidR="00B04B0D" w:rsidRDefault="00B04B0D" w:rsidP="00B04B0D">
      <w:pPr>
        <w:pStyle w:val="2f2"/>
      </w:pPr>
      <w:r>
        <w:t xml:space="preserve">    if type(port)==int:</w:t>
      </w:r>
    </w:p>
    <w:p w14:paraId="7B599022" w14:textId="77777777" w:rsidR="00B04B0D" w:rsidRDefault="00B04B0D" w:rsidP="00B04B0D">
      <w:pPr>
        <w:pStyle w:val="2f2"/>
      </w:pPr>
      <w:r>
        <w:t xml:space="preserve">        connection = pymysql.connect(host=ip, port=port, database=database, user=user, password=password</w:t>
      </w:r>
      <w:r w:rsidRPr="00EB661D">
        <w:t>, charset='utf8'</w:t>
      </w:r>
      <w:r>
        <w:t>)</w:t>
      </w:r>
    </w:p>
    <w:p w14:paraId="35FB5E66" w14:textId="77777777" w:rsidR="00B04B0D" w:rsidRDefault="00B04B0D" w:rsidP="00B04B0D">
      <w:pPr>
        <w:pStyle w:val="2f2"/>
      </w:pPr>
      <w:r>
        <w:t xml:space="preserve">    elif type(port)==str:</w:t>
      </w:r>
    </w:p>
    <w:p w14:paraId="076134D1" w14:textId="77777777" w:rsidR="00B04B0D" w:rsidRDefault="00B04B0D" w:rsidP="00B04B0D">
      <w:pPr>
        <w:pStyle w:val="2f2"/>
      </w:pPr>
      <w:r>
        <w:t xml:space="preserve">        connection = psycopg2.connect(host=ip, port=port, database=database, user=user, password=password)</w:t>
      </w:r>
    </w:p>
    <w:p w14:paraId="3733ED86" w14:textId="77777777" w:rsidR="00B04B0D" w:rsidRDefault="00B04B0D" w:rsidP="00B04B0D">
      <w:pPr>
        <w:pStyle w:val="2f2"/>
      </w:pPr>
      <w:r>
        <w:t xml:space="preserve">        </w:t>
      </w:r>
      <w:r w:rsidRPr="00EB661D">
        <w:t>connection.set_client_encoding('utf-8')</w:t>
      </w:r>
    </w:p>
    <w:p w14:paraId="5E2BFEFA" w14:textId="77777777" w:rsidR="00B04B0D" w:rsidRDefault="00B04B0D" w:rsidP="00B04B0D">
      <w:pPr>
        <w:pStyle w:val="2f2"/>
      </w:pPr>
      <w:r>
        <w:t xml:space="preserve">    cursor = connection.cursor()</w:t>
      </w:r>
    </w:p>
    <w:p w14:paraId="58E199BB" w14:textId="77777777" w:rsidR="00B04B0D" w:rsidRDefault="00B04B0D" w:rsidP="00B04B0D">
      <w:pPr>
        <w:pStyle w:val="2f2"/>
      </w:pPr>
      <w:r>
        <w:t xml:space="preserve">    cursor.execute(sql)</w:t>
      </w:r>
    </w:p>
    <w:p w14:paraId="61D37DC3" w14:textId="77777777" w:rsidR="00B04B0D" w:rsidRDefault="00B04B0D" w:rsidP="00B04B0D">
      <w:pPr>
        <w:pStyle w:val="2f2"/>
      </w:pPr>
      <w:r>
        <w:lastRenderedPageBreak/>
        <w:t xml:space="preserve">    rows=cursor.fetchall()</w:t>
      </w:r>
    </w:p>
    <w:p w14:paraId="098C9216" w14:textId="77777777" w:rsidR="00B04B0D" w:rsidRDefault="00B04B0D" w:rsidP="00B04B0D">
      <w:pPr>
        <w:pStyle w:val="2f2"/>
      </w:pPr>
      <w:r>
        <w:t xml:space="preserve">    cursor.close()</w:t>
      </w:r>
    </w:p>
    <w:p w14:paraId="70CD0D36" w14:textId="77777777" w:rsidR="00B04B0D" w:rsidRDefault="00B04B0D" w:rsidP="00B04B0D">
      <w:pPr>
        <w:pStyle w:val="2f2"/>
      </w:pPr>
      <w:r>
        <w:t xml:space="preserve">    df = pd.DataFrame(list(rows),index=range(1,len(rows)+1))</w:t>
      </w:r>
    </w:p>
    <w:p w14:paraId="0580CBCE" w14:textId="77777777" w:rsidR="00B04B0D" w:rsidRDefault="00B04B0D" w:rsidP="00B04B0D">
      <w:pPr>
        <w:pStyle w:val="2f2"/>
      </w:pPr>
      <w:r>
        <w:t xml:space="preserve">    connection.close()</w:t>
      </w:r>
    </w:p>
    <w:p w14:paraId="391742A0" w14:textId="77777777" w:rsidR="00B04B0D" w:rsidRDefault="00B04B0D" w:rsidP="00B04B0D">
      <w:pPr>
        <w:pStyle w:val="2f2"/>
      </w:pPr>
      <w:r>
        <w:t xml:space="preserve">    return df</w:t>
      </w:r>
    </w:p>
    <w:p w14:paraId="4C63D515" w14:textId="77777777" w:rsidR="00B04B0D" w:rsidRDefault="00B04B0D" w:rsidP="00B04B0D">
      <w:pPr>
        <w:pStyle w:val="2f2"/>
      </w:pPr>
    </w:p>
    <w:p w14:paraId="2CF2621E" w14:textId="77777777" w:rsidR="00B04B0D" w:rsidRDefault="00B04B0D" w:rsidP="00B04B0D">
      <w:pPr>
        <w:pStyle w:val="2f2"/>
      </w:pPr>
      <w:r>
        <w:t>def find_main_key(dataframe,ndarray,column_name,main_key_name):</w:t>
      </w:r>
    </w:p>
    <w:p w14:paraId="69AAEA6B" w14:textId="77777777" w:rsidR="00B04B0D" w:rsidRDefault="00B04B0D" w:rsidP="00B04B0D">
      <w:pPr>
        <w:pStyle w:val="2f2"/>
      </w:pPr>
      <w:r>
        <w:t xml:space="preserve">    '''</w:t>
      </w:r>
    </w:p>
    <w:p w14:paraId="5CEFFCB0" w14:textId="77777777" w:rsidR="00B04B0D" w:rsidRDefault="00B04B0D" w:rsidP="00B04B0D">
      <w:pPr>
        <w:pStyle w:val="2f2"/>
      </w:pPr>
      <w:r>
        <w:t xml:space="preserve">    </w:t>
      </w:r>
      <w:r>
        <w:t>将时间戳转化为对应的主键</w:t>
      </w:r>
    </w:p>
    <w:p w14:paraId="7DBDC267" w14:textId="77777777" w:rsidR="00B04B0D" w:rsidRDefault="00B04B0D" w:rsidP="00B04B0D">
      <w:pPr>
        <w:pStyle w:val="2f2"/>
      </w:pPr>
      <w:r>
        <w:t xml:space="preserve">    '''</w:t>
      </w:r>
    </w:p>
    <w:p w14:paraId="73D7DAC8" w14:textId="77777777" w:rsidR="00B04B0D" w:rsidRDefault="00B04B0D" w:rsidP="00B04B0D">
      <w:pPr>
        <w:pStyle w:val="2f2"/>
      </w:pPr>
      <w:r>
        <w:t xml:space="preserve">    main_key = []</w:t>
      </w:r>
    </w:p>
    <w:p w14:paraId="3AF1241E" w14:textId="77777777" w:rsidR="00B04B0D" w:rsidRDefault="00B04B0D" w:rsidP="00B04B0D">
      <w:pPr>
        <w:pStyle w:val="2f2"/>
      </w:pPr>
      <w:r>
        <w:t xml:space="preserve">    for ele in ndarray:</w:t>
      </w:r>
    </w:p>
    <w:p w14:paraId="5003574F" w14:textId="77777777" w:rsidR="00B04B0D" w:rsidRDefault="00B04B0D" w:rsidP="00B04B0D">
      <w:pPr>
        <w:pStyle w:val="2f2"/>
      </w:pPr>
      <w:r>
        <w:t xml:space="preserve">        if type(ele)==pd._libs.tslibs.timestamps.Timestamp:</w:t>
      </w:r>
    </w:p>
    <w:p w14:paraId="2B394552" w14:textId="77777777" w:rsidR="00B04B0D" w:rsidRDefault="00B04B0D" w:rsidP="00B04B0D">
      <w:pPr>
        <w:pStyle w:val="2f2"/>
      </w:pPr>
      <w:r>
        <w:t xml:space="preserve">            mainkey = dataframe[dataframe[column_name]==ele.floor('d')][main_key_name].values</w:t>
      </w:r>
    </w:p>
    <w:p w14:paraId="4F25298A" w14:textId="77777777" w:rsidR="00B04B0D" w:rsidRDefault="00B04B0D" w:rsidP="00B04B0D">
      <w:pPr>
        <w:pStyle w:val="2f2"/>
      </w:pPr>
      <w:r>
        <w:t xml:space="preserve">            main_key.append(mainkey[0])</w:t>
      </w:r>
    </w:p>
    <w:p w14:paraId="5FB7694C" w14:textId="77777777" w:rsidR="00B04B0D" w:rsidRDefault="00B04B0D" w:rsidP="00B04B0D">
      <w:pPr>
        <w:pStyle w:val="2f2"/>
      </w:pPr>
      <w:r>
        <w:t xml:space="preserve">        elif type(ele)==str or type(ele)==datetime.date:</w:t>
      </w:r>
    </w:p>
    <w:p w14:paraId="1A4F8478" w14:textId="77777777" w:rsidR="00B04B0D" w:rsidRDefault="00B04B0D" w:rsidP="00B04B0D">
      <w:pPr>
        <w:pStyle w:val="2f2"/>
      </w:pPr>
      <w:r>
        <w:t xml:space="preserve">            mainkey = dataframe[dataframe[column_name]==pd.to_datetime(ele).floor('d')][main_key_name].values</w:t>
      </w:r>
    </w:p>
    <w:p w14:paraId="7799ACBB" w14:textId="77777777" w:rsidR="00B04B0D" w:rsidRDefault="00B04B0D" w:rsidP="00B04B0D">
      <w:pPr>
        <w:pStyle w:val="2f2"/>
      </w:pPr>
      <w:r>
        <w:t xml:space="preserve">            main_key.append(mainkey[0])</w:t>
      </w:r>
    </w:p>
    <w:p w14:paraId="5D848A87" w14:textId="77777777" w:rsidR="00B04B0D" w:rsidRDefault="00B04B0D" w:rsidP="00B04B0D">
      <w:pPr>
        <w:pStyle w:val="2f2"/>
      </w:pPr>
      <w:r>
        <w:t xml:space="preserve">        else:</w:t>
      </w:r>
    </w:p>
    <w:p w14:paraId="40C33BFA" w14:textId="77777777" w:rsidR="00B04B0D" w:rsidRDefault="00B04B0D" w:rsidP="00B04B0D">
      <w:pPr>
        <w:pStyle w:val="2f2"/>
      </w:pPr>
      <w:r>
        <w:t xml:space="preserve">            #print('Unexpected Error!')</w:t>
      </w:r>
    </w:p>
    <w:p w14:paraId="1CE0C4FB" w14:textId="77777777" w:rsidR="00B04B0D" w:rsidRDefault="00B04B0D" w:rsidP="00B04B0D">
      <w:pPr>
        <w:pStyle w:val="2f2"/>
      </w:pPr>
      <w:r>
        <w:t xml:space="preserve">            main_key.append(ele)</w:t>
      </w:r>
    </w:p>
    <w:p w14:paraId="75F19EE2" w14:textId="77777777" w:rsidR="00B04B0D" w:rsidRDefault="00B04B0D" w:rsidP="00B04B0D">
      <w:pPr>
        <w:pStyle w:val="2f2"/>
      </w:pPr>
      <w:r>
        <w:t>return np.array(main_key)</w:t>
      </w:r>
    </w:p>
    <w:p w14:paraId="51692BCD" w14:textId="77777777" w:rsidR="00B04B0D" w:rsidRPr="00340128" w:rsidRDefault="00B04B0D" w:rsidP="00B04B0D">
      <w:pPr>
        <w:pStyle w:val="2f2"/>
      </w:pPr>
    </w:p>
    <w:p w14:paraId="4AC2404C" w14:textId="77777777" w:rsidR="00B04B0D" w:rsidRDefault="00B04B0D" w:rsidP="00B04B0D">
      <w:pPr>
        <w:pStyle w:val="2f2"/>
      </w:pPr>
      <w:r>
        <w:t>sql3='''SELECT id AS user_id, username, password, gender, birthday</w:t>
      </w:r>
    </w:p>
    <w:p w14:paraId="192981DF" w14:textId="77777777" w:rsidR="00B04B0D" w:rsidRDefault="00B04B0D" w:rsidP="00B04B0D">
      <w:pPr>
        <w:pStyle w:val="2f2"/>
      </w:pPr>
      <w:r>
        <w:tab/>
        <w:t>, last_login_time, last_login_ip, user_level, nickname, mobile</w:t>
      </w:r>
    </w:p>
    <w:p w14:paraId="68680ED1" w14:textId="77777777" w:rsidR="00B04B0D" w:rsidRDefault="00B04B0D" w:rsidP="00B04B0D">
      <w:pPr>
        <w:pStyle w:val="2f2"/>
      </w:pPr>
      <w:r>
        <w:tab/>
        <w:t>, avatar, weixin_openid, session_key, status, add_time</w:t>
      </w:r>
    </w:p>
    <w:p w14:paraId="7B0D5AB6" w14:textId="77777777" w:rsidR="00B04B0D" w:rsidRDefault="00B04B0D" w:rsidP="00B04B0D">
      <w:pPr>
        <w:pStyle w:val="2f2"/>
      </w:pPr>
      <w:r>
        <w:tab/>
        <w:t>, update_time, deleted</w:t>
      </w:r>
    </w:p>
    <w:p w14:paraId="4A5E02CF" w14:textId="77777777" w:rsidR="00B04B0D" w:rsidRDefault="00B04B0D" w:rsidP="00B04B0D">
      <w:pPr>
        <w:pStyle w:val="2f2"/>
      </w:pPr>
      <w:r>
        <w:t>FROM litemall_user;</w:t>
      </w:r>
    </w:p>
    <w:p w14:paraId="139EA16F" w14:textId="77777777" w:rsidR="00B04B0D" w:rsidRDefault="00B04B0D" w:rsidP="00B04B0D">
      <w:pPr>
        <w:pStyle w:val="2f2"/>
      </w:pPr>
      <w:r>
        <w:t>'''</w:t>
      </w:r>
    </w:p>
    <w:p w14:paraId="47A3D7D2" w14:textId="77777777" w:rsidR="00B04B0D" w:rsidRDefault="00B04B0D" w:rsidP="00B04B0D">
      <w:pPr>
        <w:pStyle w:val="2f2"/>
      </w:pPr>
    </w:p>
    <w:p w14:paraId="739B6B7A" w14:textId="77777777" w:rsidR="00B04B0D" w:rsidRDefault="00B04B0D" w:rsidP="00B04B0D">
      <w:pPr>
        <w:pStyle w:val="2f2"/>
      </w:pPr>
      <w:r>
        <w:t>#Extracting</w:t>
      </w:r>
      <w:r>
        <w:t>：</w:t>
      </w:r>
    </w:p>
    <w:p w14:paraId="2C771F82" w14:textId="77777777" w:rsidR="00B04B0D" w:rsidRDefault="00B04B0D" w:rsidP="00B04B0D">
      <w:pPr>
        <w:pStyle w:val="2f2"/>
      </w:pPr>
      <w:r>
        <w:t>df = get_table('121.36.99.22',sql3) #</w:t>
      </w:r>
      <w:r>
        <w:t>调用</w:t>
      </w:r>
      <w:r>
        <w:t>get_table</w:t>
      </w:r>
      <w:r>
        <w:t>函数，执行相应的</w:t>
      </w:r>
      <w:r>
        <w:t>sql</w:t>
      </w:r>
      <w:r>
        <w:t>语句完成查表操作。</w:t>
      </w:r>
      <w:r w:rsidRPr="006C03EE">
        <w:rPr>
          <w:rFonts w:hint="eastAsia"/>
          <w:b/>
        </w:rPr>
        <w:t>此处</w:t>
      </w:r>
      <w:r w:rsidRPr="006C03EE">
        <w:rPr>
          <w:rFonts w:hint="eastAsia"/>
          <w:b/>
        </w:rPr>
        <w:t>121.36.99.22</w:t>
      </w:r>
      <w:r w:rsidRPr="006C03EE">
        <w:rPr>
          <w:rFonts w:hint="eastAsia"/>
          <w:b/>
        </w:rPr>
        <w:t>为</w:t>
      </w:r>
      <w:r w:rsidRPr="006C03EE">
        <w:rPr>
          <w:rFonts w:hint="eastAsia"/>
          <w:b/>
        </w:rPr>
        <w:t>R</w:t>
      </w:r>
      <w:r w:rsidRPr="006C03EE">
        <w:rPr>
          <w:b/>
        </w:rPr>
        <w:t>DS</w:t>
      </w:r>
      <w:r w:rsidRPr="006C03EE">
        <w:rPr>
          <w:rFonts w:hint="eastAsia"/>
          <w:b/>
        </w:rPr>
        <w:t>公网</w:t>
      </w:r>
      <w:r w:rsidRPr="006C03EE">
        <w:rPr>
          <w:b/>
        </w:rPr>
        <w:t>ip</w:t>
      </w:r>
      <w:r w:rsidRPr="006C03EE">
        <w:rPr>
          <w:b/>
        </w:rPr>
        <w:t>，</w:t>
      </w:r>
      <w:r w:rsidRPr="006C03EE">
        <w:rPr>
          <w:rFonts w:hint="eastAsia"/>
          <w:b/>
        </w:rPr>
        <w:t>请修改为个人相应的</w:t>
      </w:r>
      <w:r w:rsidRPr="006C03EE">
        <w:rPr>
          <w:rFonts w:hint="eastAsia"/>
          <w:b/>
        </w:rPr>
        <w:t>i</w:t>
      </w:r>
      <w:r w:rsidRPr="006C03EE">
        <w:rPr>
          <w:b/>
        </w:rPr>
        <w:t>p</w:t>
      </w:r>
      <w:r w:rsidRPr="006C03EE">
        <w:rPr>
          <w:rFonts w:hint="eastAsia"/>
          <w:b/>
        </w:rPr>
        <w:t>信息。</w:t>
      </w:r>
    </w:p>
    <w:p w14:paraId="71007F30" w14:textId="77777777" w:rsidR="00B04B0D" w:rsidRDefault="00B04B0D" w:rsidP="00B04B0D">
      <w:pPr>
        <w:pStyle w:val="2f2"/>
      </w:pPr>
      <w:r>
        <w:t>#</w:t>
      </w:r>
      <w:r>
        <w:t>以下是一些正则化表达式的内容，主要是用来提取</w:t>
      </w:r>
      <w:r>
        <w:t>sql</w:t>
      </w:r>
      <w:r>
        <w:t>语句中的字段信息的；</w:t>
      </w:r>
    </w:p>
    <w:p w14:paraId="3B1C40C9" w14:textId="77777777" w:rsidR="00B04B0D" w:rsidRDefault="00B04B0D" w:rsidP="00B04B0D">
      <w:pPr>
        <w:pStyle w:val="2f2"/>
      </w:pPr>
      <w:r>
        <w:t>#</w:t>
      </w:r>
      <w:r>
        <w:t>这一部分内容不是重点，有困难的学员可以直接复制粘贴相应的字段，保存到</w:t>
      </w:r>
      <w:r>
        <w:t>c</w:t>
      </w:r>
      <w:r>
        <w:t>这个列表中。</w:t>
      </w:r>
    </w:p>
    <w:p w14:paraId="45EE2BAC" w14:textId="77777777" w:rsidR="00B04B0D" w:rsidRDefault="00B04B0D" w:rsidP="00B04B0D">
      <w:pPr>
        <w:pStyle w:val="2f2"/>
      </w:pPr>
      <w:r>
        <w:t>c = re.search('(SELECT[\s\S]*FROM)',sql3).groups()[0]</w:t>
      </w:r>
    </w:p>
    <w:p w14:paraId="5D0E385B" w14:textId="77777777" w:rsidR="00B04B0D" w:rsidRDefault="00B04B0D" w:rsidP="00B04B0D">
      <w:pPr>
        <w:pStyle w:val="2f2"/>
      </w:pPr>
      <w:r>
        <w:t>c = re.search('(SELECT[\s\S]*FROM)',sql3).groups()[0]</w:t>
      </w:r>
    </w:p>
    <w:p w14:paraId="0594D0DB" w14:textId="77777777" w:rsidR="00B04B0D" w:rsidRDefault="00B04B0D" w:rsidP="00B04B0D">
      <w:pPr>
        <w:pStyle w:val="2f2"/>
      </w:pPr>
      <w:r>
        <w:t>c = re.search('(AS[\s\S]*FROM)',c).groups()[0]</w:t>
      </w:r>
    </w:p>
    <w:p w14:paraId="391D1436" w14:textId="77777777" w:rsidR="00B04B0D" w:rsidRDefault="00B04B0D" w:rsidP="00B04B0D">
      <w:pPr>
        <w:pStyle w:val="2f2"/>
      </w:pPr>
      <w:r>
        <w:lastRenderedPageBreak/>
        <w:t>c = re.sub('(la.[\w]* AS)','',c)</w:t>
      </w:r>
    </w:p>
    <w:p w14:paraId="2B9D2D5E" w14:textId="77777777" w:rsidR="00B04B0D" w:rsidRDefault="00B04B0D" w:rsidP="00B04B0D">
      <w:pPr>
        <w:pStyle w:val="2f2"/>
      </w:pPr>
      <w:r>
        <w:t>c = re.sub('(lg.[\w]* AS)','',c)</w:t>
      </w:r>
    </w:p>
    <w:p w14:paraId="47E22925" w14:textId="77777777" w:rsidR="00B04B0D" w:rsidRDefault="00B04B0D" w:rsidP="00B04B0D">
      <w:pPr>
        <w:pStyle w:val="2f2"/>
      </w:pPr>
      <w:r>
        <w:t>c = re.sub('(lc.[\w]* AS)','',c)</w:t>
      </w:r>
    </w:p>
    <w:p w14:paraId="4A513A8C" w14:textId="77777777" w:rsidR="00B04B0D" w:rsidRDefault="00B04B0D" w:rsidP="00B04B0D">
      <w:pPr>
        <w:pStyle w:val="2f2"/>
      </w:pPr>
      <w:r>
        <w:t>c = re.sub('(lgp.[\w]* AS)','',c)</w:t>
      </w:r>
    </w:p>
    <w:p w14:paraId="293FD8FD" w14:textId="77777777" w:rsidR="00B04B0D" w:rsidRDefault="00B04B0D" w:rsidP="00B04B0D">
      <w:pPr>
        <w:pStyle w:val="2f2"/>
      </w:pPr>
      <w:r>
        <w:t>c = re.sub('(lo.[\w]* AS)','',c)</w:t>
      </w:r>
    </w:p>
    <w:p w14:paraId="11742A5E" w14:textId="77777777" w:rsidR="00B04B0D" w:rsidRDefault="00B04B0D" w:rsidP="00B04B0D">
      <w:pPr>
        <w:pStyle w:val="2f2"/>
      </w:pPr>
      <w:r>
        <w:t>c = c.replace('AS','').replace('FROM','').replace('\n','').replace('\t','')\</w:t>
      </w:r>
    </w:p>
    <w:p w14:paraId="308A246D" w14:textId="77777777" w:rsidR="00B04B0D" w:rsidRDefault="00B04B0D" w:rsidP="00B04B0D">
      <w:pPr>
        <w:pStyle w:val="2f2"/>
      </w:pPr>
      <w:r>
        <w:t xml:space="preserve">    .replace(' ','').replace('lo.','').replace('la.','').replace('time','date')\</w:t>
      </w:r>
    </w:p>
    <w:p w14:paraId="3EA43FFE" w14:textId="77777777" w:rsidR="00B04B0D" w:rsidRDefault="00B04B0D" w:rsidP="00B04B0D">
      <w:pPr>
        <w:pStyle w:val="2f2"/>
      </w:pPr>
      <w:r>
        <w:t xml:space="preserve">    .replace('lg.','').replace('lc.','').replace('lgp.','').split(',')</w:t>
      </w:r>
    </w:p>
    <w:p w14:paraId="3E37B74F" w14:textId="77777777" w:rsidR="00B04B0D" w:rsidRDefault="00B04B0D" w:rsidP="00B04B0D">
      <w:pPr>
        <w:pStyle w:val="2f2"/>
      </w:pPr>
      <w:r>
        <w:t>df.columns = c</w:t>
      </w:r>
    </w:p>
    <w:p w14:paraId="7A8028D6" w14:textId="77777777" w:rsidR="00B04B0D" w:rsidRDefault="00B04B0D" w:rsidP="00B04B0D">
      <w:pPr>
        <w:pStyle w:val="2f2"/>
      </w:pPr>
    </w:p>
    <w:p w14:paraId="21ABA376" w14:textId="77777777" w:rsidR="00B04B0D" w:rsidRDefault="00B04B0D" w:rsidP="00B04B0D">
      <w:pPr>
        <w:pStyle w:val="2f2"/>
      </w:pPr>
      <w:r>
        <w:t>#</w:t>
      </w:r>
      <w:r>
        <w:t>调用</w:t>
      </w:r>
      <w:r>
        <w:t xml:space="preserve"> get_table </w:t>
      </w:r>
      <w:r>
        <w:t>函数，查询</w:t>
      </w:r>
      <w:r>
        <w:t xml:space="preserve"> Date_Dimension </w:t>
      </w:r>
      <w:r>
        <w:t>到</w:t>
      </w:r>
      <w:r>
        <w:t>df2</w:t>
      </w:r>
      <w:r>
        <w:t>中：</w:t>
      </w:r>
    </w:p>
    <w:p w14:paraId="50AABA50" w14:textId="77777777" w:rsidR="00B04B0D" w:rsidRDefault="00B04B0D" w:rsidP="00B04B0D">
      <w:pPr>
        <w:pStyle w:val="2f2"/>
      </w:pPr>
      <w:r>
        <w:t>sql_datedim = 'select date_key, full_date from date_dimension;'</w:t>
      </w:r>
    </w:p>
    <w:p w14:paraId="40BA5DBD" w14:textId="77777777" w:rsidR="00B04B0D" w:rsidRDefault="00B04B0D" w:rsidP="00B04B0D">
      <w:pPr>
        <w:pStyle w:val="2f2"/>
      </w:pPr>
      <w:r>
        <w:t>df2 = get_table(</w:t>
      </w:r>
      <w:r w:rsidRPr="006C03EE">
        <w:t>'116.63.57.107',sql_datedim,port='8000',database='hqlte</w:t>
      </w:r>
      <w:r>
        <w:t>st',user='dbadmin', password='******</w:t>
      </w:r>
      <w:r w:rsidRPr="006C03EE">
        <w:t xml:space="preserve">') </w:t>
      </w:r>
      <w:r>
        <w:t>#</w:t>
      </w:r>
      <w:r w:rsidRPr="006C03EE">
        <w:rPr>
          <w:rFonts w:hint="eastAsia"/>
          <w:b/>
        </w:rPr>
        <w:t>此处的</w:t>
      </w:r>
      <w:r w:rsidRPr="006C03EE">
        <w:rPr>
          <w:b/>
        </w:rPr>
        <w:t>ip</w:t>
      </w:r>
      <w:r>
        <w:rPr>
          <w:b/>
        </w:rPr>
        <w:t>=</w:t>
      </w:r>
      <w:r w:rsidRPr="006C03EE">
        <w:rPr>
          <w:b/>
        </w:rPr>
        <w:t>116.63.57.107, port</w:t>
      </w:r>
      <w:r>
        <w:rPr>
          <w:b/>
        </w:rPr>
        <w:t>=8000</w:t>
      </w:r>
      <w:r w:rsidRPr="006C03EE">
        <w:rPr>
          <w:b/>
        </w:rPr>
        <w:t>, database</w:t>
      </w:r>
      <w:r>
        <w:rPr>
          <w:b/>
        </w:rPr>
        <w:t>=</w:t>
      </w:r>
      <w:r>
        <w:rPr>
          <w:rFonts w:hint="eastAsia"/>
          <w:b/>
        </w:rPr>
        <w:t>hql</w:t>
      </w:r>
      <w:r>
        <w:rPr>
          <w:b/>
        </w:rPr>
        <w:t>test</w:t>
      </w:r>
      <w:r w:rsidRPr="006C03EE">
        <w:rPr>
          <w:b/>
        </w:rPr>
        <w:t>, user</w:t>
      </w:r>
      <w:r>
        <w:rPr>
          <w:b/>
        </w:rPr>
        <w:t>=dbadmin</w:t>
      </w:r>
      <w:r w:rsidRPr="006C03EE">
        <w:rPr>
          <w:b/>
        </w:rPr>
        <w:t>, password</w:t>
      </w:r>
      <w:r>
        <w:rPr>
          <w:b/>
        </w:rPr>
        <w:t>=******</w:t>
      </w:r>
      <w:r w:rsidRPr="006C03EE">
        <w:rPr>
          <w:rFonts w:hint="eastAsia"/>
          <w:b/>
        </w:rPr>
        <w:t>为连接</w:t>
      </w:r>
      <w:r>
        <w:rPr>
          <w:b/>
        </w:rPr>
        <w:t>DWS</w:t>
      </w:r>
      <w:r w:rsidRPr="006C03EE">
        <w:rPr>
          <w:rFonts w:hint="eastAsia"/>
          <w:b/>
        </w:rPr>
        <w:t>的相关信息，请根据个人设置进行相应修改。</w:t>
      </w:r>
    </w:p>
    <w:p w14:paraId="48AAEADC" w14:textId="77777777" w:rsidR="00B04B0D" w:rsidRDefault="00B04B0D" w:rsidP="00B04B0D">
      <w:pPr>
        <w:pStyle w:val="2f2"/>
      </w:pPr>
      <w:r>
        <w:t>df2.columns=['date key','full date']</w:t>
      </w:r>
    </w:p>
    <w:p w14:paraId="6000D389" w14:textId="77777777" w:rsidR="00B04B0D" w:rsidRDefault="00B04B0D" w:rsidP="00B04B0D">
      <w:pPr>
        <w:pStyle w:val="2f2"/>
      </w:pPr>
    </w:p>
    <w:p w14:paraId="1AC011E7" w14:textId="77777777" w:rsidR="00B04B0D" w:rsidRDefault="00B04B0D" w:rsidP="00B04B0D">
      <w:pPr>
        <w:pStyle w:val="2f2"/>
      </w:pPr>
      <w:r>
        <w:t>#Transforming</w:t>
      </w:r>
      <w:r>
        <w:t>：调用</w:t>
      </w:r>
      <w:r>
        <w:t>find_main_key</w:t>
      </w:r>
      <w:r>
        <w:t>方法完成转化工作，比如把</w:t>
      </w:r>
      <w:r>
        <w:t xml:space="preserve"> 2020-04-01 0:00:00</w:t>
      </w:r>
      <w:r>
        <w:t>这样的时间转化为</w:t>
      </w:r>
      <w:r>
        <w:t xml:space="preserve"> 20200401 </w:t>
      </w:r>
      <w:r>
        <w:t>这样的主键。</w:t>
      </w:r>
      <w:r>
        <w:t xml:space="preserve"> </w:t>
      </w:r>
    </w:p>
    <w:p w14:paraId="557B8A4E" w14:textId="77777777" w:rsidR="00B04B0D" w:rsidRDefault="00B04B0D" w:rsidP="00B04B0D">
      <w:pPr>
        <w:pStyle w:val="2f2"/>
      </w:pPr>
      <w:r>
        <w:t>c1 = []</w:t>
      </w:r>
    </w:p>
    <w:p w14:paraId="7F75C5CC" w14:textId="77777777" w:rsidR="00B04B0D" w:rsidRDefault="00B04B0D" w:rsidP="00B04B0D">
      <w:pPr>
        <w:pStyle w:val="2f2"/>
      </w:pPr>
      <w:r>
        <w:t>date_index = []</w:t>
      </w:r>
    </w:p>
    <w:p w14:paraId="64321FCA" w14:textId="77777777" w:rsidR="00B04B0D" w:rsidRDefault="00B04B0D" w:rsidP="00B04B0D">
      <w:pPr>
        <w:pStyle w:val="2f2"/>
      </w:pPr>
      <w:r>
        <w:t xml:space="preserve">date_list = [] </w:t>
      </w:r>
    </w:p>
    <w:p w14:paraId="71FA6BCF" w14:textId="77777777" w:rsidR="00B04B0D" w:rsidRDefault="00B04B0D" w:rsidP="00B04B0D">
      <w:pPr>
        <w:pStyle w:val="2f2"/>
      </w:pPr>
      <w:r>
        <w:t>for i,ele in enumerate(c):</w:t>
      </w:r>
    </w:p>
    <w:p w14:paraId="2F06E5D4" w14:textId="77777777" w:rsidR="00B04B0D" w:rsidRDefault="00B04B0D" w:rsidP="00B04B0D">
      <w:pPr>
        <w:pStyle w:val="2f2"/>
      </w:pPr>
      <w:r>
        <w:t xml:space="preserve">    if ele[-4:]=='date' or ele[-3:]=='day':</w:t>
      </w:r>
    </w:p>
    <w:p w14:paraId="36ABB2C9" w14:textId="77777777" w:rsidR="00B04B0D" w:rsidRDefault="00B04B0D" w:rsidP="00B04B0D">
      <w:pPr>
        <w:pStyle w:val="2f2"/>
      </w:pPr>
      <w:r>
        <w:t xml:space="preserve">        c1.append(ele)</w:t>
      </w:r>
    </w:p>
    <w:p w14:paraId="73F68868" w14:textId="77777777" w:rsidR="00B04B0D" w:rsidRDefault="00B04B0D" w:rsidP="00B04B0D">
      <w:pPr>
        <w:pStyle w:val="2f2"/>
      </w:pPr>
      <w:r>
        <w:t xml:space="preserve">        date_index.append(i)</w:t>
      </w:r>
    </w:p>
    <w:p w14:paraId="53DBF13F" w14:textId="77777777" w:rsidR="00B04B0D" w:rsidRDefault="00B04B0D" w:rsidP="00B04B0D">
      <w:pPr>
        <w:pStyle w:val="2f2"/>
      </w:pPr>
      <w:r>
        <w:t xml:space="preserve">        date_list.append(find_main_key(df2,df[ele],'full date','date key'))</w:t>
      </w:r>
    </w:p>
    <w:p w14:paraId="37C2D448" w14:textId="77777777" w:rsidR="00B04B0D" w:rsidRDefault="00B04B0D" w:rsidP="00B04B0D">
      <w:pPr>
        <w:pStyle w:val="2f2"/>
      </w:pPr>
      <w:r>
        <w:t>date_list = np.array(date_list)</w:t>
      </w:r>
    </w:p>
    <w:p w14:paraId="48569231" w14:textId="77777777" w:rsidR="00B04B0D" w:rsidRDefault="00B04B0D" w:rsidP="00B04B0D">
      <w:pPr>
        <w:pStyle w:val="2f2"/>
      </w:pPr>
      <w:r>
        <w:t xml:space="preserve">    </w:t>
      </w:r>
    </w:p>
    <w:p w14:paraId="3C3338F1" w14:textId="77777777" w:rsidR="00B04B0D" w:rsidRDefault="00B04B0D" w:rsidP="00B04B0D">
      <w:pPr>
        <w:pStyle w:val="2f2"/>
      </w:pPr>
      <w:r>
        <w:t>#</w:t>
      </w:r>
      <w:r>
        <w:t>把新的数据添加到原始表中：</w:t>
      </w:r>
    </w:p>
    <w:p w14:paraId="141C58E9" w14:textId="77777777" w:rsidR="00B04B0D" w:rsidRDefault="00B04B0D" w:rsidP="00B04B0D">
      <w:pPr>
        <w:pStyle w:val="2f2"/>
      </w:pPr>
      <w:r>
        <w:t>df.iloc[:,date_index] = date_list.T</w:t>
      </w:r>
    </w:p>
    <w:p w14:paraId="1E8B9094" w14:textId="77777777" w:rsidR="00B04B0D" w:rsidRDefault="00B04B0D" w:rsidP="00B04B0D">
      <w:pPr>
        <w:pStyle w:val="2f2"/>
      </w:pPr>
      <w:r>
        <w:t>df.iloc[:,date_index[0]]=date_list.T[:,0]</w:t>
      </w:r>
    </w:p>
    <w:p w14:paraId="6B363E80" w14:textId="77777777" w:rsidR="00B04B0D" w:rsidRDefault="00B04B0D" w:rsidP="00B04B0D">
      <w:pPr>
        <w:pStyle w:val="2f2"/>
      </w:pPr>
    </w:p>
    <w:p w14:paraId="1B08B24F" w14:textId="77777777" w:rsidR="00B04B0D" w:rsidRDefault="00B04B0D" w:rsidP="00B04B0D">
      <w:pPr>
        <w:pStyle w:val="2f2"/>
      </w:pPr>
      <w:r>
        <w:t>#</w:t>
      </w:r>
      <w:r>
        <w:t>修改一下字段名称，同时添加新的列名</w:t>
      </w:r>
      <w:r>
        <w:t>:</w:t>
      </w:r>
    </w:p>
    <w:p w14:paraId="37AD3347" w14:textId="77777777" w:rsidR="00B04B0D" w:rsidRDefault="00B04B0D" w:rsidP="00B04B0D">
      <w:pPr>
        <w:pStyle w:val="2f2"/>
      </w:pPr>
      <w:r>
        <w:t>c_new = c.copy()</w:t>
      </w:r>
    </w:p>
    <w:p w14:paraId="0A94F593" w14:textId="77777777" w:rsidR="00B04B0D" w:rsidRDefault="00B04B0D" w:rsidP="00B04B0D">
      <w:pPr>
        <w:pStyle w:val="2f2"/>
      </w:pPr>
      <w:r>
        <w:t>i = 0</w:t>
      </w:r>
    </w:p>
    <w:p w14:paraId="0F9DC685" w14:textId="77777777" w:rsidR="00B04B0D" w:rsidRDefault="00B04B0D" w:rsidP="00B04B0D">
      <w:pPr>
        <w:pStyle w:val="2f2"/>
      </w:pPr>
      <w:r>
        <w:t>for index in date_index:</w:t>
      </w:r>
    </w:p>
    <w:p w14:paraId="32D5A60C" w14:textId="77777777" w:rsidR="00B04B0D" w:rsidRDefault="00B04B0D" w:rsidP="00B04B0D">
      <w:pPr>
        <w:pStyle w:val="2f2"/>
      </w:pPr>
      <w:r>
        <w:t xml:space="preserve">    c_new[index] = c_new[index].replace('_date','_time')</w:t>
      </w:r>
    </w:p>
    <w:p w14:paraId="494FEA02" w14:textId="77777777" w:rsidR="00B04B0D" w:rsidRDefault="00B04B0D" w:rsidP="00B04B0D">
      <w:pPr>
        <w:pStyle w:val="2f2"/>
      </w:pPr>
      <w:r>
        <w:t>for index in date_index:</w:t>
      </w:r>
    </w:p>
    <w:p w14:paraId="19D12BCA" w14:textId="77777777" w:rsidR="00B04B0D" w:rsidRDefault="00B04B0D" w:rsidP="00B04B0D">
      <w:pPr>
        <w:pStyle w:val="2f2"/>
      </w:pPr>
      <w:r>
        <w:t xml:space="preserve">    if c[index][-3:] != 'day':</w:t>
      </w:r>
    </w:p>
    <w:p w14:paraId="0889AECA" w14:textId="77777777" w:rsidR="00B04B0D" w:rsidRDefault="00B04B0D" w:rsidP="00B04B0D">
      <w:pPr>
        <w:pStyle w:val="2f2"/>
      </w:pPr>
      <w:r>
        <w:t xml:space="preserve">        c_new.insert(index+i,c[index])</w:t>
      </w:r>
    </w:p>
    <w:p w14:paraId="25033D06" w14:textId="77777777" w:rsidR="00B04B0D" w:rsidRDefault="00B04B0D" w:rsidP="00B04B0D">
      <w:pPr>
        <w:pStyle w:val="2f2"/>
      </w:pPr>
      <w:r>
        <w:lastRenderedPageBreak/>
        <w:t xml:space="preserve">        i+=1</w:t>
      </w:r>
    </w:p>
    <w:p w14:paraId="0848C728" w14:textId="77777777" w:rsidR="00B04B0D" w:rsidRDefault="00B04B0D" w:rsidP="00B04B0D">
      <w:pPr>
        <w:pStyle w:val="2f2"/>
      </w:pPr>
      <w:r>
        <w:t xml:space="preserve">        </w:t>
      </w:r>
    </w:p>
    <w:p w14:paraId="6B0CF0F1" w14:textId="77777777" w:rsidR="00B04B0D" w:rsidRDefault="00B04B0D" w:rsidP="00B04B0D">
      <w:pPr>
        <w:pStyle w:val="2f2"/>
      </w:pPr>
      <w:r>
        <w:t xml:space="preserve">        </w:t>
      </w:r>
    </w:p>
    <w:p w14:paraId="6A843C38" w14:textId="77777777" w:rsidR="00B04B0D" w:rsidRDefault="00B04B0D" w:rsidP="00B04B0D">
      <w:pPr>
        <w:pStyle w:val="2f2"/>
      </w:pPr>
      <w:r>
        <w:t>#</w:t>
      </w:r>
      <w:r>
        <w:t>把新的列用</w:t>
      </w:r>
      <w:r>
        <w:t>0</w:t>
      </w:r>
      <w:r>
        <w:t>填充</w:t>
      </w:r>
      <w:r>
        <w:t xml:space="preserve">:    </w:t>
      </w:r>
    </w:p>
    <w:p w14:paraId="6E07151F" w14:textId="77777777" w:rsidR="00B04B0D" w:rsidRDefault="00B04B0D" w:rsidP="00B04B0D">
      <w:pPr>
        <w:pStyle w:val="2f2"/>
      </w:pPr>
      <w:r>
        <w:t>df = df.reindex(columns=c_new, fill_value=0)</w:t>
      </w:r>
    </w:p>
    <w:p w14:paraId="20C22BDE" w14:textId="77777777" w:rsidR="00B04B0D" w:rsidRDefault="00B04B0D" w:rsidP="00B04B0D">
      <w:pPr>
        <w:pStyle w:val="2f2"/>
      </w:pPr>
    </w:p>
    <w:p w14:paraId="5419A2D0" w14:textId="77777777" w:rsidR="00B04B0D" w:rsidRDefault="00B04B0D" w:rsidP="00B04B0D">
      <w:pPr>
        <w:pStyle w:val="2f2"/>
      </w:pPr>
      <w:r>
        <w:t>#Loading-</w:t>
      </w:r>
      <w:r>
        <w:t>把数据导入到</w:t>
      </w:r>
      <w:r>
        <w:t>DWS</w:t>
      </w:r>
      <w:r>
        <w:t>中：先将数据导出成</w:t>
      </w:r>
      <w:r>
        <w:t>csv</w:t>
      </w:r>
      <w:r>
        <w:t>文件</w:t>
      </w:r>
      <w:r>
        <w:rPr>
          <w:rFonts w:hint="eastAsia"/>
        </w:rPr>
        <w:t>。</w:t>
      </w:r>
    </w:p>
    <w:p w14:paraId="7687E41E" w14:textId="77777777" w:rsidR="00B04B0D" w:rsidRDefault="00B04B0D" w:rsidP="00B04B0D">
      <w:pPr>
        <w:pStyle w:val="2f2"/>
      </w:pPr>
      <w:r>
        <w:t># t = np.concatenate((df.index.values.reshape(df.index.values.shape[0],1),df.values),1)</w:t>
      </w:r>
    </w:p>
    <w:p w14:paraId="56475BF1" w14:textId="77777777" w:rsidR="00B04B0D" w:rsidRDefault="00B04B0D" w:rsidP="00B04B0D">
      <w:pPr>
        <w:pStyle w:val="2f2"/>
      </w:pPr>
      <w:r w:rsidRPr="0011425F">
        <w:t>df.to_csv('D:\\</w:t>
      </w:r>
      <w:r>
        <w:t>user_dimension</w:t>
      </w:r>
      <w:r w:rsidRPr="0011425F">
        <w:t>.csv',index_label='</w:t>
      </w:r>
      <w:r>
        <w:t>user</w:t>
      </w:r>
      <w:r w:rsidRPr="0011425F">
        <w:t>_key',encoding='utf-8-sig')</w:t>
      </w:r>
    </w:p>
    <w:p w14:paraId="0A9F0EEF" w14:textId="77777777" w:rsidR="00B04B0D" w:rsidRDefault="00B04B0D" w:rsidP="00B04B0D">
      <w:pPr>
        <w:pStyle w:val="1e"/>
        <w:rPr>
          <w:rFonts w:hint="eastAsia"/>
        </w:rPr>
      </w:pPr>
      <w:r>
        <w:t>--</w:t>
      </w:r>
      <w:r>
        <w:rPr>
          <w:rFonts w:hint="eastAsia"/>
        </w:rPr>
        <w:t>完毕</w:t>
      </w:r>
      <w:r>
        <w:rPr>
          <w:rFonts w:hint="eastAsia"/>
        </w:rPr>
        <w:t>--</w:t>
      </w:r>
    </w:p>
    <w:p w14:paraId="130CAD43" w14:textId="77777777" w:rsidR="00B04B0D" w:rsidRDefault="00B04B0D" w:rsidP="00B04B0D">
      <w:pPr>
        <w:pStyle w:val="1e"/>
        <w:rPr>
          <w:rFonts w:hint="eastAsia"/>
        </w:rPr>
      </w:pPr>
      <w:r>
        <w:t xml:space="preserve"># </w:t>
      </w:r>
      <w:r>
        <w:t>使用</w:t>
      </w:r>
      <w:r>
        <w:t>Data Studio</w:t>
      </w:r>
      <w:r>
        <w:t>导入数据到</w:t>
      </w:r>
      <w:r>
        <w:t>DWS</w:t>
      </w:r>
      <w:r>
        <w:t>中。</w:t>
      </w:r>
    </w:p>
    <w:p w14:paraId="685F8CEC" w14:textId="77777777" w:rsidR="00B04B0D" w:rsidRDefault="00B04B0D" w:rsidP="00B04B0D">
      <w:pPr>
        <w:pStyle w:val="2f2"/>
      </w:pPr>
      <w:r>
        <w:rPr>
          <w:rFonts w:hint="eastAsia"/>
        </w:rPr>
        <w:t>在</w:t>
      </w:r>
      <w:r>
        <w:t>D</w:t>
      </w:r>
      <w:r>
        <w:rPr>
          <w:rFonts w:hint="eastAsia"/>
        </w:rPr>
        <w:t>盘根目录下找到刚刚生成的数据文件</w:t>
      </w:r>
      <w:r>
        <w:t>user_dimension.csv</w:t>
      </w:r>
      <w:r>
        <w:rPr>
          <w:rFonts w:hint="eastAsia"/>
        </w:rPr>
        <w:t>，在</w:t>
      </w:r>
      <w:r>
        <w:t>D</w:t>
      </w:r>
      <w:r>
        <w:rPr>
          <w:rFonts w:hint="eastAsia"/>
        </w:rPr>
        <w:t>ata</w:t>
      </w:r>
      <w:r>
        <w:t xml:space="preserve"> Studio</w:t>
      </w:r>
      <w:r>
        <w:rPr>
          <w:rFonts w:hint="eastAsia"/>
        </w:rPr>
        <w:t>中完成导入即可，</w:t>
      </w:r>
      <w:r w:rsidRPr="00612D17">
        <w:rPr>
          <w:rFonts w:hint="eastAsia"/>
          <w:b/>
        </w:rPr>
        <w:t>注意，导入时分隔符选择“逗号”</w:t>
      </w:r>
      <w:r>
        <w:rPr>
          <w:rFonts w:hint="eastAsia"/>
        </w:rPr>
        <w:t>。</w:t>
      </w:r>
    </w:p>
    <w:p w14:paraId="34AE32AB" w14:textId="77777777" w:rsidR="00B04B0D" w:rsidRDefault="00B04B0D" w:rsidP="00B04B0D">
      <w:pPr>
        <w:pStyle w:val="2f2"/>
      </w:pPr>
      <w:r>
        <w:rPr>
          <w:noProof/>
        </w:rPr>
        <w:drawing>
          <wp:inline distT="0" distB="0" distL="0" distR="0" wp14:anchorId="76785044" wp14:editId="00AC4747">
            <wp:extent cx="4876800" cy="1752600"/>
            <wp:effectExtent l="19050" t="19050" r="19050" b="190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76800" cy="1752600"/>
                    </a:xfrm>
                    <a:prstGeom prst="rect">
                      <a:avLst/>
                    </a:prstGeom>
                    <a:ln w="12700">
                      <a:solidFill>
                        <a:schemeClr val="bg1">
                          <a:lumMod val="85000"/>
                        </a:schemeClr>
                      </a:solidFill>
                    </a:ln>
                  </pic:spPr>
                </pic:pic>
              </a:graphicData>
            </a:graphic>
          </wp:inline>
        </w:drawing>
      </w:r>
    </w:p>
    <w:p w14:paraId="19DAAA68" w14:textId="77777777" w:rsidR="00B04B0D" w:rsidRDefault="00B04B0D" w:rsidP="00B04B0D">
      <w:pPr>
        <w:pStyle w:val="30"/>
        <w:rPr>
          <w:rFonts w:hint="eastAsia"/>
        </w:rPr>
      </w:pPr>
      <w:r>
        <w:rPr>
          <w:rFonts w:hint="eastAsia"/>
        </w:rPr>
        <w:t>实现</w:t>
      </w:r>
      <w:r>
        <w:rPr>
          <w:rFonts w:hint="eastAsia"/>
        </w:rPr>
        <w:t>orders</w:t>
      </w:r>
      <w:r>
        <w:rPr>
          <w:rFonts w:hint="eastAsia"/>
        </w:rPr>
        <w:t>的数据转换</w:t>
      </w:r>
    </w:p>
    <w:p w14:paraId="74C81AEA" w14:textId="77777777" w:rsidR="00B04B0D" w:rsidRDefault="00B04B0D" w:rsidP="00B04B0D">
      <w:pPr>
        <w:pStyle w:val="2f2"/>
      </w:pPr>
      <w:r>
        <w:t>import psycopg2</w:t>
      </w:r>
    </w:p>
    <w:p w14:paraId="3BBD799F" w14:textId="77777777" w:rsidR="00B04B0D" w:rsidRDefault="00B04B0D" w:rsidP="00B04B0D">
      <w:pPr>
        <w:pStyle w:val="2f2"/>
      </w:pPr>
      <w:r>
        <w:t>import pymysql</w:t>
      </w:r>
    </w:p>
    <w:p w14:paraId="6EEF90EA" w14:textId="77777777" w:rsidR="00B04B0D" w:rsidRDefault="00B04B0D" w:rsidP="00B04B0D">
      <w:pPr>
        <w:pStyle w:val="2f2"/>
      </w:pPr>
      <w:r>
        <w:t>import numpy as np</w:t>
      </w:r>
    </w:p>
    <w:p w14:paraId="77975E23" w14:textId="77777777" w:rsidR="00B04B0D" w:rsidRDefault="00B04B0D" w:rsidP="00B04B0D">
      <w:pPr>
        <w:pStyle w:val="2f2"/>
      </w:pPr>
      <w:r>
        <w:t>import pandas as pd</w:t>
      </w:r>
    </w:p>
    <w:p w14:paraId="05034BBF" w14:textId="77777777" w:rsidR="00B04B0D" w:rsidRDefault="00B04B0D" w:rsidP="00B04B0D">
      <w:pPr>
        <w:pStyle w:val="2f2"/>
      </w:pPr>
      <w:r>
        <w:t>import re</w:t>
      </w:r>
    </w:p>
    <w:p w14:paraId="6A7D8892" w14:textId="77777777" w:rsidR="00B04B0D" w:rsidRDefault="00B04B0D" w:rsidP="00B04B0D">
      <w:pPr>
        <w:pStyle w:val="2f2"/>
      </w:pPr>
      <w:r>
        <w:t>import datetime</w:t>
      </w:r>
    </w:p>
    <w:p w14:paraId="6CED2CFE" w14:textId="77777777" w:rsidR="00B04B0D" w:rsidRDefault="00B04B0D" w:rsidP="00B04B0D">
      <w:pPr>
        <w:pStyle w:val="2f2"/>
      </w:pPr>
    </w:p>
    <w:p w14:paraId="61E3F1F3" w14:textId="77777777" w:rsidR="00B04B0D" w:rsidRDefault="00B04B0D" w:rsidP="00B04B0D">
      <w:pPr>
        <w:pStyle w:val="2f2"/>
      </w:pPr>
      <w:r>
        <w:t>def get_table(ip,sql,port=3306,database='litemall',user='root',password='******'):</w:t>
      </w:r>
    </w:p>
    <w:p w14:paraId="00C5E3DA" w14:textId="77777777" w:rsidR="00B04B0D" w:rsidRDefault="00B04B0D" w:rsidP="00B04B0D">
      <w:pPr>
        <w:pStyle w:val="2f2"/>
      </w:pPr>
      <w:r>
        <w:t xml:space="preserve">    '''</w:t>
      </w:r>
    </w:p>
    <w:p w14:paraId="42C2DD3D" w14:textId="77777777" w:rsidR="00B04B0D" w:rsidRPr="006C03EE" w:rsidRDefault="00B04B0D" w:rsidP="00B04B0D">
      <w:pPr>
        <w:pStyle w:val="2f2"/>
      </w:pPr>
      <w:r>
        <w:t xml:space="preserve">    </w:t>
      </w:r>
      <w:r>
        <w:t>连接数据库，操作相应的</w:t>
      </w:r>
      <w:r>
        <w:t>sql</w:t>
      </w:r>
      <w:r>
        <w:t>语句来进行查询。</w:t>
      </w:r>
      <w:r w:rsidRPr="006C03EE">
        <w:rPr>
          <w:rFonts w:hint="eastAsia"/>
        </w:rPr>
        <w:t>此处的</w:t>
      </w:r>
      <w:r w:rsidRPr="006C03EE">
        <w:rPr>
          <w:i/>
        </w:rPr>
        <w:t>ip, port, database, user, password</w:t>
      </w:r>
      <w:r w:rsidRPr="006C03EE">
        <w:rPr>
          <w:rFonts w:hint="eastAsia"/>
        </w:rPr>
        <w:t>为连接</w:t>
      </w:r>
      <w:r w:rsidRPr="006C03EE">
        <w:rPr>
          <w:rFonts w:hint="eastAsia"/>
        </w:rPr>
        <w:t>R</w:t>
      </w:r>
      <w:r w:rsidRPr="006C03EE">
        <w:t>DS</w:t>
      </w:r>
      <w:r w:rsidRPr="006C03EE">
        <w:rPr>
          <w:rFonts w:hint="eastAsia"/>
        </w:rPr>
        <w:t>的相关信息，请根据个人设置进行相应修改。</w:t>
      </w:r>
    </w:p>
    <w:p w14:paraId="48AE4C18" w14:textId="77777777" w:rsidR="00B04B0D" w:rsidRDefault="00B04B0D" w:rsidP="00B04B0D">
      <w:pPr>
        <w:pStyle w:val="2f2"/>
      </w:pPr>
      <w:r>
        <w:t xml:space="preserve">    '''</w:t>
      </w:r>
    </w:p>
    <w:p w14:paraId="61AA1F57" w14:textId="77777777" w:rsidR="00B04B0D" w:rsidRDefault="00B04B0D" w:rsidP="00B04B0D">
      <w:pPr>
        <w:pStyle w:val="2f2"/>
      </w:pPr>
      <w:r>
        <w:t xml:space="preserve">    if type(port)==int:</w:t>
      </w:r>
    </w:p>
    <w:p w14:paraId="568138A7" w14:textId="77777777" w:rsidR="00B04B0D" w:rsidRDefault="00B04B0D" w:rsidP="00B04B0D">
      <w:pPr>
        <w:pStyle w:val="2f2"/>
      </w:pPr>
      <w:r>
        <w:t xml:space="preserve">        connection = pymysql.connect(host=ip, port=port, database=database, user=user, password=password</w:t>
      </w:r>
      <w:r w:rsidRPr="00EB661D">
        <w:t>, charset='utf8'</w:t>
      </w:r>
      <w:r>
        <w:t>)</w:t>
      </w:r>
    </w:p>
    <w:p w14:paraId="366735A9" w14:textId="77777777" w:rsidR="00B04B0D" w:rsidRDefault="00B04B0D" w:rsidP="00B04B0D">
      <w:pPr>
        <w:pStyle w:val="2f2"/>
      </w:pPr>
      <w:r>
        <w:t xml:space="preserve">    elif type(port)==str:</w:t>
      </w:r>
    </w:p>
    <w:p w14:paraId="308269D0" w14:textId="77777777" w:rsidR="00B04B0D" w:rsidRDefault="00B04B0D" w:rsidP="00B04B0D">
      <w:pPr>
        <w:pStyle w:val="2f2"/>
      </w:pPr>
      <w:r>
        <w:lastRenderedPageBreak/>
        <w:t xml:space="preserve">        connection = psycopg2.connect(host=ip, port=port, database=database, user=user, password=password)</w:t>
      </w:r>
    </w:p>
    <w:p w14:paraId="16222D1A" w14:textId="77777777" w:rsidR="00B04B0D" w:rsidRDefault="00B04B0D" w:rsidP="00B04B0D">
      <w:pPr>
        <w:pStyle w:val="2f2"/>
      </w:pPr>
      <w:r>
        <w:t xml:space="preserve">        </w:t>
      </w:r>
      <w:r w:rsidRPr="00EB661D">
        <w:t>connection.set_client_encoding('utf-8')</w:t>
      </w:r>
    </w:p>
    <w:p w14:paraId="3828FE6F" w14:textId="77777777" w:rsidR="00B04B0D" w:rsidRDefault="00B04B0D" w:rsidP="00B04B0D">
      <w:pPr>
        <w:pStyle w:val="2f2"/>
      </w:pPr>
      <w:r>
        <w:t xml:space="preserve">    cursor = connection.cursor()</w:t>
      </w:r>
    </w:p>
    <w:p w14:paraId="17B5C6D0" w14:textId="77777777" w:rsidR="00B04B0D" w:rsidRDefault="00B04B0D" w:rsidP="00B04B0D">
      <w:pPr>
        <w:pStyle w:val="2f2"/>
      </w:pPr>
      <w:r>
        <w:t xml:space="preserve">    cursor.execute(sql)</w:t>
      </w:r>
    </w:p>
    <w:p w14:paraId="3398CEEA" w14:textId="77777777" w:rsidR="00B04B0D" w:rsidRDefault="00B04B0D" w:rsidP="00B04B0D">
      <w:pPr>
        <w:pStyle w:val="2f2"/>
      </w:pPr>
      <w:r>
        <w:t xml:space="preserve">    rows=cursor.fetchall()</w:t>
      </w:r>
    </w:p>
    <w:p w14:paraId="0846A713" w14:textId="77777777" w:rsidR="00B04B0D" w:rsidRDefault="00B04B0D" w:rsidP="00B04B0D">
      <w:pPr>
        <w:pStyle w:val="2f2"/>
      </w:pPr>
      <w:r>
        <w:t xml:space="preserve">    cursor.close()</w:t>
      </w:r>
    </w:p>
    <w:p w14:paraId="198442FF" w14:textId="77777777" w:rsidR="00B04B0D" w:rsidRDefault="00B04B0D" w:rsidP="00B04B0D">
      <w:pPr>
        <w:pStyle w:val="2f2"/>
      </w:pPr>
      <w:r>
        <w:t xml:space="preserve">    df = pd.DataFrame(list(rows),index=range(1,len(rows)+1))</w:t>
      </w:r>
    </w:p>
    <w:p w14:paraId="020AE1DE" w14:textId="77777777" w:rsidR="00B04B0D" w:rsidRDefault="00B04B0D" w:rsidP="00B04B0D">
      <w:pPr>
        <w:pStyle w:val="2f2"/>
      </w:pPr>
      <w:r>
        <w:t xml:space="preserve">    connection.close()</w:t>
      </w:r>
    </w:p>
    <w:p w14:paraId="7687C215" w14:textId="77777777" w:rsidR="00B04B0D" w:rsidRDefault="00B04B0D" w:rsidP="00B04B0D">
      <w:pPr>
        <w:pStyle w:val="2f2"/>
      </w:pPr>
      <w:r>
        <w:t xml:space="preserve">    return df</w:t>
      </w:r>
    </w:p>
    <w:p w14:paraId="512DA7ED" w14:textId="77777777" w:rsidR="00B04B0D" w:rsidRDefault="00B04B0D" w:rsidP="00B04B0D">
      <w:pPr>
        <w:pStyle w:val="2f2"/>
      </w:pPr>
    </w:p>
    <w:p w14:paraId="5F900916" w14:textId="77777777" w:rsidR="00B04B0D" w:rsidRDefault="00B04B0D" w:rsidP="00B04B0D">
      <w:pPr>
        <w:pStyle w:val="2f2"/>
      </w:pPr>
      <w:r>
        <w:t>def find_main_key(dataframe,ndarray,column_name,main_key_name):</w:t>
      </w:r>
    </w:p>
    <w:p w14:paraId="33B9709A" w14:textId="77777777" w:rsidR="00B04B0D" w:rsidRDefault="00B04B0D" w:rsidP="00B04B0D">
      <w:pPr>
        <w:pStyle w:val="2f2"/>
      </w:pPr>
      <w:r>
        <w:t xml:space="preserve">    '''</w:t>
      </w:r>
    </w:p>
    <w:p w14:paraId="6C219517" w14:textId="77777777" w:rsidR="00B04B0D" w:rsidRDefault="00B04B0D" w:rsidP="00B04B0D">
      <w:pPr>
        <w:pStyle w:val="2f2"/>
      </w:pPr>
      <w:r>
        <w:t xml:space="preserve">    </w:t>
      </w:r>
      <w:r>
        <w:t>将时间戳转化为对应的主键</w:t>
      </w:r>
    </w:p>
    <w:p w14:paraId="5F6188B1" w14:textId="77777777" w:rsidR="00B04B0D" w:rsidRDefault="00B04B0D" w:rsidP="00B04B0D">
      <w:pPr>
        <w:pStyle w:val="2f2"/>
      </w:pPr>
      <w:r>
        <w:t xml:space="preserve">    '''</w:t>
      </w:r>
    </w:p>
    <w:p w14:paraId="3BC5D986" w14:textId="77777777" w:rsidR="00B04B0D" w:rsidRDefault="00B04B0D" w:rsidP="00B04B0D">
      <w:pPr>
        <w:pStyle w:val="2f2"/>
      </w:pPr>
      <w:r>
        <w:t xml:space="preserve">    main_key = []</w:t>
      </w:r>
    </w:p>
    <w:p w14:paraId="3036C0BF" w14:textId="77777777" w:rsidR="00B04B0D" w:rsidRDefault="00B04B0D" w:rsidP="00B04B0D">
      <w:pPr>
        <w:pStyle w:val="2f2"/>
      </w:pPr>
      <w:r>
        <w:t xml:space="preserve">    for i,ele in enumerate(ndarray):</w:t>
      </w:r>
    </w:p>
    <w:p w14:paraId="3F8D3BC6" w14:textId="77777777" w:rsidR="00B04B0D" w:rsidRDefault="00B04B0D" w:rsidP="00B04B0D">
      <w:pPr>
        <w:pStyle w:val="2f2"/>
      </w:pPr>
      <w:r>
        <w:t xml:space="preserve">        if type(ele)==pd._libs.tslibs.timestamps.Timestamp:</w:t>
      </w:r>
    </w:p>
    <w:p w14:paraId="283AF359" w14:textId="77777777" w:rsidR="00B04B0D" w:rsidRDefault="00B04B0D" w:rsidP="00B04B0D">
      <w:pPr>
        <w:pStyle w:val="2f2"/>
      </w:pPr>
      <w:r>
        <w:t xml:space="preserve">            mainkey = dataframe[dataframe[column_name]==ele.floor('d')][main_key_name].values</w:t>
      </w:r>
    </w:p>
    <w:p w14:paraId="78965DB1" w14:textId="77777777" w:rsidR="00B04B0D" w:rsidRDefault="00B04B0D" w:rsidP="00B04B0D">
      <w:pPr>
        <w:pStyle w:val="2f2"/>
      </w:pPr>
      <w:r>
        <w:t xml:space="preserve">            main_key.append(mainkey[0])</w:t>
      </w:r>
    </w:p>
    <w:p w14:paraId="3B9550A1" w14:textId="77777777" w:rsidR="00B04B0D" w:rsidRDefault="00B04B0D" w:rsidP="00B04B0D">
      <w:pPr>
        <w:pStyle w:val="2f2"/>
      </w:pPr>
      <w:r>
        <w:t xml:space="preserve">        elif type(ele)==str or type(ele)==datetime.date:</w:t>
      </w:r>
    </w:p>
    <w:p w14:paraId="6A42F7BE" w14:textId="77777777" w:rsidR="00B04B0D" w:rsidRDefault="00B04B0D" w:rsidP="00B04B0D">
      <w:pPr>
        <w:pStyle w:val="2f2"/>
      </w:pPr>
      <w:r>
        <w:t xml:space="preserve">            mainkey = dataframe[dataframe[column_name]==pd.to_datetime(ele).floor('d')][main_key_name].values</w:t>
      </w:r>
    </w:p>
    <w:p w14:paraId="26272A43" w14:textId="77777777" w:rsidR="00B04B0D" w:rsidRDefault="00B04B0D" w:rsidP="00B04B0D">
      <w:pPr>
        <w:pStyle w:val="2f2"/>
      </w:pPr>
      <w:r>
        <w:t xml:space="preserve">            main_key.append(mainkey[0])</w:t>
      </w:r>
    </w:p>
    <w:p w14:paraId="478D17F1" w14:textId="77777777" w:rsidR="00B04B0D" w:rsidRDefault="00B04B0D" w:rsidP="00B04B0D">
      <w:pPr>
        <w:pStyle w:val="2f2"/>
      </w:pPr>
      <w:r>
        <w:t xml:space="preserve">        else:</w:t>
      </w:r>
    </w:p>
    <w:p w14:paraId="0ADC5CF5" w14:textId="77777777" w:rsidR="00B04B0D" w:rsidRDefault="00B04B0D" w:rsidP="00B04B0D">
      <w:pPr>
        <w:pStyle w:val="2f2"/>
      </w:pPr>
      <w:r>
        <w:t xml:space="preserve">            #print('Unexpected Error!')</w:t>
      </w:r>
    </w:p>
    <w:p w14:paraId="42E6E5C4" w14:textId="77777777" w:rsidR="00B04B0D" w:rsidRDefault="00B04B0D" w:rsidP="00B04B0D">
      <w:pPr>
        <w:pStyle w:val="2f2"/>
      </w:pPr>
      <w:r>
        <w:t xml:space="preserve">            main_key.append(ele)</w:t>
      </w:r>
    </w:p>
    <w:p w14:paraId="2F0963F9" w14:textId="77777777" w:rsidR="00B04B0D" w:rsidRDefault="00B04B0D" w:rsidP="00B04B0D">
      <w:pPr>
        <w:pStyle w:val="2f2"/>
      </w:pPr>
      <w:r>
        <w:t xml:space="preserve">        if (i+1) % 1000 == 0:#</w:t>
      </w:r>
      <w:r>
        <w:t>每隔</w:t>
      </w:r>
      <w:r>
        <w:t>1000</w:t>
      </w:r>
      <w:r>
        <w:t>行输出一个提示信息</w:t>
      </w:r>
    </w:p>
    <w:p w14:paraId="164D2425" w14:textId="77777777" w:rsidR="00B04B0D" w:rsidRDefault="00B04B0D" w:rsidP="00B04B0D">
      <w:pPr>
        <w:pStyle w:val="2f2"/>
      </w:pPr>
      <w:r>
        <w:t xml:space="preserve">            print('</w:t>
      </w:r>
      <w:r>
        <w:t>已经执行完</w:t>
      </w:r>
      <w:r>
        <w:t>%d</w:t>
      </w:r>
      <w:r>
        <w:t>行，还剩</w:t>
      </w:r>
      <w:r>
        <w:t>%d</w:t>
      </w:r>
      <w:r>
        <w:t>行</w:t>
      </w:r>
      <w:r>
        <w:t>'%(i+1,len(ndarray)-i-1))</w:t>
      </w:r>
    </w:p>
    <w:p w14:paraId="28706D5E" w14:textId="77777777" w:rsidR="00B04B0D" w:rsidRDefault="00B04B0D" w:rsidP="00B04B0D">
      <w:pPr>
        <w:pStyle w:val="2f2"/>
      </w:pPr>
      <w:r>
        <w:t xml:space="preserve">    return np.array(main_key)</w:t>
      </w:r>
    </w:p>
    <w:p w14:paraId="7C208563" w14:textId="77777777" w:rsidR="00B04B0D" w:rsidRDefault="00B04B0D" w:rsidP="00B04B0D">
      <w:pPr>
        <w:pStyle w:val="2f2"/>
      </w:pPr>
    </w:p>
    <w:p w14:paraId="06AA29CB" w14:textId="77777777" w:rsidR="00B04B0D" w:rsidRDefault="00B04B0D" w:rsidP="00B04B0D">
      <w:pPr>
        <w:pStyle w:val="2f2"/>
      </w:pPr>
      <w:r>
        <w:t>sql4 = '''SELECT lo.id AS order_id, order_sn, order_status, lo.user_id, la.id AS address_id</w:t>
      </w:r>
    </w:p>
    <w:p w14:paraId="491209EB" w14:textId="77777777" w:rsidR="00B04B0D" w:rsidRDefault="00B04B0D" w:rsidP="00B04B0D">
      <w:pPr>
        <w:pStyle w:val="2f2"/>
      </w:pPr>
      <w:r>
        <w:tab/>
        <w:t>, goods_price, freight_price, coupon_price, integral_price, groupon_price</w:t>
      </w:r>
    </w:p>
    <w:p w14:paraId="5413468D" w14:textId="77777777" w:rsidR="00B04B0D" w:rsidRDefault="00B04B0D" w:rsidP="00B04B0D">
      <w:pPr>
        <w:pStyle w:val="2f2"/>
      </w:pPr>
      <w:r>
        <w:tab/>
        <w:t>, order_price, actual_price, pay_id, pay_time, ship_sn</w:t>
      </w:r>
    </w:p>
    <w:p w14:paraId="02866252" w14:textId="77777777" w:rsidR="00B04B0D" w:rsidRDefault="00B04B0D" w:rsidP="00B04B0D">
      <w:pPr>
        <w:pStyle w:val="2f2"/>
      </w:pPr>
      <w:r>
        <w:tab/>
        <w:t>, ship_channel, ship_time, confirm_time, message, comments</w:t>
      </w:r>
    </w:p>
    <w:p w14:paraId="7876A81F" w14:textId="77777777" w:rsidR="00B04B0D" w:rsidRDefault="00B04B0D" w:rsidP="00B04B0D">
      <w:pPr>
        <w:pStyle w:val="2f2"/>
      </w:pPr>
      <w:r>
        <w:tab/>
        <w:t>, aftersale_status, refund_amount, refund_type, refund_content, refund_time</w:t>
      </w:r>
    </w:p>
    <w:p w14:paraId="7B1CA047" w14:textId="77777777" w:rsidR="00B04B0D" w:rsidRDefault="00B04B0D" w:rsidP="00B04B0D">
      <w:pPr>
        <w:pStyle w:val="2f2"/>
      </w:pPr>
      <w:r>
        <w:tab/>
        <w:t>, end_time, lo.add_time, lo.update_time, lo.deleted</w:t>
      </w:r>
    </w:p>
    <w:p w14:paraId="143DADAB" w14:textId="77777777" w:rsidR="00B04B0D" w:rsidRDefault="00B04B0D" w:rsidP="00B04B0D">
      <w:pPr>
        <w:pStyle w:val="2f2"/>
      </w:pPr>
      <w:r>
        <w:t>FROM litemall_order lo, litemall_address la</w:t>
      </w:r>
    </w:p>
    <w:p w14:paraId="1D3C45ED" w14:textId="77777777" w:rsidR="00B04B0D" w:rsidRDefault="00B04B0D" w:rsidP="00B04B0D">
      <w:pPr>
        <w:pStyle w:val="2f2"/>
      </w:pPr>
      <w:r>
        <w:t>WHERE lo.user_id = la.user_id'''</w:t>
      </w:r>
    </w:p>
    <w:p w14:paraId="2C534F8B" w14:textId="77777777" w:rsidR="00B04B0D" w:rsidRDefault="00B04B0D" w:rsidP="00B04B0D">
      <w:pPr>
        <w:pStyle w:val="2f2"/>
      </w:pPr>
    </w:p>
    <w:p w14:paraId="131F550D" w14:textId="77777777" w:rsidR="00B04B0D" w:rsidRDefault="00B04B0D" w:rsidP="00B04B0D">
      <w:pPr>
        <w:pStyle w:val="2f2"/>
      </w:pPr>
    </w:p>
    <w:p w14:paraId="340E8720" w14:textId="77777777" w:rsidR="00B04B0D" w:rsidRDefault="00B04B0D" w:rsidP="00B04B0D">
      <w:pPr>
        <w:pStyle w:val="2f2"/>
      </w:pPr>
      <w:r>
        <w:t>#Extracting</w:t>
      </w:r>
      <w:r>
        <w:t>：</w:t>
      </w:r>
    </w:p>
    <w:p w14:paraId="2C62A154" w14:textId="77777777" w:rsidR="00B04B0D" w:rsidRDefault="00B04B0D" w:rsidP="00B04B0D">
      <w:pPr>
        <w:pStyle w:val="2f2"/>
      </w:pPr>
      <w:r>
        <w:t>df = get_table('121.36.99.22',sql4) #</w:t>
      </w:r>
      <w:r>
        <w:t>调用</w:t>
      </w:r>
      <w:r>
        <w:t>get_table</w:t>
      </w:r>
      <w:r>
        <w:t>函数，执行相应的</w:t>
      </w:r>
      <w:r>
        <w:t>sql</w:t>
      </w:r>
      <w:r>
        <w:t>语句完成查表操作。</w:t>
      </w:r>
      <w:r w:rsidRPr="006C03EE">
        <w:rPr>
          <w:rFonts w:hint="eastAsia"/>
          <w:b/>
        </w:rPr>
        <w:t>此处</w:t>
      </w:r>
      <w:r w:rsidRPr="006C03EE">
        <w:rPr>
          <w:rFonts w:hint="eastAsia"/>
          <w:b/>
        </w:rPr>
        <w:t>121.36.99.22</w:t>
      </w:r>
      <w:r w:rsidRPr="006C03EE">
        <w:rPr>
          <w:rFonts w:hint="eastAsia"/>
          <w:b/>
        </w:rPr>
        <w:t>为</w:t>
      </w:r>
      <w:r w:rsidRPr="006C03EE">
        <w:rPr>
          <w:rFonts w:hint="eastAsia"/>
          <w:b/>
        </w:rPr>
        <w:t>R</w:t>
      </w:r>
      <w:r w:rsidRPr="006C03EE">
        <w:rPr>
          <w:b/>
        </w:rPr>
        <w:t>DS</w:t>
      </w:r>
      <w:r w:rsidRPr="006C03EE">
        <w:rPr>
          <w:rFonts w:hint="eastAsia"/>
          <w:b/>
        </w:rPr>
        <w:t>公网</w:t>
      </w:r>
      <w:r w:rsidRPr="006C03EE">
        <w:rPr>
          <w:b/>
        </w:rPr>
        <w:t>ip</w:t>
      </w:r>
      <w:r w:rsidRPr="006C03EE">
        <w:rPr>
          <w:b/>
        </w:rPr>
        <w:t>，</w:t>
      </w:r>
      <w:r w:rsidRPr="006C03EE">
        <w:rPr>
          <w:rFonts w:hint="eastAsia"/>
          <w:b/>
        </w:rPr>
        <w:t>请修改为个人相应的</w:t>
      </w:r>
      <w:r w:rsidRPr="006C03EE">
        <w:rPr>
          <w:rFonts w:hint="eastAsia"/>
          <w:b/>
        </w:rPr>
        <w:t>i</w:t>
      </w:r>
      <w:r w:rsidRPr="006C03EE">
        <w:rPr>
          <w:b/>
        </w:rPr>
        <w:t>p</w:t>
      </w:r>
      <w:r w:rsidRPr="006C03EE">
        <w:rPr>
          <w:rFonts w:hint="eastAsia"/>
          <w:b/>
        </w:rPr>
        <w:t>信息。</w:t>
      </w:r>
    </w:p>
    <w:p w14:paraId="5ED3F106" w14:textId="77777777" w:rsidR="00B04B0D" w:rsidRDefault="00B04B0D" w:rsidP="00B04B0D">
      <w:pPr>
        <w:pStyle w:val="2f2"/>
      </w:pPr>
      <w:r>
        <w:t>#</w:t>
      </w:r>
      <w:r>
        <w:t>以下是一些正则化表达式的内容，主要是用来提取</w:t>
      </w:r>
      <w:r>
        <w:t>sql</w:t>
      </w:r>
      <w:r>
        <w:t>语句中的字段信息的；</w:t>
      </w:r>
    </w:p>
    <w:p w14:paraId="03D26766" w14:textId="77777777" w:rsidR="00B04B0D" w:rsidRDefault="00B04B0D" w:rsidP="00B04B0D">
      <w:pPr>
        <w:pStyle w:val="2f2"/>
      </w:pPr>
      <w:r>
        <w:t>#</w:t>
      </w:r>
      <w:r>
        <w:t>这一部分内容不是重点，有困难的学员可以直接复制粘贴相应的字段，保存到</w:t>
      </w:r>
      <w:r>
        <w:t>c</w:t>
      </w:r>
      <w:r>
        <w:t>这个列表中。</w:t>
      </w:r>
    </w:p>
    <w:p w14:paraId="39D55CF7" w14:textId="77777777" w:rsidR="00B04B0D" w:rsidRDefault="00B04B0D" w:rsidP="00B04B0D">
      <w:pPr>
        <w:pStyle w:val="2f2"/>
      </w:pPr>
      <w:r>
        <w:t>c = re.search('(SELECT[\s\S]*FROM)',sql4).groups()[0]</w:t>
      </w:r>
    </w:p>
    <w:p w14:paraId="495C5050" w14:textId="77777777" w:rsidR="00B04B0D" w:rsidRDefault="00B04B0D" w:rsidP="00B04B0D">
      <w:pPr>
        <w:pStyle w:val="2f2"/>
      </w:pPr>
      <w:r>
        <w:t>c = re.search('(AS[\s\S]*FROM)',c).groups()[0]</w:t>
      </w:r>
    </w:p>
    <w:p w14:paraId="7581EC12" w14:textId="77777777" w:rsidR="00B04B0D" w:rsidRDefault="00B04B0D" w:rsidP="00B04B0D">
      <w:pPr>
        <w:pStyle w:val="2f2"/>
      </w:pPr>
      <w:r>
        <w:t>c = re.sub('(la.[\w]* AS)','',c)</w:t>
      </w:r>
    </w:p>
    <w:p w14:paraId="144A54AB" w14:textId="77777777" w:rsidR="00B04B0D" w:rsidRDefault="00B04B0D" w:rsidP="00B04B0D">
      <w:pPr>
        <w:pStyle w:val="2f2"/>
      </w:pPr>
      <w:r>
        <w:t>c = re.sub('(lg.[\w]* AS)','',c)</w:t>
      </w:r>
    </w:p>
    <w:p w14:paraId="029EEDC8" w14:textId="77777777" w:rsidR="00B04B0D" w:rsidRDefault="00B04B0D" w:rsidP="00B04B0D">
      <w:pPr>
        <w:pStyle w:val="2f2"/>
      </w:pPr>
      <w:r>
        <w:t>c = re.sub('(lc.[\w]* AS)','',c)</w:t>
      </w:r>
    </w:p>
    <w:p w14:paraId="2614B3FA" w14:textId="77777777" w:rsidR="00B04B0D" w:rsidRDefault="00B04B0D" w:rsidP="00B04B0D">
      <w:pPr>
        <w:pStyle w:val="2f2"/>
      </w:pPr>
      <w:r>
        <w:t>c = re.sub('(lgp.[\w]* AS)','',c)</w:t>
      </w:r>
    </w:p>
    <w:p w14:paraId="034938A5" w14:textId="77777777" w:rsidR="00B04B0D" w:rsidRDefault="00B04B0D" w:rsidP="00B04B0D">
      <w:pPr>
        <w:pStyle w:val="2f2"/>
      </w:pPr>
      <w:r>
        <w:t>c = re.sub('(lo.[\w]* AS)','',c)</w:t>
      </w:r>
    </w:p>
    <w:p w14:paraId="2B0ECC9D" w14:textId="77777777" w:rsidR="00B04B0D" w:rsidRDefault="00B04B0D" w:rsidP="00B04B0D">
      <w:pPr>
        <w:pStyle w:val="2f2"/>
      </w:pPr>
      <w:r>
        <w:t>c = c.replace('AS','').replace('FROM','').replace('\n','').replace('\t','')\</w:t>
      </w:r>
    </w:p>
    <w:p w14:paraId="71CC5F21" w14:textId="77777777" w:rsidR="00B04B0D" w:rsidRDefault="00B04B0D" w:rsidP="00B04B0D">
      <w:pPr>
        <w:pStyle w:val="2f2"/>
      </w:pPr>
      <w:r>
        <w:t xml:space="preserve">    .replace(' ','').replace('lo.','').replace('la.','').replace('time','date')\</w:t>
      </w:r>
    </w:p>
    <w:p w14:paraId="486A5964" w14:textId="77777777" w:rsidR="00B04B0D" w:rsidRDefault="00B04B0D" w:rsidP="00B04B0D">
      <w:pPr>
        <w:pStyle w:val="2f2"/>
      </w:pPr>
      <w:r>
        <w:t xml:space="preserve">    .replace('lg.','').replace('lc.','').replace('lgp.','').split(',')</w:t>
      </w:r>
    </w:p>
    <w:p w14:paraId="32F43A74" w14:textId="77777777" w:rsidR="00B04B0D" w:rsidRDefault="00B04B0D" w:rsidP="00B04B0D">
      <w:pPr>
        <w:pStyle w:val="2f2"/>
      </w:pPr>
      <w:r>
        <w:t>df.columns = c</w:t>
      </w:r>
    </w:p>
    <w:p w14:paraId="5E7347E9" w14:textId="77777777" w:rsidR="00B04B0D" w:rsidRDefault="00B04B0D" w:rsidP="00B04B0D">
      <w:pPr>
        <w:pStyle w:val="2f2"/>
      </w:pPr>
    </w:p>
    <w:p w14:paraId="079A9256" w14:textId="77777777" w:rsidR="00B04B0D" w:rsidRDefault="00B04B0D" w:rsidP="00B04B0D">
      <w:pPr>
        <w:pStyle w:val="2f2"/>
      </w:pPr>
      <w:r>
        <w:t>#</w:t>
      </w:r>
      <w:r>
        <w:t>调用</w:t>
      </w:r>
      <w:r>
        <w:t xml:space="preserve"> get_table </w:t>
      </w:r>
      <w:r>
        <w:t>函数，查询</w:t>
      </w:r>
      <w:r>
        <w:t xml:space="preserve"> Date_Dimension </w:t>
      </w:r>
      <w:r>
        <w:t>到</w:t>
      </w:r>
      <w:r>
        <w:t>df2</w:t>
      </w:r>
      <w:r>
        <w:t>中：</w:t>
      </w:r>
    </w:p>
    <w:p w14:paraId="4FEC94CE" w14:textId="77777777" w:rsidR="00B04B0D" w:rsidRDefault="00B04B0D" w:rsidP="00B04B0D">
      <w:pPr>
        <w:pStyle w:val="2f2"/>
      </w:pPr>
      <w:r>
        <w:t>sql_datedim = 'select date_key, full_date from date_dimension;'</w:t>
      </w:r>
    </w:p>
    <w:p w14:paraId="42157914" w14:textId="77777777" w:rsidR="00B04B0D" w:rsidRDefault="00B04B0D" w:rsidP="00B04B0D">
      <w:pPr>
        <w:pStyle w:val="2f2"/>
      </w:pPr>
      <w:r>
        <w:t>df2 = get_table('116.63.57.107',sql_datedim,port='8000',database='hqltest',user='dbadmin', password='******')</w:t>
      </w:r>
      <w:r w:rsidRPr="006C03EE">
        <w:t xml:space="preserve"> </w:t>
      </w:r>
      <w:r>
        <w:t>#</w:t>
      </w:r>
      <w:r w:rsidRPr="006C03EE">
        <w:rPr>
          <w:rFonts w:hint="eastAsia"/>
          <w:b/>
        </w:rPr>
        <w:t>此处的</w:t>
      </w:r>
      <w:r w:rsidRPr="006C03EE">
        <w:rPr>
          <w:b/>
          <w:i/>
        </w:rPr>
        <w:t>ip</w:t>
      </w:r>
      <w:r>
        <w:rPr>
          <w:b/>
          <w:i/>
        </w:rPr>
        <w:t>=</w:t>
      </w:r>
      <w:r w:rsidRPr="006C03EE">
        <w:rPr>
          <w:b/>
          <w:i/>
        </w:rPr>
        <w:t>116.63.57.107, port</w:t>
      </w:r>
      <w:r>
        <w:rPr>
          <w:b/>
          <w:i/>
        </w:rPr>
        <w:t>=8000</w:t>
      </w:r>
      <w:r w:rsidRPr="006C03EE">
        <w:rPr>
          <w:b/>
          <w:i/>
        </w:rPr>
        <w:t>, database</w:t>
      </w:r>
      <w:r>
        <w:rPr>
          <w:b/>
          <w:i/>
        </w:rPr>
        <w:t>=</w:t>
      </w:r>
      <w:r>
        <w:rPr>
          <w:rFonts w:hint="eastAsia"/>
          <w:b/>
          <w:i/>
        </w:rPr>
        <w:t>hql</w:t>
      </w:r>
      <w:r>
        <w:rPr>
          <w:b/>
          <w:i/>
        </w:rPr>
        <w:t>test</w:t>
      </w:r>
      <w:r w:rsidRPr="006C03EE">
        <w:rPr>
          <w:b/>
          <w:i/>
        </w:rPr>
        <w:t>, user</w:t>
      </w:r>
      <w:r>
        <w:rPr>
          <w:b/>
          <w:i/>
        </w:rPr>
        <w:t>=dbadmin</w:t>
      </w:r>
      <w:r w:rsidRPr="006C03EE">
        <w:rPr>
          <w:b/>
          <w:i/>
        </w:rPr>
        <w:t>, password</w:t>
      </w:r>
      <w:r>
        <w:rPr>
          <w:b/>
          <w:i/>
        </w:rPr>
        <w:t>=******</w:t>
      </w:r>
      <w:r w:rsidRPr="006C03EE">
        <w:rPr>
          <w:rFonts w:hint="eastAsia"/>
          <w:b/>
        </w:rPr>
        <w:t>为连接</w:t>
      </w:r>
      <w:r>
        <w:rPr>
          <w:b/>
        </w:rPr>
        <w:t>DWS</w:t>
      </w:r>
      <w:r w:rsidRPr="006C03EE">
        <w:rPr>
          <w:rFonts w:hint="eastAsia"/>
          <w:b/>
        </w:rPr>
        <w:t>的相关信息，请根据个人设置进行相应修改。</w:t>
      </w:r>
    </w:p>
    <w:p w14:paraId="4CD2D0BA" w14:textId="77777777" w:rsidR="00B04B0D" w:rsidRDefault="00B04B0D" w:rsidP="00B04B0D">
      <w:pPr>
        <w:pStyle w:val="2f2"/>
      </w:pPr>
      <w:r>
        <w:t>df2.columns=['date key','full date']</w:t>
      </w:r>
    </w:p>
    <w:p w14:paraId="4E9E4EF4" w14:textId="77777777" w:rsidR="00B04B0D" w:rsidRDefault="00B04B0D" w:rsidP="00B04B0D">
      <w:pPr>
        <w:pStyle w:val="2f2"/>
      </w:pPr>
    </w:p>
    <w:p w14:paraId="2A47C93F" w14:textId="77777777" w:rsidR="00B04B0D" w:rsidRDefault="00B04B0D" w:rsidP="00B04B0D">
      <w:pPr>
        <w:pStyle w:val="2f2"/>
      </w:pPr>
      <w:r>
        <w:t>#Transforming</w:t>
      </w:r>
      <w:r>
        <w:t>：调用</w:t>
      </w:r>
      <w:r>
        <w:t>find_main_key</w:t>
      </w:r>
      <w:r>
        <w:t>方法完成转化工作，比如把</w:t>
      </w:r>
      <w:r>
        <w:t xml:space="preserve"> 2020-04-01 0:00:00</w:t>
      </w:r>
      <w:r>
        <w:t>这样的时间转化为</w:t>
      </w:r>
      <w:r>
        <w:t xml:space="preserve"> 20200401 </w:t>
      </w:r>
      <w:r>
        <w:t>这样的主键。</w:t>
      </w:r>
      <w:r>
        <w:t xml:space="preserve"> </w:t>
      </w:r>
    </w:p>
    <w:p w14:paraId="1F00513A" w14:textId="77777777" w:rsidR="00B04B0D" w:rsidRDefault="00B04B0D" w:rsidP="00B04B0D">
      <w:pPr>
        <w:pStyle w:val="2f2"/>
      </w:pPr>
      <w:r>
        <w:t>c1 = []</w:t>
      </w:r>
    </w:p>
    <w:p w14:paraId="6A38E1A7" w14:textId="77777777" w:rsidR="00B04B0D" w:rsidRDefault="00B04B0D" w:rsidP="00B04B0D">
      <w:pPr>
        <w:pStyle w:val="2f2"/>
      </w:pPr>
      <w:r>
        <w:t>date_index = []</w:t>
      </w:r>
    </w:p>
    <w:p w14:paraId="2335BDBA" w14:textId="77777777" w:rsidR="00B04B0D" w:rsidRDefault="00B04B0D" w:rsidP="00B04B0D">
      <w:pPr>
        <w:pStyle w:val="2f2"/>
      </w:pPr>
      <w:r>
        <w:t xml:space="preserve">date_list = [] </w:t>
      </w:r>
    </w:p>
    <w:p w14:paraId="5FBC5E49" w14:textId="77777777" w:rsidR="00B04B0D" w:rsidRDefault="00B04B0D" w:rsidP="00B04B0D">
      <w:pPr>
        <w:pStyle w:val="2f2"/>
      </w:pPr>
      <w:r>
        <w:t>for i,ele in enumerate(c):</w:t>
      </w:r>
    </w:p>
    <w:p w14:paraId="587A0EEE" w14:textId="77777777" w:rsidR="00B04B0D" w:rsidRDefault="00B04B0D" w:rsidP="00B04B0D">
      <w:pPr>
        <w:pStyle w:val="2f2"/>
      </w:pPr>
      <w:r>
        <w:t xml:space="preserve">    if ele[-4:]=='date' or ele[-3:]=='day':</w:t>
      </w:r>
    </w:p>
    <w:p w14:paraId="5D9B9654" w14:textId="77777777" w:rsidR="00B04B0D" w:rsidRDefault="00B04B0D" w:rsidP="00B04B0D">
      <w:pPr>
        <w:pStyle w:val="2f2"/>
      </w:pPr>
      <w:r>
        <w:t xml:space="preserve">        c1.append(ele)</w:t>
      </w:r>
    </w:p>
    <w:p w14:paraId="34E2F480" w14:textId="77777777" w:rsidR="00B04B0D" w:rsidRDefault="00B04B0D" w:rsidP="00B04B0D">
      <w:pPr>
        <w:pStyle w:val="2f2"/>
      </w:pPr>
      <w:r>
        <w:t xml:space="preserve">        date_index.append(i)</w:t>
      </w:r>
    </w:p>
    <w:p w14:paraId="01CAA021" w14:textId="77777777" w:rsidR="00B04B0D" w:rsidRDefault="00B04B0D" w:rsidP="00B04B0D">
      <w:pPr>
        <w:pStyle w:val="2f2"/>
      </w:pPr>
      <w:r>
        <w:t xml:space="preserve">        date_list.append(find_main_key(df2,df[ele],'full date','date key'))</w:t>
      </w:r>
    </w:p>
    <w:p w14:paraId="556DCC5B" w14:textId="77777777" w:rsidR="00B04B0D" w:rsidRDefault="00B04B0D" w:rsidP="00B04B0D">
      <w:pPr>
        <w:pStyle w:val="2f2"/>
      </w:pPr>
      <w:r>
        <w:t>date_list = np.array(date_list)</w:t>
      </w:r>
    </w:p>
    <w:p w14:paraId="7045AC01" w14:textId="77777777" w:rsidR="00B04B0D" w:rsidRDefault="00B04B0D" w:rsidP="00B04B0D">
      <w:pPr>
        <w:pStyle w:val="2f2"/>
      </w:pPr>
      <w:r>
        <w:t xml:space="preserve">    </w:t>
      </w:r>
    </w:p>
    <w:p w14:paraId="3BE49741" w14:textId="77777777" w:rsidR="00B04B0D" w:rsidRDefault="00B04B0D" w:rsidP="00B04B0D">
      <w:pPr>
        <w:pStyle w:val="2f2"/>
      </w:pPr>
    </w:p>
    <w:p w14:paraId="4B8B59E0" w14:textId="77777777" w:rsidR="00B04B0D" w:rsidRDefault="00B04B0D" w:rsidP="00B04B0D">
      <w:pPr>
        <w:pStyle w:val="2f2"/>
      </w:pPr>
      <w:r>
        <w:t>#</w:t>
      </w:r>
      <w:r>
        <w:t>把新的数据添加到原始表中：</w:t>
      </w:r>
    </w:p>
    <w:p w14:paraId="3C03C83B" w14:textId="77777777" w:rsidR="00B04B0D" w:rsidRDefault="00B04B0D" w:rsidP="00B04B0D">
      <w:pPr>
        <w:pStyle w:val="2f2"/>
      </w:pPr>
      <w:r>
        <w:lastRenderedPageBreak/>
        <w:t>df.iloc[:,date_index] = date_list.T</w:t>
      </w:r>
    </w:p>
    <w:p w14:paraId="782561D0" w14:textId="77777777" w:rsidR="00B04B0D" w:rsidRDefault="00B04B0D" w:rsidP="00B04B0D">
      <w:pPr>
        <w:pStyle w:val="2f2"/>
      </w:pPr>
      <w:r>
        <w:t>df.iloc[:,date_index[0]]=date_list.T[:,0]</w:t>
      </w:r>
    </w:p>
    <w:p w14:paraId="4D26555C" w14:textId="77777777" w:rsidR="00B04B0D" w:rsidRDefault="00B04B0D" w:rsidP="00B04B0D">
      <w:pPr>
        <w:pStyle w:val="2f2"/>
      </w:pPr>
    </w:p>
    <w:p w14:paraId="52A57A5F" w14:textId="77777777" w:rsidR="00B04B0D" w:rsidRDefault="00B04B0D" w:rsidP="00B04B0D">
      <w:pPr>
        <w:pStyle w:val="2f2"/>
      </w:pPr>
      <w:r>
        <w:t>#</w:t>
      </w:r>
      <w:r>
        <w:t>修改一下字段名称，同时添加新的列名</w:t>
      </w:r>
      <w:r>
        <w:t>:</w:t>
      </w:r>
    </w:p>
    <w:p w14:paraId="31546115" w14:textId="77777777" w:rsidR="00B04B0D" w:rsidRDefault="00B04B0D" w:rsidP="00B04B0D">
      <w:pPr>
        <w:pStyle w:val="2f2"/>
      </w:pPr>
      <w:r>
        <w:t>c_new = c.copy()</w:t>
      </w:r>
    </w:p>
    <w:p w14:paraId="0D1D42EA" w14:textId="77777777" w:rsidR="00B04B0D" w:rsidRDefault="00B04B0D" w:rsidP="00B04B0D">
      <w:pPr>
        <w:pStyle w:val="2f2"/>
      </w:pPr>
      <w:r>
        <w:t>i = 0</w:t>
      </w:r>
    </w:p>
    <w:p w14:paraId="369CCE25" w14:textId="77777777" w:rsidR="00B04B0D" w:rsidRDefault="00B04B0D" w:rsidP="00B04B0D">
      <w:pPr>
        <w:pStyle w:val="2f2"/>
      </w:pPr>
      <w:r>
        <w:t>for index in date_index:</w:t>
      </w:r>
    </w:p>
    <w:p w14:paraId="389D31B1" w14:textId="77777777" w:rsidR="00B04B0D" w:rsidRDefault="00B04B0D" w:rsidP="00B04B0D">
      <w:pPr>
        <w:pStyle w:val="2f2"/>
      </w:pPr>
      <w:r>
        <w:t xml:space="preserve">    c_new[index] = c_new[index].replace('_date','_time')</w:t>
      </w:r>
    </w:p>
    <w:p w14:paraId="01881B63" w14:textId="77777777" w:rsidR="00B04B0D" w:rsidRDefault="00B04B0D" w:rsidP="00B04B0D">
      <w:pPr>
        <w:pStyle w:val="2f2"/>
      </w:pPr>
      <w:r>
        <w:t>for index in date_index:</w:t>
      </w:r>
    </w:p>
    <w:p w14:paraId="5D8F4E66" w14:textId="77777777" w:rsidR="00B04B0D" w:rsidRDefault="00B04B0D" w:rsidP="00B04B0D">
      <w:pPr>
        <w:pStyle w:val="2f2"/>
      </w:pPr>
      <w:r>
        <w:t xml:space="preserve">    if c[index][-3:] != 'day':</w:t>
      </w:r>
    </w:p>
    <w:p w14:paraId="5DBF8A0D" w14:textId="77777777" w:rsidR="00B04B0D" w:rsidRDefault="00B04B0D" w:rsidP="00B04B0D">
      <w:pPr>
        <w:pStyle w:val="2f2"/>
      </w:pPr>
      <w:r>
        <w:t xml:space="preserve">        c_new.insert(index+i,c[index])</w:t>
      </w:r>
    </w:p>
    <w:p w14:paraId="182008B7" w14:textId="77777777" w:rsidR="00B04B0D" w:rsidRDefault="00B04B0D" w:rsidP="00B04B0D">
      <w:pPr>
        <w:pStyle w:val="2f2"/>
      </w:pPr>
      <w:r>
        <w:t xml:space="preserve">        i+=1</w:t>
      </w:r>
    </w:p>
    <w:p w14:paraId="1FFB0EDA" w14:textId="77777777" w:rsidR="00B04B0D" w:rsidRDefault="00B04B0D" w:rsidP="00B04B0D">
      <w:pPr>
        <w:pStyle w:val="2f2"/>
      </w:pPr>
    </w:p>
    <w:p w14:paraId="7D7587C6" w14:textId="77777777" w:rsidR="00B04B0D" w:rsidRDefault="00B04B0D" w:rsidP="00B04B0D">
      <w:pPr>
        <w:pStyle w:val="2f2"/>
      </w:pPr>
      <w:r>
        <w:t>#</w:t>
      </w:r>
      <w:r>
        <w:t>把新的列用</w:t>
      </w:r>
      <w:r>
        <w:t>0</w:t>
      </w:r>
      <w:r>
        <w:t>填充</w:t>
      </w:r>
      <w:r>
        <w:t xml:space="preserve">:  </w:t>
      </w:r>
    </w:p>
    <w:p w14:paraId="20E6BB2E" w14:textId="77777777" w:rsidR="00B04B0D" w:rsidRDefault="00B04B0D" w:rsidP="00B04B0D">
      <w:pPr>
        <w:pStyle w:val="2f2"/>
      </w:pPr>
      <w:r>
        <w:t>df = df.reindex(columns=c_new, fill_value=0)</w:t>
      </w:r>
    </w:p>
    <w:p w14:paraId="4EA79E1D" w14:textId="77777777" w:rsidR="00B04B0D" w:rsidRDefault="00B04B0D" w:rsidP="00B04B0D">
      <w:pPr>
        <w:pStyle w:val="2f2"/>
      </w:pPr>
    </w:p>
    <w:p w14:paraId="0F69A68A" w14:textId="77777777" w:rsidR="00B04B0D" w:rsidRDefault="00B04B0D" w:rsidP="00B04B0D">
      <w:pPr>
        <w:pStyle w:val="2f2"/>
      </w:pPr>
      <w:r>
        <w:t>#Loading-</w:t>
      </w:r>
      <w:r>
        <w:t>把表添加到</w:t>
      </w:r>
      <w:r>
        <w:t>DWS</w:t>
      </w:r>
      <w:r>
        <w:t>中</w:t>
      </w:r>
      <w:r>
        <w:rPr>
          <w:rFonts w:hint="eastAsia"/>
        </w:rPr>
        <w:t>：</w:t>
      </w:r>
      <w:r>
        <w:t>先将数据导出成</w:t>
      </w:r>
      <w:r>
        <w:t>csv</w:t>
      </w:r>
      <w:r>
        <w:t>文件</w:t>
      </w:r>
      <w:r>
        <w:rPr>
          <w:rFonts w:hint="eastAsia"/>
        </w:rPr>
        <w:t>。</w:t>
      </w:r>
    </w:p>
    <w:p w14:paraId="6326B41A" w14:textId="77777777" w:rsidR="00B04B0D" w:rsidRDefault="00B04B0D" w:rsidP="00B04B0D">
      <w:pPr>
        <w:pStyle w:val="2f2"/>
      </w:pPr>
      <w:r>
        <w:t>df.to_csv('</w:t>
      </w:r>
      <w:r w:rsidRPr="0011425F">
        <w:t>D:\\</w:t>
      </w:r>
      <w:r>
        <w:t>orders.csv',index=False</w:t>
      </w:r>
      <w:r w:rsidRPr="0011425F">
        <w:t>,encoding='utf-8-sig'</w:t>
      </w:r>
      <w:r>
        <w:t>)</w:t>
      </w:r>
    </w:p>
    <w:p w14:paraId="5ED83D95" w14:textId="77777777" w:rsidR="00B04B0D" w:rsidRDefault="00B04B0D" w:rsidP="00B04B0D">
      <w:pPr>
        <w:pStyle w:val="1e"/>
        <w:rPr>
          <w:rFonts w:hint="eastAsia"/>
        </w:rPr>
      </w:pPr>
      <w:r>
        <w:t>--</w:t>
      </w:r>
      <w:r>
        <w:rPr>
          <w:rFonts w:hint="eastAsia"/>
        </w:rPr>
        <w:t>完毕</w:t>
      </w:r>
      <w:r>
        <w:rPr>
          <w:rFonts w:hint="eastAsia"/>
        </w:rPr>
        <w:t>--</w:t>
      </w:r>
    </w:p>
    <w:p w14:paraId="28BF6BCD" w14:textId="77777777" w:rsidR="00B04B0D" w:rsidRDefault="00B04B0D" w:rsidP="00B04B0D">
      <w:pPr>
        <w:pStyle w:val="1e"/>
        <w:rPr>
          <w:rFonts w:hint="eastAsia"/>
        </w:rPr>
      </w:pPr>
      <w:r>
        <w:t xml:space="preserve"># </w:t>
      </w:r>
      <w:r>
        <w:t>使用</w:t>
      </w:r>
      <w:r>
        <w:t>Data Studio</w:t>
      </w:r>
      <w:r>
        <w:t>导入数据到</w:t>
      </w:r>
      <w:r>
        <w:t>DWS</w:t>
      </w:r>
      <w:r>
        <w:t>中。</w:t>
      </w:r>
    </w:p>
    <w:p w14:paraId="529755D0" w14:textId="77777777" w:rsidR="00B04B0D" w:rsidRDefault="00B04B0D" w:rsidP="00B04B0D">
      <w:pPr>
        <w:pStyle w:val="2f2"/>
      </w:pPr>
      <w:r>
        <w:rPr>
          <w:rFonts w:hint="eastAsia"/>
        </w:rPr>
        <w:t>在</w:t>
      </w:r>
      <w:r>
        <w:t>D</w:t>
      </w:r>
      <w:r>
        <w:rPr>
          <w:rFonts w:hint="eastAsia"/>
        </w:rPr>
        <w:t>盘根目录下找到刚刚生成的数据文件</w:t>
      </w:r>
      <w:r>
        <w:rPr>
          <w:rFonts w:hint="eastAsia"/>
        </w:rPr>
        <w:t>orders</w:t>
      </w:r>
      <w:r>
        <w:t>.csv</w:t>
      </w:r>
      <w:r>
        <w:rPr>
          <w:rFonts w:hint="eastAsia"/>
        </w:rPr>
        <w:t>，在</w:t>
      </w:r>
      <w:r>
        <w:t>D</w:t>
      </w:r>
      <w:r>
        <w:rPr>
          <w:rFonts w:hint="eastAsia"/>
        </w:rPr>
        <w:t>ata</w:t>
      </w:r>
      <w:r>
        <w:t xml:space="preserve"> Studio</w:t>
      </w:r>
      <w:r>
        <w:rPr>
          <w:rFonts w:hint="eastAsia"/>
        </w:rPr>
        <w:t>中完成导入即可，</w:t>
      </w:r>
      <w:r w:rsidRPr="00612D17">
        <w:rPr>
          <w:rFonts w:hint="eastAsia"/>
          <w:b/>
        </w:rPr>
        <w:t>注意，导入时分隔符选择“逗号”</w:t>
      </w:r>
      <w:r>
        <w:rPr>
          <w:rFonts w:hint="eastAsia"/>
        </w:rPr>
        <w:t>。</w:t>
      </w:r>
    </w:p>
    <w:p w14:paraId="12C3EB33" w14:textId="77777777" w:rsidR="00B04B0D" w:rsidRDefault="00B04B0D" w:rsidP="00B04B0D">
      <w:pPr>
        <w:pStyle w:val="2f2"/>
      </w:pPr>
      <w:r>
        <w:rPr>
          <w:noProof/>
        </w:rPr>
        <w:drawing>
          <wp:inline distT="0" distB="0" distL="0" distR="0" wp14:anchorId="6C372AF5" wp14:editId="1B77F3BD">
            <wp:extent cx="4867275" cy="1628775"/>
            <wp:effectExtent l="19050" t="19050" r="28575" b="2857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67275" cy="1628775"/>
                    </a:xfrm>
                    <a:prstGeom prst="rect">
                      <a:avLst/>
                    </a:prstGeom>
                    <a:ln w="12700">
                      <a:solidFill>
                        <a:schemeClr val="bg1">
                          <a:lumMod val="85000"/>
                        </a:schemeClr>
                      </a:solidFill>
                    </a:ln>
                  </pic:spPr>
                </pic:pic>
              </a:graphicData>
            </a:graphic>
          </wp:inline>
        </w:drawing>
      </w:r>
    </w:p>
    <w:p w14:paraId="0122C6D1" w14:textId="77777777" w:rsidR="00B04B0D" w:rsidRDefault="00B04B0D" w:rsidP="00B04B0D">
      <w:pPr>
        <w:pStyle w:val="30"/>
        <w:rPr>
          <w:rFonts w:hint="eastAsia"/>
        </w:rPr>
      </w:pPr>
      <w:r>
        <w:rPr>
          <w:rFonts w:hint="eastAsia"/>
        </w:rPr>
        <w:t>实现</w:t>
      </w:r>
      <w:r>
        <w:rPr>
          <w:rFonts w:hint="eastAsia"/>
        </w:rPr>
        <w:t>order</w:t>
      </w:r>
      <w:r>
        <w:t>_goods</w:t>
      </w:r>
      <w:r>
        <w:rPr>
          <w:rFonts w:hint="eastAsia"/>
        </w:rPr>
        <w:t>的数据转换</w:t>
      </w:r>
    </w:p>
    <w:p w14:paraId="2E31F7C0" w14:textId="77777777" w:rsidR="00B04B0D" w:rsidRDefault="00B04B0D" w:rsidP="00B04B0D">
      <w:pPr>
        <w:pStyle w:val="2f2"/>
      </w:pPr>
      <w:r>
        <w:t>import psycopg2</w:t>
      </w:r>
    </w:p>
    <w:p w14:paraId="4DFA4097" w14:textId="77777777" w:rsidR="00B04B0D" w:rsidRDefault="00B04B0D" w:rsidP="00B04B0D">
      <w:pPr>
        <w:pStyle w:val="2f2"/>
      </w:pPr>
      <w:r>
        <w:t>import pymysql</w:t>
      </w:r>
    </w:p>
    <w:p w14:paraId="148CBCE8" w14:textId="77777777" w:rsidR="00B04B0D" w:rsidRDefault="00B04B0D" w:rsidP="00B04B0D">
      <w:pPr>
        <w:pStyle w:val="2f2"/>
      </w:pPr>
      <w:r>
        <w:t>import numpy as np</w:t>
      </w:r>
    </w:p>
    <w:p w14:paraId="7637DC8E" w14:textId="77777777" w:rsidR="00B04B0D" w:rsidRDefault="00B04B0D" w:rsidP="00B04B0D">
      <w:pPr>
        <w:pStyle w:val="2f2"/>
      </w:pPr>
      <w:r>
        <w:t>import pandas as pd</w:t>
      </w:r>
    </w:p>
    <w:p w14:paraId="58153057" w14:textId="77777777" w:rsidR="00B04B0D" w:rsidRDefault="00B04B0D" w:rsidP="00B04B0D">
      <w:pPr>
        <w:pStyle w:val="2f2"/>
      </w:pPr>
      <w:r>
        <w:t>import re</w:t>
      </w:r>
    </w:p>
    <w:p w14:paraId="3FEC6414" w14:textId="77777777" w:rsidR="00B04B0D" w:rsidRDefault="00B04B0D" w:rsidP="00B04B0D">
      <w:pPr>
        <w:pStyle w:val="2f2"/>
      </w:pPr>
      <w:r>
        <w:t>import datetime</w:t>
      </w:r>
    </w:p>
    <w:p w14:paraId="6AC83160" w14:textId="77777777" w:rsidR="00B04B0D" w:rsidRDefault="00B04B0D" w:rsidP="00B04B0D">
      <w:pPr>
        <w:pStyle w:val="2f2"/>
      </w:pPr>
    </w:p>
    <w:p w14:paraId="1D1B0F1C" w14:textId="77777777" w:rsidR="00B04B0D" w:rsidRDefault="00B04B0D" w:rsidP="00B04B0D">
      <w:pPr>
        <w:pStyle w:val="2f2"/>
      </w:pPr>
      <w:r>
        <w:t>def get_table(ip,sql,port=3306,database='litemall',user='root',password='******'):</w:t>
      </w:r>
    </w:p>
    <w:p w14:paraId="321F79EB" w14:textId="77777777" w:rsidR="00B04B0D" w:rsidRDefault="00B04B0D" w:rsidP="00B04B0D">
      <w:pPr>
        <w:pStyle w:val="2f2"/>
      </w:pPr>
      <w:r>
        <w:t xml:space="preserve">    '''</w:t>
      </w:r>
    </w:p>
    <w:p w14:paraId="7C94F08D" w14:textId="77777777" w:rsidR="00B04B0D" w:rsidRPr="006C03EE" w:rsidRDefault="00B04B0D" w:rsidP="00B04B0D">
      <w:pPr>
        <w:pStyle w:val="2f2"/>
      </w:pPr>
      <w:r>
        <w:lastRenderedPageBreak/>
        <w:t xml:space="preserve">    </w:t>
      </w:r>
      <w:r>
        <w:t>连接数据库，操作相应的</w:t>
      </w:r>
      <w:r>
        <w:t>sql</w:t>
      </w:r>
      <w:r>
        <w:t>语句来进行查询。</w:t>
      </w:r>
      <w:r w:rsidRPr="006C03EE">
        <w:rPr>
          <w:rFonts w:hint="eastAsia"/>
        </w:rPr>
        <w:t>此处的</w:t>
      </w:r>
      <w:r w:rsidRPr="006C03EE">
        <w:rPr>
          <w:i/>
        </w:rPr>
        <w:t>ip, port, database, user, password</w:t>
      </w:r>
      <w:r w:rsidRPr="006C03EE">
        <w:rPr>
          <w:rFonts w:hint="eastAsia"/>
        </w:rPr>
        <w:t>为连接</w:t>
      </w:r>
      <w:r w:rsidRPr="006C03EE">
        <w:rPr>
          <w:rFonts w:hint="eastAsia"/>
        </w:rPr>
        <w:t>R</w:t>
      </w:r>
      <w:r w:rsidRPr="006C03EE">
        <w:t>DS</w:t>
      </w:r>
      <w:r w:rsidRPr="006C03EE">
        <w:rPr>
          <w:rFonts w:hint="eastAsia"/>
        </w:rPr>
        <w:t>的相关信息，请根据个人设置进行相应修改。</w:t>
      </w:r>
    </w:p>
    <w:p w14:paraId="78DD5CA9" w14:textId="77777777" w:rsidR="00B04B0D" w:rsidRDefault="00B04B0D" w:rsidP="00B04B0D">
      <w:pPr>
        <w:pStyle w:val="2f2"/>
      </w:pPr>
      <w:r>
        <w:t xml:space="preserve">    '''</w:t>
      </w:r>
    </w:p>
    <w:p w14:paraId="5F38C0F2" w14:textId="77777777" w:rsidR="00B04B0D" w:rsidRDefault="00B04B0D" w:rsidP="00B04B0D">
      <w:pPr>
        <w:pStyle w:val="2f2"/>
      </w:pPr>
      <w:r>
        <w:t xml:space="preserve">    if type(port)==int:</w:t>
      </w:r>
    </w:p>
    <w:p w14:paraId="1F4EE001" w14:textId="77777777" w:rsidR="00B04B0D" w:rsidRDefault="00B04B0D" w:rsidP="00B04B0D">
      <w:pPr>
        <w:pStyle w:val="2f2"/>
      </w:pPr>
      <w:r>
        <w:t xml:space="preserve">        connection = pymysql.connect(host=ip, port=port, database=database, user=user, password=password</w:t>
      </w:r>
      <w:r w:rsidRPr="00EB661D">
        <w:t>, charset='utf8'</w:t>
      </w:r>
      <w:r>
        <w:t>)</w:t>
      </w:r>
    </w:p>
    <w:p w14:paraId="2FF442E8" w14:textId="77777777" w:rsidR="00B04B0D" w:rsidRDefault="00B04B0D" w:rsidP="00B04B0D">
      <w:pPr>
        <w:pStyle w:val="2f2"/>
      </w:pPr>
      <w:r>
        <w:t xml:space="preserve">    elif type(port)==str:</w:t>
      </w:r>
    </w:p>
    <w:p w14:paraId="48B78F21" w14:textId="77777777" w:rsidR="00B04B0D" w:rsidRDefault="00B04B0D" w:rsidP="00B04B0D">
      <w:pPr>
        <w:pStyle w:val="2f2"/>
      </w:pPr>
      <w:r>
        <w:t xml:space="preserve">        connection = psycopg2.connect(host=ip, port=port, database=database, user=user, password=password)</w:t>
      </w:r>
    </w:p>
    <w:p w14:paraId="44FABE74" w14:textId="77777777" w:rsidR="00B04B0D" w:rsidRDefault="00B04B0D" w:rsidP="00B04B0D">
      <w:pPr>
        <w:pStyle w:val="2f2"/>
      </w:pPr>
      <w:r>
        <w:t xml:space="preserve">        </w:t>
      </w:r>
      <w:r w:rsidRPr="00EB661D">
        <w:t>connection.set_client_encoding('utf-8')</w:t>
      </w:r>
    </w:p>
    <w:p w14:paraId="62693D55" w14:textId="77777777" w:rsidR="00B04B0D" w:rsidRDefault="00B04B0D" w:rsidP="00B04B0D">
      <w:pPr>
        <w:pStyle w:val="2f2"/>
      </w:pPr>
      <w:r>
        <w:t xml:space="preserve">    cursor = connection.cursor()</w:t>
      </w:r>
    </w:p>
    <w:p w14:paraId="7A62D3DF" w14:textId="77777777" w:rsidR="00B04B0D" w:rsidRDefault="00B04B0D" w:rsidP="00B04B0D">
      <w:pPr>
        <w:pStyle w:val="2f2"/>
      </w:pPr>
      <w:r>
        <w:t xml:space="preserve">    cursor.execute(sql)</w:t>
      </w:r>
    </w:p>
    <w:p w14:paraId="3C6704BA" w14:textId="77777777" w:rsidR="00B04B0D" w:rsidRDefault="00B04B0D" w:rsidP="00B04B0D">
      <w:pPr>
        <w:pStyle w:val="2f2"/>
      </w:pPr>
      <w:r>
        <w:t xml:space="preserve">    rows=cursor.fetchall()</w:t>
      </w:r>
    </w:p>
    <w:p w14:paraId="572D3101" w14:textId="77777777" w:rsidR="00B04B0D" w:rsidRDefault="00B04B0D" w:rsidP="00B04B0D">
      <w:pPr>
        <w:pStyle w:val="2f2"/>
      </w:pPr>
      <w:r>
        <w:t xml:space="preserve">    cursor.close()</w:t>
      </w:r>
    </w:p>
    <w:p w14:paraId="7BBDE09B" w14:textId="77777777" w:rsidR="00B04B0D" w:rsidRDefault="00B04B0D" w:rsidP="00B04B0D">
      <w:pPr>
        <w:pStyle w:val="2f2"/>
      </w:pPr>
      <w:r>
        <w:t xml:space="preserve">    df = pd.DataFrame(list(rows),index=range(1,len(rows)+1))</w:t>
      </w:r>
    </w:p>
    <w:p w14:paraId="3E5E9411" w14:textId="77777777" w:rsidR="00B04B0D" w:rsidRDefault="00B04B0D" w:rsidP="00B04B0D">
      <w:pPr>
        <w:pStyle w:val="2f2"/>
      </w:pPr>
      <w:r>
        <w:t xml:space="preserve">    connection.close()</w:t>
      </w:r>
    </w:p>
    <w:p w14:paraId="4D633075" w14:textId="77777777" w:rsidR="00B04B0D" w:rsidRDefault="00B04B0D" w:rsidP="00B04B0D">
      <w:pPr>
        <w:pStyle w:val="2f2"/>
      </w:pPr>
      <w:r>
        <w:t xml:space="preserve">    return df</w:t>
      </w:r>
    </w:p>
    <w:p w14:paraId="7146E200" w14:textId="77777777" w:rsidR="00B04B0D" w:rsidRDefault="00B04B0D" w:rsidP="00B04B0D">
      <w:pPr>
        <w:pStyle w:val="2f2"/>
      </w:pPr>
    </w:p>
    <w:p w14:paraId="4759109D" w14:textId="77777777" w:rsidR="00B04B0D" w:rsidRDefault="00B04B0D" w:rsidP="00B04B0D">
      <w:pPr>
        <w:pStyle w:val="2f2"/>
      </w:pPr>
      <w:r>
        <w:t>def find_main_key(dataframe,ndarray,column_name,main_key_name):</w:t>
      </w:r>
    </w:p>
    <w:p w14:paraId="3EDF1F31" w14:textId="77777777" w:rsidR="00B04B0D" w:rsidRDefault="00B04B0D" w:rsidP="00B04B0D">
      <w:pPr>
        <w:pStyle w:val="2f2"/>
      </w:pPr>
      <w:r>
        <w:t xml:space="preserve">    '''</w:t>
      </w:r>
    </w:p>
    <w:p w14:paraId="10BC7192" w14:textId="77777777" w:rsidR="00B04B0D" w:rsidRDefault="00B04B0D" w:rsidP="00B04B0D">
      <w:pPr>
        <w:pStyle w:val="2f2"/>
      </w:pPr>
      <w:r>
        <w:t xml:space="preserve">    </w:t>
      </w:r>
      <w:r>
        <w:t>将时间戳转化为对应的主键</w:t>
      </w:r>
    </w:p>
    <w:p w14:paraId="285DAE8E" w14:textId="77777777" w:rsidR="00B04B0D" w:rsidRDefault="00B04B0D" w:rsidP="00B04B0D">
      <w:pPr>
        <w:pStyle w:val="2f2"/>
      </w:pPr>
      <w:r>
        <w:t xml:space="preserve">    '''</w:t>
      </w:r>
    </w:p>
    <w:p w14:paraId="2CFE4020" w14:textId="77777777" w:rsidR="00B04B0D" w:rsidRDefault="00B04B0D" w:rsidP="00B04B0D">
      <w:pPr>
        <w:pStyle w:val="2f2"/>
      </w:pPr>
      <w:r>
        <w:t xml:space="preserve">    main_key = []</w:t>
      </w:r>
    </w:p>
    <w:p w14:paraId="30EECA7E" w14:textId="77777777" w:rsidR="00B04B0D" w:rsidRDefault="00B04B0D" w:rsidP="00B04B0D">
      <w:pPr>
        <w:pStyle w:val="2f2"/>
      </w:pPr>
      <w:r>
        <w:t xml:space="preserve">    for ele in ndarray:</w:t>
      </w:r>
    </w:p>
    <w:p w14:paraId="53DB0675" w14:textId="77777777" w:rsidR="00B04B0D" w:rsidRDefault="00B04B0D" w:rsidP="00B04B0D">
      <w:pPr>
        <w:pStyle w:val="2f2"/>
      </w:pPr>
      <w:r>
        <w:t xml:space="preserve">        if type(ele)==pd._libs.tslibs.timestamps.Timestamp:</w:t>
      </w:r>
    </w:p>
    <w:p w14:paraId="1493A9AC" w14:textId="77777777" w:rsidR="00B04B0D" w:rsidRDefault="00B04B0D" w:rsidP="00B04B0D">
      <w:pPr>
        <w:pStyle w:val="2f2"/>
      </w:pPr>
      <w:r>
        <w:t xml:space="preserve">            mainkey = dataframe[dataframe[column_name]==ele.floor('d')][main_key_name].values</w:t>
      </w:r>
    </w:p>
    <w:p w14:paraId="7FE0E5ED" w14:textId="77777777" w:rsidR="00B04B0D" w:rsidRDefault="00B04B0D" w:rsidP="00B04B0D">
      <w:pPr>
        <w:pStyle w:val="2f2"/>
      </w:pPr>
      <w:r>
        <w:t xml:space="preserve">            main_key.append(mainkey[0])</w:t>
      </w:r>
    </w:p>
    <w:p w14:paraId="71E1A902" w14:textId="77777777" w:rsidR="00B04B0D" w:rsidRDefault="00B04B0D" w:rsidP="00B04B0D">
      <w:pPr>
        <w:pStyle w:val="2f2"/>
      </w:pPr>
      <w:r>
        <w:t xml:space="preserve">        elif type(ele)==str or type(ele)==datetime.date:</w:t>
      </w:r>
    </w:p>
    <w:p w14:paraId="791DB1ED" w14:textId="77777777" w:rsidR="00B04B0D" w:rsidRDefault="00B04B0D" w:rsidP="00B04B0D">
      <w:pPr>
        <w:pStyle w:val="2f2"/>
      </w:pPr>
      <w:r>
        <w:t xml:space="preserve">            mainkey = dataframe[dataframe[column_name]==pd.to_datetime(ele).floor('d')][main_key_name].values</w:t>
      </w:r>
    </w:p>
    <w:p w14:paraId="033FC936" w14:textId="77777777" w:rsidR="00B04B0D" w:rsidRDefault="00B04B0D" w:rsidP="00B04B0D">
      <w:pPr>
        <w:pStyle w:val="2f2"/>
      </w:pPr>
      <w:r>
        <w:t xml:space="preserve">            main_key.append(mainkey[0])</w:t>
      </w:r>
    </w:p>
    <w:p w14:paraId="4116D6B0" w14:textId="77777777" w:rsidR="00B04B0D" w:rsidRDefault="00B04B0D" w:rsidP="00B04B0D">
      <w:pPr>
        <w:pStyle w:val="2f2"/>
      </w:pPr>
      <w:r>
        <w:t xml:space="preserve">        else:</w:t>
      </w:r>
    </w:p>
    <w:p w14:paraId="2436EF04" w14:textId="77777777" w:rsidR="00B04B0D" w:rsidRDefault="00B04B0D" w:rsidP="00B04B0D">
      <w:pPr>
        <w:pStyle w:val="2f2"/>
      </w:pPr>
      <w:r>
        <w:t xml:space="preserve">            #print('Unexpected Error!')</w:t>
      </w:r>
    </w:p>
    <w:p w14:paraId="6A7C2519" w14:textId="77777777" w:rsidR="00B04B0D" w:rsidRDefault="00B04B0D" w:rsidP="00B04B0D">
      <w:pPr>
        <w:pStyle w:val="2f2"/>
      </w:pPr>
      <w:r>
        <w:t xml:space="preserve">            main_key.append(ele)</w:t>
      </w:r>
    </w:p>
    <w:p w14:paraId="37A81636" w14:textId="77777777" w:rsidR="00B04B0D" w:rsidRDefault="00B04B0D" w:rsidP="00B04B0D">
      <w:pPr>
        <w:pStyle w:val="2f2"/>
      </w:pPr>
      <w:r>
        <w:t xml:space="preserve">    return np.array(main_key)</w:t>
      </w:r>
    </w:p>
    <w:p w14:paraId="4668DF32" w14:textId="77777777" w:rsidR="00B04B0D" w:rsidRDefault="00B04B0D" w:rsidP="00B04B0D">
      <w:pPr>
        <w:pStyle w:val="2f2"/>
      </w:pPr>
    </w:p>
    <w:p w14:paraId="4047693D" w14:textId="77777777" w:rsidR="00B04B0D" w:rsidRDefault="00B04B0D" w:rsidP="00B04B0D">
      <w:pPr>
        <w:pStyle w:val="2f2"/>
      </w:pPr>
      <w:r>
        <w:t>def find_main_key2(dataframe,ndarray,column_name,main_key_name):</w:t>
      </w:r>
    </w:p>
    <w:p w14:paraId="0E9D2E77" w14:textId="77777777" w:rsidR="00B04B0D" w:rsidRDefault="00B04B0D" w:rsidP="00B04B0D">
      <w:pPr>
        <w:pStyle w:val="2f2"/>
      </w:pPr>
      <w:r>
        <w:t xml:space="preserve">    '''</w:t>
      </w:r>
    </w:p>
    <w:p w14:paraId="3F0C54E3" w14:textId="77777777" w:rsidR="00B04B0D" w:rsidRDefault="00B04B0D" w:rsidP="00B04B0D">
      <w:pPr>
        <w:pStyle w:val="2f2"/>
      </w:pPr>
      <w:r>
        <w:t xml:space="preserve">    </w:t>
      </w:r>
      <w:r>
        <w:t>将值转化为对应的主键</w:t>
      </w:r>
    </w:p>
    <w:p w14:paraId="57215125" w14:textId="77777777" w:rsidR="00B04B0D" w:rsidRDefault="00B04B0D" w:rsidP="00B04B0D">
      <w:pPr>
        <w:pStyle w:val="2f2"/>
      </w:pPr>
      <w:r>
        <w:t xml:space="preserve">    '''</w:t>
      </w:r>
    </w:p>
    <w:p w14:paraId="3432D9A0" w14:textId="77777777" w:rsidR="00B04B0D" w:rsidRDefault="00B04B0D" w:rsidP="00B04B0D">
      <w:pPr>
        <w:pStyle w:val="2f2"/>
      </w:pPr>
      <w:r>
        <w:lastRenderedPageBreak/>
        <w:t xml:space="preserve">    main_key=[]</w:t>
      </w:r>
    </w:p>
    <w:p w14:paraId="1DD39928" w14:textId="77777777" w:rsidR="00B04B0D" w:rsidRDefault="00B04B0D" w:rsidP="00B04B0D">
      <w:pPr>
        <w:pStyle w:val="2f2"/>
      </w:pPr>
      <w:r>
        <w:t xml:space="preserve">    for ele in ndarray:</w:t>
      </w:r>
    </w:p>
    <w:p w14:paraId="59A758B0" w14:textId="77777777" w:rsidR="00B04B0D" w:rsidRDefault="00B04B0D" w:rsidP="00B04B0D">
      <w:pPr>
        <w:pStyle w:val="2f2"/>
      </w:pPr>
      <w:r>
        <w:t xml:space="preserve">        con = dataframe.loc[dataframe[column_name]==ele,main_key_name].values</w:t>
      </w:r>
    </w:p>
    <w:p w14:paraId="04024AE2" w14:textId="77777777" w:rsidR="00B04B0D" w:rsidRDefault="00B04B0D" w:rsidP="00B04B0D">
      <w:pPr>
        <w:pStyle w:val="2f2"/>
      </w:pPr>
      <w:r>
        <w:t xml:space="preserve">        if len(con)==0:</w:t>
      </w:r>
    </w:p>
    <w:p w14:paraId="66FF65A3" w14:textId="77777777" w:rsidR="00B04B0D" w:rsidRDefault="00B04B0D" w:rsidP="00B04B0D">
      <w:pPr>
        <w:pStyle w:val="2f2"/>
      </w:pPr>
      <w:r>
        <w:t xml:space="preserve">            print(ele)</w:t>
      </w:r>
    </w:p>
    <w:p w14:paraId="6EEB1E7D" w14:textId="77777777" w:rsidR="00B04B0D" w:rsidRDefault="00B04B0D" w:rsidP="00B04B0D">
      <w:pPr>
        <w:pStyle w:val="2f2"/>
      </w:pPr>
      <w:r>
        <w:t xml:space="preserve">        main_key.append(con[0])</w:t>
      </w:r>
    </w:p>
    <w:p w14:paraId="4CFDA06A" w14:textId="77777777" w:rsidR="00B04B0D" w:rsidRDefault="00B04B0D" w:rsidP="00B04B0D">
      <w:pPr>
        <w:pStyle w:val="2f2"/>
      </w:pPr>
      <w:r>
        <w:t xml:space="preserve">    #main_key = [dataframe.loc[dataframe[column_name]==ele,main_key_name].values[0] for ele in ndarray]</w:t>
      </w:r>
    </w:p>
    <w:p w14:paraId="38FFD7DA" w14:textId="77777777" w:rsidR="00B04B0D" w:rsidRDefault="00B04B0D" w:rsidP="00B04B0D">
      <w:pPr>
        <w:pStyle w:val="2f2"/>
      </w:pPr>
      <w:r>
        <w:t xml:space="preserve">    return np.array(main_key)</w:t>
      </w:r>
    </w:p>
    <w:p w14:paraId="4A089BC3" w14:textId="77777777" w:rsidR="00B04B0D" w:rsidRDefault="00B04B0D" w:rsidP="00B04B0D">
      <w:pPr>
        <w:pStyle w:val="2f2"/>
      </w:pPr>
    </w:p>
    <w:p w14:paraId="474C7250" w14:textId="77777777" w:rsidR="00B04B0D" w:rsidRDefault="00B04B0D" w:rsidP="00B04B0D">
      <w:pPr>
        <w:pStyle w:val="2f2"/>
      </w:pPr>
      <w:r>
        <w:t>sql5='''SELECT order_id, product_id, number, price, comment</w:t>
      </w:r>
    </w:p>
    <w:p w14:paraId="5ACA452C" w14:textId="77777777" w:rsidR="00B04B0D" w:rsidRDefault="00B04B0D" w:rsidP="00B04B0D">
      <w:pPr>
        <w:pStyle w:val="2f2"/>
      </w:pPr>
      <w:r>
        <w:tab/>
        <w:t>, add_time, update_time, deleted</w:t>
      </w:r>
    </w:p>
    <w:p w14:paraId="1CCC8839" w14:textId="77777777" w:rsidR="00B04B0D" w:rsidRDefault="00B04B0D" w:rsidP="00B04B0D">
      <w:pPr>
        <w:pStyle w:val="2f2"/>
      </w:pPr>
      <w:r>
        <w:t>FROM litemall_order_goods</w:t>
      </w:r>
    </w:p>
    <w:p w14:paraId="6D92A103" w14:textId="77777777" w:rsidR="00B04B0D" w:rsidRDefault="00B04B0D" w:rsidP="00B04B0D">
      <w:pPr>
        <w:pStyle w:val="2f2"/>
      </w:pPr>
      <w:r>
        <w:t>'''</w:t>
      </w:r>
    </w:p>
    <w:p w14:paraId="2D37D3AC" w14:textId="77777777" w:rsidR="00B04B0D" w:rsidRDefault="00B04B0D" w:rsidP="00B04B0D">
      <w:pPr>
        <w:pStyle w:val="2f2"/>
      </w:pPr>
    </w:p>
    <w:p w14:paraId="51C03065" w14:textId="77777777" w:rsidR="00B04B0D" w:rsidRDefault="00B04B0D" w:rsidP="00B04B0D">
      <w:pPr>
        <w:pStyle w:val="2f2"/>
      </w:pPr>
      <w:r>
        <w:t>#Extracting</w:t>
      </w:r>
      <w:r>
        <w:t>：</w:t>
      </w:r>
    </w:p>
    <w:p w14:paraId="550D7466" w14:textId="77777777" w:rsidR="00B04B0D" w:rsidRDefault="00B04B0D" w:rsidP="00B04B0D">
      <w:pPr>
        <w:pStyle w:val="2f2"/>
      </w:pPr>
      <w:r>
        <w:t>df = get_table('121.36.99.22',sql5)#</w:t>
      </w:r>
      <w:r>
        <w:t>调用</w:t>
      </w:r>
      <w:r>
        <w:t>get_table</w:t>
      </w:r>
      <w:r>
        <w:t>函数，执行相应的</w:t>
      </w:r>
      <w:r>
        <w:t>sql</w:t>
      </w:r>
      <w:r>
        <w:t>语句完成查表操作。</w:t>
      </w:r>
      <w:r w:rsidRPr="006C03EE">
        <w:rPr>
          <w:rFonts w:hint="eastAsia"/>
          <w:b/>
        </w:rPr>
        <w:t>此处</w:t>
      </w:r>
      <w:r w:rsidRPr="006C03EE">
        <w:rPr>
          <w:rFonts w:hint="eastAsia"/>
          <w:b/>
        </w:rPr>
        <w:t>121.36.99.22</w:t>
      </w:r>
      <w:r w:rsidRPr="006C03EE">
        <w:rPr>
          <w:rFonts w:hint="eastAsia"/>
          <w:b/>
        </w:rPr>
        <w:t>为</w:t>
      </w:r>
      <w:r w:rsidRPr="006C03EE">
        <w:rPr>
          <w:rFonts w:hint="eastAsia"/>
          <w:b/>
        </w:rPr>
        <w:t>R</w:t>
      </w:r>
      <w:r w:rsidRPr="006C03EE">
        <w:rPr>
          <w:b/>
        </w:rPr>
        <w:t>DS</w:t>
      </w:r>
      <w:r w:rsidRPr="006C03EE">
        <w:rPr>
          <w:rFonts w:hint="eastAsia"/>
          <w:b/>
        </w:rPr>
        <w:t>公网</w:t>
      </w:r>
      <w:r w:rsidRPr="006C03EE">
        <w:rPr>
          <w:b/>
        </w:rPr>
        <w:t>ip</w:t>
      </w:r>
      <w:r w:rsidRPr="006C03EE">
        <w:rPr>
          <w:b/>
        </w:rPr>
        <w:t>，</w:t>
      </w:r>
      <w:r w:rsidRPr="006C03EE">
        <w:rPr>
          <w:rFonts w:hint="eastAsia"/>
          <w:b/>
        </w:rPr>
        <w:t>请修改为个人相应的</w:t>
      </w:r>
      <w:r w:rsidRPr="006C03EE">
        <w:rPr>
          <w:rFonts w:hint="eastAsia"/>
          <w:b/>
        </w:rPr>
        <w:t>i</w:t>
      </w:r>
      <w:r w:rsidRPr="006C03EE">
        <w:rPr>
          <w:b/>
        </w:rPr>
        <w:t>p</w:t>
      </w:r>
      <w:r w:rsidRPr="006C03EE">
        <w:rPr>
          <w:rFonts w:hint="eastAsia"/>
          <w:b/>
        </w:rPr>
        <w:t>信息。</w:t>
      </w:r>
    </w:p>
    <w:p w14:paraId="00374181" w14:textId="77777777" w:rsidR="00B04B0D" w:rsidRDefault="00B04B0D" w:rsidP="00B04B0D">
      <w:pPr>
        <w:pStyle w:val="2f2"/>
      </w:pPr>
    </w:p>
    <w:p w14:paraId="62D89A2C" w14:textId="77777777" w:rsidR="00B04B0D" w:rsidRDefault="00B04B0D" w:rsidP="00B04B0D">
      <w:pPr>
        <w:pStyle w:val="2f2"/>
      </w:pPr>
      <w:r>
        <w:t>#</w:t>
      </w:r>
      <w:r>
        <w:t>以下是一些正则化表达式的内容，主要是用来提取</w:t>
      </w:r>
      <w:r>
        <w:t>sql</w:t>
      </w:r>
      <w:r>
        <w:t>语句中的字段信息的；</w:t>
      </w:r>
    </w:p>
    <w:p w14:paraId="2A9F7F8D" w14:textId="77777777" w:rsidR="00B04B0D" w:rsidRDefault="00B04B0D" w:rsidP="00B04B0D">
      <w:pPr>
        <w:pStyle w:val="2f2"/>
      </w:pPr>
      <w:r>
        <w:t>#</w:t>
      </w:r>
      <w:r>
        <w:t>这一部分内容不是重点，有困难的学员可以直接复制粘贴相应的字段，保存到</w:t>
      </w:r>
      <w:r>
        <w:t>c</w:t>
      </w:r>
      <w:r>
        <w:t>这个列表中。</w:t>
      </w:r>
    </w:p>
    <w:p w14:paraId="43ED05DC" w14:textId="77777777" w:rsidR="00B04B0D" w:rsidRDefault="00B04B0D" w:rsidP="00B04B0D">
      <w:pPr>
        <w:pStyle w:val="2f2"/>
      </w:pPr>
      <w:r>
        <w:t>c = re.search('(SELECT[\s\S]*FROM)',sql5).groups()[0]</w:t>
      </w:r>
    </w:p>
    <w:p w14:paraId="7706A741" w14:textId="77777777" w:rsidR="00B04B0D" w:rsidRDefault="00B04B0D" w:rsidP="00B04B0D">
      <w:pPr>
        <w:pStyle w:val="2f2"/>
      </w:pPr>
      <w:r>
        <w:t>c = re.sub('(la.[\w]* AS)','',c)</w:t>
      </w:r>
    </w:p>
    <w:p w14:paraId="554B5CC0" w14:textId="77777777" w:rsidR="00B04B0D" w:rsidRDefault="00B04B0D" w:rsidP="00B04B0D">
      <w:pPr>
        <w:pStyle w:val="2f2"/>
      </w:pPr>
      <w:r>
        <w:t>c = re.sub('(lg.[\w]* AS)','',c)</w:t>
      </w:r>
    </w:p>
    <w:p w14:paraId="47322092" w14:textId="77777777" w:rsidR="00B04B0D" w:rsidRDefault="00B04B0D" w:rsidP="00B04B0D">
      <w:pPr>
        <w:pStyle w:val="2f2"/>
      </w:pPr>
      <w:r>
        <w:t>c = re.sub('(lc.[\w]* AS)','',c)</w:t>
      </w:r>
    </w:p>
    <w:p w14:paraId="69184D50" w14:textId="77777777" w:rsidR="00B04B0D" w:rsidRDefault="00B04B0D" w:rsidP="00B04B0D">
      <w:pPr>
        <w:pStyle w:val="2f2"/>
      </w:pPr>
      <w:r>
        <w:t>c = re.sub('(lgp.[\w]* AS)','',c)</w:t>
      </w:r>
    </w:p>
    <w:p w14:paraId="645AF2D1" w14:textId="77777777" w:rsidR="00B04B0D" w:rsidRDefault="00B04B0D" w:rsidP="00B04B0D">
      <w:pPr>
        <w:pStyle w:val="2f2"/>
      </w:pPr>
      <w:r>
        <w:t>c = re.sub('(lo.[\w]* AS)','',c)</w:t>
      </w:r>
    </w:p>
    <w:p w14:paraId="10222654" w14:textId="77777777" w:rsidR="00B04B0D" w:rsidRDefault="00B04B0D" w:rsidP="00B04B0D">
      <w:pPr>
        <w:pStyle w:val="2f2"/>
      </w:pPr>
      <w:r>
        <w:t>c = c.replace('AS','').replace('FROM','').replace('\n','').replace('\t','')\</w:t>
      </w:r>
    </w:p>
    <w:p w14:paraId="0925154C" w14:textId="77777777" w:rsidR="00B04B0D" w:rsidRDefault="00B04B0D" w:rsidP="00B04B0D">
      <w:pPr>
        <w:pStyle w:val="2f2"/>
      </w:pPr>
      <w:r>
        <w:t xml:space="preserve">    .replace(' ','').replace('lo.','').replace('la.','').replace('time','date')\</w:t>
      </w:r>
    </w:p>
    <w:p w14:paraId="6EAEC199" w14:textId="77777777" w:rsidR="00B04B0D" w:rsidRDefault="00B04B0D" w:rsidP="00B04B0D">
      <w:pPr>
        <w:pStyle w:val="2f2"/>
      </w:pPr>
      <w:r>
        <w:t xml:space="preserve">    .replace('lg.','').replace('lc.','').replace('lgp.','').replace('SELECT','').split(',')</w:t>
      </w:r>
    </w:p>
    <w:p w14:paraId="4146053D" w14:textId="77777777" w:rsidR="00B04B0D" w:rsidRDefault="00B04B0D" w:rsidP="00B04B0D">
      <w:pPr>
        <w:pStyle w:val="2f2"/>
      </w:pPr>
      <w:r>
        <w:t>df.columns = c</w:t>
      </w:r>
    </w:p>
    <w:p w14:paraId="3643DC56" w14:textId="77777777" w:rsidR="00B04B0D" w:rsidRDefault="00B04B0D" w:rsidP="00B04B0D">
      <w:pPr>
        <w:pStyle w:val="2f2"/>
      </w:pPr>
    </w:p>
    <w:p w14:paraId="6468ADA6" w14:textId="77777777" w:rsidR="00B04B0D" w:rsidRDefault="00B04B0D" w:rsidP="00B04B0D">
      <w:pPr>
        <w:pStyle w:val="2f2"/>
      </w:pPr>
      <w:r>
        <w:t>#</w:t>
      </w:r>
      <w:r>
        <w:t>从</w:t>
      </w:r>
      <w:r>
        <w:t>DWS</w:t>
      </w:r>
      <w:r>
        <w:t>里读取</w:t>
      </w:r>
      <w:r>
        <w:t>goods_dimension</w:t>
      </w:r>
      <w:r>
        <w:t>里的</w:t>
      </w:r>
      <w:r>
        <w:t xml:space="preserve">goods_key </w:t>
      </w:r>
      <w:r>
        <w:t>和</w:t>
      </w:r>
      <w:r>
        <w:t xml:space="preserve"> product_id</w:t>
      </w:r>
      <w:r>
        <w:t>，以便通过</w:t>
      </w:r>
      <w:r>
        <w:t>product_id</w:t>
      </w:r>
      <w:r>
        <w:t>关联</w:t>
      </w:r>
      <w:r>
        <w:t>goods_key</w:t>
      </w:r>
      <w:r>
        <w:t>：</w:t>
      </w:r>
    </w:p>
    <w:p w14:paraId="1EDAB46A" w14:textId="77777777" w:rsidR="00B04B0D" w:rsidRDefault="00B04B0D" w:rsidP="00B04B0D">
      <w:pPr>
        <w:pStyle w:val="2f2"/>
      </w:pPr>
      <w:r>
        <w:t>df3 = get_table('116.63.57.107','SELECT goods_key, product_id FROM goods_dimension',port='8000',database='hqltest',user='dbadmin', password='******')</w:t>
      </w:r>
      <w:r w:rsidRPr="006C03EE">
        <w:t xml:space="preserve"> </w:t>
      </w:r>
      <w:r>
        <w:t>#</w:t>
      </w:r>
      <w:r w:rsidRPr="006C03EE">
        <w:rPr>
          <w:rFonts w:hint="eastAsia"/>
          <w:b/>
        </w:rPr>
        <w:t>此处的</w:t>
      </w:r>
      <w:r w:rsidRPr="006C03EE">
        <w:rPr>
          <w:b/>
          <w:i/>
        </w:rPr>
        <w:t>ip</w:t>
      </w:r>
      <w:r>
        <w:rPr>
          <w:b/>
          <w:i/>
        </w:rPr>
        <w:t>=</w:t>
      </w:r>
      <w:r w:rsidRPr="006C03EE">
        <w:rPr>
          <w:b/>
          <w:i/>
        </w:rPr>
        <w:t>116.63.57.107, port</w:t>
      </w:r>
      <w:r>
        <w:rPr>
          <w:b/>
          <w:i/>
        </w:rPr>
        <w:t>=8000</w:t>
      </w:r>
      <w:r w:rsidRPr="006C03EE">
        <w:rPr>
          <w:b/>
          <w:i/>
        </w:rPr>
        <w:t>, database</w:t>
      </w:r>
      <w:r>
        <w:rPr>
          <w:b/>
          <w:i/>
        </w:rPr>
        <w:t>=</w:t>
      </w:r>
      <w:r>
        <w:rPr>
          <w:rFonts w:hint="eastAsia"/>
          <w:b/>
          <w:i/>
        </w:rPr>
        <w:t>hql</w:t>
      </w:r>
      <w:r>
        <w:rPr>
          <w:b/>
          <w:i/>
        </w:rPr>
        <w:t>test</w:t>
      </w:r>
      <w:r w:rsidRPr="006C03EE">
        <w:rPr>
          <w:b/>
          <w:i/>
        </w:rPr>
        <w:t>, user</w:t>
      </w:r>
      <w:r>
        <w:rPr>
          <w:b/>
          <w:i/>
        </w:rPr>
        <w:t>=dbadmin</w:t>
      </w:r>
      <w:r w:rsidRPr="006C03EE">
        <w:rPr>
          <w:b/>
          <w:i/>
        </w:rPr>
        <w:t>, password</w:t>
      </w:r>
      <w:r>
        <w:rPr>
          <w:b/>
          <w:i/>
        </w:rPr>
        <w:t>=******</w:t>
      </w:r>
      <w:r w:rsidRPr="006C03EE">
        <w:rPr>
          <w:rFonts w:hint="eastAsia"/>
          <w:b/>
        </w:rPr>
        <w:t>为连接</w:t>
      </w:r>
      <w:r>
        <w:rPr>
          <w:b/>
        </w:rPr>
        <w:t>DWS</w:t>
      </w:r>
      <w:r w:rsidRPr="006C03EE">
        <w:rPr>
          <w:rFonts w:hint="eastAsia"/>
          <w:b/>
        </w:rPr>
        <w:t>的相关信息，请根据个人设置进行相应修改。</w:t>
      </w:r>
    </w:p>
    <w:p w14:paraId="47480AB1" w14:textId="77777777" w:rsidR="00B04B0D" w:rsidRDefault="00B04B0D" w:rsidP="00B04B0D">
      <w:pPr>
        <w:pStyle w:val="2f2"/>
      </w:pPr>
      <w:r>
        <w:t>fields = 'goods_key,product_id'</w:t>
      </w:r>
    </w:p>
    <w:p w14:paraId="31CF0D61" w14:textId="77777777" w:rsidR="00B04B0D" w:rsidRDefault="00B04B0D" w:rsidP="00B04B0D">
      <w:pPr>
        <w:pStyle w:val="2f2"/>
      </w:pPr>
      <w:r>
        <w:t xml:space="preserve">df3.columns = fields.split(',') </w:t>
      </w:r>
    </w:p>
    <w:p w14:paraId="6F411D59" w14:textId="77777777" w:rsidR="00B04B0D" w:rsidRDefault="00B04B0D" w:rsidP="00B04B0D">
      <w:pPr>
        <w:pStyle w:val="2f2"/>
      </w:pPr>
      <w:r>
        <w:lastRenderedPageBreak/>
        <w:t>#</w:t>
      </w:r>
      <w:r>
        <w:t>通过</w:t>
      </w:r>
      <w:r>
        <w:t>product_id</w:t>
      </w:r>
      <w:r>
        <w:t>关联</w:t>
      </w:r>
      <w:r>
        <w:t>goods_key</w:t>
      </w:r>
      <w:r>
        <w:t>：</w:t>
      </w:r>
    </w:p>
    <w:p w14:paraId="300FDABD" w14:textId="77777777" w:rsidR="00B04B0D" w:rsidRDefault="00B04B0D" w:rsidP="00B04B0D">
      <w:pPr>
        <w:pStyle w:val="2f2"/>
      </w:pPr>
      <w:r>
        <w:t>goods_key = find_main_key2(df3,df['product_id'],'product_id','goods_key')</w:t>
      </w:r>
    </w:p>
    <w:p w14:paraId="6B4764CA" w14:textId="77777777" w:rsidR="00B04B0D" w:rsidRDefault="00B04B0D" w:rsidP="00B04B0D">
      <w:pPr>
        <w:pStyle w:val="2f2"/>
      </w:pPr>
      <w:r>
        <w:t>#</w:t>
      </w:r>
      <w:r>
        <w:t>把</w:t>
      </w:r>
      <w:r>
        <w:t>product_id</w:t>
      </w:r>
      <w:r>
        <w:t>替换为</w:t>
      </w:r>
      <w:r>
        <w:t>goods_key</w:t>
      </w:r>
      <w:r>
        <w:t>：</w:t>
      </w:r>
    </w:p>
    <w:p w14:paraId="2CF29B4F" w14:textId="77777777" w:rsidR="00B04B0D" w:rsidRDefault="00B04B0D" w:rsidP="00B04B0D">
      <w:pPr>
        <w:pStyle w:val="2f2"/>
      </w:pPr>
      <w:r>
        <w:t>df['product_id']=goods_key</w:t>
      </w:r>
    </w:p>
    <w:p w14:paraId="723CFE56" w14:textId="77777777" w:rsidR="00B04B0D" w:rsidRDefault="00B04B0D" w:rsidP="00B04B0D">
      <w:pPr>
        <w:pStyle w:val="2f2"/>
      </w:pPr>
      <w:r>
        <w:t>c[c.index('product_id')]='goods_key'</w:t>
      </w:r>
    </w:p>
    <w:p w14:paraId="28F624E0" w14:textId="77777777" w:rsidR="00B04B0D" w:rsidRDefault="00B04B0D" w:rsidP="00B04B0D">
      <w:pPr>
        <w:pStyle w:val="2f2"/>
      </w:pPr>
      <w:r>
        <w:t>c[c.index('comment')]='comment_value'</w:t>
      </w:r>
    </w:p>
    <w:p w14:paraId="05F17421" w14:textId="77777777" w:rsidR="00B04B0D" w:rsidRDefault="00B04B0D" w:rsidP="00B04B0D">
      <w:pPr>
        <w:pStyle w:val="2f2"/>
      </w:pPr>
      <w:r>
        <w:t>#</w:t>
      </w:r>
      <w:r>
        <w:t>修改字段名称：</w:t>
      </w:r>
    </w:p>
    <w:p w14:paraId="1B00C5CC" w14:textId="77777777" w:rsidR="00B04B0D" w:rsidRDefault="00B04B0D" w:rsidP="00B04B0D">
      <w:pPr>
        <w:pStyle w:val="2f2"/>
      </w:pPr>
      <w:r>
        <w:t>df.columns = c</w:t>
      </w:r>
    </w:p>
    <w:p w14:paraId="07B0D23E" w14:textId="77777777" w:rsidR="00B04B0D" w:rsidRDefault="00B04B0D" w:rsidP="00B04B0D">
      <w:pPr>
        <w:pStyle w:val="2f2"/>
      </w:pPr>
    </w:p>
    <w:p w14:paraId="257E51AB" w14:textId="77777777" w:rsidR="00B04B0D" w:rsidRDefault="00B04B0D" w:rsidP="00B04B0D">
      <w:pPr>
        <w:pStyle w:val="2f2"/>
      </w:pPr>
      <w:r>
        <w:t>#</w:t>
      </w:r>
      <w:r>
        <w:t>调用</w:t>
      </w:r>
      <w:r>
        <w:t xml:space="preserve"> get_table </w:t>
      </w:r>
      <w:r>
        <w:t>函数，查询</w:t>
      </w:r>
      <w:r>
        <w:t xml:space="preserve"> Date_Dimension </w:t>
      </w:r>
      <w:r>
        <w:t>到</w:t>
      </w:r>
      <w:r>
        <w:t>df2</w:t>
      </w:r>
      <w:r>
        <w:t>中：</w:t>
      </w:r>
    </w:p>
    <w:p w14:paraId="7A0FC8FC" w14:textId="77777777" w:rsidR="00B04B0D" w:rsidRDefault="00B04B0D" w:rsidP="00B04B0D">
      <w:pPr>
        <w:pStyle w:val="2f2"/>
      </w:pPr>
      <w:r>
        <w:t>sql_datedim = 'select date_key, full_date from date_dimension;'</w:t>
      </w:r>
    </w:p>
    <w:p w14:paraId="4A9E70C5" w14:textId="77777777" w:rsidR="00B04B0D" w:rsidRDefault="00B04B0D" w:rsidP="00B04B0D">
      <w:pPr>
        <w:pStyle w:val="2f2"/>
      </w:pPr>
      <w:r>
        <w:t>df2 = get_table('116.63.57.107',sql_datedim,port='8000',database='hqltest',user='dbadmin', password='******') #</w:t>
      </w:r>
      <w:r w:rsidRPr="006C03EE">
        <w:rPr>
          <w:rFonts w:hint="eastAsia"/>
          <w:b/>
        </w:rPr>
        <w:t>此处的</w:t>
      </w:r>
      <w:r w:rsidRPr="006C03EE">
        <w:rPr>
          <w:b/>
          <w:i/>
        </w:rPr>
        <w:t>ip</w:t>
      </w:r>
      <w:r>
        <w:rPr>
          <w:b/>
          <w:i/>
        </w:rPr>
        <w:t>=</w:t>
      </w:r>
      <w:r w:rsidRPr="006C03EE">
        <w:rPr>
          <w:b/>
          <w:i/>
        </w:rPr>
        <w:t>116.63.57.107, port</w:t>
      </w:r>
      <w:r>
        <w:rPr>
          <w:b/>
          <w:i/>
        </w:rPr>
        <w:t>=8000</w:t>
      </w:r>
      <w:r w:rsidRPr="006C03EE">
        <w:rPr>
          <w:b/>
          <w:i/>
        </w:rPr>
        <w:t>, database</w:t>
      </w:r>
      <w:r>
        <w:rPr>
          <w:b/>
          <w:i/>
        </w:rPr>
        <w:t>=</w:t>
      </w:r>
      <w:r>
        <w:rPr>
          <w:rFonts w:hint="eastAsia"/>
          <w:b/>
          <w:i/>
        </w:rPr>
        <w:t>hql</w:t>
      </w:r>
      <w:r>
        <w:rPr>
          <w:b/>
          <w:i/>
        </w:rPr>
        <w:t>test</w:t>
      </w:r>
      <w:r w:rsidRPr="006C03EE">
        <w:rPr>
          <w:b/>
          <w:i/>
        </w:rPr>
        <w:t>, user</w:t>
      </w:r>
      <w:r>
        <w:rPr>
          <w:b/>
          <w:i/>
        </w:rPr>
        <w:t>=dbadmin</w:t>
      </w:r>
      <w:r w:rsidRPr="006C03EE">
        <w:rPr>
          <w:b/>
          <w:i/>
        </w:rPr>
        <w:t>, password</w:t>
      </w:r>
      <w:r>
        <w:rPr>
          <w:b/>
          <w:i/>
        </w:rPr>
        <w:t>=******</w:t>
      </w:r>
      <w:r w:rsidRPr="006C03EE">
        <w:rPr>
          <w:rFonts w:hint="eastAsia"/>
          <w:b/>
        </w:rPr>
        <w:t>为连接</w:t>
      </w:r>
      <w:r>
        <w:rPr>
          <w:b/>
        </w:rPr>
        <w:t>DWS</w:t>
      </w:r>
      <w:r w:rsidRPr="006C03EE">
        <w:rPr>
          <w:rFonts w:hint="eastAsia"/>
          <w:b/>
        </w:rPr>
        <w:t>的相关信息，请根据个人设置进行相应修改。</w:t>
      </w:r>
    </w:p>
    <w:p w14:paraId="3B590DE8" w14:textId="77777777" w:rsidR="00B04B0D" w:rsidRDefault="00B04B0D" w:rsidP="00B04B0D">
      <w:pPr>
        <w:pStyle w:val="2f2"/>
      </w:pPr>
      <w:r>
        <w:t>df2.columns=['date key','full date']</w:t>
      </w:r>
    </w:p>
    <w:p w14:paraId="62775D0A" w14:textId="77777777" w:rsidR="00B04B0D" w:rsidRDefault="00B04B0D" w:rsidP="00B04B0D">
      <w:pPr>
        <w:pStyle w:val="2f2"/>
      </w:pPr>
    </w:p>
    <w:p w14:paraId="183927B8" w14:textId="77777777" w:rsidR="00B04B0D" w:rsidRDefault="00B04B0D" w:rsidP="00B04B0D">
      <w:pPr>
        <w:pStyle w:val="2f2"/>
      </w:pPr>
      <w:r>
        <w:t>#Transforming</w:t>
      </w:r>
      <w:r>
        <w:t>：调用</w:t>
      </w:r>
      <w:r>
        <w:t>find_main_key</w:t>
      </w:r>
      <w:r>
        <w:t>方法完成转化工作，比如把</w:t>
      </w:r>
      <w:r>
        <w:t xml:space="preserve"> 2020-04-01 0:00:00</w:t>
      </w:r>
      <w:r>
        <w:t>这样的时间转化为</w:t>
      </w:r>
      <w:r>
        <w:t xml:space="preserve"> 20200401 </w:t>
      </w:r>
      <w:r>
        <w:t>这样的主键。</w:t>
      </w:r>
      <w:r>
        <w:t xml:space="preserve"> </w:t>
      </w:r>
    </w:p>
    <w:p w14:paraId="63B58493" w14:textId="77777777" w:rsidR="00B04B0D" w:rsidRDefault="00B04B0D" w:rsidP="00B04B0D">
      <w:pPr>
        <w:pStyle w:val="2f2"/>
      </w:pPr>
      <w:r>
        <w:t>c1 = []</w:t>
      </w:r>
    </w:p>
    <w:p w14:paraId="45ABE739" w14:textId="77777777" w:rsidR="00B04B0D" w:rsidRDefault="00B04B0D" w:rsidP="00B04B0D">
      <w:pPr>
        <w:pStyle w:val="2f2"/>
      </w:pPr>
      <w:r>
        <w:t>date_index = []</w:t>
      </w:r>
    </w:p>
    <w:p w14:paraId="6ED25E28" w14:textId="77777777" w:rsidR="00B04B0D" w:rsidRDefault="00B04B0D" w:rsidP="00B04B0D">
      <w:pPr>
        <w:pStyle w:val="2f2"/>
      </w:pPr>
      <w:r>
        <w:t xml:space="preserve">date_list = [] </w:t>
      </w:r>
    </w:p>
    <w:p w14:paraId="17730651" w14:textId="77777777" w:rsidR="00B04B0D" w:rsidRDefault="00B04B0D" w:rsidP="00B04B0D">
      <w:pPr>
        <w:pStyle w:val="2f2"/>
      </w:pPr>
      <w:r>
        <w:t>for i,ele in enumerate(c):</w:t>
      </w:r>
    </w:p>
    <w:p w14:paraId="32C6068D" w14:textId="77777777" w:rsidR="00B04B0D" w:rsidRDefault="00B04B0D" w:rsidP="00B04B0D">
      <w:pPr>
        <w:pStyle w:val="2f2"/>
      </w:pPr>
      <w:r>
        <w:t xml:space="preserve">    if ele[-4:]=='date' or ele[-3:]=='day':</w:t>
      </w:r>
    </w:p>
    <w:p w14:paraId="71F620BE" w14:textId="77777777" w:rsidR="00B04B0D" w:rsidRDefault="00B04B0D" w:rsidP="00B04B0D">
      <w:pPr>
        <w:pStyle w:val="2f2"/>
      </w:pPr>
      <w:r>
        <w:t xml:space="preserve">        c1.append(ele)</w:t>
      </w:r>
    </w:p>
    <w:p w14:paraId="0A530AD8" w14:textId="77777777" w:rsidR="00B04B0D" w:rsidRDefault="00B04B0D" w:rsidP="00B04B0D">
      <w:pPr>
        <w:pStyle w:val="2f2"/>
      </w:pPr>
      <w:r>
        <w:t xml:space="preserve">        date_index.append(i)</w:t>
      </w:r>
    </w:p>
    <w:p w14:paraId="2ED3B0A6" w14:textId="77777777" w:rsidR="00B04B0D" w:rsidRDefault="00B04B0D" w:rsidP="00B04B0D">
      <w:pPr>
        <w:pStyle w:val="2f2"/>
      </w:pPr>
      <w:r>
        <w:t xml:space="preserve">        date_list.append(find_main_key(df2,df[ele],'full date','date key'))</w:t>
      </w:r>
    </w:p>
    <w:p w14:paraId="0A2CA248" w14:textId="77777777" w:rsidR="00B04B0D" w:rsidRDefault="00B04B0D" w:rsidP="00B04B0D">
      <w:pPr>
        <w:pStyle w:val="2f2"/>
      </w:pPr>
      <w:r>
        <w:t>date_list = np.array(date_list)</w:t>
      </w:r>
    </w:p>
    <w:p w14:paraId="6D5A4CB1" w14:textId="77777777" w:rsidR="00B04B0D" w:rsidRDefault="00B04B0D" w:rsidP="00B04B0D">
      <w:pPr>
        <w:pStyle w:val="2f2"/>
      </w:pPr>
    </w:p>
    <w:p w14:paraId="3C3D0668" w14:textId="77777777" w:rsidR="00B04B0D" w:rsidRDefault="00B04B0D" w:rsidP="00B04B0D">
      <w:pPr>
        <w:pStyle w:val="2f2"/>
      </w:pPr>
      <w:r>
        <w:t>#</w:t>
      </w:r>
      <w:r>
        <w:t>把新的数据添加到原始表中：</w:t>
      </w:r>
    </w:p>
    <w:p w14:paraId="0C2B9109" w14:textId="77777777" w:rsidR="00B04B0D" w:rsidRDefault="00B04B0D" w:rsidP="00B04B0D">
      <w:pPr>
        <w:pStyle w:val="2f2"/>
      </w:pPr>
      <w:r>
        <w:t>df.iloc[:,date_index] = date_list.T</w:t>
      </w:r>
    </w:p>
    <w:p w14:paraId="7E67C428" w14:textId="77777777" w:rsidR="00B04B0D" w:rsidRDefault="00B04B0D" w:rsidP="00B04B0D">
      <w:pPr>
        <w:pStyle w:val="2f2"/>
      </w:pPr>
      <w:r>
        <w:t>df.iloc[:,date_index[0]]=date_list.T[:,0]</w:t>
      </w:r>
    </w:p>
    <w:p w14:paraId="6DDD3414" w14:textId="77777777" w:rsidR="00B04B0D" w:rsidRDefault="00B04B0D" w:rsidP="00B04B0D">
      <w:pPr>
        <w:pStyle w:val="2f2"/>
      </w:pPr>
    </w:p>
    <w:p w14:paraId="5A23E5B7" w14:textId="77777777" w:rsidR="00B04B0D" w:rsidRDefault="00B04B0D" w:rsidP="00B04B0D">
      <w:pPr>
        <w:pStyle w:val="2f2"/>
      </w:pPr>
      <w:r>
        <w:t>#</w:t>
      </w:r>
      <w:r>
        <w:t>修改一下字段名称，同时添加新的列名</w:t>
      </w:r>
      <w:r>
        <w:t>:</w:t>
      </w:r>
    </w:p>
    <w:p w14:paraId="2E308076" w14:textId="77777777" w:rsidR="00B04B0D" w:rsidRDefault="00B04B0D" w:rsidP="00B04B0D">
      <w:pPr>
        <w:pStyle w:val="2f2"/>
      </w:pPr>
      <w:r>
        <w:t>c_new = c.copy()</w:t>
      </w:r>
    </w:p>
    <w:p w14:paraId="15BD06B0" w14:textId="77777777" w:rsidR="00B04B0D" w:rsidRDefault="00B04B0D" w:rsidP="00B04B0D">
      <w:pPr>
        <w:pStyle w:val="2f2"/>
      </w:pPr>
      <w:r>
        <w:t>i = 0</w:t>
      </w:r>
    </w:p>
    <w:p w14:paraId="0FB63CEC" w14:textId="77777777" w:rsidR="00B04B0D" w:rsidRDefault="00B04B0D" w:rsidP="00B04B0D">
      <w:pPr>
        <w:pStyle w:val="2f2"/>
      </w:pPr>
      <w:r>
        <w:t>for index in date_index:</w:t>
      </w:r>
    </w:p>
    <w:p w14:paraId="5D4BD8F0" w14:textId="77777777" w:rsidR="00B04B0D" w:rsidRDefault="00B04B0D" w:rsidP="00B04B0D">
      <w:pPr>
        <w:pStyle w:val="2f2"/>
      </w:pPr>
      <w:r>
        <w:t xml:space="preserve">    c_new[index] = c_new[index].replace('_date','_time')</w:t>
      </w:r>
    </w:p>
    <w:p w14:paraId="41CE59A9" w14:textId="77777777" w:rsidR="00B04B0D" w:rsidRDefault="00B04B0D" w:rsidP="00B04B0D">
      <w:pPr>
        <w:pStyle w:val="2f2"/>
      </w:pPr>
      <w:r>
        <w:t>for index in date_index:</w:t>
      </w:r>
    </w:p>
    <w:p w14:paraId="24528682" w14:textId="77777777" w:rsidR="00B04B0D" w:rsidRDefault="00B04B0D" w:rsidP="00B04B0D">
      <w:pPr>
        <w:pStyle w:val="2f2"/>
      </w:pPr>
      <w:r>
        <w:t xml:space="preserve">    if c[index][-3:] != 'day':</w:t>
      </w:r>
    </w:p>
    <w:p w14:paraId="0CFEE21A" w14:textId="77777777" w:rsidR="00B04B0D" w:rsidRDefault="00B04B0D" w:rsidP="00B04B0D">
      <w:pPr>
        <w:pStyle w:val="2f2"/>
      </w:pPr>
      <w:r>
        <w:t xml:space="preserve">        c_new.insert(index+i,c[index])</w:t>
      </w:r>
    </w:p>
    <w:p w14:paraId="2934ADC1" w14:textId="77777777" w:rsidR="00B04B0D" w:rsidRDefault="00B04B0D" w:rsidP="00B04B0D">
      <w:pPr>
        <w:pStyle w:val="2f2"/>
      </w:pPr>
      <w:r>
        <w:lastRenderedPageBreak/>
        <w:t xml:space="preserve">        i+=1</w:t>
      </w:r>
    </w:p>
    <w:p w14:paraId="64FA8254" w14:textId="77777777" w:rsidR="00B04B0D" w:rsidRDefault="00B04B0D" w:rsidP="00B04B0D">
      <w:pPr>
        <w:pStyle w:val="2f2"/>
      </w:pPr>
    </w:p>
    <w:p w14:paraId="7966B9B6" w14:textId="77777777" w:rsidR="00B04B0D" w:rsidRDefault="00B04B0D" w:rsidP="00B04B0D">
      <w:pPr>
        <w:pStyle w:val="2f2"/>
      </w:pPr>
      <w:r>
        <w:t>#</w:t>
      </w:r>
      <w:r>
        <w:t>把新的列用</w:t>
      </w:r>
      <w:r>
        <w:t>0</w:t>
      </w:r>
      <w:r>
        <w:t>填充</w:t>
      </w:r>
      <w:r>
        <w:t xml:space="preserve">:    </w:t>
      </w:r>
    </w:p>
    <w:p w14:paraId="74EF7C37" w14:textId="77777777" w:rsidR="00B04B0D" w:rsidRDefault="00B04B0D" w:rsidP="00B04B0D">
      <w:pPr>
        <w:pStyle w:val="2f2"/>
      </w:pPr>
      <w:r>
        <w:t>df = df.reindex(columns=c_new, fill_value=0)</w:t>
      </w:r>
    </w:p>
    <w:p w14:paraId="227D48FC" w14:textId="77777777" w:rsidR="00B04B0D" w:rsidRDefault="00B04B0D" w:rsidP="00B04B0D">
      <w:pPr>
        <w:pStyle w:val="2f2"/>
      </w:pPr>
    </w:p>
    <w:p w14:paraId="3B65C0E4" w14:textId="77777777" w:rsidR="00B04B0D" w:rsidRDefault="00B04B0D" w:rsidP="00B04B0D">
      <w:pPr>
        <w:pStyle w:val="2f2"/>
      </w:pPr>
      <w:r>
        <w:t>#order_id</w:t>
      </w:r>
      <w:r>
        <w:t>和</w:t>
      </w:r>
      <w:r>
        <w:t>goods_key</w:t>
      </w:r>
      <w:r>
        <w:t>是新表的主键，数据库不允许主键重复，因此删除重复的数据，把购买量</w:t>
      </w:r>
      <w:r>
        <w:t>number</w:t>
      </w:r>
      <w:r>
        <w:t>修改为</w:t>
      </w:r>
      <w:r>
        <w:t>2</w:t>
      </w:r>
      <w:r>
        <w:t>：</w:t>
      </w:r>
    </w:p>
    <w:p w14:paraId="49A5C065" w14:textId="77777777" w:rsidR="00B04B0D" w:rsidRDefault="00B04B0D" w:rsidP="00B04B0D">
      <w:pPr>
        <w:pStyle w:val="2f2"/>
      </w:pPr>
      <w:r>
        <w:t>duplicated_index = df.iloc[:,:2].duplicated()</w:t>
      </w:r>
    </w:p>
    <w:p w14:paraId="76D2CD29" w14:textId="77777777" w:rsidR="00B04B0D" w:rsidRDefault="00B04B0D" w:rsidP="00B04B0D">
      <w:pPr>
        <w:pStyle w:val="2f2"/>
      </w:pPr>
      <w:r>
        <w:t>duplicated_data = df.iloc[duplicated_index.values,:2]</w:t>
      </w:r>
    </w:p>
    <w:p w14:paraId="1015A25F" w14:textId="77777777" w:rsidR="00B04B0D" w:rsidRDefault="00B04B0D" w:rsidP="00B04B0D">
      <w:pPr>
        <w:pStyle w:val="2f2"/>
      </w:pPr>
      <w:r>
        <w:t>dff = df.drop_duplicates(subset=['order_id','goods_key'], keep='first', inplace=False)</w:t>
      </w:r>
    </w:p>
    <w:p w14:paraId="2902CF62" w14:textId="77777777" w:rsidR="00B04B0D" w:rsidRDefault="00B04B0D" w:rsidP="00B04B0D">
      <w:pPr>
        <w:pStyle w:val="2f2"/>
      </w:pPr>
      <w:r>
        <w:t>for ele in duplicated_data.values[:,0]:</w:t>
      </w:r>
    </w:p>
    <w:p w14:paraId="6BDAB745" w14:textId="77777777" w:rsidR="00B04B0D" w:rsidRDefault="00B04B0D" w:rsidP="00B04B0D">
      <w:pPr>
        <w:pStyle w:val="2f2"/>
      </w:pPr>
      <w:r>
        <w:t xml:space="preserve">    dff.loc[dff['order_id']==ele,'number']=2</w:t>
      </w:r>
    </w:p>
    <w:p w14:paraId="40B5B5A5" w14:textId="77777777" w:rsidR="00B04B0D" w:rsidRDefault="00B04B0D" w:rsidP="00B04B0D">
      <w:pPr>
        <w:pStyle w:val="2f2"/>
      </w:pPr>
    </w:p>
    <w:p w14:paraId="16066438" w14:textId="77777777" w:rsidR="00B04B0D" w:rsidRDefault="00B04B0D" w:rsidP="00B04B0D">
      <w:pPr>
        <w:pStyle w:val="2f2"/>
      </w:pPr>
      <w:r>
        <w:t>#Loading-</w:t>
      </w:r>
      <w:r>
        <w:t>把表添加到</w:t>
      </w:r>
      <w:r>
        <w:t>DWS</w:t>
      </w:r>
      <w:r>
        <w:t>中：</w:t>
      </w:r>
      <w:r>
        <w:rPr>
          <w:rFonts w:hint="eastAsia"/>
        </w:rPr>
        <w:t>先将数据导出成</w:t>
      </w:r>
      <w:r>
        <w:rPr>
          <w:rFonts w:hint="eastAsia"/>
        </w:rPr>
        <w:t>csv</w:t>
      </w:r>
      <w:r>
        <w:rPr>
          <w:rFonts w:hint="eastAsia"/>
        </w:rPr>
        <w:t>文件。</w:t>
      </w:r>
      <w:r>
        <w:t xml:space="preserve">    </w:t>
      </w:r>
    </w:p>
    <w:p w14:paraId="0E3F73B1" w14:textId="77777777" w:rsidR="00B04B0D" w:rsidRDefault="00B04B0D" w:rsidP="00B04B0D">
      <w:pPr>
        <w:pStyle w:val="2f2"/>
      </w:pPr>
      <w:r>
        <w:t>dff.to_csv('</w:t>
      </w:r>
      <w:r w:rsidRPr="0011425F">
        <w:t>D:\\</w:t>
      </w:r>
      <w:r>
        <w:t>order_goods.csv',index=False</w:t>
      </w:r>
      <w:r w:rsidRPr="0011425F">
        <w:t>,encoding='utf-8-sig'</w:t>
      </w:r>
      <w:r>
        <w:t>)</w:t>
      </w:r>
    </w:p>
    <w:p w14:paraId="3345FB62" w14:textId="77777777" w:rsidR="00B04B0D" w:rsidRDefault="00B04B0D" w:rsidP="00B04B0D">
      <w:pPr>
        <w:pStyle w:val="1e"/>
        <w:rPr>
          <w:rFonts w:hint="eastAsia"/>
        </w:rPr>
      </w:pPr>
      <w:r>
        <w:t>--</w:t>
      </w:r>
      <w:r>
        <w:rPr>
          <w:rFonts w:hint="eastAsia"/>
        </w:rPr>
        <w:t>完</w:t>
      </w:r>
      <w:r>
        <w:rPr>
          <w:rFonts w:hint="eastAsia"/>
        </w:rPr>
        <w:t>-</w:t>
      </w:r>
      <w:r>
        <w:t>-</w:t>
      </w:r>
    </w:p>
    <w:p w14:paraId="1EC9AD47" w14:textId="77777777" w:rsidR="00B04B0D" w:rsidRDefault="00B04B0D" w:rsidP="00B04B0D">
      <w:pPr>
        <w:pStyle w:val="1e"/>
        <w:rPr>
          <w:rFonts w:hint="eastAsia"/>
        </w:rPr>
      </w:pPr>
      <w:r>
        <w:t xml:space="preserve"># </w:t>
      </w:r>
      <w:r>
        <w:t>使用</w:t>
      </w:r>
      <w:r>
        <w:t>Data Studio</w:t>
      </w:r>
      <w:r>
        <w:t>导入数据到</w:t>
      </w:r>
      <w:r>
        <w:t>DWS</w:t>
      </w:r>
      <w:r>
        <w:t>中。</w:t>
      </w:r>
    </w:p>
    <w:p w14:paraId="3A094BFE" w14:textId="77777777" w:rsidR="00B04B0D" w:rsidRDefault="00B04B0D" w:rsidP="00B04B0D">
      <w:pPr>
        <w:pStyle w:val="1e"/>
        <w:rPr>
          <w:rFonts w:hint="eastAsia"/>
        </w:rPr>
      </w:pPr>
      <w:r>
        <w:rPr>
          <w:rFonts w:hint="eastAsia"/>
        </w:rPr>
        <w:t>在</w:t>
      </w:r>
      <w:r>
        <w:t>D</w:t>
      </w:r>
      <w:r>
        <w:rPr>
          <w:rFonts w:hint="eastAsia"/>
        </w:rPr>
        <w:t>盘根目录下找到刚刚生成的数据文件</w:t>
      </w:r>
      <w:r>
        <w:t>order_goods.csv</w:t>
      </w:r>
      <w:r>
        <w:rPr>
          <w:rFonts w:hint="eastAsia"/>
        </w:rPr>
        <w:t>，在</w:t>
      </w:r>
      <w:r>
        <w:t>D</w:t>
      </w:r>
      <w:r>
        <w:rPr>
          <w:rFonts w:hint="eastAsia"/>
        </w:rPr>
        <w:t>ata</w:t>
      </w:r>
      <w:r>
        <w:t xml:space="preserve"> Studio</w:t>
      </w:r>
      <w:r>
        <w:rPr>
          <w:rFonts w:hint="eastAsia"/>
        </w:rPr>
        <w:t>中完成导入即可，</w:t>
      </w:r>
      <w:r w:rsidRPr="00612D17">
        <w:rPr>
          <w:rFonts w:hint="eastAsia"/>
          <w:b/>
        </w:rPr>
        <w:t>注意，导入时分隔符选择“逗号”</w:t>
      </w:r>
      <w:r>
        <w:rPr>
          <w:rFonts w:hint="eastAsia"/>
        </w:rPr>
        <w:t>。</w:t>
      </w:r>
    </w:p>
    <w:p w14:paraId="11B528E4" w14:textId="77777777" w:rsidR="00B04B0D" w:rsidRDefault="00B04B0D" w:rsidP="00B04B0D">
      <w:pPr>
        <w:pStyle w:val="1e"/>
        <w:rPr>
          <w:rFonts w:hint="eastAsia"/>
        </w:rPr>
      </w:pPr>
      <w:r>
        <w:rPr>
          <w:noProof/>
        </w:rPr>
        <w:drawing>
          <wp:inline distT="0" distB="0" distL="0" distR="0" wp14:anchorId="63CE6CE7" wp14:editId="0134D28F">
            <wp:extent cx="4933950" cy="1790700"/>
            <wp:effectExtent l="0" t="0" r="0" b="0"/>
            <wp:docPr id="104" name="图片 104" descr="C:\Users\hwx559043\AppData\Roaming\eSpace_Desktop\UserData\hwx559043\imagefiles\738CC535-726A-486F-A6C6-487687BC20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8CC535-726A-486F-A6C6-487687BC20D2" descr="C:\Users\hwx559043\AppData\Roaming\eSpace_Desktop\UserData\hwx559043\imagefiles\738CC535-726A-486F-A6C6-487687BC20D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33950" cy="1790700"/>
                    </a:xfrm>
                    <a:prstGeom prst="rect">
                      <a:avLst/>
                    </a:prstGeom>
                    <a:noFill/>
                    <a:ln>
                      <a:noFill/>
                    </a:ln>
                  </pic:spPr>
                </pic:pic>
              </a:graphicData>
            </a:graphic>
          </wp:inline>
        </w:drawing>
      </w:r>
    </w:p>
    <w:p w14:paraId="6DEE6F98" w14:textId="77777777" w:rsidR="00B04B0D" w:rsidRDefault="00B04B0D" w:rsidP="00B04B0D">
      <w:pPr>
        <w:pStyle w:val="30"/>
        <w:rPr>
          <w:rFonts w:hint="eastAsia"/>
        </w:rPr>
      </w:pPr>
      <w:r>
        <w:rPr>
          <w:rFonts w:hint="eastAsia"/>
        </w:rPr>
        <w:t>实现</w:t>
      </w:r>
      <w:r>
        <w:rPr>
          <w:rFonts w:hint="eastAsia"/>
        </w:rPr>
        <w:t>inventory</w:t>
      </w:r>
      <w:r>
        <w:rPr>
          <w:rFonts w:hint="eastAsia"/>
        </w:rPr>
        <w:t>的数据转换</w:t>
      </w:r>
    </w:p>
    <w:p w14:paraId="6F3BFFF8" w14:textId="77777777" w:rsidR="00B04B0D" w:rsidRDefault="00B04B0D" w:rsidP="00B04B0D">
      <w:pPr>
        <w:pStyle w:val="2f2"/>
      </w:pPr>
      <w:r>
        <w:t>import psycopg2</w:t>
      </w:r>
    </w:p>
    <w:p w14:paraId="6BD7C0B5" w14:textId="77777777" w:rsidR="00B04B0D" w:rsidRDefault="00B04B0D" w:rsidP="00B04B0D">
      <w:pPr>
        <w:pStyle w:val="2f2"/>
      </w:pPr>
      <w:r>
        <w:t>import pymysql</w:t>
      </w:r>
    </w:p>
    <w:p w14:paraId="4F08C415" w14:textId="77777777" w:rsidR="00B04B0D" w:rsidRDefault="00B04B0D" w:rsidP="00B04B0D">
      <w:pPr>
        <w:pStyle w:val="2f2"/>
      </w:pPr>
      <w:r>
        <w:t>import numpy as np</w:t>
      </w:r>
    </w:p>
    <w:p w14:paraId="1E573BDD" w14:textId="77777777" w:rsidR="00B04B0D" w:rsidRDefault="00B04B0D" w:rsidP="00B04B0D">
      <w:pPr>
        <w:pStyle w:val="2f2"/>
      </w:pPr>
      <w:r>
        <w:t>import pandas as pd</w:t>
      </w:r>
    </w:p>
    <w:p w14:paraId="13A045C9" w14:textId="77777777" w:rsidR="00B04B0D" w:rsidRDefault="00B04B0D" w:rsidP="00B04B0D">
      <w:pPr>
        <w:pStyle w:val="2f2"/>
      </w:pPr>
      <w:r>
        <w:t>import datetime</w:t>
      </w:r>
    </w:p>
    <w:p w14:paraId="06A1E1DA" w14:textId="77777777" w:rsidR="00B04B0D" w:rsidRDefault="00B04B0D" w:rsidP="00B04B0D">
      <w:pPr>
        <w:pStyle w:val="2f2"/>
      </w:pPr>
    </w:p>
    <w:p w14:paraId="0B6213A8" w14:textId="77777777" w:rsidR="00B04B0D" w:rsidRDefault="00B04B0D" w:rsidP="00B04B0D">
      <w:pPr>
        <w:pStyle w:val="2f2"/>
      </w:pPr>
      <w:r>
        <w:t>def get_table(ip,sql,port=3306,database='litemall',user='root',password='******'):</w:t>
      </w:r>
    </w:p>
    <w:p w14:paraId="4C98D4FE" w14:textId="77777777" w:rsidR="00B04B0D" w:rsidRDefault="00B04B0D" w:rsidP="00B04B0D">
      <w:pPr>
        <w:pStyle w:val="2f2"/>
      </w:pPr>
      <w:r>
        <w:t xml:space="preserve">    '''</w:t>
      </w:r>
    </w:p>
    <w:p w14:paraId="1E30009F" w14:textId="77777777" w:rsidR="00B04B0D" w:rsidRPr="006C03EE" w:rsidRDefault="00B04B0D" w:rsidP="00B04B0D">
      <w:pPr>
        <w:pStyle w:val="2f2"/>
      </w:pPr>
      <w:r>
        <w:t xml:space="preserve">    </w:t>
      </w:r>
      <w:r>
        <w:t>连接数据库，操作相应的</w:t>
      </w:r>
      <w:r>
        <w:t>sql</w:t>
      </w:r>
      <w:r>
        <w:t>语句来进行查询。</w:t>
      </w:r>
      <w:r w:rsidRPr="006C03EE">
        <w:rPr>
          <w:rFonts w:hint="eastAsia"/>
        </w:rPr>
        <w:t>此处的</w:t>
      </w:r>
      <w:r w:rsidRPr="006C03EE">
        <w:rPr>
          <w:i/>
        </w:rPr>
        <w:t>ip, port, database, user, password</w:t>
      </w:r>
      <w:r w:rsidRPr="006C03EE">
        <w:rPr>
          <w:rFonts w:hint="eastAsia"/>
        </w:rPr>
        <w:t>为连接</w:t>
      </w:r>
      <w:r w:rsidRPr="006C03EE">
        <w:rPr>
          <w:rFonts w:hint="eastAsia"/>
        </w:rPr>
        <w:t>R</w:t>
      </w:r>
      <w:r w:rsidRPr="006C03EE">
        <w:t>DS</w:t>
      </w:r>
      <w:r w:rsidRPr="006C03EE">
        <w:rPr>
          <w:rFonts w:hint="eastAsia"/>
        </w:rPr>
        <w:t>的相关信息，请根据个人设置进行相应修改。</w:t>
      </w:r>
    </w:p>
    <w:p w14:paraId="3294A044" w14:textId="77777777" w:rsidR="00B04B0D" w:rsidRDefault="00B04B0D" w:rsidP="00B04B0D">
      <w:pPr>
        <w:pStyle w:val="2f2"/>
      </w:pPr>
      <w:r>
        <w:t xml:space="preserve">    '''</w:t>
      </w:r>
    </w:p>
    <w:p w14:paraId="0AD515A4" w14:textId="77777777" w:rsidR="00B04B0D" w:rsidRDefault="00B04B0D" w:rsidP="00B04B0D">
      <w:pPr>
        <w:pStyle w:val="2f2"/>
      </w:pPr>
      <w:r>
        <w:lastRenderedPageBreak/>
        <w:t xml:space="preserve">    if type(port)==int:</w:t>
      </w:r>
    </w:p>
    <w:p w14:paraId="2BABEC40" w14:textId="77777777" w:rsidR="00B04B0D" w:rsidRDefault="00B04B0D" w:rsidP="00B04B0D">
      <w:pPr>
        <w:pStyle w:val="2f2"/>
      </w:pPr>
      <w:r>
        <w:t xml:space="preserve">        connection = pymysql.connect(host=ip, port=port, database=database, user=user, password=password</w:t>
      </w:r>
      <w:r w:rsidRPr="00337979">
        <w:t>, charset='utf8'</w:t>
      </w:r>
      <w:r>
        <w:t>)</w:t>
      </w:r>
    </w:p>
    <w:p w14:paraId="7D932B83" w14:textId="77777777" w:rsidR="00B04B0D" w:rsidRDefault="00B04B0D" w:rsidP="00B04B0D">
      <w:pPr>
        <w:pStyle w:val="2f2"/>
      </w:pPr>
      <w:r>
        <w:t xml:space="preserve">    elif type(port)==str:</w:t>
      </w:r>
    </w:p>
    <w:p w14:paraId="11F93FBF" w14:textId="77777777" w:rsidR="00B04B0D" w:rsidRDefault="00B04B0D" w:rsidP="00B04B0D">
      <w:pPr>
        <w:pStyle w:val="2f2"/>
      </w:pPr>
      <w:r>
        <w:t xml:space="preserve">        connection = psycopg2.connect(host=ip, port=port, database=database, user=user, password=password)</w:t>
      </w:r>
    </w:p>
    <w:p w14:paraId="220F3F4E" w14:textId="77777777" w:rsidR="00B04B0D" w:rsidRDefault="00B04B0D" w:rsidP="00B04B0D">
      <w:pPr>
        <w:pStyle w:val="2f2"/>
      </w:pPr>
      <w:r>
        <w:t xml:space="preserve">        </w:t>
      </w:r>
      <w:r w:rsidRPr="00337979">
        <w:t>connection.set_client_encoding('utf-8')</w:t>
      </w:r>
    </w:p>
    <w:p w14:paraId="3DFC60AA" w14:textId="77777777" w:rsidR="00B04B0D" w:rsidRDefault="00B04B0D" w:rsidP="00B04B0D">
      <w:pPr>
        <w:pStyle w:val="2f2"/>
      </w:pPr>
      <w:r>
        <w:t xml:space="preserve">    cursor = connection.cursor()</w:t>
      </w:r>
    </w:p>
    <w:p w14:paraId="16151E9F" w14:textId="77777777" w:rsidR="00B04B0D" w:rsidRDefault="00B04B0D" w:rsidP="00B04B0D">
      <w:pPr>
        <w:pStyle w:val="2f2"/>
      </w:pPr>
      <w:r>
        <w:t xml:space="preserve">    cursor.execute(sql)</w:t>
      </w:r>
    </w:p>
    <w:p w14:paraId="43446A77" w14:textId="77777777" w:rsidR="00B04B0D" w:rsidRDefault="00B04B0D" w:rsidP="00B04B0D">
      <w:pPr>
        <w:pStyle w:val="2f2"/>
      </w:pPr>
      <w:r>
        <w:t xml:space="preserve">    rows=cursor.fetchall()</w:t>
      </w:r>
    </w:p>
    <w:p w14:paraId="32B5339E" w14:textId="77777777" w:rsidR="00B04B0D" w:rsidRDefault="00B04B0D" w:rsidP="00B04B0D">
      <w:pPr>
        <w:pStyle w:val="2f2"/>
      </w:pPr>
      <w:r>
        <w:t xml:space="preserve">    cursor.close()</w:t>
      </w:r>
    </w:p>
    <w:p w14:paraId="6C8A0CD0" w14:textId="77777777" w:rsidR="00B04B0D" w:rsidRDefault="00B04B0D" w:rsidP="00B04B0D">
      <w:pPr>
        <w:pStyle w:val="2f2"/>
      </w:pPr>
      <w:r>
        <w:t xml:space="preserve">    df = pd.DataFrame(list(rows),index=range(1,len(rows)+1))</w:t>
      </w:r>
    </w:p>
    <w:p w14:paraId="071A6E4B" w14:textId="77777777" w:rsidR="00B04B0D" w:rsidRDefault="00B04B0D" w:rsidP="00B04B0D">
      <w:pPr>
        <w:pStyle w:val="2f2"/>
      </w:pPr>
      <w:r>
        <w:t xml:space="preserve">    connection.close()</w:t>
      </w:r>
    </w:p>
    <w:p w14:paraId="1C05E7EC" w14:textId="77777777" w:rsidR="00B04B0D" w:rsidRDefault="00B04B0D" w:rsidP="00B04B0D">
      <w:pPr>
        <w:pStyle w:val="2f2"/>
      </w:pPr>
      <w:r>
        <w:t>return df</w:t>
      </w:r>
    </w:p>
    <w:p w14:paraId="299F16D0" w14:textId="77777777" w:rsidR="00B04B0D" w:rsidRDefault="00B04B0D" w:rsidP="00B04B0D">
      <w:pPr>
        <w:pStyle w:val="2f2"/>
      </w:pPr>
    </w:p>
    <w:p w14:paraId="573AE761" w14:textId="77777777" w:rsidR="00B04B0D" w:rsidRDefault="00B04B0D" w:rsidP="00B04B0D">
      <w:pPr>
        <w:pStyle w:val="2f2"/>
      </w:pPr>
      <w:r>
        <w:t>def find_main_key(dataframe,ndarray,column_name,main_key_name):</w:t>
      </w:r>
    </w:p>
    <w:p w14:paraId="09CB4876" w14:textId="77777777" w:rsidR="00B04B0D" w:rsidRDefault="00B04B0D" w:rsidP="00B04B0D">
      <w:pPr>
        <w:pStyle w:val="2f2"/>
      </w:pPr>
      <w:r>
        <w:t xml:space="preserve">    '''</w:t>
      </w:r>
    </w:p>
    <w:p w14:paraId="56A790A3" w14:textId="77777777" w:rsidR="00B04B0D" w:rsidRDefault="00B04B0D" w:rsidP="00B04B0D">
      <w:pPr>
        <w:pStyle w:val="2f2"/>
      </w:pPr>
      <w:r>
        <w:t xml:space="preserve">    </w:t>
      </w:r>
      <w:r>
        <w:t>将时间戳转化为对应的主键</w:t>
      </w:r>
    </w:p>
    <w:p w14:paraId="756498C6" w14:textId="77777777" w:rsidR="00B04B0D" w:rsidRDefault="00B04B0D" w:rsidP="00B04B0D">
      <w:pPr>
        <w:pStyle w:val="2f2"/>
      </w:pPr>
      <w:r>
        <w:t xml:space="preserve">    '''</w:t>
      </w:r>
    </w:p>
    <w:p w14:paraId="2F45E2C9" w14:textId="77777777" w:rsidR="00B04B0D" w:rsidRDefault="00B04B0D" w:rsidP="00B04B0D">
      <w:pPr>
        <w:pStyle w:val="2f2"/>
      </w:pPr>
      <w:r>
        <w:t xml:space="preserve">    main_key = []</w:t>
      </w:r>
    </w:p>
    <w:p w14:paraId="271A006E" w14:textId="77777777" w:rsidR="00B04B0D" w:rsidRDefault="00B04B0D" w:rsidP="00B04B0D">
      <w:pPr>
        <w:pStyle w:val="2f2"/>
      </w:pPr>
      <w:r>
        <w:t xml:space="preserve">    for ele in ndarray:</w:t>
      </w:r>
    </w:p>
    <w:p w14:paraId="2B8F3369" w14:textId="77777777" w:rsidR="00B04B0D" w:rsidRDefault="00B04B0D" w:rsidP="00B04B0D">
      <w:pPr>
        <w:pStyle w:val="2f2"/>
      </w:pPr>
      <w:r>
        <w:t xml:space="preserve">        if type(ele)==pd._libs.tslibs.timestamps.Timestamp:</w:t>
      </w:r>
    </w:p>
    <w:p w14:paraId="2FB40682" w14:textId="77777777" w:rsidR="00B04B0D" w:rsidRDefault="00B04B0D" w:rsidP="00B04B0D">
      <w:pPr>
        <w:pStyle w:val="2f2"/>
      </w:pPr>
      <w:r>
        <w:t xml:space="preserve">            mainkey = dataframe[dataframe[column_name]==ele.floor('d')][main_key_name].values</w:t>
      </w:r>
    </w:p>
    <w:p w14:paraId="286A6805" w14:textId="77777777" w:rsidR="00B04B0D" w:rsidRDefault="00B04B0D" w:rsidP="00B04B0D">
      <w:pPr>
        <w:pStyle w:val="2f2"/>
      </w:pPr>
      <w:r>
        <w:t xml:space="preserve">            main_key.append(mainkey[0])</w:t>
      </w:r>
    </w:p>
    <w:p w14:paraId="1525438A" w14:textId="77777777" w:rsidR="00B04B0D" w:rsidRDefault="00B04B0D" w:rsidP="00B04B0D">
      <w:pPr>
        <w:pStyle w:val="2f2"/>
      </w:pPr>
      <w:r>
        <w:t xml:space="preserve">        elif type(ele)==str or type(ele)==datetime.date:</w:t>
      </w:r>
    </w:p>
    <w:p w14:paraId="519CAFB1" w14:textId="77777777" w:rsidR="00B04B0D" w:rsidRDefault="00B04B0D" w:rsidP="00B04B0D">
      <w:pPr>
        <w:pStyle w:val="2f2"/>
      </w:pPr>
      <w:r>
        <w:t xml:space="preserve">            mainkey = dataframe[dataframe[column_name]==pd.to_datetime(ele).floor('d')][main_key_name].values</w:t>
      </w:r>
    </w:p>
    <w:p w14:paraId="030CF9BD" w14:textId="77777777" w:rsidR="00B04B0D" w:rsidRDefault="00B04B0D" w:rsidP="00B04B0D">
      <w:pPr>
        <w:pStyle w:val="2f2"/>
      </w:pPr>
      <w:r>
        <w:t xml:space="preserve">            main_key.append(mainkey[0])</w:t>
      </w:r>
    </w:p>
    <w:p w14:paraId="23D5725F" w14:textId="77777777" w:rsidR="00B04B0D" w:rsidRDefault="00B04B0D" w:rsidP="00B04B0D">
      <w:pPr>
        <w:pStyle w:val="2f2"/>
      </w:pPr>
      <w:r>
        <w:t xml:space="preserve">        else:</w:t>
      </w:r>
    </w:p>
    <w:p w14:paraId="4E916E85" w14:textId="77777777" w:rsidR="00B04B0D" w:rsidRDefault="00B04B0D" w:rsidP="00B04B0D">
      <w:pPr>
        <w:pStyle w:val="2f2"/>
      </w:pPr>
      <w:r>
        <w:t xml:space="preserve">            #print('Unexpected Error!')</w:t>
      </w:r>
    </w:p>
    <w:p w14:paraId="3C49C426" w14:textId="77777777" w:rsidR="00B04B0D" w:rsidRDefault="00B04B0D" w:rsidP="00B04B0D">
      <w:pPr>
        <w:pStyle w:val="2f2"/>
      </w:pPr>
      <w:r>
        <w:t xml:space="preserve">            main_key.append(ele)</w:t>
      </w:r>
    </w:p>
    <w:p w14:paraId="74F6CBDB" w14:textId="77777777" w:rsidR="00B04B0D" w:rsidRDefault="00B04B0D" w:rsidP="00B04B0D">
      <w:pPr>
        <w:pStyle w:val="2f2"/>
      </w:pPr>
      <w:r>
        <w:t xml:space="preserve">    return np.array(main_key)</w:t>
      </w:r>
    </w:p>
    <w:p w14:paraId="3AF77989" w14:textId="77777777" w:rsidR="00B04B0D" w:rsidRDefault="00B04B0D" w:rsidP="00B04B0D">
      <w:pPr>
        <w:pStyle w:val="2f2"/>
      </w:pPr>
    </w:p>
    <w:p w14:paraId="42FE42AE" w14:textId="77777777" w:rsidR="00B04B0D" w:rsidRDefault="00B04B0D" w:rsidP="00B04B0D">
      <w:pPr>
        <w:pStyle w:val="2f2"/>
      </w:pPr>
      <w:r>
        <w:t>def find_main_key2(dataframe,ndarray,column_name,main_key_name):</w:t>
      </w:r>
    </w:p>
    <w:p w14:paraId="2F50D2BF" w14:textId="77777777" w:rsidR="00B04B0D" w:rsidRDefault="00B04B0D" w:rsidP="00B04B0D">
      <w:pPr>
        <w:pStyle w:val="2f2"/>
      </w:pPr>
      <w:r>
        <w:t xml:space="preserve">    '''</w:t>
      </w:r>
    </w:p>
    <w:p w14:paraId="4AB1B271" w14:textId="77777777" w:rsidR="00B04B0D" w:rsidRDefault="00B04B0D" w:rsidP="00B04B0D">
      <w:pPr>
        <w:pStyle w:val="2f2"/>
      </w:pPr>
      <w:r>
        <w:t xml:space="preserve">    </w:t>
      </w:r>
      <w:r>
        <w:t>将值转化为对应的主键</w:t>
      </w:r>
    </w:p>
    <w:p w14:paraId="1E1776B7" w14:textId="77777777" w:rsidR="00B04B0D" w:rsidRDefault="00B04B0D" w:rsidP="00B04B0D">
      <w:pPr>
        <w:pStyle w:val="2f2"/>
      </w:pPr>
      <w:r>
        <w:t xml:space="preserve">    '''</w:t>
      </w:r>
    </w:p>
    <w:p w14:paraId="0531FFE9" w14:textId="77777777" w:rsidR="00B04B0D" w:rsidRDefault="00B04B0D" w:rsidP="00B04B0D">
      <w:pPr>
        <w:pStyle w:val="2f2"/>
      </w:pPr>
      <w:r>
        <w:t xml:space="preserve">    main_key = [dataframe.loc[dataframe[column_name]==ele,main_key_name].values for ele in ndarray]</w:t>
      </w:r>
    </w:p>
    <w:p w14:paraId="6A332E50" w14:textId="77777777" w:rsidR="00B04B0D" w:rsidRDefault="00B04B0D" w:rsidP="00B04B0D">
      <w:pPr>
        <w:pStyle w:val="2f2"/>
      </w:pPr>
      <w:r>
        <w:t xml:space="preserve">    return np.array(main_key)</w:t>
      </w:r>
    </w:p>
    <w:p w14:paraId="48849465" w14:textId="77777777" w:rsidR="00B04B0D" w:rsidRDefault="00B04B0D" w:rsidP="00B04B0D">
      <w:pPr>
        <w:pStyle w:val="2f2"/>
      </w:pPr>
    </w:p>
    <w:p w14:paraId="213DBEA9" w14:textId="77777777" w:rsidR="00B04B0D" w:rsidRDefault="00B04B0D" w:rsidP="00B04B0D">
      <w:pPr>
        <w:pStyle w:val="2f2"/>
      </w:pPr>
      <w:r>
        <w:lastRenderedPageBreak/>
        <w:t>sql6 = '''SELECT update_time, id AS product_id, number</w:t>
      </w:r>
    </w:p>
    <w:p w14:paraId="58C8164F" w14:textId="77777777" w:rsidR="00B04B0D" w:rsidRDefault="00B04B0D" w:rsidP="00B04B0D">
      <w:pPr>
        <w:pStyle w:val="2f2"/>
      </w:pPr>
      <w:r>
        <w:t>FROM litemall_goods_product</w:t>
      </w:r>
    </w:p>
    <w:p w14:paraId="0F0CC864" w14:textId="77777777" w:rsidR="00B04B0D" w:rsidRDefault="00B04B0D" w:rsidP="00B04B0D">
      <w:pPr>
        <w:pStyle w:val="2f2"/>
      </w:pPr>
      <w:r>
        <w:t>'''</w:t>
      </w:r>
    </w:p>
    <w:p w14:paraId="7870692F" w14:textId="77777777" w:rsidR="00B04B0D" w:rsidRDefault="00B04B0D" w:rsidP="00B04B0D">
      <w:pPr>
        <w:pStyle w:val="2f2"/>
      </w:pPr>
    </w:p>
    <w:p w14:paraId="0B802D82" w14:textId="77777777" w:rsidR="00B04B0D" w:rsidRDefault="00B04B0D" w:rsidP="00B04B0D">
      <w:pPr>
        <w:pStyle w:val="2f2"/>
      </w:pPr>
      <w:r>
        <w:t>#Extracting</w:t>
      </w:r>
      <w:r>
        <w:t>：</w:t>
      </w:r>
    </w:p>
    <w:p w14:paraId="4F5E8A66" w14:textId="77777777" w:rsidR="00B04B0D" w:rsidRDefault="00B04B0D" w:rsidP="00B04B0D">
      <w:pPr>
        <w:pStyle w:val="2f2"/>
      </w:pPr>
      <w:r>
        <w:t>df = get_table('121.36.99.22',sql6)#</w:t>
      </w:r>
      <w:r>
        <w:t>调用</w:t>
      </w:r>
      <w:r>
        <w:t>get_table</w:t>
      </w:r>
      <w:r>
        <w:t>函数，执行相应的</w:t>
      </w:r>
      <w:r>
        <w:t>sql</w:t>
      </w:r>
      <w:r>
        <w:t>语句完成查表操作。</w:t>
      </w:r>
      <w:r w:rsidRPr="006C03EE">
        <w:rPr>
          <w:rFonts w:hint="eastAsia"/>
          <w:b/>
        </w:rPr>
        <w:t>此处</w:t>
      </w:r>
      <w:r w:rsidRPr="006C03EE">
        <w:rPr>
          <w:rFonts w:hint="eastAsia"/>
          <w:b/>
        </w:rPr>
        <w:t>121.36.99.22</w:t>
      </w:r>
      <w:r w:rsidRPr="006C03EE">
        <w:rPr>
          <w:rFonts w:hint="eastAsia"/>
          <w:b/>
        </w:rPr>
        <w:t>为</w:t>
      </w:r>
      <w:r w:rsidRPr="006C03EE">
        <w:rPr>
          <w:rFonts w:hint="eastAsia"/>
          <w:b/>
        </w:rPr>
        <w:t>R</w:t>
      </w:r>
      <w:r w:rsidRPr="006C03EE">
        <w:rPr>
          <w:b/>
        </w:rPr>
        <w:t>DS</w:t>
      </w:r>
      <w:r w:rsidRPr="006C03EE">
        <w:rPr>
          <w:rFonts w:hint="eastAsia"/>
          <w:b/>
        </w:rPr>
        <w:t>公网</w:t>
      </w:r>
      <w:r w:rsidRPr="006C03EE">
        <w:rPr>
          <w:b/>
        </w:rPr>
        <w:t>ip</w:t>
      </w:r>
      <w:r w:rsidRPr="006C03EE">
        <w:rPr>
          <w:b/>
        </w:rPr>
        <w:t>，</w:t>
      </w:r>
      <w:r w:rsidRPr="006C03EE">
        <w:rPr>
          <w:rFonts w:hint="eastAsia"/>
          <w:b/>
        </w:rPr>
        <w:t>请修改为个人相应的</w:t>
      </w:r>
      <w:r w:rsidRPr="006C03EE">
        <w:rPr>
          <w:rFonts w:hint="eastAsia"/>
          <w:b/>
        </w:rPr>
        <w:t>i</w:t>
      </w:r>
      <w:r w:rsidRPr="006C03EE">
        <w:rPr>
          <w:b/>
        </w:rPr>
        <w:t>p</w:t>
      </w:r>
      <w:r w:rsidRPr="006C03EE">
        <w:rPr>
          <w:rFonts w:hint="eastAsia"/>
          <w:b/>
        </w:rPr>
        <w:t>信息。</w:t>
      </w:r>
    </w:p>
    <w:p w14:paraId="78F05167" w14:textId="77777777" w:rsidR="00B04B0D" w:rsidRDefault="00B04B0D" w:rsidP="00B04B0D">
      <w:pPr>
        <w:pStyle w:val="2f2"/>
      </w:pPr>
      <w:r>
        <w:t>#</w:t>
      </w:r>
      <w:r>
        <w:t>指定字段名称：</w:t>
      </w:r>
    </w:p>
    <w:p w14:paraId="366FE144" w14:textId="77777777" w:rsidR="00B04B0D" w:rsidRDefault="00B04B0D" w:rsidP="00B04B0D">
      <w:pPr>
        <w:pStyle w:val="2f2"/>
      </w:pPr>
      <w:r>
        <w:t>c = ['update_time','product_id','number']</w:t>
      </w:r>
    </w:p>
    <w:p w14:paraId="7D21C97D" w14:textId="77777777" w:rsidR="00B04B0D" w:rsidRDefault="00B04B0D" w:rsidP="00B04B0D">
      <w:pPr>
        <w:pStyle w:val="2f2"/>
      </w:pPr>
      <w:r>
        <w:t>df.columns = c</w:t>
      </w:r>
    </w:p>
    <w:p w14:paraId="143BADCF" w14:textId="77777777" w:rsidR="00B04B0D" w:rsidRDefault="00B04B0D" w:rsidP="00B04B0D">
      <w:pPr>
        <w:pStyle w:val="2f2"/>
      </w:pPr>
    </w:p>
    <w:p w14:paraId="5087992B" w14:textId="77777777" w:rsidR="00B04B0D" w:rsidRDefault="00B04B0D" w:rsidP="00B04B0D">
      <w:pPr>
        <w:pStyle w:val="2f2"/>
      </w:pPr>
    </w:p>
    <w:p w14:paraId="7D0BDE95" w14:textId="77777777" w:rsidR="00B04B0D" w:rsidRDefault="00B04B0D" w:rsidP="00B04B0D">
      <w:pPr>
        <w:pStyle w:val="2f2"/>
      </w:pPr>
      <w:r>
        <w:t>#</w:t>
      </w:r>
      <w:r>
        <w:t>从</w:t>
      </w:r>
      <w:r>
        <w:t>DWS</w:t>
      </w:r>
      <w:r>
        <w:t>里读取</w:t>
      </w:r>
      <w:r>
        <w:t>goods_dimension</w:t>
      </w:r>
      <w:r>
        <w:t>里的</w:t>
      </w:r>
      <w:r>
        <w:t xml:space="preserve">goods_key </w:t>
      </w:r>
      <w:r>
        <w:t>和</w:t>
      </w:r>
      <w:r>
        <w:t xml:space="preserve"> product_id</w:t>
      </w:r>
      <w:r>
        <w:t>，以便通过</w:t>
      </w:r>
      <w:r>
        <w:t>product_id</w:t>
      </w:r>
      <w:r>
        <w:t>关联</w:t>
      </w:r>
      <w:r>
        <w:t>goods_key</w:t>
      </w:r>
      <w:r>
        <w:t>：</w:t>
      </w:r>
    </w:p>
    <w:p w14:paraId="4B6703C6" w14:textId="77777777" w:rsidR="00B04B0D" w:rsidRDefault="00B04B0D" w:rsidP="00B04B0D">
      <w:pPr>
        <w:pStyle w:val="2f2"/>
      </w:pPr>
      <w:r>
        <w:t>df3 = get_table('116.63.57.107','SELECT goods_key, product_id FROM goods_dimension',port='8000',database='hqltest',user='dbadmin', password='******') #</w:t>
      </w:r>
      <w:r w:rsidRPr="006C03EE">
        <w:rPr>
          <w:rFonts w:hint="eastAsia"/>
          <w:b/>
        </w:rPr>
        <w:t>此处的</w:t>
      </w:r>
      <w:r w:rsidRPr="006C03EE">
        <w:rPr>
          <w:b/>
          <w:i/>
        </w:rPr>
        <w:t>ip</w:t>
      </w:r>
      <w:r>
        <w:rPr>
          <w:b/>
          <w:i/>
        </w:rPr>
        <w:t>=</w:t>
      </w:r>
      <w:r w:rsidRPr="006C03EE">
        <w:rPr>
          <w:b/>
          <w:i/>
        </w:rPr>
        <w:t>116.63.57.107, port</w:t>
      </w:r>
      <w:r>
        <w:rPr>
          <w:b/>
          <w:i/>
        </w:rPr>
        <w:t>=8000</w:t>
      </w:r>
      <w:r w:rsidRPr="006C03EE">
        <w:rPr>
          <w:b/>
          <w:i/>
        </w:rPr>
        <w:t>, database</w:t>
      </w:r>
      <w:r>
        <w:rPr>
          <w:b/>
          <w:i/>
        </w:rPr>
        <w:t>=</w:t>
      </w:r>
      <w:r>
        <w:rPr>
          <w:rFonts w:hint="eastAsia"/>
          <w:b/>
          <w:i/>
        </w:rPr>
        <w:t>hql</w:t>
      </w:r>
      <w:r>
        <w:rPr>
          <w:b/>
          <w:i/>
        </w:rPr>
        <w:t>test</w:t>
      </w:r>
      <w:r w:rsidRPr="006C03EE">
        <w:rPr>
          <w:b/>
          <w:i/>
        </w:rPr>
        <w:t>, user</w:t>
      </w:r>
      <w:r>
        <w:rPr>
          <w:b/>
          <w:i/>
        </w:rPr>
        <w:t>=dbadmin</w:t>
      </w:r>
      <w:r w:rsidRPr="006C03EE">
        <w:rPr>
          <w:b/>
          <w:i/>
        </w:rPr>
        <w:t>, password</w:t>
      </w:r>
      <w:r>
        <w:rPr>
          <w:b/>
          <w:i/>
        </w:rPr>
        <w:t>=******</w:t>
      </w:r>
      <w:r w:rsidRPr="006C03EE">
        <w:rPr>
          <w:rFonts w:hint="eastAsia"/>
          <w:b/>
        </w:rPr>
        <w:t>为连接</w:t>
      </w:r>
      <w:r>
        <w:rPr>
          <w:b/>
        </w:rPr>
        <w:t>DWS</w:t>
      </w:r>
      <w:r w:rsidRPr="006C03EE">
        <w:rPr>
          <w:rFonts w:hint="eastAsia"/>
          <w:b/>
        </w:rPr>
        <w:t>的相关信息，请根据个人设置进行相应修改。</w:t>
      </w:r>
    </w:p>
    <w:p w14:paraId="4A089055" w14:textId="77777777" w:rsidR="00B04B0D" w:rsidRDefault="00B04B0D" w:rsidP="00B04B0D">
      <w:pPr>
        <w:pStyle w:val="2f2"/>
      </w:pPr>
      <w:r>
        <w:t>fields = 'goods_key,product_id'</w:t>
      </w:r>
    </w:p>
    <w:p w14:paraId="4595D8B5" w14:textId="77777777" w:rsidR="00B04B0D" w:rsidRDefault="00B04B0D" w:rsidP="00B04B0D">
      <w:pPr>
        <w:pStyle w:val="2f2"/>
      </w:pPr>
      <w:r>
        <w:t>df3.columns = fields.split(',')</w:t>
      </w:r>
    </w:p>
    <w:p w14:paraId="20A76AB4" w14:textId="77777777" w:rsidR="00B04B0D" w:rsidRDefault="00B04B0D" w:rsidP="00B04B0D">
      <w:pPr>
        <w:pStyle w:val="2f2"/>
      </w:pPr>
      <w:r>
        <w:t>#</w:t>
      </w:r>
      <w:r>
        <w:t>通过</w:t>
      </w:r>
      <w:r>
        <w:t>product_id</w:t>
      </w:r>
      <w:r>
        <w:t>关联</w:t>
      </w:r>
      <w:r>
        <w:t>goods_key</w:t>
      </w:r>
      <w:r>
        <w:t>：</w:t>
      </w:r>
      <w:r>
        <w:t xml:space="preserve"> </w:t>
      </w:r>
    </w:p>
    <w:p w14:paraId="51B531CA" w14:textId="77777777" w:rsidR="00B04B0D" w:rsidRDefault="00B04B0D" w:rsidP="00B04B0D">
      <w:pPr>
        <w:pStyle w:val="2f2"/>
      </w:pPr>
      <w:r>
        <w:t>goods_key = find_main_key2(df3,df['product_id'],'product_id','goods_key')</w:t>
      </w:r>
    </w:p>
    <w:p w14:paraId="2F43E747" w14:textId="77777777" w:rsidR="00B04B0D" w:rsidRDefault="00B04B0D" w:rsidP="00B04B0D">
      <w:pPr>
        <w:pStyle w:val="2f2"/>
      </w:pPr>
      <w:r>
        <w:t>df['product_id']=goods_key</w:t>
      </w:r>
    </w:p>
    <w:p w14:paraId="5B0C60EA" w14:textId="77777777" w:rsidR="00B04B0D" w:rsidRDefault="00B04B0D" w:rsidP="00B04B0D">
      <w:pPr>
        <w:pStyle w:val="2f2"/>
      </w:pPr>
    </w:p>
    <w:p w14:paraId="04EECDD9" w14:textId="77777777" w:rsidR="00B04B0D" w:rsidRDefault="00B04B0D" w:rsidP="00B04B0D">
      <w:pPr>
        <w:pStyle w:val="2f2"/>
      </w:pPr>
    </w:p>
    <w:p w14:paraId="585BB354" w14:textId="77777777" w:rsidR="00B04B0D" w:rsidRDefault="00B04B0D" w:rsidP="00B04B0D">
      <w:pPr>
        <w:pStyle w:val="2f2"/>
      </w:pPr>
      <w:r>
        <w:t>#</w:t>
      </w:r>
      <w:r>
        <w:t>调用</w:t>
      </w:r>
      <w:r>
        <w:t xml:space="preserve"> get_table </w:t>
      </w:r>
      <w:r>
        <w:t>函数，查询</w:t>
      </w:r>
      <w:r>
        <w:t xml:space="preserve"> Date_Dimension </w:t>
      </w:r>
      <w:r>
        <w:t>到</w:t>
      </w:r>
      <w:r>
        <w:t>df2</w:t>
      </w:r>
      <w:r>
        <w:t>中：</w:t>
      </w:r>
    </w:p>
    <w:p w14:paraId="50FB91E1" w14:textId="77777777" w:rsidR="00B04B0D" w:rsidRDefault="00B04B0D" w:rsidP="00B04B0D">
      <w:pPr>
        <w:pStyle w:val="2f2"/>
      </w:pPr>
      <w:r>
        <w:t>sql_datedim = 'select date_key, full_date from date_dimension;'</w:t>
      </w:r>
    </w:p>
    <w:p w14:paraId="5E1841F3" w14:textId="77777777" w:rsidR="00B04B0D" w:rsidRDefault="00B04B0D" w:rsidP="00B04B0D">
      <w:pPr>
        <w:pStyle w:val="2f2"/>
      </w:pPr>
      <w:r>
        <w:t>df2 = get_table('116.63.57.107',sql_datedim,port='8000',database='hqltest',user='dbadmin', password='******')</w:t>
      </w:r>
      <w:r w:rsidRPr="006C03EE">
        <w:t xml:space="preserve"> </w:t>
      </w:r>
      <w:r>
        <w:t>#</w:t>
      </w:r>
      <w:r w:rsidRPr="006C03EE">
        <w:rPr>
          <w:rFonts w:hint="eastAsia"/>
          <w:b/>
        </w:rPr>
        <w:t>此处的</w:t>
      </w:r>
      <w:r w:rsidRPr="006C03EE">
        <w:rPr>
          <w:b/>
          <w:i/>
        </w:rPr>
        <w:t>ip</w:t>
      </w:r>
      <w:r>
        <w:rPr>
          <w:b/>
          <w:i/>
        </w:rPr>
        <w:t>=</w:t>
      </w:r>
      <w:r w:rsidRPr="006C03EE">
        <w:rPr>
          <w:b/>
          <w:i/>
        </w:rPr>
        <w:t>116.63.57.107, port</w:t>
      </w:r>
      <w:r>
        <w:rPr>
          <w:b/>
          <w:i/>
        </w:rPr>
        <w:t>=8000</w:t>
      </w:r>
      <w:r w:rsidRPr="006C03EE">
        <w:rPr>
          <w:b/>
          <w:i/>
        </w:rPr>
        <w:t>, database</w:t>
      </w:r>
      <w:r>
        <w:rPr>
          <w:b/>
          <w:i/>
        </w:rPr>
        <w:t>=</w:t>
      </w:r>
      <w:r>
        <w:rPr>
          <w:rFonts w:hint="eastAsia"/>
          <w:b/>
          <w:i/>
        </w:rPr>
        <w:t>hql</w:t>
      </w:r>
      <w:r>
        <w:rPr>
          <w:b/>
          <w:i/>
        </w:rPr>
        <w:t>test</w:t>
      </w:r>
      <w:r w:rsidRPr="006C03EE">
        <w:rPr>
          <w:b/>
          <w:i/>
        </w:rPr>
        <w:t>, user</w:t>
      </w:r>
      <w:r>
        <w:rPr>
          <w:b/>
          <w:i/>
        </w:rPr>
        <w:t>=dbadmin</w:t>
      </w:r>
      <w:r w:rsidRPr="006C03EE">
        <w:rPr>
          <w:b/>
          <w:i/>
        </w:rPr>
        <w:t>, password</w:t>
      </w:r>
      <w:r>
        <w:rPr>
          <w:b/>
          <w:i/>
        </w:rPr>
        <w:t>=******</w:t>
      </w:r>
      <w:r w:rsidRPr="006C03EE">
        <w:rPr>
          <w:rFonts w:hint="eastAsia"/>
          <w:b/>
        </w:rPr>
        <w:t>为连接</w:t>
      </w:r>
      <w:r>
        <w:rPr>
          <w:b/>
        </w:rPr>
        <w:t>DWS</w:t>
      </w:r>
      <w:r w:rsidRPr="006C03EE">
        <w:rPr>
          <w:rFonts w:hint="eastAsia"/>
          <w:b/>
        </w:rPr>
        <w:t>的相关信息，请根据个人设置进行相应修改。</w:t>
      </w:r>
    </w:p>
    <w:p w14:paraId="63A6DF9E" w14:textId="77777777" w:rsidR="00B04B0D" w:rsidRDefault="00B04B0D" w:rsidP="00B04B0D">
      <w:pPr>
        <w:pStyle w:val="2f2"/>
      </w:pPr>
      <w:r>
        <w:t>df2.columns=['date key','full date']</w:t>
      </w:r>
    </w:p>
    <w:p w14:paraId="13DD9029" w14:textId="77777777" w:rsidR="00B04B0D" w:rsidRDefault="00B04B0D" w:rsidP="00B04B0D">
      <w:pPr>
        <w:pStyle w:val="2f2"/>
      </w:pPr>
    </w:p>
    <w:p w14:paraId="35F02D9E" w14:textId="77777777" w:rsidR="00B04B0D" w:rsidRDefault="00B04B0D" w:rsidP="00B04B0D">
      <w:pPr>
        <w:pStyle w:val="2f2"/>
      </w:pPr>
      <w:r>
        <w:t>#Transforming</w:t>
      </w:r>
      <w:r>
        <w:t>：调用</w:t>
      </w:r>
      <w:r>
        <w:t>find_main_key</w:t>
      </w:r>
      <w:r>
        <w:t>方法完成转化工作，比如把</w:t>
      </w:r>
      <w:r>
        <w:t xml:space="preserve"> 2020-04-01 0:00:00</w:t>
      </w:r>
      <w:r>
        <w:t>这样的时间转化为</w:t>
      </w:r>
      <w:r>
        <w:t xml:space="preserve"> 20200401 </w:t>
      </w:r>
      <w:r>
        <w:t>这样的主键。</w:t>
      </w:r>
      <w:r>
        <w:t xml:space="preserve"> </w:t>
      </w:r>
    </w:p>
    <w:p w14:paraId="5A12CD21" w14:textId="77777777" w:rsidR="00B04B0D" w:rsidRDefault="00B04B0D" w:rsidP="00B04B0D">
      <w:pPr>
        <w:pStyle w:val="2f2"/>
      </w:pPr>
      <w:r>
        <w:t>df['update_time'] = find_main_key(df2,df['update_time'],'full date','date key')</w:t>
      </w:r>
    </w:p>
    <w:p w14:paraId="1E5456D0" w14:textId="77777777" w:rsidR="00B04B0D" w:rsidRDefault="00B04B0D" w:rsidP="00B04B0D">
      <w:pPr>
        <w:pStyle w:val="2f2"/>
      </w:pPr>
    </w:p>
    <w:p w14:paraId="24932BA7" w14:textId="77777777" w:rsidR="00B04B0D" w:rsidRDefault="00B04B0D" w:rsidP="00B04B0D">
      <w:pPr>
        <w:pStyle w:val="2f2"/>
      </w:pPr>
      <w:r>
        <w:t>#</w:t>
      </w:r>
      <w:r>
        <w:t>修改字段名称：</w:t>
      </w:r>
    </w:p>
    <w:p w14:paraId="3CFE6116" w14:textId="77777777" w:rsidR="00B04B0D" w:rsidRDefault="00B04B0D" w:rsidP="00B04B0D">
      <w:pPr>
        <w:pStyle w:val="2f2"/>
      </w:pPr>
      <w:r>
        <w:t>c[c.index('product_id')]='goods_key'</w:t>
      </w:r>
    </w:p>
    <w:p w14:paraId="05DF6469" w14:textId="77777777" w:rsidR="00B04B0D" w:rsidRDefault="00B04B0D" w:rsidP="00B04B0D">
      <w:pPr>
        <w:pStyle w:val="2f2"/>
      </w:pPr>
      <w:r>
        <w:t>c[c.index('update_time')]='date_key'</w:t>
      </w:r>
    </w:p>
    <w:p w14:paraId="661BB455" w14:textId="77777777" w:rsidR="00B04B0D" w:rsidRDefault="00B04B0D" w:rsidP="00B04B0D">
      <w:pPr>
        <w:pStyle w:val="2f2"/>
      </w:pPr>
      <w:r>
        <w:t>df.columns = c</w:t>
      </w:r>
    </w:p>
    <w:p w14:paraId="4FE216D1" w14:textId="77777777" w:rsidR="00B04B0D" w:rsidRDefault="00B04B0D" w:rsidP="00B04B0D">
      <w:pPr>
        <w:pStyle w:val="2f2"/>
      </w:pPr>
    </w:p>
    <w:p w14:paraId="2F922605" w14:textId="77777777" w:rsidR="00B04B0D" w:rsidRDefault="00B04B0D" w:rsidP="00B04B0D">
      <w:pPr>
        <w:pStyle w:val="2f2"/>
      </w:pPr>
      <w:r>
        <w:t>#Loading-</w:t>
      </w:r>
      <w:r>
        <w:t>把表添加到</w:t>
      </w:r>
      <w:r>
        <w:t>DWS</w:t>
      </w:r>
      <w:r>
        <w:t>中：先将数据导出成</w:t>
      </w:r>
      <w:r>
        <w:t>csv</w:t>
      </w:r>
      <w:r>
        <w:t>文件。</w:t>
      </w:r>
      <w:r>
        <w:t xml:space="preserve">   </w:t>
      </w:r>
    </w:p>
    <w:p w14:paraId="14C95C58" w14:textId="77777777" w:rsidR="00B04B0D" w:rsidRPr="00643652" w:rsidRDefault="00B04B0D" w:rsidP="00B04B0D">
      <w:pPr>
        <w:pStyle w:val="2f2"/>
      </w:pPr>
      <w:r>
        <w:t>df.to_csv('</w:t>
      </w:r>
      <w:r w:rsidRPr="0011425F">
        <w:t>D:\\</w:t>
      </w:r>
      <w:r>
        <w:t>inventory.csv',index=False</w:t>
      </w:r>
      <w:r w:rsidRPr="0011425F">
        <w:t>,encoding='utf-8-sig'</w:t>
      </w:r>
      <w:r>
        <w:t>)</w:t>
      </w:r>
    </w:p>
    <w:p w14:paraId="0BE85D3C" w14:textId="77777777" w:rsidR="00B04B0D" w:rsidRDefault="00B04B0D" w:rsidP="00B04B0D">
      <w:pPr>
        <w:pStyle w:val="1e"/>
        <w:rPr>
          <w:rFonts w:hint="eastAsia"/>
        </w:rPr>
      </w:pPr>
      <w:r>
        <w:t>--</w:t>
      </w:r>
      <w:r>
        <w:rPr>
          <w:rFonts w:hint="eastAsia"/>
        </w:rPr>
        <w:t>完</w:t>
      </w:r>
      <w:r>
        <w:rPr>
          <w:rFonts w:hint="eastAsia"/>
        </w:rPr>
        <w:t>-</w:t>
      </w:r>
      <w:r>
        <w:t>-</w:t>
      </w:r>
    </w:p>
    <w:p w14:paraId="6C4D824A" w14:textId="77777777" w:rsidR="00B04B0D" w:rsidRPr="00AF3E39" w:rsidRDefault="00B04B0D" w:rsidP="00B04B0D">
      <w:pPr>
        <w:pStyle w:val="1e"/>
        <w:rPr>
          <w:rFonts w:hint="eastAsia"/>
        </w:rPr>
      </w:pPr>
      <w:r>
        <w:rPr>
          <w:rFonts w:hint="eastAsia"/>
        </w:rPr>
        <w:t xml:space="preserve"># </w:t>
      </w:r>
      <w:r>
        <w:t>使用</w:t>
      </w:r>
      <w:r>
        <w:t>Data Studio</w:t>
      </w:r>
      <w:r>
        <w:t>导入数据到</w:t>
      </w:r>
      <w:r>
        <w:t>DWS</w:t>
      </w:r>
      <w:r>
        <w:t>中。</w:t>
      </w:r>
    </w:p>
    <w:p w14:paraId="748C3343" w14:textId="77777777" w:rsidR="00B04B0D" w:rsidRPr="00FC2213" w:rsidRDefault="00B04B0D" w:rsidP="00B04B0D">
      <w:pPr>
        <w:pStyle w:val="1e"/>
        <w:rPr>
          <w:rFonts w:hint="eastAsia"/>
        </w:rPr>
      </w:pPr>
      <w:r>
        <w:rPr>
          <w:rFonts w:hint="eastAsia"/>
        </w:rPr>
        <w:t>在</w:t>
      </w:r>
      <w:r>
        <w:t>D</w:t>
      </w:r>
      <w:r>
        <w:rPr>
          <w:rFonts w:hint="eastAsia"/>
        </w:rPr>
        <w:t>盘根目录下找到刚刚生成的数据文件</w:t>
      </w:r>
      <w:r>
        <w:t>inventory.csv</w:t>
      </w:r>
      <w:r>
        <w:rPr>
          <w:rFonts w:hint="eastAsia"/>
        </w:rPr>
        <w:t>，在</w:t>
      </w:r>
      <w:r>
        <w:t>D</w:t>
      </w:r>
      <w:r>
        <w:rPr>
          <w:rFonts w:hint="eastAsia"/>
        </w:rPr>
        <w:t>ata</w:t>
      </w:r>
      <w:r>
        <w:t xml:space="preserve"> Studio</w:t>
      </w:r>
      <w:r>
        <w:rPr>
          <w:rFonts w:hint="eastAsia"/>
        </w:rPr>
        <w:t>中完成导入即可</w:t>
      </w:r>
      <w:r w:rsidRPr="00612D17">
        <w:rPr>
          <w:rFonts w:hint="eastAsia"/>
          <w:b/>
        </w:rPr>
        <w:t>注意，导入时分隔符选择“逗号”</w:t>
      </w:r>
      <w:r>
        <w:rPr>
          <w:rFonts w:hint="eastAsia"/>
        </w:rPr>
        <w:t>。</w:t>
      </w:r>
    </w:p>
    <w:p w14:paraId="41977E36" w14:textId="77777777" w:rsidR="00B04B0D" w:rsidRPr="008C3E9A" w:rsidRDefault="00B04B0D" w:rsidP="00B04B0D">
      <w:pPr>
        <w:pStyle w:val="1e"/>
        <w:rPr>
          <w:rFonts w:hint="eastAsia"/>
        </w:rPr>
      </w:pPr>
      <w:r>
        <w:rPr>
          <w:noProof/>
        </w:rPr>
        <w:drawing>
          <wp:inline distT="0" distB="0" distL="0" distR="0" wp14:anchorId="627E55FE" wp14:editId="23B5EB43">
            <wp:extent cx="4962525" cy="180975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62525" cy="1809750"/>
                    </a:xfrm>
                    <a:prstGeom prst="rect">
                      <a:avLst/>
                    </a:prstGeom>
                  </pic:spPr>
                </pic:pic>
              </a:graphicData>
            </a:graphic>
          </wp:inline>
        </w:drawing>
      </w:r>
    </w:p>
    <w:p w14:paraId="6BD1B49B" w14:textId="0FB3B222" w:rsidR="00B04B0D" w:rsidRDefault="00B04B0D" w:rsidP="00B04B0D">
      <w:pPr>
        <w:pStyle w:val="3"/>
        <w:rPr>
          <w:rFonts w:hint="eastAsia"/>
        </w:rPr>
      </w:pPr>
      <w:bookmarkStart w:id="33" w:name="_Toc41481549"/>
      <w:r>
        <w:t>数据分析</w:t>
      </w:r>
      <w:bookmarkEnd w:id="33"/>
    </w:p>
    <w:p w14:paraId="670A9A17" w14:textId="77777777" w:rsidR="00B04B0D" w:rsidRDefault="00B04B0D" w:rsidP="00B04B0D">
      <w:pPr>
        <w:pStyle w:val="1e"/>
        <w:rPr>
          <w:rFonts w:hint="eastAsia"/>
        </w:rPr>
      </w:pPr>
      <w:r>
        <w:rPr>
          <w:rFonts w:hint="eastAsia"/>
        </w:rPr>
        <w:t>此处，直接在</w:t>
      </w:r>
      <w:r>
        <w:rPr>
          <w:rFonts w:hint="eastAsia"/>
        </w:rPr>
        <w:t>D</w:t>
      </w:r>
      <w:r>
        <w:t>WS</w:t>
      </w:r>
      <w:r>
        <w:rPr>
          <w:rFonts w:hint="eastAsia"/>
        </w:rPr>
        <w:t>集群中进行分析。说明，以下语句中，下划线处已做挖空处理，需要自行填入。</w:t>
      </w:r>
    </w:p>
    <w:p w14:paraId="1CC640E5" w14:textId="77777777" w:rsidR="00B04B0D" w:rsidRDefault="00B04B0D" w:rsidP="00B04B0D">
      <w:pPr>
        <w:pStyle w:val="1e"/>
        <w:rPr>
          <w:rFonts w:hint="eastAsia"/>
        </w:rPr>
      </w:pPr>
      <w:r>
        <w:t xml:space="preserve">GMV (Gross Merchandise Volume = </w:t>
      </w:r>
      <w:r w:rsidRPr="0042154E">
        <w:t>销售额</w:t>
      </w:r>
      <w:r>
        <w:rPr>
          <w:rFonts w:hint="eastAsia"/>
        </w:rPr>
        <w:t xml:space="preserve"> </w:t>
      </w:r>
      <w:r>
        <w:t xml:space="preserve">+ </w:t>
      </w:r>
      <w:r w:rsidRPr="0042154E">
        <w:t>取消订单金额</w:t>
      </w:r>
      <w:r>
        <w:rPr>
          <w:rFonts w:hint="eastAsia"/>
        </w:rPr>
        <w:t xml:space="preserve"> </w:t>
      </w:r>
      <w:r>
        <w:t xml:space="preserve">+ </w:t>
      </w:r>
      <w:r w:rsidRPr="0042154E">
        <w:t>拒收订单金额</w:t>
      </w:r>
      <w:r>
        <w:rPr>
          <w:rFonts w:hint="eastAsia"/>
        </w:rPr>
        <w:t xml:space="preserve"> </w:t>
      </w:r>
      <w:r>
        <w:t xml:space="preserve">+ </w:t>
      </w:r>
      <w:r w:rsidRPr="0042154E">
        <w:t>退货订单金额</w:t>
      </w:r>
      <w:r>
        <w:rPr>
          <w:rFonts w:hint="eastAsia"/>
        </w:rPr>
        <w:t>)</w:t>
      </w:r>
      <w:r>
        <w:t xml:space="preserve"> </w:t>
      </w:r>
      <w:r>
        <w:rPr>
          <w:rFonts w:hint="eastAsia"/>
        </w:rPr>
        <w:t>相关分析。提示：只要产生过订单就算是</w:t>
      </w:r>
      <w:r>
        <w:rPr>
          <w:rFonts w:hint="eastAsia"/>
        </w:rPr>
        <w:t>G</w:t>
      </w:r>
      <w:r>
        <w:t>MV</w:t>
      </w:r>
      <w:r>
        <w:t>的一部分</w:t>
      </w:r>
      <w:r>
        <w:rPr>
          <w:rFonts w:hint="eastAsia"/>
        </w:rPr>
        <w:t>，</w:t>
      </w:r>
      <w:r>
        <w:t>所以直接统计所有的订单即可</w:t>
      </w:r>
      <w:r>
        <w:rPr>
          <w:rFonts w:hint="eastAsia"/>
        </w:rPr>
        <w:t>，</w:t>
      </w:r>
      <w:r>
        <w:t>不用单独考虑取消</w:t>
      </w:r>
      <w:r>
        <w:rPr>
          <w:rFonts w:hint="eastAsia"/>
        </w:rPr>
        <w:t>、</w:t>
      </w:r>
      <w:r>
        <w:t>拒收</w:t>
      </w:r>
      <w:r>
        <w:rPr>
          <w:rFonts w:hint="eastAsia"/>
        </w:rPr>
        <w:t>、</w:t>
      </w:r>
      <w:r>
        <w:t>退货等</w:t>
      </w:r>
      <w:r>
        <w:rPr>
          <w:rFonts w:hint="eastAsia"/>
        </w:rPr>
        <w:t>。</w:t>
      </w:r>
    </w:p>
    <w:p w14:paraId="7CB4512D" w14:textId="77777777" w:rsidR="00B04B0D" w:rsidRDefault="00B04B0D" w:rsidP="00B04B0D">
      <w:pPr>
        <w:pStyle w:val="1e"/>
        <w:rPr>
          <w:rFonts w:hint="eastAsia"/>
        </w:rPr>
      </w:pPr>
      <w:r>
        <w:rPr>
          <w:rFonts w:hint="eastAsia"/>
        </w:rPr>
        <w:t>#</w:t>
      </w:r>
      <w:r>
        <w:t xml:space="preserve"> </w:t>
      </w:r>
      <w:r>
        <w:rPr>
          <w:rFonts w:hint="eastAsia"/>
        </w:rPr>
        <w:t>查看</w:t>
      </w:r>
      <w:r>
        <w:rPr>
          <w:rFonts w:hint="eastAsia"/>
        </w:rPr>
        <w:t>2</w:t>
      </w:r>
      <w:r>
        <w:t>020</w:t>
      </w:r>
      <w:r>
        <w:rPr>
          <w:rFonts w:hint="eastAsia"/>
        </w:rPr>
        <w:t>年</w:t>
      </w:r>
      <w:r>
        <w:rPr>
          <w:rFonts w:hint="eastAsia"/>
        </w:rPr>
        <w:t>3</w:t>
      </w:r>
      <w:r>
        <w:t>月</w:t>
      </w:r>
      <w:r>
        <w:rPr>
          <w:rFonts w:hint="eastAsia"/>
        </w:rPr>
        <w:t>各省</w:t>
      </w:r>
      <w:r>
        <w:rPr>
          <w:rFonts w:hint="eastAsia"/>
        </w:rPr>
        <w:t>G</w:t>
      </w:r>
      <w:r>
        <w:t>MV</w:t>
      </w:r>
      <w:r>
        <w:t>，</w:t>
      </w:r>
      <w:r>
        <w:rPr>
          <w:rFonts w:hint="eastAsia"/>
        </w:rPr>
        <w:t>降序输出</w:t>
      </w:r>
    </w:p>
    <w:p w14:paraId="2C9B3032" w14:textId="77777777" w:rsidR="00B04B0D" w:rsidRDefault="00B04B0D" w:rsidP="00B04B0D">
      <w:pPr>
        <w:pStyle w:val="2f2"/>
      </w:pPr>
      <w:r>
        <w:t>SELECT ad.province AS province, SUM(o.actual_price) AS GMV</w:t>
      </w:r>
    </w:p>
    <w:p w14:paraId="5894C9F3" w14:textId="77777777" w:rsidR="00B04B0D" w:rsidRDefault="00B04B0D" w:rsidP="00B04B0D">
      <w:pPr>
        <w:pStyle w:val="2f2"/>
      </w:pPr>
      <w:r>
        <w:t>FROM orders o, address_dimension ad, date_dimension dd</w:t>
      </w:r>
    </w:p>
    <w:p w14:paraId="5F145CAC" w14:textId="77777777" w:rsidR="00B04B0D" w:rsidRDefault="00B04B0D" w:rsidP="00B04B0D">
      <w:pPr>
        <w:pStyle w:val="2f2"/>
      </w:pPr>
      <w:r>
        <w:t>WHERE o.address_key = ad.address_key</w:t>
      </w:r>
    </w:p>
    <w:p w14:paraId="2B3413D1" w14:textId="77777777" w:rsidR="00B04B0D" w:rsidRDefault="00B04B0D" w:rsidP="00B04B0D">
      <w:pPr>
        <w:pStyle w:val="2f2"/>
      </w:pPr>
      <w:r>
        <w:tab/>
        <w:t>AND o.add_date = dd.date_key</w:t>
      </w:r>
    </w:p>
    <w:p w14:paraId="07E910E5" w14:textId="77777777" w:rsidR="00B04B0D" w:rsidRDefault="00B04B0D" w:rsidP="00B04B0D">
      <w:pPr>
        <w:pStyle w:val="2f2"/>
      </w:pPr>
      <w:r>
        <w:tab/>
        <w:t>AND dd.year = 2020</w:t>
      </w:r>
    </w:p>
    <w:p w14:paraId="1339DE1C" w14:textId="77777777" w:rsidR="00B04B0D" w:rsidRDefault="00B04B0D" w:rsidP="00B04B0D">
      <w:pPr>
        <w:pStyle w:val="2f2"/>
      </w:pPr>
      <w:r>
        <w:t xml:space="preserve">  AND dd.month = 3</w:t>
      </w:r>
    </w:p>
    <w:p w14:paraId="2E0AA580" w14:textId="77777777" w:rsidR="00B04B0D" w:rsidRDefault="00B04B0D" w:rsidP="00B04B0D">
      <w:pPr>
        <w:pStyle w:val="2f2"/>
      </w:pPr>
      <w:r>
        <w:t>GROUP BY ad.province</w:t>
      </w:r>
    </w:p>
    <w:p w14:paraId="697BE45B" w14:textId="77777777" w:rsidR="00B04B0D" w:rsidRDefault="00B04B0D" w:rsidP="00B04B0D">
      <w:pPr>
        <w:pStyle w:val="2f2"/>
      </w:pPr>
      <w:r>
        <w:t xml:space="preserve">ORDER BY </w:t>
      </w:r>
      <w:r w:rsidRPr="00337979">
        <w:t>SUM(o.actual_price)</w:t>
      </w:r>
      <w:r>
        <w:t xml:space="preserve"> DESC;</w:t>
      </w:r>
    </w:p>
    <w:p w14:paraId="50F4747D" w14:textId="77777777" w:rsidR="00B04B0D" w:rsidRDefault="00B04B0D" w:rsidP="00B04B0D">
      <w:pPr>
        <w:pStyle w:val="1e"/>
        <w:rPr>
          <w:rFonts w:hint="eastAsia"/>
        </w:rPr>
      </w:pPr>
      <w:r>
        <w:rPr>
          <w:rFonts w:hint="eastAsia"/>
        </w:rPr>
        <w:t>结果：</w:t>
      </w:r>
    </w:p>
    <w:p w14:paraId="4D25BBCC" w14:textId="77777777" w:rsidR="00B04B0D" w:rsidRDefault="00B04B0D" w:rsidP="00B04B0D">
      <w:pPr>
        <w:pStyle w:val="2f2"/>
      </w:pPr>
      <w:r w:rsidRPr="00925F71">
        <w:rPr>
          <w:noProof/>
        </w:rPr>
        <w:lastRenderedPageBreak/>
        <w:t xml:space="preserve"> </w:t>
      </w:r>
      <w:r>
        <w:rPr>
          <w:noProof/>
        </w:rPr>
        <w:drawing>
          <wp:inline distT="0" distB="0" distL="0" distR="0" wp14:anchorId="150F1D31" wp14:editId="7FDFAEF3">
            <wp:extent cx="2371725" cy="3190875"/>
            <wp:effectExtent l="19050" t="19050" r="28575" b="285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71725" cy="3190875"/>
                    </a:xfrm>
                    <a:prstGeom prst="rect">
                      <a:avLst/>
                    </a:prstGeom>
                    <a:ln w="12700">
                      <a:solidFill>
                        <a:schemeClr val="bg1">
                          <a:lumMod val="85000"/>
                        </a:schemeClr>
                      </a:solidFill>
                    </a:ln>
                  </pic:spPr>
                </pic:pic>
              </a:graphicData>
            </a:graphic>
          </wp:inline>
        </w:drawing>
      </w:r>
    </w:p>
    <w:p w14:paraId="3BA25986" w14:textId="77777777" w:rsidR="00B04B0D" w:rsidRDefault="00B04B0D" w:rsidP="00B04B0D">
      <w:pPr>
        <w:pStyle w:val="1e"/>
        <w:rPr>
          <w:rFonts w:hint="eastAsia"/>
        </w:rPr>
      </w:pPr>
      <w:r>
        <w:rPr>
          <w:rFonts w:hint="eastAsia"/>
        </w:rPr>
        <w:t>#</w:t>
      </w:r>
      <w:r>
        <w:t xml:space="preserve"> </w:t>
      </w:r>
      <w:r>
        <w:rPr>
          <w:rFonts w:hint="eastAsia"/>
        </w:rPr>
        <w:t>查看全国各省市</w:t>
      </w:r>
      <w:r>
        <w:rPr>
          <w:rFonts w:hint="eastAsia"/>
        </w:rPr>
        <w:t>G</w:t>
      </w:r>
      <w:r>
        <w:t>MV</w:t>
      </w:r>
      <w:r>
        <w:t>，</w:t>
      </w:r>
      <w:r>
        <w:rPr>
          <w:rFonts w:hint="eastAsia"/>
        </w:rPr>
        <w:t>时间范围为年初到今天（此处考虑到</w:t>
      </w:r>
      <w:r>
        <w:rPr>
          <w:rFonts w:hint="eastAsia"/>
        </w:rPr>
        <w:t>4</w:t>
      </w:r>
      <w:r>
        <w:rPr>
          <w:rFonts w:hint="eastAsia"/>
        </w:rPr>
        <w:t>个直辖市的信息与其他各省的信息不在一个字段，所以将查询结果做合并处理）</w:t>
      </w:r>
    </w:p>
    <w:p w14:paraId="5E515068" w14:textId="77777777" w:rsidR="00B04B0D" w:rsidRDefault="00B04B0D" w:rsidP="00B04B0D">
      <w:pPr>
        <w:pStyle w:val="2f2"/>
      </w:pPr>
      <w:r>
        <w:t>SELECT ad.province AS province, ad.city AS city, SUM(o.actual_price) AS GMV</w:t>
      </w:r>
    </w:p>
    <w:p w14:paraId="708680BE" w14:textId="77777777" w:rsidR="00B04B0D" w:rsidRDefault="00B04B0D" w:rsidP="00B04B0D">
      <w:pPr>
        <w:pStyle w:val="2f2"/>
      </w:pPr>
      <w:r>
        <w:t>FROM orders o, address_dimension ad, date_dimension dd</w:t>
      </w:r>
    </w:p>
    <w:p w14:paraId="7305E67E" w14:textId="77777777" w:rsidR="00B04B0D" w:rsidRDefault="00B04B0D" w:rsidP="00B04B0D">
      <w:pPr>
        <w:pStyle w:val="2f2"/>
      </w:pPr>
      <w:r>
        <w:t>WHERE o.address_key = ad.address_key</w:t>
      </w:r>
    </w:p>
    <w:p w14:paraId="44685826" w14:textId="77777777" w:rsidR="00B04B0D" w:rsidRDefault="00B04B0D" w:rsidP="00B04B0D">
      <w:pPr>
        <w:pStyle w:val="2f2"/>
      </w:pPr>
      <w:r>
        <w:tab/>
        <w:t>AND o.add_date = dd.date_key</w:t>
      </w:r>
    </w:p>
    <w:p w14:paraId="720A84B1" w14:textId="77777777" w:rsidR="00B04B0D" w:rsidRDefault="00B04B0D" w:rsidP="00B04B0D">
      <w:pPr>
        <w:pStyle w:val="2f2"/>
      </w:pPr>
      <w:r>
        <w:tab/>
        <w:t>AND to_date(dd.full_date) BETWEEN to_date('2020/1/1') AND current_date</w:t>
      </w:r>
    </w:p>
    <w:p w14:paraId="189160CE" w14:textId="77777777" w:rsidR="00B04B0D" w:rsidRDefault="00B04B0D" w:rsidP="00B04B0D">
      <w:pPr>
        <w:pStyle w:val="2f2"/>
      </w:pPr>
      <w:r>
        <w:t xml:space="preserve">  AND province not in ('</w:t>
      </w:r>
      <w:r w:rsidRPr="00260343">
        <w:rPr>
          <w:rFonts w:ascii="方正兰亭黑简体" w:hint="eastAsia"/>
        </w:rPr>
        <w:t>北京市</w:t>
      </w:r>
      <w:r>
        <w:t>', '</w:t>
      </w:r>
      <w:r w:rsidRPr="00260343">
        <w:rPr>
          <w:rFonts w:ascii="方正兰亭黑简体"/>
        </w:rPr>
        <w:t>上海市</w:t>
      </w:r>
      <w:r>
        <w:t>', '</w:t>
      </w:r>
      <w:r w:rsidRPr="00260343">
        <w:rPr>
          <w:rFonts w:ascii="方正兰亭黑简体"/>
        </w:rPr>
        <w:t>天津市</w:t>
      </w:r>
      <w:r>
        <w:t>', '</w:t>
      </w:r>
      <w:r w:rsidRPr="00260343">
        <w:rPr>
          <w:rFonts w:ascii="方正兰亭黑简体"/>
        </w:rPr>
        <w:t>重庆市</w:t>
      </w:r>
      <w:r>
        <w:t>')</w:t>
      </w:r>
    </w:p>
    <w:p w14:paraId="1C3B84E5" w14:textId="77777777" w:rsidR="00B04B0D" w:rsidRDefault="00B04B0D" w:rsidP="00B04B0D">
      <w:pPr>
        <w:pStyle w:val="2f2"/>
      </w:pPr>
      <w:r>
        <w:t>GROUP BY ad.province, ad.city</w:t>
      </w:r>
    </w:p>
    <w:p w14:paraId="326618AA" w14:textId="77777777" w:rsidR="00B04B0D" w:rsidRDefault="00B04B0D" w:rsidP="00B04B0D">
      <w:pPr>
        <w:pStyle w:val="2f2"/>
      </w:pPr>
      <w:r>
        <w:t>UNION ALL</w:t>
      </w:r>
    </w:p>
    <w:p w14:paraId="11CCF293" w14:textId="77777777" w:rsidR="00B04B0D" w:rsidRDefault="00B04B0D" w:rsidP="00B04B0D">
      <w:pPr>
        <w:pStyle w:val="2f2"/>
      </w:pPr>
      <w:r>
        <w:t>SELECT ad.province AS province, ad.county AS city, SUM(o.actual_price) AS GMV</w:t>
      </w:r>
    </w:p>
    <w:p w14:paraId="7E82A972" w14:textId="77777777" w:rsidR="00B04B0D" w:rsidRDefault="00B04B0D" w:rsidP="00B04B0D">
      <w:pPr>
        <w:pStyle w:val="2f2"/>
      </w:pPr>
      <w:r>
        <w:t>FROM orders o, address_dimension ad, date_dimension dd</w:t>
      </w:r>
    </w:p>
    <w:p w14:paraId="75AB7585" w14:textId="77777777" w:rsidR="00B04B0D" w:rsidRDefault="00B04B0D" w:rsidP="00B04B0D">
      <w:pPr>
        <w:pStyle w:val="2f2"/>
      </w:pPr>
      <w:r>
        <w:t>WHERE o.address_key = ad.address_key</w:t>
      </w:r>
    </w:p>
    <w:p w14:paraId="4DC859F0" w14:textId="77777777" w:rsidR="00B04B0D" w:rsidRDefault="00B04B0D" w:rsidP="00B04B0D">
      <w:pPr>
        <w:pStyle w:val="2f2"/>
      </w:pPr>
      <w:r>
        <w:tab/>
        <w:t>AND o.add_date = dd.date_key</w:t>
      </w:r>
    </w:p>
    <w:p w14:paraId="1A2F3850" w14:textId="77777777" w:rsidR="00B04B0D" w:rsidRDefault="00B04B0D" w:rsidP="00B04B0D">
      <w:pPr>
        <w:pStyle w:val="2f2"/>
      </w:pPr>
      <w:r>
        <w:tab/>
        <w:t>AND to_date(dd.full_date) BETWEEN to_date('2020/1/1') AND current_date</w:t>
      </w:r>
    </w:p>
    <w:p w14:paraId="20900CA9" w14:textId="77777777" w:rsidR="00B04B0D" w:rsidRDefault="00B04B0D" w:rsidP="00B04B0D">
      <w:pPr>
        <w:pStyle w:val="2f2"/>
      </w:pPr>
      <w:r>
        <w:t xml:space="preserve">  AND province in ('</w:t>
      </w:r>
      <w:r w:rsidRPr="00260343">
        <w:rPr>
          <w:rFonts w:ascii="方正兰亭黑简体"/>
        </w:rPr>
        <w:t>北京市</w:t>
      </w:r>
      <w:r>
        <w:t>', '</w:t>
      </w:r>
      <w:r w:rsidRPr="00260343">
        <w:rPr>
          <w:rFonts w:ascii="方正兰亭黑简体"/>
        </w:rPr>
        <w:t>上海市</w:t>
      </w:r>
      <w:r>
        <w:t>', '</w:t>
      </w:r>
      <w:r w:rsidRPr="00260343">
        <w:rPr>
          <w:rFonts w:ascii="方正兰亭黑简体"/>
        </w:rPr>
        <w:t>天津市</w:t>
      </w:r>
      <w:r>
        <w:t>', '</w:t>
      </w:r>
      <w:r w:rsidRPr="00260343">
        <w:rPr>
          <w:rFonts w:ascii="方正兰亭黑简体"/>
        </w:rPr>
        <w:t>重庆市</w:t>
      </w:r>
      <w:r>
        <w:t>')</w:t>
      </w:r>
    </w:p>
    <w:p w14:paraId="514280B1" w14:textId="77777777" w:rsidR="00B04B0D" w:rsidRDefault="00B04B0D" w:rsidP="00B04B0D">
      <w:pPr>
        <w:pStyle w:val="2f2"/>
      </w:pPr>
      <w:r>
        <w:t>GROUP BY ad.province, ad.county;</w:t>
      </w:r>
    </w:p>
    <w:p w14:paraId="7F4FE335" w14:textId="77777777" w:rsidR="00B04B0D" w:rsidRPr="00825F2F" w:rsidRDefault="00B04B0D" w:rsidP="00B04B0D">
      <w:pPr>
        <w:pStyle w:val="1e"/>
        <w:rPr>
          <w:rFonts w:hint="eastAsia"/>
        </w:rPr>
      </w:pPr>
      <w:r>
        <w:rPr>
          <w:rFonts w:hint="eastAsia"/>
        </w:rPr>
        <w:t>结果：</w:t>
      </w:r>
    </w:p>
    <w:p w14:paraId="36CC7173" w14:textId="77777777" w:rsidR="00B04B0D" w:rsidRDefault="00B04B0D" w:rsidP="00B04B0D">
      <w:pPr>
        <w:pStyle w:val="1e"/>
        <w:rPr>
          <w:rFonts w:hint="eastAsia"/>
        </w:rPr>
      </w:pPr>
      <w:r>
        <w:rPr>
          <w:noProof/>
        </w:rPr>
        <w:lastRenderedPageBreak/>
        <w:drawing>
          <wp:inline distT="0" distB="0" distL="0" distR="0" wp14:anchorId="43478B6D" wp14:editId="2ABCA4D9">
            <wp:extent cx="3143250" cy="2792142"/>
            <wp:effectExtent l="19050" t="19050" r="19050" b="273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47457" cy="2795879"/>
                    </a:xfrm>
                    <a:prstGeom prst="rect">
                      <a:avLst/>
                    </a:prstGeom>
                    <a:ln w="12700">
                      <a:solidFill>
                        <a:schemeClr val="bg1">
                          <a:lumMod val="85000"/>
                        </a:schemeClr>
                      </a:solidFill>
                    </a:ln>
                  </pic:spPr>
                </pic:pic>
              </a:graphicData>
            </a:graphic>
          </wp:inline>
        </w:drawing>
      </w:r>
    </w:p>
    <w:p w14:paraId="5C2912BB" w14:textId="77777777" w:rsidR="00B04B0D" w:rsidRDefault="00B04B0D" w:rsidP="00B04B0D">
      <w:pPr>
        <w:pStyle w:val="1e"/>
        <w:rPr>
          <w:rFonts w:hint="eastAsia"/>
        </w:rPr>
      </w:pPr>
      <w:r>
        <w:rPr>
          <w:rFonts w:hint="eastAsia"/>
        </w:rPr>
        <w:t>#</w:t>
      </w:r>
      <w:r>
        <w:t xml:space="preserve"> </w:t>
      </w:r>
      <w:r>
        <w:t>查看每</w:t>
      </w:r>
      <w:r>
        <w:rPr>
          <w:rFonts w:hint="eastAsia"/>
        </w:rPr>
        <w:t>周的总体</w:t>
      </w:r>
      <w:r>
        <w:rPr>
          <w:rFonts w:hint="eastAsia"/>
        </w:rPr>
        <w:t>G</w:t>
      </w:r>
      <w:r>
        <w:t>MV</w:t>
      </w:r>
    </w:p>
    <w:p w14:paraId="2EC0747D" w14:textId="77777777" w:rsidR="00B04B0D" w:rsidRDefault="00B04B0D" w:rsidP="00B04B0D">
      <w:pPr>
        <w:pStyle w:val="2f2"/>
      </w:pPr>
      <w:r>
        <w:t>SELECT dd.week_num_in_year, SUM(o.actual_price) AS GMV</w:t>
      </w:r>
    </w:p>
    <w:p w14:paraId="2841B01C" w14:textId="77777777" w:rsidR="00B04B0D" w:rsidRDefault="00B04B0D" w:rsidP="00B04B0D">
      <w:pPr>
        <w:pStyle w:val="2f2"/>
      </w:pPr>
      <w:r>
        <w:t>FROM orders o, date_dimension dd</w:t>
      </w:r>
    </w:p>
    <w:p w14:paraId="7B0DEDB2" w14:textId="77777777" w:rsidR="00B04B0D" w:rsidRDefault="00B04B0D" w:rsidP="00B04B0D">
      <w:pPr>
        <w:pStyle w:val="2f2"/>
      </w:pPr>
      <w:r>
        <w:t>WHERE o.add_date = dd.date_key</w:t>
      </w:r>
    </w:p>
    <w:p w14:paraId="6064C976" w14:textId="77777777" w:rsidR="00B04B0D" w:rsidRDefault="00B04B0D" w:rsidP="00B04B0D">
      <w:pPr>
        <w:pStyle w:val="2f2"/>
      </w:pPr>
      <w:r>
        <w:t>GROUP BY dd.week_num_in_year</w:t>
      </w:r>
    </w:p>
    <w:p w14:paraId="1591A131" w14:textId="77777777" w:rsidR="00B04B0D" w:rsidRDefault="00B04B0D" w:rsidP="00B04B0D">
      <w:pPr>
        <w:pStyle w:val="2f2"/>
      </w:pPr>
      <w:r>
        <w:t>ORDER BY dd.week_num_in_year;</w:t>
      </w:r>
    </w:p>
    <w:p w14:paraId="0EE188CE" w14:textId="77777777" w:rsidR="00B04B0D" w:rsidRPr="00000F57" w:rsidRDefault="00B04B0D" w:rsidP="00B04B0D">
      <w:pPr>
        <w:pStyle w:val="2f2"/>
      </w:pPr>
      <w:r>
        <w:t>结果</w:t>
      </w:r>
      <w:r>
        <w:rPr>
          <w:rFonts w:hint="eastAsia"/>
        </w:rPr>
        <w:t>：</w:t>
      </w:r>
    </w:p>
    <w:p w14:paraId="7D49FC8E" w14:textId="77777777" w:rsidR="00B04B0D" w:rsidRDefault="00B04B0D" w:rsidP="00B04B0D">
      <w:pPr>
        <w:pStyle w:val="2f2"/>
      </w:pPr>
      <w:r>
        <w:rPr>
          <w:noProof/>
        </w:rPr>
        <w:drawing>
          <wp:inline distT="0" distB="0" distL="0" distR="0" wp14:anchorId="220CE0EA" wp14:editId="631D40CE">
            <wp:extent cx="2905125" cy="2095500"/>
            <wp:effectExtent l="19050" t="19050" r="28575" b="190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05125" cy="2095500"/>
                    </a:xfrm>
                    <a:prstGeom prst="rect">
                      <a:avLst/>
                    </a:prstGeom>
                    <a:ln w="12700">
                      <a:solidFill>
                        <a:schemeClr val="bg1">
                          <a:lumMod val="85000"/>
                        </a:schemeClr>
                      </a:solidFill>
                    </a:ln>
                  </pic:spPr>
                </pic:pic>
              </a:graphicData>
            </a:graphic>
          </wp:inline>
        </w:drawing>
      </w:r>
    </w:p>
    <w:p w14:paraId="1A6ADCDB" w14:textId="77777777" w:rsidR="00B04B0D" w:rsidRDefault="00B04B0D" w:rsidP="00B04B0D">
      <w:pPr>
        <w:pStyle w:val="1e"/>
        <w:rPr>
          <w:rFonts w:hint="eastAsia"/>
        </w:rPr>
      </w:pPr>
      <w:r>
        <w:rPr>
          <w:rFonts w:hint="eastAsia"/>
        </w:rPr>
        <w:t>用户相关分析</w:t>
      </w:r>
    </w:p>
    <w:p w14:paraId="10A78E69" w14:textId="77777777" w:rsidR="00B04B0D" w:rsidRDefault="00B04B0D" w:rsidP="00B04B0D">
      <w:pPr>
        <w:pStyle w:val="1e"/>
        <w:rPr>
          <w:rFonts w:hint="eastAsia"/>
        </w:rPr>
      </w:pPr>
      <w:r>
        <w:t xml:space="preserve"># </w:t>
      </w:r>
      <w:r>
        <w:rPr>
          <w:rFonts w:hint="eastAsia"/>
        </w:rPr>
        <w:t>查看全国各省市今年购买过的用户数，降序输出</w:t>
      </w:r>
    </w:p>
    <w:p w14:paraId="070F0540" w14:textId="77777777" w:rsidR="00B04B0D" w:rsidRDefault="00B04B0D" w:rsidP="00B04B0D">
      <w:pPr>
        <w:pStyle w:val="2f2"/>
      </w:pPr>
      <w:r>
        <w:t>SELECT ad.province, ad.city, COUNT(DISTINCT o.user_key) AS totaluser</w:t>
      </w:r>
    </w:p>
    <w:p w14:paraId="66491714" w14:textId="77777777" w:rsidR="00B04B0D" w:rsidRDefault="00B04B0D" w:rsidP="00B04B0D">
      <w:pPr>
        <w:pStyle w:val="2f2"/>
      </w:pPr>
      <w:r>
        <w:t>FROM orders o, address_dimension ad, date_dimension dd</w:t>
      </w:r>
    </w:p>
    <w:p w14:paraId="1D074843" w14:textId="77777777" w:rsidR="00B04B0D" w:rsidRDefault="00B04B0D" w:rsidP="00B04B0D">
      <w:pPr>
        <w:pStyle w:val="2f2"/>
      </w:pPr>
      <w:r>
        <w:t>WHERE o.add_date = dd.date_key</w:t>
      </w:r>
    </w:p>
    <w:p w14:paraId="3B6BFEB1" w14:textId="77777777" w:rsidR="00B04B0D" w:rsidRDefault="00B04B0D" w:rsidP="00B04B0D">
      <w:pPr>
        <w:pStyle w:val="2f2"/>
      </w:pPr>
      <w:r>
        <w:tab/>
        <w:t>AND o.address_key = ad.address_key</w:t>
      </w:r>
    </w:p>
    <w:p w14:paraId="3916A9AA" w14:textId="77777777" w:rsidR="00B04B0D" w:rsidRDefault="00B04B0D" w:rsidP="00B04B0D">
      <w:pPr>
        <w:pStyle w:val="2f2"/>
      </w:pPr>
      <w:r>
        <w:tab/>
        <w:t>AND dd.year = 2020</w:t>
      </w:r>
    </w:p>
    <w:p w14:paraId="35779EAC" w14:textId="77777777" w:rsidR="00B04B0D" w:rsidRDefault="00B04B0D" w:rsidP="00B04B0D">
      <w:pPr>
        <w:pStyle w:val="2f2"/>
      </w:pPr>
      <w:r>
        <w:t>GROUP BY ad.province, ad.city</w:t>
      </w:r>
    </w:p>
    <w:p w14:paraId="490F0400" w14:textId="77777777" w:rsidR="00B04B0D" w:rsidRDefault="00B04B0D" w:rsidP="00B04B0D">
      <w:pPr>
        <w:pStyle w:val="2f2"/>
      </w:pPr>
      <w:r>
        <w:t>ORDER BY COUNT(DISTINCT o.user_key) DESC;</w:t>
      </w:r>
    </w:p>
    <w:p w14:paraId="601953D5" w14:textId="77777777" w:rsidR="00B04B0D" w:rsidRDefault="00B04B0D" w:rsidP="00B04B0D">
      <w:pPr>
        <w:pStyle w:val="2f2"/>
      </w:pPr>
      <w:r>
        <w:lastRenderedPageBreak/>
        <w:t>结果</w:t>
      </w:r>
      <w:r>
        <w:rPr>
          <w:rFonts w:hint="eastAsia"/>
        </w:rPr>
        <w:t>：</w:t>
      </w:r>
    </w:p>
    <w:p w14:paraId="46B1F86E" w14:textId="77777777" w:rsidR="00B04B0D" w:rsidRDefault="00B04B0D" w:rsidP="00B04B0D">
      <w:pPr>
        <w:pStyle w:val="2f2"/>
      </w:pPr>
      <w:r>
        <w:rPr>
          <w:noProof/>
        </w:rPr>
        <w:drawing>
          <wp:inline distT="0" distB="0" distL="0" distR="0" wp14:anchorId="744C09D5" wp14:editId="242218E8">
            <wp:extent cx="3231178" cy="2695575"/>
            <wp:effectExtent l="19050" t="19050" r="2667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33548" cy="2697552"/>
                    </a:xfrm>
                    <a:prstGeom prst="rect">
                      <a:avLst/>
                    </a:prstGeom>
                    <a:ln w="12700">
                      <a:solidFill>
                        <a:schemeClr val="bg1">
                          <a:lumMod val="85000"/>
                        </a:schemeClr>
                      </a:solidFill>
                    </a:ln>
                  </pic:spPr>
                </pic:pic>
              </a:graphicData>
            </a:graphic>
          </wp:inline>
        </w:drawing>
      </w:r>
    </w:p>
    <w:p w14:paraId="34947CF0" w14:textId="77777777" w:rsidR="00B04B0D" w:rsidRDefault="00B04B0D" w:rsidP="00B04B0D">
      <w:pPr>
        <w:pStyle w:val="1e"/>
        <w:rPr>
          <w:rFonts w:hint="eastAsia"/>
        </w:rPr>
      </w:pPr>
      <w:r>
        <w:t xml:space="preserve"># </w:t>
      </w:r>
      <w:r>
        <w:rPr>
          <w:rFonts w:hint="eastAsia"/>
        </w:rPr>
        <w:t>查看用户消费金额（不考虑退货），降序输出</w:t>
      </w:r>
    </w:p>
    <w:p w14:paraId="3F89C905" w14:textId="77777777" w:rsidR="00B04B0D" w:rsidRDefault="00B04B0D" w:rsidP="00B04B0D">
      <w:pPr>
        <w:pStyle w:val="1e"/>
        <w:rPr>
          <w:rFonts w:hint="eastAsia"/>
        </w:rPr>
      </w:pPr>
      <w:r>
        <w:t>SELECT ud.user_key, ud.username, gender, SUM(o. actual_price) AS totalspend</w:t>
      </w:r>
    </w:p>
    <w:p w14:paraId="23F1A9BF" w14:textId="77777777" w:rsidR="00B04B0D" w:rsidRDefault="00B04B0D" w:rsidP="00B04B0D">
      <w:pPr>
        <w:pStyle w:val="1e"/>
        <w:rPr>
          <w:rFonts w:hint="eastAsia"/>
        </w:rPr>
      </w:pPr>
      <w:r>
        <w:t>FROM orders o, user_dimension ud</w:t>
      </w:r>
    </w:p>
    <w:p w14:paraId="0909D191" w14:textId="77777777" w:rsidR="00B04B0D" w:rsidRDefault="00B04B0D" w:rsidP="00B04B0D">
      <w:pPr>
        <w:pStyle w:val="1e"/>
        <w:rPr>
          <w:rFonts w:hint="eastAsia"/>
        </w:rPr>
      </w:pPr>
      <w:r>
        <w:t>WHERE o.user_key = ud.user_key</w:t>
      </w:r>
    </w:p>
    <w:p w14:paraId="58B95E99" w14:textId="77777777" w:rsidR="00B04B0D" w:rsidRDefault="00B04B0D" w:rsidP="00B04B0D">
      <w:pPr>
        <w:pStyle w:val="1e"/>
        <w:rPr>
          <w:rFonts w:hint="eastAsia"/>
        </w:rPr>
      </w:pPr>
      <w:r>
        <w:t>GROUP BY ud.user_key, ud.username, gender</w:t>
      </w:r>
    </w:p>
    <w:p w14:paraId="5A6EF2E4" w14:textId="77777777" w:rsidR="00B04B0D" w:rsidRDefault="00B04B0D" w:rsidP="00B04B0D">
      <w:pPr>
        <w:pStyle w:val="1e"/>
        <w:rPr>
          <w:rFonts w:hint="eastAsia"/>
        </w:rPr>
      </w:pPr>
      <w:r>
        <w:t>ORDER BY sum(o.actual_price) DESC;</w:t>
      </w:r>
    </w:p>
    <w:p w14:paraId="6D68F077" w14:textId="77777777" w:rsidR="00B04B0D" w:rsidRPr="00000F57" w:rsidRDefault="00B04B0D" w:rsidP="00B04B0D">
      <w:pPr>
        <w:pStyle w:val="1e"/>
        <w:rPr>
          <w:rFonts w:hint="eastAsia"/>
        </w:rPr>
      </w:pPr>
      <w:r>
        <w:rPr>
          <w:rFonts w:hint="eastAsia"/>
        </w:rPr>
        <w:t>结果：</w:t>
      </w:r>
    </w:p>
    <w:p w14:paraId="6DDDE4B0" w14:textId="77777777" w:rsidR="00B04B0D" w:rsidRDefault="00B04B0D" w:rsidP="00B04B0D">
      <w:pPr>
        <w:pStyle w:val="1e"/>
        <w:rPr>
          <w:rFonts w:hint="eastAsia"/>
        </w:rPr>
      </w:pPr>
      <w:r>
        <w:rPr>
          <w:noProof/>
        </w:rPr>
        <w:drawing>
          <wp:inline distT="0" distB="0" distL="0" distR="0" wp14:anchorId="4B223EBE" wp14:editId="7BCDDD48">
            <wp:extent cx="3381375" cy="2478688"/>
            <wp:effectExtent l="19050" t="19050" r="9525" b="1714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86122" cy="2482167"/>
                    </a:xfrm>
                    <a:prstGeom prst="rect">
                      <a:avLst/>
                    </a:prstGeom>
                    <a:ln w="12700">
                      <a:solidFill>
                        <a:schemeClr val="bg1">
                          <a:lumMod val="85000"/>
                        </a:schemeClr>
                      </a:solidFill>
                    </a:ln>
                  </pic:spPr>
                </pic:pic>
              </a:graphicData>
            </a:graphic>
          </wp:inline>
        </w:drawing>
      </w:r>
    </w:p>
    <w:p w14:paraId="749B1DA9" w14:textId="77777777" w:rsidR="00B04B0D" w:rsidRPr="00170BD2" w:rsidRDefault="00B04B0D" w:rsidP="00B04B0D">
      <w:pPr>
        <w:pStyle w:val="1e"/>
        <w:rPr>
          <w:rFonts w:hint="eastAsia"/>
        </w:rPr>
      </w:pPr>
      <w:r w:rsidRPr="00170BD2">
        <w:rPr>
          <w:rFonts w:hint="eastAsia"/>
        </w:rPr>
        <w:t>商品</w:t>
      </w:r>
      <w:r>
        <w:rPr>
          <w:rFonts w:hint="eastAsia"/>
        </w:rPr>
        <w:t>相关分析</w:t>
      </w:r>
    </w:p>
    <w:p w14:paraId="7DCDC19F" w14:textId="77777777" w:rsidR="00B04B0D" w:rsidRDefault="00B04B0D" w:rsidP="00B04B0D">
      <w:pPr>
        <w:pStyle w:val="1e"/>
        <w:rPr>
          <w:rFonts w:hint="eastAsia"/>
        </w:rPr>
      </w:pPr>
      <w:r>
        <w:rPr>
          <w:rFonts w:hint="eastAsia"/>
        </w:rPr>
        <w:t>#</w:t>
      </w:r>
      <w:r>
        <w:t xml:space="preserve"> </w:t>
      </w:r>
      <w:r>
        <w:rPr>
          <w:rFonts w:hint="eastAsia"/>
        </w:rPr>
        <w:t>查看各商品的总体销量（不考虑退货），降序输出</w:t>
      </w:r>
    </w:p>
    <w:p w14:paraId="5989D9E3" w14:textId="77777777" w:rsidR="00B04B0D" w:rsidRDefault="00B04B0D" w:rsidP="00B04B0D">
      <w:pPr>
        <w:pStyle w:val="2f2"/>
      </w:pPr>
      <w:r>
        <w:t>SELECT gd.goods_sn, gd.goods_name, SUM(og.number) AS totalnum, SUM(og.price*og.number) AS totalsales</w:t>
      </w:r>
    </w:p>
    <w:p w14:paraId="1878AD50" w14:textId="77777777" w:rsidR="00B04B0D" w:rsidRDefault="00B04B0D" w:rsidP="00B04B0D">
      <w:pPr>
        <w:pStyle w:val="2f2"/>
      </w:pPr>
      <w:r>
        <w:t>FROM order_goods og</w:t>
      </w:r>
    </w:p>
    <w:p w14:paraId="689D935A" w14:textId="77777777" w:rsidR="00B04B0D" w:rsidRDefault="00B04B0D" w:rsidP="00B04B0D">
      <w:pPr>
        <w:pStyle w:val="2f2"/>
      </w:pPr>
      <w:r>
        <w:tab/>
        <w:t>LEFT JOIN goods_dimension gd ON og.goods_key = gd.goods_key</w:t>
      </w:r>
    </w:p>
    <w:p w14:paraId="002AD3DE" w14:textId="77777777" w:rsidR="00B04B0D" w:rsidRDefault="00B04B0D" w:rsidP="00B04B0D">
      <w:pPr>
        <w:pStyle w:val="2f2"/>
      </w:pPr>
      <w:r>
        <w:lastRenderedPageBreak/>
        <w:t>GROUP BY gd.goods_sn, gd.goods_name, gd.category_name</w:t>
      </w:r>
    </w:p>
    <w:p w14:paraId="060E9BE8" w14:textId="77777777" w:rsidR="00B04B0D" w:rsidRDefault="00B04B0D" w:rsidP="00B04B0D">
      <w:pPr>
        <w:pStyle w:val="2f2"/>
      </w:pPr>
      <w:r>
        <w:t>ORDER BY SUM(og.number) DESC;</w:t>
      </w:r>
    </w:p>
    <w:p w14:paraId="797FC5DB" w14:textId="77777777" w:rsidR="00B04B0D" w:rsidRPr="00000F57" w:rsidRDefault="00B04B0D" w:rsidP="00B04B0D">
      <w:pPr>
        <w:pStyle w:val="2f2"/>
      </w:pPr>
      <w:r>
        <w:t>结果</w:t>
      </w:r>
      <w:r>
        <w:rPr>
          <w:rFonts w:hint="eastAsia"/>
        </w:rPr>
        <w:t>：</w:t>
      </w:r>
    </w:p>
    <w:p w14:paraId="35D66213" w14:textId="77777777" w:rsidR="00B04B0D" w:rsidRDefault="00B04B0D" w:rsidP="00B04B0D">
      <w:pPr>
        <w:pStyle w:val="2f2"/>
      </w:pPr>
      <w:r>
        <w:rPr>
          <w:noProof/>
        </w:rPr>
        <w:drawing>
          <wp:inline distT="0" distB="0" distL="0" distR="0" wp14:anchorId="23AF0054" wp14:editId="0BAC6305">
            <wp:extent cx="4981575" cy="2475022"/>
            <wp:effectExtent l="19050" t="19050" r="9525"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01561" cy="2484952"/>
                    </a:xfrm>
                    <a:prstGeom prst="rect">
                      <a:avLst/>
                    </a:prstGeom>
                    <a:ln w="12700">
                      <a:solidFill>
                        <a:schemeClr val="bg1">
                          <a:lumMod val="85000"/>
                        </a:schemeClr>
                      </a:solidFill>
                    </a:ln>
                  </pic:spPr>
                </pic:pic>
              </a:graphicData>
            </a:graphic>
          </wp:inline>
        </w:drawing>
      </w:r>
    </w:p>
    <w:p w14:paraId="7C7D3BCE" w14:textId="77777777" w:rsidR="00B04B0D" w:rsidRDefault="00B04B0D" w:rsidP="00B04B0D">
      <w:pPr>
        <w:pStyle w:val="1e"/>
        <w:rPr>
          <w:rFonts w:hint="eastAsia"/>
        </w:rPr>
      </w:pPr>
      <w:r>
        <w:rPr>
          <w:rFonts w:hint="eastAsia"/>
        </w:rPr>
        <w:t>#</w:t>
      </w:r>
      <w:r>
        <w:t xml:space="preserve"> </w:t>
      </w:r>
      <w:r>
        <w:t>查看各商品的月度销量</w:t>
      </w:r>
      <w:r>
        <w:rPr>
          <w:rFonts w:hint="eastAsia"/>
        </w:rPr>
        <w:t>（不考虑退货）</w:t>
      </w:r>
    </w:p>
    <w:p w14:paraId="6B6C43EC" w14:textId="77777777" w:rsidR="00B04B0D" w:rsidRDefault="00B04B0D" w:rsidP="00B04B0D">
      <w:pPr>
        <w:pStyle w:val="2f2"/>
      </w:pPr>
      <w:r>
        <w:t>SELECT gd.goods_sn, gd.goods_name, dd.month, SUM(og.number) AS monthnum</w:t>
      </w:r>
    </w:p>
    <w:p w14:paraId="337698C4" w14:textId="77777777" w:rsidR="00B04B0D" w:rsidRDefault="00B04B0D" w:rsidP="00B04B0D">
      <w:pPr>
        <w:pStyle w:val="2f2"/>
      </w:pPr>
      <w:r>
        <w:t>FROM order_goods og</w:t>
      </w:r>
    </w:p>
    <w:p w14:paraId="67CF5D8F" w14:textId="77777777" w:rsidR="00B04B0D" w:rsidRDefault="00B04B0D" w:rsidP="00B04B0D">
      <w:pPr>
        <w:pStyle w:val="2f2"/>
      </w:pPr>
      <w:r>
        <w:tab/>
        <w:t>LEFT JOIN goods_dimension gd ON og.goods_key = gd.goods_key</w:t>
      </w:r>
    </w:p>
    <w:p w14:paraId="1945264C" w14:textId="77777777" w:rsidR="00B04B0D" w:rsidRDefault="00B04B0D" w:rsidP="00B04B0D">
      <w:pPr>
        <w:pStyle w:val="2f2"/>
      </w:pPr>
      <w:r>
        <w:tab/>
        <w:t>LEFT JOIN date_dimension dd ON og.add_date = dd.date_key</w:t>
      </w:r>
    </w:p>
    <w:p w14:paraId="0CDAE1F1" w14:textId="77777777" w:rsidR="00B04B0D" w:rsidRDefault="00B04B0D" w:rsidP="00B04B0D">
      <w:pPr>
        <w:pStyle w:val="2f2"/>
      </w:pPr>
      <w:r>
        <w:t>GROUP BY gd.goods_sn, gd.goods_name, dd.month</w:t>
      </w:r>
    </w:p>
    <w:p w14:paraId="441A9419" w14:textId="77777777" w:rsidR="00B04B0D" w:rsidRDefault="00B04B0D" w:rsidP="00B04B0D">
      <w:pPr>
        <w:pStyle w:val="2f2"/>
      </w:pPr>
      <w:r>
        <w:t>ORDER BY gd.goods_sn, dd.month</w:t>
      </w:r>
      <w:r>
        <w:rPr>
          <w:rFonts w:hint="eastAsia"/>
        </w:rPr>
        <w:t>;</w:t>
      </w:r>
    </w:p>
    <w:p w14:paraId="4AB049BD" w14:textId="77777777" w:rsidR="00B04B0D" w:rsidRDefault="00B04B0D" w:rsidP="00B04B0D">
      <w:pPr>
        <w:pStyle w:val="2f2"/>
      </w:pPr>
      <w:r>
        <w:t>结果</w:t>
      </w:r>
      <w:r>
        <w:rPr>
          <w:rFonts w:hint="eastAsia"/>
        </w:rPr>
        <w:t>：</w:t>
      </w:r>
    </w:p>
    <w:p w14:paraId="6809BC83" w14:textId="77777777" w:rsidR="00B04B0D" w:rsidRDefault="00B04B0D" w:rsidP="00B04B0D">
      <w:pPr>
        <w:pStyle w:val="2f2"/>
      </w:pPr>
      <w:r>
        <w:rPr>
          <w:noProof/>
        </w:rPr>
        <w:drawing>
          <wp:inline distT="0" distB="0" distL="0" distR="0" wp14:anchorId="6F5F7BBF" wp14:editId="3D1B52C9">
            <wp:extent cx="4981575" cy="2914650"/>
            <wp:effectExtent l="19050" t="19050" r="28575" b="190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81575" cy="2914650"/>
                    </a:xfrm>
                    <a:prstGeom prst="rect">
                      <a:avLst/>
                    </a:prstGeom>
                    <a:ln w="12700">
                      <a:solidFill>
                        <a:schemeClr val="bg1">
                          <a:lumMod val="85000"/>
                        </a:schemeClr>
                      </a:solidFill>
                    </a:ln>
                  </pic:spPr>
                </pic:pic>
              </a:graphicData>
            </a:graphic>
          </wp:inline>
        </w:drawing>
      </w:r>
    </w:p>
    <w:p w14:paraId="5891DA29" w14:textId="77777777" w:rsidR="00B04B0D" w:rsidRDefault="00B04B0D" w:rsidP="00B04B0D">
      <w:pPr>
        <w:pStyle w:val="1e"/>
        <w:rPr>
          <w:rFonts w:hint="eastAsia"/>
        </w:rPr>
      </w:pPr>
      <w:r>
        <w:rPr>
          <w:rFonts w:hint="eastAsia"/>
        </w:rPr>
        <w:t>#</w:t>
      </w:r>
      <w:r>
        <w:t xml:space="preserve"> </w:t>
      </w:r>
      <w:r>
        <w:t>查看销量最高的前三个类目</w:t>
      </w:r>
      <w:r>
        <w:rPr>
          <w:rFonts w:hint="eastAsia"/>
        </w:rPr>
        <w:t>（仅从数量上考虑销量）</w:t>
      </w:r>
    </w:p>
    <w:p w14:paraId="6E6B384C" w14:textId="77777777" w:rsidR="00B04B0D" w:rsidRDefault="00B04B0D" w:rsidP="00B04B0D">
      <w:pPr>
        <w:pStyle w:val="2f2"/>
      </w:pPr>
      <w:r>
        <w:t>SELECT gd.category_name, SUM(og.number) AS sum</w:t>
      </w:r>
    </w:p>
    <w:p w14:paraId="225BC0E9" w14:textId="77777777" w:rsidR="00B04B0D" w:rsidRDefault="00B04B0D" w:rsidP="00B04B0D">
      <w:pPr>
        <w:pStyle w:val="2f2"/>
      </w:pPr>
      <w:r>
        <w:t>FROM order_goods og</w:t>
      </w:r>
    </w:p>
    <w:p w14:paraId="35046384" w14:textId="77777777" w:rsidR="00B04B0D" w:rsidRDefault="00B04B0D" w:rsidP="00B04B0D">
      <w:pPr>
        <w:pStyle w:val="2f2"/>
      </w:pPr>
      <w:r>
        <w:lastRenderedPageBreak/>
        <w:tab/>
        <w:t>LEFT JOIN goods_dimension gd ON og.goods_key = gd.goods_key</w:t>
      </w:r>
    </w:p>
    <w:p w14:paraId="046A93A0" w14:textId="77777777" w:rsidR="00B04B0D" w:rsidRDefault="00B04B0D" w:rsidP="00B04B0D">
      <w:pPr>
        <w:pStyle w:val="2f2"/>
      </w:pPr>
      <w:r>
        <w:t>GROUP BY gd.category_name</w:t>
      </w:r>
    </w:p>
    <w:p w14:paraId="07AE1E58" w14:textId="77777777" w:rsidR="00B04B0D" w:rsidRDefault="00B04B0D" w:rsidP="00B04B0D">
      <w:pPr>
        <w:pStyle w:val="2f2"/>
      </w:pPr>
      <w:r>
        <w:t>ORDER BY SUM(og.number) DESC</w:t>
      </w:r>
    </w:p>
    <w:p w14:paraId="3DCED8CE" w14:textId="77777777" w:rsidR="00B04B0D" w:rsidRDefault="00B04B0D" w:rsidP="00B04B0D">
      <w:pPr>
        <w:pStyle w:val="2f2"/>
      </w:pPr>
      <w:r>
        <w:t>LIMIT 3;</w:t>
      </w:r>
    </w:p>
    <w:p w14:paraId="43603193" w14:textId="77777777" w:rsidR="00B04B0D" w:rsidRDefault="00B04B0D" w:rsidP="00B04B0D">
      <w:pPr>
        <w:pStyle w:val="2f2"/>
      </w:pPr>
      <w:r>
        <w:t>结果</w:t>
      </w:r>
      <w:r>
        <w:rPr>
          <w:rFonts w:hint="eastAsia"/>
        </w:rPr>
        <w:t>：</w:t>
      </w:r>
    </w:p>
    <w:p w14:paraId="5C5AACF7" w14:textId="77777777" w:rsidR="00B04B0D" w:rsidRPr="00813EBA" w:rsidRDefault="00B04B0D" w:rsidP="00B04B0D">
      <w:pPr>
        <w:pStyle w:val="2f2"/>
      </w:pPr>
      <w:r>
        <w:rPr>
          <w:noProof/>
        </w:rPr>
        <w:drawing>
          <wp:inline distT="0" distB="0" distL="0" distR="0" wp14:anchorId="5C43C15C" wp14:editId="2E5DC62E">
            <wp:extent cx="3009900" cy="1228725"/>
            <wp:effectExtent l="19050" t="19050" r="19050" b="285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09900" cy="1228725"/>
                    </a:xfrm>
                    <a:prstGeom prst="rect">
                      <a:avLst/>
                    </a:prstGeom>
                    <a:ln w="12700">
                      <a:solidFill>
                        <a:schemeClr val="bg1">
                          <a:lumMod val="85000"/>
                        </a:schemeClr>
                      </a:solidFill>
                    </a:ln>
                  </pic:spPr>
                </pic:pic>
              </a:graphicData>
            </a:graphic>
          </wp:inline>
        </w:drawing>
      </w:r>
    </w:p>
    <w:p w14:paraId="59494C79" w14:textId="77777777" w:rsidR="00B04B0D" w:rsidRPr="006651F6" w:rsidRDefault="00B04B0D" w:rsidP="00170BD2">
      <w:pPr>
        <w:pStyle w:val="1e"/>
        <w:rPr>
          <w:rFonts w:hint="eastAsia"/>
        </w:rPr>
      </w:pPr>
    </w:p>
    <w:p w14:paraId="30C68BE4" w14:textId="77777777" w:rsidR="0020153C" w:rsidRPr="006651F6" w:rsidRDefault="0020153C" w:rsidP="00170BD2">
      <w:pPr>
        <w:pStyle w:val="1e"/>
        <w:rPr>
          <w:rFonts w:hint="eastAsia"/>
        </w:rPr>
      </w:pPr>
    </w:p>
    <w:sectPr w:rsidR="0020153C" w:rsidRPr="006651F6" w:rsidSect="00033B54">
      <w:headerReference w:type="default" r:id="rId104"/>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8D4947" w14:textId="77777777" w:rsidR="00907345" w:rsidRDefault="00907345" w:rsidP="00940D2A">
      <w:pPr>
        <w:spacing w:before="0" w:after="0" w:line="240" w:lineRule="auto"/>
      </w:pPr>
      <w:r>
        <w:separator/>
      </w:r>
    </w:p>
  </w:endnote>
  <w:endnote w:type="continuationSeparator" w:id="0">
    <w:p w14:paraId="4FE436FE" w14:textId="77777777" w:rsidR="00907345" w:rsidRDefault="00907345"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Calibri"/>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3BA972" w14:textId="77777777" w:rsidR="00907345" w:rsidRDefault="00907345" w:rsidP="00940D2A">
      <w:pPr>
        <w:spacing w:before="0" w:after="0" w:line="240" w:lineRule="auto"/>
      </w:pPr>
      <w:r>
        <w:separator/>
      </w:r>
    </w:p>
  </w:footnote>
  <w:footnote w:type="continuationSeparator" w:id="0">
    <w:p w14:paraId="1812D307" w14:textId="77777777" w:rsidR="00907345" w:rsidRDefault="00907345"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10253F" w:rsidRPr="00B3672F" w:rsidRDefault="0010253F" w:rsidP="00033B54">
    <w:pPr>
      <w:pStyle w:val="a6"/>
      <w:rPr>
        <w:rFonts w:ascii="HuaweiSans-Regular" w:eastAsia="方正兰亭黑简体" w:hAnsi="HuaweiSans-Regular" w:hint="eastAsia"/>
      </w:rPr>
    </w:pPr>
  </w:p>
  <w:p w14:paraId="6619D47F" w14:textId="77777777" w:rsidR="0010253F" w:rsidRPr="00B3672F" w:rsidRDefault="0010253F"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10253F" w:rsidRPr="00B3672F" w14:paraId="2FAC5D03" w14:textId="77777777" w:rsidTr="00854769">
      <w:trPr>
        <w:cantSplit/>
        <w:trHeight w:hRule="exact" w:val="738"/>
      </w:trPr>
      <w:tc>
        <w:tcPr>
          <w:tcW w:w="1134" w:type="dxa"/>
        </w:tcPr>
        <w:p w14:paraId="07F9ECB9" w14:textId="0621B518" w:rsidR="0010253F" w:rsidRPr="00B3672F" w:rsidRDefault="0010253F" w:rsidP="00854769">
          <w:pPr>
            <w:pStyle w:val="afff9"/>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10253F" w:rsidRPr="00B3672F" w:rsidRDefault="0010253F" w:rsidP="00033B54">
          <w:pPr>
            <w:spacing w:before="120"/>
            <w:rPr>
              <w:rFonts w:ascii="HuaweiSans-Regular" w:eastAsia="方正兰亭黑简体" w:hAnsi="HuaweiSans-Regular" w:hint="eastAsia"/>
            </w:rPr>
          </w:pPr>
        </w:p>
      </w:tc>
      <w:tc>
        <w:tcPr>
          <w:tcW w:w="7371" w:type="dxa"/>
          <w:vAlign w:val="bottom"/>
        </w:tcPr>
        <w:p w14:paraId="541AEA52" w14:textId="5B8662B3" w:rsidR="0010253F" w:rsidRPr="00B3672F" w:rsidRDefault="0010253F" w:rsidP="00033B54">
          <w:pPr>
            <w:pStyle w:val="TableNote"/>
            <w:ind w:left="0"/>
            <w:jc w:val="center"/>
            <w:rPr>
              <w:rFonts w:ascii="HuaweiSans-Regular" w:eastAsia="方正兰亭黑简体" w:hAnsi="HuaweiSans-Regular" w:hint="eastAsia"/>
              <w:noProof/>
            </w:rPr>
          </w:pPr>
          <w:r>
            <w:rPr>
              <w:rFonts w:ascii="HuaweiSans-Regular" w:eastAsia="方正兰亭黑简体" w:hAnsi="HuaweiSans-Regular" w:hint="eastAsia"/>
              <w:noProof/>
            </w:rPr>
            <w:t>数据</w:t>
          </w:r>
          <w:r>
            <w:rPr>
              <w:rFonts w:ascii="HuaweiSans-Regular" w:eastAsia="方正兰亭黑简体" w:hAnsi="HuaweiSans-Regular"/>
              <w:noProof/>
            </w:rPr>
            <w:t>仓库建模及数据分析</w:t>
          </w:r>
          <w:r w:rsidRPr="00B3672F">
            <w:rPr>
              <w:rFonts w:ascii="HuaweiSans-Regular" w:eastAsia="方正兰亭黑简体" w:hAnsi="HuaweiSans-Regular"/>
              <w:noProof/>
            </w:rPr>
            <w:t>实验手册</w:t>
          </w:r>
        </w:p>
      </w:tc>
      <w:tc>
        <w:tcPr>
          <w:tcW w:w="1134" w:type="dxa"/>
          <w:vAlign w:val="bottom"/>
        </w:tcPr>
        <w:p w14:paraId="279C3BBC" w14:textId="1A924E70" w:rsidR="0010253F" w:rsidRPr="00B3672F" w:rsidRDefault="0010253F"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530F53">
            <w:rPr>
              <w:rFonts w:ascii="HuaweiSans-Regular" w:eastAsia="方正兰亭黑简体" w:hAnsi="HuaweiSans-Regular" w:hint="eastAsia"/>
              <w:noProof/>
            </w:rPr>
            <w:t>30</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10253F" w:rsidRPr="00B3672F" w:rsidRDefault="0010253F" w:rsidP="00033B54">
    <w:pPr>
      <w:pStyle w:val="a6"/>
      <w:rPr>
        <w:rFonts w:ascii="HuaweiSans-Regular" w:eastAsia="方正兰亭黑简体" w:hAnsi="HuaweiSans-Regular" w:hint="eastAsia"/>
      </w:rPr>
    </w:pPr>
  </w:p>
  <w:p w14:paraId="76432B8F" w14:textId="77777777" w:rsidR="0010253F" w:rsidRPr="00B3672F" w:rsidRDefault="0010253F" w:rsidP="00033B54">
    <w:pPr>
      <w:pStyle w:val="a6"/>
      <w:rPr>
        <w:rFonts w:ascii="HuaweiSans-Regular" w:eastAsia="方正兰亭黑简体" w:hAnsi="HuaweiSans-Regular" w:hint="eastAsia"/>
      </w:rPr>
    </w:pPr>
  </w:p>
  <w:p w14:paraId="2CCE42D9" w14:textId="77777777" w:rsidR="0010253F" w:rsidRPr="00B3672F" w:rsidRDefault="0010253F">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6278EA2C"/>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8"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9" w15:restartNumberingAfterBreak="0">
    <w:nsid w:val="4BA37FEC"/>
    <w:multiLevelType w:val="hybridMultilevel"/>
    <w:tmpl w:val="C608C602"/>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0"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4"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5"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5"/>
  </w:num>
  <w:num w:numId="2">
    <w:abstractNumId w:val="7"/>
  </w:num>
  <w:num w:numId="3">
    <w:abstractNumId w:val="5"/>
  </w:num>
  <w:num w:numId="4">
    <w:abstractNumId w:val="2"/>
  </w:num>
  <w:num w:numId="5">
    <w:abstractNumId w:val="10"/>
  </w:num>
  <w:num w:numId="6">
    <w:abstractNumId w:val="4"/>
  </w:num>
  <w:num w:numId="7">
    <w:abstractNumId w:val="1"/>
  </w:num>
  <w:num w:numId="8">
    <w:abstractNumId w:val="6"/>
  </w:num>
  <w:num w:numId="9">
    <w:abstractNumId w:val="11"/>
  </w:num>
  <w:num w:numId="10">
    <w:abstractNumId w:val="8"/>
  </w:num>
  <w:num w:numId="11">
    <w:abstractNumId w:val="12"/>
  </w:num>
  <w:num w:numId="12">
    <w:abstractNumId w:val="0"/>
  </w:num>
  <w:num w:numId="13">
    <w:abstractNumId w:val="3"/>
  </w:num>
  <w:num w:numId="14">
    <w:abstractNumId w:val="14"/>
  </w:num>
  <w:num w:numId="15">
    <w:abstractNumId w:val="13"/>
  </w:num>
  <w:num w:numId="16">
    <w:abstractNumId w:val="9"/>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40A18"/>
    <w:rsid w:val="00041545"/>
    <w:rsid w:val="00041907"/>
    <w:rsid w:val="00043B1A"/>
    <w:rsid w:val="000444D3"/>
    <w:rsid w:val="00044F74"/>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6782B"/>
    <w:rsid w:val="00070957"/>
    <w:rsid w:val="00071923"/>
    <w:rsid w:val="00072087"/>
    <w:rsid w:val="0007236C"/>
    <w:rsid w:val="00072AAD"/>
    <w:rsid w:val="00073EC2"/>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A95"/>
    <w:rsid w:val="000B1E79"/>
    <w:rsid w:val="000B1F79"/>
    <w:rsid w:val="000B20BA"/>
    <w:rsid w:val="000B245B"/>
    <w:rsid w:val="000B279C"/>
    <w:rsid w:val="000B4A13"/>
    <w:rsid w:val="000B5EE1"/>
    <w:rsid w:val="000B6384"/>
    <w:rsid w:val="000B7C6A"/>
    <w:rsid w:val="000B7EFF"/>
    <w:rsid w:val="000C06CE"/>
    <w:rsid w:val="000C0963"/>
    <w:rsid w:val="000C0A74"/>
    <w:rsid w:val="000C3F98"/>
    <w:rsid w:val="000C5C85"/>
    <w:rsid w:val="000C62CD"/>
    <w:rsid w:val="000D0045"/>
    <w:rsid w:val="000D0502"/>
    <w:rsid w:val="000D1F11"/>
    <w:rsid w:val="000D2513"/>
    <w:rsid w:val="000D41DD"/>
    <w:rsid w:val="000D57E7"/>
    <w:rsid w:val="000D601E"/>
    <w:rsid w:val="000D7388"/>
    <w:rsid w:val="000D79DE"/>
    <w:rsid w:val="000D7A2B"/>
    <w:rsid w:val="000E12FE"/>
    <w:rsid w:val="000E16AA"/>
    <w:rsid w:val="000E3396"/>
    <w:rsid w:val="000E3C2C"/>
    <w:rsid w:val="000E3FA8"/>
    <w:rsid w:val="000E42C5"/>
    <w:rsid w:val="000E48ED"/>
    <w:rsid w:val="000E4D9B"/>
    <w:rsid w:val="000E5B3B"/>
    <w:rsid w:val="000E66FB"/>
    <w:rsid w:val="000F0F2D"/>
    <w:rsid w:val="000F21A1"/>
    <w:rsid w:val="000F443B"/>
    <w:rsid w:val="000F4683"/>
    <w:rsid w:val="000F536E"/>
    <w:rsid w:val="000F634D"/>
    <w:rsid w:val="000F68E8"/>
    <w:rsid w:val="000F6AA5"/>
    <w:rsid w:val="000F73A2"/>
    <w:rsid w:val="001007FB"/>
    <w:rsid w:val="001017DC"/>
    <w:rsid w:val="0010187A"/>
    <w:rsid w:val="00101AE3"/>
    <w:rsid w:val="001020BB"/>
    <w:rsid w:val="0010214D"/>
    <w:rsid w:val="0010253F"/>
    <w:rsid w:val="0010341A"/>
    <w:rsid w:val="0010410B"/>
    <w:rsid w:val="00104ADC"/>
    <w:rsid w:val="00106460"/>
    <w:rsid w:val="00106A4A"/>
    <w:rsid w:val="00107072"/>
    <w:rsid w:val="00107DA6"/>
    <w:rsid w:val="00110923"/>
    <w:rsid w:val="00110F4C"/>
    <w:rsid w:val="0011199D"/>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37F84"/>
    <w:rsid w:val="00141351"/>
    <w:rsid w:val="0014145E"/>
    <w:rsid w:val="0014154F"/>
    <w:rsid w:val="00142926"/>
    <w:rsid w:val="00142F34"/>
    <w:rsid w:val="0014332B"/>
    <w:rsid w:val="0014385B"/>
    <w:rsid w:val="0014498F"/>
    <w:rsid w:val="001453BD"/>
    <w:rsid w:val="001454CD"/>
    <w:rsid w:val="001454D1"/>
    <w:rsid w:val="00145A38"/>
    <w:rsid w:val="00145FD2"/>
    <w:rsid w:val="00150967"/>
    <w:rsid w:val="00153A12"/>
    <w:rsid w:val="0015499A"/>
    <w:rsid w:val="00154ACF"/>
    <w:rsid w:val="00156F51"/>
    <w:rsid w:val="00160729"/>
    <w:rsid w:val="001612EC"/>
    <w:rsid w:val="00161BC3"/>
    <w:rsid w:val="00163AA2"/>
    <w:rsid w:val="00163D02"/>
    <w:rsid w:val="001666C5"/>
    <w:rsid w:val="00167448"/>
    <w:rsid w:val="00170BD2"/>
    <w:rsid w:val="00171F03"/>
    <w:rsid w:val="00172027"/>
    <w:rsid w:val="00172E55"/>
    <w:rsid w:val="0017327A"/>
    <w:rsid w:val="0017451A"/>
    <w:rsid w:val="00176498"/>
    <w:rsid w:val="00176B45"/>
    <w:rsid w:val="00180259"/>
    <w:rsid w:val="0018080D"/>
    <w:rsid w:val="00180E3E"/>
    <w:rsid w:val="00181143"/>
    <w:rsid w:val="00185231"/>
    <w:rsid w:val="00185AA1"/>
    <w:rsid w:val="00185DD5"/>
    <w:rsid w:val="00185EEE"/>
    <w:rsid w:val="00186154"/>
    <w:rsid w:val="00187508"/>
    <w:rsid w:val="00187DEF"/>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C0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782E"/>
    <w:rsid w:val="001D001D"/>
    <w:rsid w:val="001D0149"/>
    <w:rsid w:val="001D0278"/>
    <w:rsid w:val="001D0C05"/>
    <w:rsid w:val="001D18DC"/>
    <w:rsid w:val="001D5DD9"/>
    <w:rsid w:val="001D669F"/>
    <w:rsid w:val="001D6842"/>
    <w:rsid w:val="001D71C9"/>
    <w:rsid w:val="001D7530"/>
    <w:rsid w:val="001D7DDA"/>
    <w:rsid w:val="001E30B9"/>
    <w:rsid w:val="001E382D"/>
    <w:rsid w:val="001E5B72"/>
    <w:rsid w:val="001E6211"/>
    <w:rsid w:val="001E68EC"/>
    <w:rsid w:val="001E6ABB"/>
    <w:rsid w:val="001E71BD"/>
    <w:rsid w:val="001E7284"/>
    <w:rsid w:val="001E7CA1"/>
    <w:rsid w:val="001F1D00"/>
    <w:rsid w:val="001F3661"/>
    <w:rsid w:val="001F54BE"/>
    <w:rsid w:val="002004D8"/>
    <w:rsid w:val="00200836"/>
    <w:rsid w:val="0020153C"/>
    <w:rsid w:val="002031A4"/>
    <w:rsid w:val="00203E5B"/>
    <w:rsid w:val="002044DD"/>
    <w:rsid w:val="00205D1E"/>
    <w:rsid w:val="002060ED"/>
    <w:rsid w:val="00210AA0"/>
    <w:rsid w:val="002116A0"/>
    <w:rsid w:val="0021235C"/>
    <w:rsid w:val="002134C0"/>
    <w:rsid w:val="0021362D"/>
    <w:rsid w:val="00213E96"/>
    <w:rsid w:val="002148FC"/>
    <w:rsid w:val="00215F94"/>
    <w:rsid w:val="00216677"/>
    <w:rsid w:val="00216D88"/>
    <w:rsid w:val="00217BD4"/>
    <w:rsid w:val="00217D84"/>
    <w:rsid w:val="00220C70"/>
    <w:rsid w:val="002213B8"/>
    <w:rsid w:val="002214DA"/>
    <w:rsid w:val="002226E2"/>
    <w:rsid w:val="002245F2"/>
    <w:rsid w:val="002247BC"/>
    <w:rsid w:val="00225D91"/>
    <w:rsid w:val="00225DA0"/>
    <w:rsid w:val="002315E3"/>
    <w:rsid w:val="00231D66"/>
    <w:rsid w:val="0023220D"/>
    <w:rsid w:val="00232D1D"/>
    <w:rsid w:val="00234CC4"/>
    <w:rsid w:val="002352DE"/>
    <w:rsid w:val="00236A73"/>
    <w:rsid w:val="002375BA"/>
    <w:rsid w:val="002376A5"/>
    <w:rsid w:val="00242D9E"/>
    <w:rsid w:val="00244EA6"/>
    <w:rsid w:val="002457D8"/>
    <w:rsid w:val="002461C9"/>
    <w:rsid w:val="00246E3D"/>
    <w:rsid w:val="002512A2"/>
    <w:rsid w:val="00251FCE"/>
    <w:rsid w:val="00253234"/>
    <w:rsid w:val="00253B8B"/>
    <w:rsid w:val="002541B3"/>
    <w:rsid w:val="00257718"/>
    <w:rsid w:val="00260343"/>
    <w:rsid w:val="002605B0"/>
    <w:rsid w:val="00260775"/>
    <w:rsid w:val="00262636"/>
    <w:rsid w:val="00262F93"/>
    <w:rsid w:val="00263B5B"/>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5E20"/>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E6106"/>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0E0"/>
    <w:rsid w:val="00307DBA"/>
    <w:rsid w:val="00310021"/>
    <w:rsid w:val="00311171"/>
    <w:rsid w:val="00312DF1"/>
    <w:rsid w:val="003141CC"/>
    <w:rsid w:val="00314574"/>
    <w:rsid w:val="003158B8"/>
    <w:rsid w:val="003162AE"/>
    <w:rsid w:val="00316889"/>
    <w:rsid w:val="0031692E"/>
    <w:rsid w:val="00316C8E"/>
    <w:rsid w:val="0031718A"/>
    <w:rsid w:val="00320117"/>
    <w:rsid w:val="00321154"/>
    <w:rsid w:val="00322063"/>
    <w:rsid w:val="003228F0"/>
    <w:rsid w:val="00325029"/>
    <w:rsid w:val="003267BB"/>
    <w:rsid w:val="00326EAA"/>
    <w:rsid w:val="00327963"/>
    <w:rsid w:val="00327A89"/>
    <w:rsid w:val="00327C20"/>
    <w:rsid w:val="00332080"/>
    <w:rsid w:val="003344D9"/>
    <w:rsid w:val="00335B9D"/>
    <w:rsid w:val="003372EA"/>
    <w:rsid w:val="00337979"/>
    <w:rsid w:val="00337A16"/>
    <w:rsid w:val="00337B1D"/>
    <w:rsid w:val="00340128"/>
    <w:rsid w:val="00340C4B"/>
    <w:rsid w:val="00342110"/>
    <w:rsid w:val="003449B6"/>
    <w:rsid w:val="00345758"/>
    <w:rsid w:val="00345CA8"/>
    <w:rsid w:val="003460BF"/>
    <w:rsid w:val="003461B0"/>
    <w:rsid w:val="0034741F"/>
    <w:rsid w:val="00350893"/>
    <w:rsid w:val="00350A7D"/>
    <w:rsid w:val="00352717"/>
    <w:rsid w:val="00352F23"/>
    <w:rsid w:val="003539B9"/>
    <w:rsid w:val="00354F26"/>
    <w:rsid w:val="0035526D"/>
    <w:rsid w:val="00355556"/>
    <w:rsid w:val="003579F6"/>
    <w:rsid w:val="00360713"/>
    <w:rsid w:val="003610EF"/>
    <w:rsid w:val="00361101"/>
    <w:rsid w:val="00361792"/>
    <w:rsid w:val="00361EB1"/>
    <w:rsid w:val="00361F14"/>
    <w:rsid w:val="00362546"/>
    <w:rsid w:val="003629CB"/>
    <w:rsid w:val="00362BAD"/>
    <w:rsid w:val="00362ECF"/>
    <w:rsid w:val="00363D04"/>
    <w:rsid w:val="0036631D"/>
    <w:rsid w:val="00366E4B"/>
    <w:rsid w:val="00370DC3"/>
    <w:rsid w:val="00373B2C"/>
    <w:rsid w:val="00375A86"/>
    <w:rsid w:val="00375EAD"/>
    <w:rsid w:val="003773F5"/>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0DA9"/>
    <w:rsid w:val="003D2573"/>
    <w:rsid w:val="003D278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735"/>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3895"/>
    <w:rsid w:val="0041409F"/>
    <w:rsid w:val="00416E2E"/>
    <w:rsid w:val="00417528"/>
    <w:rsid w:val="0041795C"/>
    <w:rsid w:val="00417A26"/>
    <w:rsid w:val="00420B72"/>
    <w:rsid w:val="00422748"/>
    <w:rsid w:val="004278B5"/>
    <w:rsid w:val="004278BE"/>
    <w:rsid w:val="00427C9B"/>
    <w:rsid w:val="004300F4"/>
    <w:rsid w:val="004314CE"/>
    <w:rsid w:val="004336B1"/>
    <w:rsid w:val="004346AD"/>
    <w:rsid w:val="004356EB"/>
    <w:rsid w:val="00435FAE"/>
    <w:rsid w:val="0043602D"/>
    <w:rsid w:val="0043675F"/>
    <w:rsid w:val="00436804"/>
    <w:rsid w:val="00436B92"/>
    <w:rsid w:val="00440AA8"/>
    <w:rsid w:val="00441171"/>
    <w:rsid w:val="00441D72"/>
    <w:rsid w:val="00445AB6"/>
    <w:rsid w:val="00447103"/>
    <w:rsid w:val="0044762D"/>
    <w:rsid w:val="00450E12"/>
    <w:rsid w:val="0045159F"/>
    <w:rsid w:val="00451CF6"/>
    <w:rsid w:val="0045366D"/>
    <w:rsid w:val="00453B74"/>
    <w:rsid w:val="004547B4"/>
    <w:rsid w:val="00455497"/>
    <w:rsid w:val="00457348"/>
    <w:rsid w:val="004601F1"/>
    <w:rsid w:val="004622AB"/>
    <w:rsid w:val="00462D8E"/>
    <w:rsid w:val="0046363A"/>
    <w:rsid w:val="00463820"/>
    <w:rsid w:val="004638E2"/>
    <w:rsid w:val="00464025"/>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4786"/>
    <w:rsid w:val="004F6280"/>
    <w:rsid w:val="004F688E"/>
    <w:rsid w:val="004F697C"/>
    <w:rsid w:val="004F6CED"/>
    <w:rsid w:val="005016A8"/>
    <w:rsid w:val="00501B07"/>
    <w:rsid w:val="00501EA8"/>
    <w:rsid w:val="00503848"/>
    <w:rsid w:val="00503D14"/>
    <w:rsid w:val="00504B55"/>
    <w:rsid w:val="00505724"/>
    <w:rsid w:val="0050614A"/>
    <w:rsid w:val="00507E2A"/>
    <w:rsid w:val="0051051D"/>
    <w:rsid w:val="00512B28"/>
    <w:rsid w:val="005135D9"/>
    <w:rsid w:val="00516CC1"/>
    <w:rsid w:val="005176E5"/>
    <w:rsid w:val="00517709"/>
    <w:rsid w:val="005200B6"/>
    <w:rsid w:val="00520C94"/>
    <w:rsid w:val="005214A7"/>
    <w:rsid w:val="00522580"/>
    <w:rsid w:val="00522967"/>
    <w:rsid w:val="00523C28"/>
    <w:rsid w:val="00524225"/>
    <w:rsid w:val="005242A8"/>
    <w:rsid w:val="00524666"/>
    <w:rsid w:val="0052474E"/>
    <w:rsid w:val="00526952"/>
    <w:rsid w:val="00526BBC"/>
    <w:rsid w:val="00530302"/>
    <w:rsid w:val="00530D24"/>
    <w:rsid w:val="00530F53"/>
    <w:rsid w:val="0053194D"/>
    <w:rsid w:val="00533708"/>
    <w:rsid w:val="005350A0"/>
    <w:rsid w:val="00536900"/>
    <w:rsid w:val="00536D4D"/>
    <w:rsid w:val="00537472"/>
    <w:rsid w:val="005424EA"/>
    <w:rsid w:val="00543953"/>
    <w:rsid w:val="00543A76"/>
    <w:rsid w:val="00543FDE"/>
    <w:rsid w:val="00545A3D"/>
    <w:rsid w:val="005476F7"/>
    <w:rsid w:val="00547873"/>
    <w:rsid w:val="00547AA9"/>
    <w:rsid w:val="00547FAA"/>
    <w:rsid w:val="005536B4"/>
    <w:rsid w:val="0055520C"/>
    <w:rsid w:val="0055595D"/>
    <w:rsid w:val="00556DB2"/>
    <w:rsid w:val="005578B6"/>
    <w:rsid w:val="005579C9"/>
    <w:rsid w:val="005607FC"/>
    <w:rsid w:val="00562E3E"/>
    <w:rsid w:val="00563999"/>
    <w:rsid w:val="005668CE"/>
    <w:rsid w:val="005706B5"/>
    <w:rsid w:val="00570D83"/>
    <w:rsid w:val="00571B40"/>
    <w:rsid w:val="00571C3E"/>
    <w:rsid w:val="00573C39"/>
    <w:rsid w:val="0057476C"/>
    <w:rsid w:val="0057502B"/>
    <w:rsid w:val="005750C8"/>
    <w:rsid w:val="00577598"/>
    <w:rsid w:val="00577A5F"/>
    <w:rsid w:val="00577A8B"/>
    <w:rsid w:val="00577CDF"/>
    <w:rsid w:val="00581446"/>
    <w:rsid w:val="00581962"/>
    <w:rsid w:val="00585A4A"/>
    <w:rsid w:val="00585E01"/>
    <w:rsid w:val="00586D12"/>
    <w:rsid w:val="00592EA9"/>
    <w:rsid w:val="00594091"/>
    <w:rsid w:val="00596A92"/>
    <w:rsid w:val="005A0AAD"/>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1D69"/>
    <w:rsid w:val="005D203C"/>
    <w:rsid w:val="005D2A15"/>
    <w:rsid w:val="005D2DB6"/>
    <w:rsid w:val="005D2F8F"/>
    <w:rsid w:val="005D4160"/>
    <w:rsid w:val="005D419D"/>
    <w:rsid w:val="005D499C"/>
    <w:rsid w:val="005D4B94"/>
    <w:rsid w:val="005D4C6C"/>
    <w:rsid w:val="005D725D"/>
    <w:rsid w:val="005E004F"/>
    <w:rsid w:val="005E0257"/>
    <w:rsid w:val="005E08C3"/>
    <w:rsid w:val="005E18FF"/>
    <w:rsid w:val="005E2BA8"/>
    <w:rsid w:val="005E2DD2"/>
    <w:rsid w:val="005E3D6E"/>
    <w:rsid w:val="005E4B56"/>
    <w:rsid w:val="005E5310"/>
    <w:rsid w:val="005F10B1"/>
    <w:rsid w:val="005F26D0"/>
    <w:rsid w:val="005F2A85"/>
    <w:rsid w:val="005F2DB3"/>
    <w:rsid w:val="005F3B45"/>
    <w:rsid w:val="005F5536"/>
    <w:rsid w:val="00600FA3"/>
    <w:rsid w:val="0060106F"/>
    <w:rsid w:val="006014A4"/>
    <w:rsid w:val="00602B73"/>
    <w:rsid w:val="00606353"/>
    <w:rsid w:val="006072A9"/>
    <w:rsid w:val="00607A81"/>
    <w:rsid w:val="00610C3F"/>
    <w:rsid w:val="006120E1"/>
    <w:rsid w:val="00612D17"/>
    <w:rsid w:val="006137CA"/>
    <w:rsid w:val="00613D31"/>
    <w:rsid w:val="00614715"/>
    <w:rsid w:val="006149B1"/>
    <w:rsid w:val="006174FF"/>
    <w:rsid w:val="0061787C"/>
    <w:rsid w:val="00620B4A"/>
    <w:rsid w:val="00621513"/>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1FC7"/>
    <w:rsid w:val="006420EA"/>
    <w:rsid w:val="00643652"/>
    <w:rsid w:val="00645D7A"/>
    <w:rsid w:val="006468D2"/>
    <w:rsid w:val="00646910"/>
    <w:rsid w:val="006521BE"/>
    <w:rsid w:val="0065262E"/>
    <w:rsid w:val="00652A23"/>
    <w:rsid w:val="00652FDB"/>
    <w:rsid w:val="00655365"/>
    <w:rsid w:val="006555B1"/>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91C48"/>
    <w:rsid w:val="00691CA6"/>
    <w:rsid w:val="00692568"/>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3DCC"/>
    <w:rsid w:val="006C425F"/>
    <w:rsid w:val="006C4329"/>
    <w:rsid w:val="006C559F"/>
    <w:rsid w:val="006C65AA"/>
    <w:rsid w:val="006C756C"/>
    <w:rsid w:val="006C7F59"/>
    <w:rsid w:val="006D0B05"/>
    <w:rsid w:val="006D46A5"/>
    <w:rsid w:val="006D622A"/>
    <w:rsid w:val="006E0824"/>
    <w:rsid w:val="006E17E3"/>
    <w:rsid w:val="006E254A"/>
    <w:rsid w:val="006E2DF2"/>
    <w:rsid w:val="006E2F9F"/>
    <w:rsid w:val="006E53CC"/>
    <w:rsid w:val="006E6B51"/>
    <w:rsid w:val="006E70B8"/>
    <w:rsid w:val="006F206B"/>
    <w:rsid w:val="006F23AF"/>
    <w:rsid w:val="006F2A6C"/>
    <w:rsid w:val="006F3081"/>
    <w:rsid w:val="006F30BD"/>
    <w:rsid w:val="006F4046"/>
    <w:rsid w:val="006F58F0"/>
    <w:rsid w:val="006F6A85"/>
    <w:rsid w:val="006F6B63"/>
    <w:rsid w:val="0070060E"/>
    <w:rsid w:val="007012B9"/>
    <w:rsid w:val="00701E21"/>
    <w:rsid w:val="007020D4"/>
    <w:rsid w:val="007029D0"/>
    <w:rsid w:val="0070345E"/>
    <w:rsid w:val="0070376F"/>
    <w:rsid w:val="007042AA"/>
    <w:rsid w:val="007043C1"/>
    <w:rsid w:val="00704E84"/>
    <w:rsid w:val="00705017"/>
    <w:rsid w:val="007055F4"/>
    <w:rsid w:val="0070636C"/>
    <w:rsid w:val="00707F57"/>
    <w:rsid w:val="00710BEF"/>
    <w:rsid w:val="007117AB"/>
    <w:rsid w:val="00711AA7"/>
    <w:rsid w:val="00713707"/>
    <w:rsid w:val="00714C88"/>
    <w:rsid w:val="007153FB"/>
    <w:rsid w:val="00715EF5"/>
    <w:rsid w:val="0071626D"/>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2C"/>
    <w:rsid w:val="007455B8"/>
    <w:rsid w:val="0074618A"/>
    <w:rsid w:val="0074627D"/>
    <w:rsid w:val="0074648A"/>
    <w:rsid w:val="007476D8"/>
    <w:rsid w:val="00747D73"/>
    <w:rsid w:val="007511FB"/>
    <w:rsid w:val="007513EB"/>
    <w:rsid w:val="00752B9C"/>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2BF"/>
    <w:rsid w:val="00775422"/>
    <w:rsid w:val="00776137"/>
    <w:rsid w:val="00776ED4"/>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649"/>
    <w:rsid w:val="007A2E34"/>
    <w:rsid w:val="007A40F2"/>
    <w:rsid w:val="007A4B89"/>
    <w:rsid w:val="007B1662"/>
    <w:rsid w:val="007B1E9D"/>
    <w:rsid w:val="007B43DA"/>
    <w:rsid w:val="007B4588"/>
    <w:rsid w:val="007B570C"/>
    <w:rsid w:val="007B5EB9"/>
    <w:rsid w:val="007B5F15"/>
    <w:rsid w:val="007B656E"/>
    <w:rsid w:val="007C0C25"/>
    <w:rsid w:val="007C0C8B"/>
    <w:rsid w:val="007C16D6"/>
    <w:rsid w:val="007C1A6E"/>
    <w:rsid w:val="007C3B47"/>
    <w:rsid w:val="007C58EA"/>
    <w:rsid w:val="007C7EB4"/>
    <w:rsid w:val="007D0F25"/>
    <w:rsid w:val="007D1776"/>
    <w:rsid w:val="007D1AD5"/>
    <w:rsid w:val="007D1DFD"/>
    <w:rsid w:val="007D2A02"/>
    <w:rsid w:val="007D2A46"/>
    <w:rsid w:val="007D32EF"/>
    <w:rsid w:val="007D370D"/>
    <w:rsid w:val="007D410C"/>
    <w:rsid w:val="007D64F6"/>
    <w:rsid w:val="007D74A8"/>
    <w:rsid w:val="007E021F"/>
    <w:rsid w:val="007E18B6"/>
    <w:rsid w:val="007E1945"/>
    <w:rsid w:val="007E2B96"/>
    <w:rsid w:val="007E2F3F"/>
    <w:rsid w:val="007E30DF"/>
    <w:rsid w:val="007E4F2E"/>
    <w:rsid w:val="007E59F2"/>
    <w:rsid w:val="007E5E20"/>
    <w:rsid w:val="007E6778"/>
    <w:rsid w:val="007F1CDC"/>
    <w:rsid w:val="007F2ED8"/>
    <w:rsid w:val="007F349E"/>
    <w:rsid w:val="007F53C2"/>
    <w:rsid w:val="007F5A96"/>
    <w:rsid w:val="007F5BF7"/>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92D"/>
    <w:rsid w:val="00874B7D"/>
    <w:rsid w:val="0087575D"/>
    <w:rsid w:val="0087635C"/>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100"/>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3BAB"/>
    <w:rsid w:val="008B43C6"/>
    <w:rsid w:val="008B4D70"/>
    <w:rsid w:val="008B5835"/>
    <w:rsid w:val="008B6622"/>
    <w:rsid w:val="008B6D57"/>
    <w:rsid w:val="008B7B9B"/>
    <w:rsid w:val="008C0438"/>
    <w:rsid w:val="008C09F3"/>
    <w:rsid w:val="008C2E4D"/>
    <w:rsid w:val="008C30F4"/>
    <w:rsid w:val="008C3C8C"/>
    <w:rsid w:val="008C3E9A"/>
    <w:rsid w:val="008C5037"/>
    <w:rsid w:val="008C7F85"/>
    <w:rsid w:val="008D2C22"/>
    <w:rsid w:val="008D5E35"/>
    <w:rsid w:val="008D622B"/>
    <w:rsid w:val="008D76B5"/>
    <w:rsid w:val="008E0285"/>
    <w:rsid w:val="008E168E"/>
    <w:rsid w:val="008E2E95"/>
    <w:rsid w:val="008E322E"/>
    <w:rsid w:val="008E567D"/>
    <w:rsid w:val="008E6235"/>
    <w:rsid w:val="008E68BA"/>
    <w:rsid w:val="008E72B4"/>
    <w:rsid w:val="008F2081"/>
    <w:rsid w:val="008F7FF9"/>
    <w:rsid w:val="00900AEF"/>
    <w:rsid w:val="00902B2B"/>
    <w:rsid w:val="00903192"/>
    <w:rsid w:val="00903F93"/>
    <w:rsid w:val="0090504B"/>
    <w:rsid w:val="009058A8"/>
    <w:rsid w:val="00906E29"/>
    <w:rsid w:val="00907345"/>
    <w:rsid w:val="00907A51"/>
    <w:rsid w:val="00907F52"/>
    <w:rsid w:val="00912A6C"/>
    <w:rsid w:val="00914937"/>
    <w:rsid w:val="0091628A"/>
    <w:rsid w:val="009171BC"/>
    <w:rsid w:val="0092083F"/>
    <w:rsid w:val="009216D6"/>
    <w:rsid w:val="009227DD"/>
    <w:rsid w:val="00923F55"/>
    <w:rsid w:val="0092482D"/>
    <w:rsid w:val="00924EEA"/>
    <w:rsid w:val="00925318"/>
    <w:rsid w:val="00925EA4"/>
    <w:rsid w:val="00925F71"/>
    <w:rsid w:val="009301F6"/>
    <w:rsid w:val="00931412"/>
    <w:rsid w:val="009319E8"/>
    <w:rsid w:val="00934483"/>
    <w:rsid w:val="00935DA5"/>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1E51"/>
    <w:rsid w:val="0097211B"/>
    <w:rsid w:val="00972BB4"/>
    <w:rsid w:val="00974A4F"/>
    <w:rsid w:val="009761C5"/>
    <w:rsid w:val="0097664E"/>
    <w:rsid w:val="009767A8"/>
    <w:rsid w:val="00976E61"/>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C2C"/>
    <w:rsid w:val="009D0D2A"/>
    <w:rsid w:val="009D19D5"/>
    <w:rsid w:val="009D21CD"/>
    <w:rsid w:val="009D2C7C"/>
    <w:rsid w:val="009D586E"/>
    <w:rsid w:val="009D744F"/>
    <w:rsid w:val="009D7B26"/>
    <w:rsid w:val="009E1B18"/>
    <w:rsid w:val="009E1F10"/>
    <w:rsid w:val="009E2157"/>
    <w:rsid w:val="009E2C46"/>
    <w:rsid w:val="009E48C1"/>
    <w:rsid w:val="009E58E3"/>
    <w:rsid w:val="009E6D66"/>
    <w:rsid w:val="009E7B91"/>
    <w:rsid w:val="009F3595"/>
    <w:rsid w:val="009F4AF8"/>
    <w:rsid w:val="009F4F1D"/>
    <w:rsid w:val="009F5451"/>
    <w:rsid w:val="009F5D6B"/>
    <w:rsid w:val="009F675F"/>
    <w:rsid w:val="009F72A5"/>
    <w:rsid w:val="00A002BA"/>
    <w:rsid w:val="00A00541"/>
    <w:rsid w:val="00A01367"/>
    <w:rsid w:val="00A01EBD"/>
    <w:rsid w:val="00A01F83"/>
    <w:rsid w:val="00A02096"/>
    <w:rsid w:val="00A0237C"/>
    <w:rsid w:val="00A02EF3"/>
    <w:rsid w:val="00A03437"/>
    <w:rsid w:val="00A03BF9"/>
    <w:rsid w:val="00A06748"/>
    <w:rsid w:val="00A07CC4"/>
    <w:rsid w:val="00A07EFA"/>
    <w:rsid w:val="00A07FFB"/>
    <w:rsid w:val="00A103A7"/>
    <w:rsid w:val="00A10B8F"/>
    <w:rsid w:val="00A10D84"/>
    <w:rsid w:val="00A11677"/>
    <w:rsid w:val="00A12301"/>
    <w:rsid w:val="00A13D67"/>
    <w:rsid w:val="00A142D6"/>
    <w:rsid w:val="00A15948"/>
    <w:rsid w:val="00A20093"/>
    <w:rsid w:val="00A207D3"/>
    <w:rsid w:val="00A20DAD"/>
    <w:rsid w:val="00A21E2C"/>
    <w:rsid w:val="00A22743"/>
    <w:rsid w:val="00A227ED"/>
    <w:rsid w:val="00A22BAD"/>
    <w:rsid w:val="00A24A27"/>
    <w:rsid w:val="00A25571"/>
    <w:rsid w:val="00A27105"/>
    <w:rsid w:val="00A2792C"/>
    <w:rsid w:val="00A27933"/>
    <w:rsid w:val="00A30296"/>
    <w:rsid w:val="00A32195"/>
    <w:rsid w:val="00A3398E"/>
    <w:rsid w:val="00A37BAA"/>
    <w:rsid w:val="00A40B3C"/>
    <w:rsid w:val="00A42333"/>
    <w:rsid w:val="00A47302"/>
    <w:rsid w:val="00A47728"/>
    <w:rsid w:val="00A47743"/>
    <w:rsid w:val="00A51A89"/>
    <w:rsid w:val="00A5245A"/>
    <w:rsid w:val="00A531D2"/>
    <w:rsid w:val="00A53288"/>
    <w:rsid w:val="00A539FD"/>
    <w:rsid w:val="00A5523D"/>
    <w:rsid w:val="00A55F0C"/>
    <w:rsid w:val="00A57961"/>
    <w:rsid w:val="00A60398"/>
    <w:rsid w:val="00A61F42"/>
    <w:rsid w:val="00A621E5"/>
    <w:rsid w:val="00A63712"/>
    <w:rsid w:val="00A643C9"/>
    <w:rsid w:val="00A65E23"/>
    <w:rsid w:val="00A67072"/>
    <w:rsid w:val="00A673A0"/>
    <w:rsid w:val="00A6744F"/>
    <w:rsid w:val="00A7067F"/>
    <w:rsid w:val="00A70A70"/>
    <w:rsid w:val="00A73D37"/>
    <w:rsid w:val="00A73FA6"/>
    <w:rsid w:val="00A7532F"/>
    <w:rsid w:val="00A75ACB"/>
    <w:rsid w:val="00A764D1"/>
    <w:rsid w:val="00A76E5D"/>
    <w:rsid w:val="00A81AF3"/>
    <w:rsid w:val="00A82F82"/>
    <w:rsid w:val="00A83E06"/>
    <w:rsid w:val="00A86CB6"/>
    <w:rsid w:val="00A87702"/>
    <w:rsid w:val="00A87A37"/>
    <w:rsid w:val="00A91900"/>
    <w:rsid w:val="00A925F6"/>
    <w:rsid w:val="00A92AB8"/>
    <w:rsid w:val="00A93FAC"/>
    <w:rsid w:val="00A965B7"/>
    <w:rsid w:val="00A97E4A"/>
    <w:rsid w:val="00AA0054"/>
    <w:rsid w:val="00AA16B2"/>
    <w:rsid w:val="00AA1C68"/>
    <w:rsid w:val="00AA2952"/>
    <w:rsid w:val="00AA31C3"/>
    <w:rsid w:val="00AA35BF"/>
    <w:rsid w:val="00AA3B07"/>
    <w:rsid w:val="00AA5866"/>
    <w:rsid w:val="00AA5CD8"/>
    <w:rsid w:val="00AA629D"/>
    <w:rsid w:val="00AA66AA"/>
    <w:rsid w:val="00AA695C"/>
    <w:rsid w:val="00AA76F9"/>
    <w:rsid w:val="00AB04CB"/>
    <w:rsid w:val="00AB07A3"/>
    <w:rsid w:val="00AB0B93"/>
    <w:rsid w:val="00AB1308"/>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E6A95"/>
    <w:rsid w:val="00AF18DD"/>
    <w:rsid w:val="00AF213E"/>
    <w:rsid w:val="00AF2E9B"/>
    <w:rsid w:val="00AF341A"/>
    <w:rsid w:val="00AF3E39"/>
    <w:rsid w:val="00AF63C5"/>
    <w:rsid w:val="00AF79D0"/>
    <w:rsid w:val="00B01157"/>
    <w:rsid w:val="00B0131B"/>
    <w:rsid w:val="00B019CA"/>
    <w:rsid w:val="00B01D51"/>
    <w:rsid w:val="00B03123"/>
    <w:rsid w:val="00B0343B"/>
    <w:rsid w:val="00B039AF"/>
    <w:rsid w:val="00B03E5E"/>
    <w:rsid w:val="00B03F48"/>
    <w:rsid w:val="00B04A7C"/>
    <w:rsid w:val="00B04B0D"/>
    <w:rsid w:val="00B0531F"/>
    <w:rsid w:val="00B0626D"/>
    <w:rsid w:val="00B062AB"/>
    <w:rsid w:val="00B07A3A"/>
    <w:rsid w:val="00B10FBB"/>
    <w:rsid w:val="00B10FF9"/>
    <w:rsid w:val="00B121F3"/>
    <w:rsid w:val="00B122B9"/>
    <w:rsid w:val="00B12767"/>
    <w:rsid w:val="00B1346D"/>
    <w:rsid w:val="00B13EB0"/>
    <w:rsid w:val="00B1406F"/>
    <w:rsid w:val="00B201C9"/>
    <w:rsid w:val="00B2047C"/>
    <w:rsid w:val="00B22580"/>
    <w:rsid w:val="00B22966"/>
    <w:rsid w:val="00B22BAC"/>
    <w:rsid w:val="00B23231"/>
    <w:rsid w:val="00B239D5"/>
    <w:rsid w:val="00B23A0F"/>
    <w:rsid w:val="00B23E35"/>
    <w:rsid w:val="00B255C7"/>
    <w:rsid w:val="00B27534"/>
    <w:rsid w:val="00B3026B"/>
    <w:rsid w:val="00B3254B"/>
    <w:rsid w:val="00B32B98"/>
    <w:rsid w:val="00B32C83"/>
    <w:rsid w:val="00B35566"/>
    <w:rsid w:val="00B3576B"/>
    <w:rsid w:val="00B3672F"/>
    <w:rsid w:val="00B37037"/>
    <w:rsid w:val="00B37A3E"/>
    <w:rsid w:val="00B40687"/>
    <w:rsid w:val="00B40D7A"/>
    <w:rsid w:val="00B4225D"/>
    <w:rsid w:val="00B4324D"/>
    <w:rsid w:val="00B434B0"/>
    <w:rsid w:val="00B4457E"/>
    <w:rsid w:val="00B45C7C"/>
    <w:rsid w:val="00B476CD"/>
    <w:rsid w:val="00B51FE4"/>
    <w:rsid w:val="00B52D8B"/>
    <w:rsid w:val="00B53096"/>
    <w:rsid w:val="00B53727"/>
    <w:rsid w:val="00B546C4"/>
    <w:rsid w:val="00B54F7B"/>
    <w:rsid w:val="00B55E0A"/>
    <w:rsid w:val="00B55F9B"/>
    <w:rsid w:val="00B56EBF"/>
    <w:rsid w:val="00B602CD"/>
    <w:rsid w:val="00B60EC4"/>
    <w:rsid w:val="00B617D6"/>
    <w:rsid w:val="00B62807"/>
    <w:rsid w:val="00B62F16"/>
    <w:rsid w:val="00B6476C"/>
    <w:rsid w:val="00B66DA1"/>
    <w:rsid w:val="00B6735C"/>
    <w:rsid w:val="00B7109A"/>
    <w:rsid w:val="00B72ACC"/>
    <w:rsid w:val="00B736C2"/>
    <w:rsid w:val="00B75A84"/>
    <w:rsid w:val="00B81DEF"/>
    <w:rsid w:val="00B82F1B"/>
    <w:rsid w:val="00B83916"/>
    <w:rsid w:val="00B83DFF"/>
    <w:rsid w:val="00B8503A"/>
    <w:rsid w:val="00B858DC"/>
    <w:rsid w:val="00B90C54"/>
    <w:rsid w:val="00B90E9B"/>
    <w:rsid w:val="00B919A9"/>
    <w:rsid w:val="00B91D48"/>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E7ADF"/>
    <w:rsid w:val="00BF046A"/>
    <w:rsid w:val="00BF17B9"/>
    <w:rsid w:val="00BF1B54"/>
    <w:rsid w:val="00BF1C93"/>
    <w:rsid w:val="00BF27A5"/>
    <w:rsid w:val="00BF2CEA"/>
    <w:rsid w:val="00BF6169"/>
    <w:rsid w:val="00BF64F4"/>
    <w:rsid w:val="00BF6D0B"/>
    <w:rsid w:val="00BF73B0"/>
    <w:rsid w:val="00C0102B"/>
    <w:rsid w:val="00C010B6"/>
    <w:rsid w:val="00C01CD5"/>
    <w:rsid w:val="00C023D0"/>
    <w:rsid w:val="00C03A93"/>
    <w:rsid w:val="00C05792"/>
    <w:rsid w:val="00C060BC"/>
    <w:rsid w:val="00C066BC"/>
    <w:rsid w:val="00C06F68"/>
    <w:rsid w:val="00C07C21"/>
    <w:rsid w:val="00C07E78"/>
    <w:rsid w:val="00C11E5E"/>
    <w:rsid w:val="00C12837"/>
    <w:rsid w:val="00C14F84"/>
    <w:rsid w:val="00C1569C"/>
    <w:rsid w:val="00C159AF"/>
    <w:rsid w:val="00C15F92"/>
    <w:rsid w:val="00C165A1"/>
    <w:rsid w:val="00C1668F"/>
    <w:rsid w:val="00C1742D"/>
    <w:rsid w:val="00C20B50"/>
    <w:rsid w:val="00C20F4E"/>
    <w:rsid w:val="00C22D62"/>
    <w:rsid w:val="00C230E6"/>
    <w:rsid w:val="00C23CF1"/>
    <w:rsid w:val="00C243D2"/>
    <w:rsid w:val="00C24D2E"/>
    <w:rsid w:val="00C2595D"/>
    <w:rsid w:val="00C25FEA"/>
    <w:rsid w:val="00C264E9"/>
    <w:rsid w:val="00C266F5"/>
    <w:rsid w:val="00C26A17"/>
    <w:rsid w:val="00C315D5"/>
    <w:rsid w:val="00C32D87"/>
    <w:rsid w:val="00C3306F"/>
    <w:rsid w:val="00C330D6"/>
    <w:rsid w:val="00C36EDB"/>
    <w:rsid w:val="00C376D2"/>
    <w:rsid w:val="00C40614"/>
    <w:rsid w:val="00C41742"/>
    <w:rsid w:val="00C41B58"/>
    <w:rsid w:val="00C445BE"/>
    <w:rsid w:val="00C44E38"/>
    <w:rsid w:val="00C460DE"/>
    <w:rsid w:val="00C46510"/>
    <w:rsid w:val="00C50344"/>
    <w:rsid w:val="00C50C99"/>
    <w:rsid w:val="00C51264"/>
    <w:rsid w:val="00C5274C"/>
    <w:rsid w:val="00C5363D"/>
    <w:rsid w:val="00C54293"/>
    <w:rsid w:val="00C5707F"/>
    <w:rsid w:val="00C57360"/>
    <w:rsid w:val="00C57AA7"/>
    <w:rsid w:val="00C57E7D"/>
    <w:rsid w:val="00C57F35"/>
    <w:rsid w:val="00C602AF"/>
    <w:rsid w:val="00C60773"/>
    <w:rsid w:val="00C60E19"/>
    <w:rsid w:val="00C63397"/>
    <w:rsid w:val="00C67061"/>
    <w:rsid w:val="00C672C6"/>
    <w:rsid w:val="00C67C7C"/>
    <w:rsid w:val="00C67F5D"/>
    <w:rsid w:val="00C71844"/>
    <w:rsid w:val="00C72048"/>
    <w:rsid w:val="00C72410"/>
    <w:rsid w:val="00C72E0B"/>
    <w:rsid w:val="00C7376F"/>
    <w:rsid w:val="00C75C41"/>
    <w:rsid w:val="00C8073E"/>
    <w:rsid w:val="00C82BCB"/>
    <w:rsid w:val="00C82FB3"/>
    <w:rsid w:val="00C84622"/>
    <w:rsid w:val="00C84841"/>
    <w:rsid w:val="00C85E9D"/>
    <w:rsid w:val="00C867E2"/>
    <w:rsid w:val="00C87587"/>
    <w:rsid w:val="00C9043E"/>
    <w:rsid w:val="00C919E6"/>
    <w:rsid w:val="00C91D8E"/>
    <w:rsid w:val="00C92BC4"/>
    <w:rsid w:val="00C9347A"/>
    <w:rsid w:val="00C94292"/>
    <w:rsid w:val="00C95961"/>
    <w:rsid w:val="00C96799"/>
    <w:rsid w:val="00CA1C01"/>
    <w:rsid w:val="00CA1DE7"/>
    <w:rsid w:val="00CA29F8"/>
    <w:rsid w:val="00CA332F"/>
    <w:rsid w:val="00CA563B"/>
    <w:rsid w:val="00CA5672"/>
    <w:rsid w:val="00CA5B38"/>
    <w:rsid w:val="00CA64E4"/>
    <w:rsid w:val="00CB00A4"/>
    <w:rsid w:val="00CB037B"/>
    <w:rsid w:val="00CB043F"/>
    <w:rsid w:val="00CB12B5"/>
    <w:rsid w:val="00CB136A"/>
    <w:rsid w:val="00CB136D"/>
    <w:rsid w:val="00CB32ED"/>
    <w:rsid w:val="00CB472C"/>
    <w:rsid w:val="00CB764B"/>
    <w:rsid w:val="00CB76A4"/>
    <w:rsid w:val="00CC0FB5"/>
    <w:rsid w:val="00CC3ABC"/>
    <w:rsid w:val="00CC5335"/>
    <w:rsid w:val="00CC7F17"/>
    <w:rsid w:val="00CD1F3E"/>
    <w:rsid w:val="00CD510E"/>
    <w:rsid w:val="00CD5637"/>
    <w:rsid w:val="00CD5FCA"/>
    <w:rsid w:val="00CD6D1E"/>
    <w:rsid w:val="00CD7055"/>
    <w:rsid w:val="00CE0CEC"/>
    <w:rsid w:val="00CE31C9"/>
    <w:rsid w:val="00CE3930"/>
    <w:rsid w:val="00CE4471"/>
    <w:rsid w:val="00CE4D13"/>
    <w:rsid w:val="00CE4E92"/>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A8E"/>
    <w:rsid w:val="00D07E88"/>
    <w:rsid w:val="00D100E0"/>
    <w:rsid w:val="00D10CEA"/>
    <w:rsid w:val="00D11058"/>
    <w:rsid w:val="00D11BC7"/>
    <w:rsid w:val="00D12A88"/>
    <w:rsid w:val="00D13439"/>
    <w:rsid w:val="00D14B03"/>
    <w:rsid w:val="00D157DD"/>
    <w:rsid w:val="00D16B82"/>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375C2"/>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048"/>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1195"/>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7207"/>
    <w:rsid w:val="00DA1A6E"/>
    <w:rsid w:val="00DA23CF"/>
    <w:rsid w:val="00DA37A8"/>
    <w:rsid w:val="00DA3CE9"/>
    <w:rsid w:val="00DA58B2"/>
    <w:rsid w:val="00DA58E1"/>
    <w:rsid w:val="00DA649B"/>
    <w:rsid w:val="00DA7B74"/>
    <w:rsid w:val="00DB2748"/>
    <w:rsid w:val="00DB53C2"/>
    <w:rsid w:val="00DB7765"/>
    <w:rsid w:val="00DB7D9A"/>
    <w:rsid w:val="00DC086B"/>
    <w:rsid w:val="00DC0ED5"/>
    <w:rsid w:val="00DC1FBE"/>
    <w:rsid w:val="00DC2761"/>
    <w:rsid w:val="00DC2C3A"/>
    <w:rsid w:val="00DC300C"/>
    <w:rsid w:val="00DC33B4"/>
    <w:rsid w:val="00DC346E"/>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024C"/>
    <w:rsid w:val="00DE17FF"/>
    <w:rsid w:val="00DE26CF"/>
    <w:rsid w:val="00DE2D12"/>
    <w:rsid w:val="00DE3A18"/>
    <w:rsid w:val="00DE3E92"/>
    <w:rsid w:val="00DE428D"/>
    <w:rsid w:val="00DE58FA"/>
    <w:rsid w:val="00DE6573"/>
    <w:rsid w:val="00DE6816"/>
    <w:rsid w:val="00DF0619"/>
    <w:rsid w:val="00DF446B"/>
    <w:rsid w:val="00DF588F"/>
    <w:rsid w:val="00DF6479"/>
    <w:rsid w:val="00DF7819"/>
    <w:rsid w:val="00E00406"/>
    <w:rsid w:val="00E00FE7"/>
    <w:rsid w:val="00E01D44"/>
    <w:rsid w:val="00E01F77"/>
    <w:rsid w:val="00E02ED6"/>
    <w:rsid w:val="00E04EEA"/>
    <w:rsid w:val="00E0521F"/>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D9C"/>
    <w:rsid w:val="00E219D5"/>
    <w:rsid w:val="00E2309E"/>
    <w:rsid w:val="00E260FB"/>
    <w:rsid w:val="00E263D0"/>
    <w:rsid w:val="00E3083B"/>
    <w:rsid w:val="00E31ED1"/>
    <w:rsid w:val="00E31F8F"/>
    <w:rsid w:val="00E32B18"/>
    <w:rsid w:val="00E330A8"/>
    <w:rsid w:val="00E3459F"/>
    <w:rsid w:val="00E36635"/>
    <w:rsid w:val="00E37736"/>
    <w:rsid w:val="00E40671"/>
    <w:rsid w:val="00E41383"/>
    <w:rsid w:val="00E418C3"/>
    <w:rsid w:val="00E41EB5"/>
    <w:rsid w:val="00E43ED6"/>
    <w:rsid w:val="00E445BF"/>
    <w:rsid w:val="00E44B38"/>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6C17"/>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86CF2"/>
    <w:rsid w:val="00E876BE"/>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484A"/>
    <w:rsid w:val="00EA4DBD"/>
    <w:rsid w:val="00EA585B"/>
    <w:rsid w:val="00EA6654"/>
    <w:rsid w:val="00EA73FF"/>
    <w:rsid w:val="00EB12DC"/>
    <w:rsid w:val="00EB1D56"/>
    <w:rsid w:val="00EB2870"/>
    <w:rsid w:val="00EB35E7"/>
    <w:rsid w:val="00EB4AF4"/>
    <w:rsid w:val="00EB5645"/>
    <w:rsid w:val="00EB661D"/>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558D"/>
    <w:rsid w:val="00EE73CE"/>
    <w:rsid w:val="00EE7C55"/>
    <w:rsid w:val="00EF0B3B"/>
    <w:rsid w:val="00EF48B9"/>
    <w:rsid w:val="00EF6554"/>
    <w:rsid w:val="00EF67DA"/>
    <w:rsid w:val="00EF681D"/>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BE5"/>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5DF9"/>
    <w:rsid w:val="00F361ED"/>
    <w:rsid w:val="00F36867"/>
    <w:rsid w:val="00F36970"/>
    <w:rsid w:val="00F37818"/>
    <w:rsid w:val="00F4046F"/>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46E"/>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AF1"/>
    <w:rsid w:val="00F90BA4"/>
    <w:rsid w:val="00F91723"/>
    <w:rsid w:val="00F91EFC"/>
    <w:rsid w:val="00F936A3"/>
    <w:rsid w:val="00F95172"/>
    <w:rsid w:val="00F952D6"/>
    <w:rsid w:val="00F959A4"/>
    <w:rsid w:val="00F959FD"/>
    <w:rsid w:val="00F95E42"/>
    <w:rsid w:val="00F96BA0"/>
    <w:rsid w:val="00F970AA"/>
    <w:rsid w:val="00F97B1B"/>
    <w:rsid w:val="00F97B9A"/>
    <w:rsid w:val="00FA0954"/>
    <w:rsid w:val="00FA1991"/>
    <w:rsid w:val="00FA264A"/>
    <w:rsid w:val="00FA5CD5"/>
    <w:rsid w:val="00FA7295"/>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66AA"/>
    <w:rsid w:val="00FC7574"/>
    <w:rsid w:val="00FC77D7"/>
    <w:rsid w:val="00FC7B31"/>
    <w:rsid w:val="00FC7B61"/>
    <w:rsid w:val="00FD0ED5"/>
    <w:rsid w:val="00FD15DD"/>
    <w:rsid w:val="00FD3373"/>
    <w:rsid w:val="00FD450C"/>
    <w:rsid w:val="00FD6CD0"/>
    <w:rsid w:val="00FD733D"/>
    <w:rsid w:val="00FD73EA"/>
    <w:rsid w:val="00FD7540"/>
    <w:rsid w:val="00FD7A39"/>
    <w:rsid w:val="00FE08E4"/>
    <w:rsid w:val="00FE1D3D"/>
    <w:rsid w:val="00FE2364"/>
    <w:rsid w:val="00FE5E39"/>
    <w:rsid w:val="00FE71DC"/>
    <w:rsid w:val="00FE74C3"/>
    <w:rsid w:val="00FE74CD"/>
    <w:rsid w:val="00FE7F8C"/>
    <w:rsid w:val="00FF08F9"/>
    <w:rsid w:val="00FF0B56"/>
    <w:rsid w:val="00FF0D35"/>
    <w:rsid w:val="00FF4540"/>
    <w:rsid w:val="00FF580D"/>
    <w:rsid w:val="00FF5C84"/>
    <w:rsid w:val="00FF758A"/>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Char"/>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Char"/>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link w:val="4Char"/>
    <w:autoRedefine/>
    <w:qFormat/>
    <w:rsid w:val="00EA4DBD"/>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link w:val="5Char"/>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link w:val="6Char"/>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Char"/>
    <w:rsid w:val="00963BC9"/>
    <w:pPr>
      <w:keepLines/>
      <w:numPr>
        <w:numId w:val="0"/>
      </w:numPr>
      <w:topLinePunct w:val="0"/>
      <w:outlineLvl w:val="6"/>
    </w:pPr>
    <w:rPr>
      <w:bCs w:val="0"/>
    </w:rPr>
  </w:style>
  <w:style w:type="paragraph" w:styleId="8">
    <w:name w:val="heading 8"/>
    <w:basedOn w:val="2"/>
    <w:next w:val="90"/>
    <w:link w:val="8Char"/>
    <w:rsid w:val="008938AC"/>
    <w:pPr>
      <w:numPr>
        <w:ilvl w:val="0"/>
        <w:numId w:val="0"/>
      </w:numPr>
      <w:topLinePunct w:val="0"/>
      <w:spacing w:before="200"/>
      <w:outlineLvl w:val="7"/>
    </w:pPr>
    <w:rPr>
      <w:rFonts w:cs="Times New Roman"/>
    </w:rPr>
  </w:style>
  <w:style w:type="paragraph" w:styleId="90">
    <w:name w:val="heading 9"/>
    <w:basedOn w:val="3"/>
    <w:next w:val="a2"/>
    <w:link w:val="9Char"/>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link w:val="Char0"/>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1">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link w:val="Char1"/>
    <w:semiHidden/>
    <w:rsid w:val="009D0E48"/>
    <w:pPr>
      <w:shd w:val="clear" w:color="auto" w:fill="000080"/>
    </w:pPr>
  </w:style>
  <w:style w:type="paragraph" w:styleId="ac">
    <w:name w:val="footer"/>
    <w:basedOn w:val="HeadingLeft"/>
    <w:link w:val="Char2"/>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link w:val="Char3"/>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4"/>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link w:val="Char5"/>
    <w:semiHidden/>
    <w:rsid w:val="009D0E48"/>
    <w:rPr>
      <w:sz w:val="18"/>
      <w:szCs w:val="18"/>
    </w:rPr>
  </w:style>
  <w:style w:type="paragraph" w:styleId="af2">
    <w:name w:val="annotation text"/>
    <w:basedOn w:val="a2"/>
    <w:link w:val="Char6"/>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link w:val="Char7"/>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link w:val="Char8"/>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link w:val="HTMLChar"/>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link w:val="HTMLChar0"/>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link w:val="Char9"/>
    <w:semiHidden/>
    <w:rsid w:val="009D0E48"/>
  </w:style>
  <w:style w:type="paragraph" w:styleId="afd">
    <w:name w:val="Plain Text"/>
    <w:basedOn w:val="a2"/>
    <w:link w:val="Chara"/>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link w:val="Charb"/>
    <w:semiHidden/>
    <w:rsid w:val="009D0E48"/>
  </w:style>
  <w:style w:type="paragraph" w:styleId="aff0">
    <w:name w:val="Subtitle"/>
    <w:basedOn w:val="a2"/>
    <w:link w:val="Charc"/>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link w:val="Chard"/>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link w:val="Chare"/>
    <w:semiHidden/>
    <w:rsid w:val="009D0E48"/>
    <w:pPr>
      <w:ind w:leftChars="2100" w:left="100"/>
    </w:pPr>
  </w:style>
  <w:style w:type="character" w:styleId="aff9">
    <w:name w:val="Emphasis"/>
    <w:basedOn w:val="a3"/>
    <w:qFormat/>
    <w:rsid w:val="008938AC"/>
    <w:rPr>
      <w:i/>
      <w:iCs/>
    </w:rPr>
  </w:style>
  <w:style w:type="paragraph" w:styleId="affa">
    <w:name w:val="Date"/>
    <w:basedOn w:val="a2"/>
    <w:next w:val="a2"/>
    <w:link w:val="Charf"/>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link w:val="Charf0"/>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link w:val="Charf1"/>
    <w:semiHidden/>
    <w:rsid w:val="009D0E48"/>
    <w:pPr>
      <w:spacing w:after="120"/>
    </w:pPr>
  </w:style>
  <w:style w:type="paragraph" w:styleId="afff3">
    <w:name w:val="Body Text First Indent"/>
    <w:basedOn w:val="afff2"/>
    <w:link w:val="Charf2"/>
    <w:semiHidden/>
    <w:rsid w:val="009D0E48"/>
    <w:pPr>
      <w:ind w:firstLineChars="100" w:firstLine="420"/>
    </w:pPr>
  </w:style>
  <w:style w:type="paragraph" w:styleId="afff4">
    <w:name w:val="Body Text Indent"/>
    <w:basedOn w:val="a2"/>
    <w:link w:val="Charf3"/>
    <w:semiHidden/>
    <w:rsid w:val="009D0E48"/>
    <w:pPr>
      <w:spacing w:after="120"/>
      <w:ind w:leftChars="200" w:left="420"/>
    </w:pPr>
  </w:style>
  <w:style w:type="paragraph" w:styleId="2f">
    <w:name w:val="Body Text First Indent 2"/>
    <w:basedOn w:val="afff4"/>
    <w:link w:val="2Char0"/>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link w:val="2Char1"/>
    <w:semiHidden/>
    <w:rsid w:val="009D0E48"/>
    <w:pPr>
      <w:spacing w:after="120" w:line="480" w:lineRule="auto"/>
    </w:pPr>
  </w:style>
  <w:style w:type="paragraph" w:styleId="3f">
    <w:name w:val="Body Text 3"/>
    <w:basedOn w:val="a2"/>
    <w:link w:val="3Char0"/>
    <w:semiHidden/>
    <w:rsid w:val="009D0E48"/>
    <w:pPr>
      <w:spacing w:after="120"/>
    </w:pPr>
    <w:rPr>
      <w:sz w:val="16"/>
      <w:szCs w:val="16"/>
    </w:rPr>
  </w:style>
  <w:style w:type="paragraph" w:styleId="2f1">
    <w:name w:val="Body Text Indent 2"/>
    <w:basedOn w:val="a2"/>
    <w:link w:val="2Char2"/>
    <w:semiHidden/>
    <w:rsid w:val="009D0E48"/>
    <w:pPr>
      <w:spacing w:after="120" w:line="480" w:lineRule="auto"/>
      <w:ind w:leftChars="200" w:left="420"/>
    </w:pPr>
  </w:style>
  <w:style w:type="paragraph" w:styleId="3f0">
    <w:name w:val="Body Text Indent 3"/>
    <w:basedOn w:val="a2"/>
    <w:link w:val="3Char1"/>
    <w:semiHidden/>
    <w:rsid w:val="009D0E48"/>
    <w:pPr>
      <w:spacing w:after="120"/>
      <w:ind w:leftChars="200" w:left="420"/>
    </w:pPr>
    <w:rPr>
      <w:sz w:val="16"/>
      <w:szCs w:val="16"/>
    </w:rPr>
  </w:style>
  <w:style w:type="paragraph" w:styleId="afff6">
    <w:name w:val="Note Heading"/>
    <w:basedOn w:val="a2"/>
    <w:next w:val="a2"/>
    <w:link w:val="Charf4"/>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4">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f5"/>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f5">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f6"/>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f6">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382C74"/>
    <w:rPr>
      <w:rFonts w:ascii="HuaweiSans-Regular" w:eastAsia="方正兰亭黑简体" w:hAnsi="HuaweiSans-Regular"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f7"/>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f7">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2">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A6371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A6371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A63712"/>
    <w:pPr>
      <w:numPr>
        <w:ilvl w:val="5"/>
        <w:numId w:val="4"/>
      </w:numPr>
      <w:spacing w:before="160" w:after="160"/>
      <w:outlineLvl w:val="3"/>
    </w:pPr>
    <w:rPr>
      <w:rFonts w:ascii="HuaweiSans-Regular" w:eastAsia="方正兰亭黑简体" w:hAnsi="HuaweiSans-Regular"/>
      <w:sz w:val="21"/>
    </w:rPr>
  </w:style>
  <w:style w:type="paragraph" w:customStyle="1" w:styleId="4a">
    <w:name w:val="4.任务"/>
    <w:basedOn w:val="ItemList"/>
    <w:link w:val="4b"/>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3C1B12"/>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rPr>
      <w:noProof/>
    </w:rPr>
  </w:style>
  <w:style w:type="character" w:customStyle="1" w:styleId="2Char">
    <w:name w:val="标题 2 Char"/>
    <w:aliases w:val="ALT+2 Char"/>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A63712"/>
    <w:rPr>
      <w:rFonts w:ascii="HuaweiSans-Regular" w:eastAsia="方正兰亭黑简体" w:hAnsi="HuaweiSans-Regular" w:cs="微软雅黑"/>
      <w:sz w:val="21"/>
    </w:rPr>
  </w:style>
  <w:style w:type="paragraph" w:customStyle="1" w:styleId="50">
    <w:name w:val="5.表格标题"/>
    <w:basedOn w:val="a2"/>
    <w:link w:val="5c"/>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c">
    <w:name w:val="5.表格标题 字符"/>
    <w:basedOn w:val="a3"/>
    <w:link w:val="50"/>
    <w:rsid w:val="00C11E5E"/>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f8"/>
    <w:uiPriority w:val="29"/>
    <w:rsid w:val="004A31D9"/>
    <w:pPr>
      <w:spacing w:before="200" w:after="160"/>
      <w:ind w:left="864" w:right="864"/>
      <w:jc w:val="center"/>
    </w:pPr>
    <w:rPr>
      <w:i/>
      <w:iCs/>
      <w:color w:val="404040" w:themeColor="text1" w:themeTint="BF"/>
    </w:rPr>
  </w:style>
  <w:style w:type="character" w:customStyle="1" w:styleId="Charf8">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f9"/>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f9">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character" w:customStyle="1" w:styleId="4Char">
    <w:name w:val="标题 4 Char"/>
    <w:aliases w:val="ALT+4 Char"/>
    <w:basedOn w:val="a3"/>
    <w:link w:val="4"/>
    <w:rsid w:val="00B04B0D"/>
    <w:rPr>
      <w:rFonts w:ascii="HuaweiSans-Regular" w:eastAsia="方正兰亭黑简体" w:hAnsi="HuaweiSans-Regular" w:cs="微软雅黑"/>
      <w:noProof/>
      <w:sz w:val="28"/>
      <w:szCs w:val="28"/>
    </w:rPr>
  </w:style>
  <w:style w:type="character" w:customStyle="1" w:styleId="5Char">
    <w:name w:val="标题 5 Char"/>
    <w:aliases w:val="ALT+5 Char"/>
    <w:basedOn w:val="a3"/>
    <w:link w:val="5"/>
    <w:rsid w:val="00B04B0D"/>
    <w:rPr>
      <w:rFonts w:ascii="HuaweiSans-Regular" w:eastAsia="方正兰亭黑简体" w:hAnsi="HuaweiSans-Regular" w:cs="微软雅黑"/>
      <w:noProof/>
      <w:sz w:val="24"/>
      <w:szCs w:val="24"/>
    </w:rPr>
  </w:style>
  <w:style w:type="character" w:customStyle="1" w:styleId="6Char">
    <w:name w:val="标题 6 Char"/>
    <w:basedOn w:val="a3"/>
    <w:link w:val="6"/>
    <w:semiHidden/>
    <w:rsid w:val="00B04B0D"/>
    <w:rPr>
      <w:rFonts w:ascii="Arial" w:eastAsia="黑体" w:hAnsi="Arial"/>
      <w:b/>
      <w:bCs/>
    </w:rPr>
  </w:style>
  <w:style w:type="character" w:customStyle="1" w:styleId="7Char">
    <w:name w:val="标题 7 Char"/>
    <w:basedOn w:val="a3"/>
    <w:link w:val="7"/>
    <w:rsid w:val="00B04B0D"/>
    <w:rPr>
      <w:rFonts w:ascii="HuaweiSans-Regular" w:eastAsia="方正兰亭黑简体" w:hAnsi="HuaweiSans-Regular" w:cs="微软雅黑"/>
      <w:b/>
      <w:sz w:val="44"/>
      <w:szCs w:val="44"/>
    </w:rPr>
  </w:style>
  <w:style w:type="character" w:customStyle="1" w:styleId="8Char">
    <w:name w:val="标题 8 Char"/>
    <w:basedOn w:val="a3"/>
    <w:link w:val="8"/>
    <w:rsid w:val="00B04B0D"/>
    <w:rPr>
      <w:rFonts w:ascii="HuaweiSans-Regular" w:eastAsia="方正兰亭黑简体" w:hAnsi="HuaweiSans-Regular"/>
      <w:bCs/>
      <w:noProof/>
      <w:sz w:val="36"/>
      <w:szCs w:val="36"/>
      <w:lang w:eastAsia="en-US"/>
    </w:rPr>
  </w:style>
  <w:style w:type="character" w:customStyle="1" w:styleId="9Char">
    <w:name w:val="标题 9 Char"/>
    <w:basedOn w:val="a3"/>
    <w:link w:val="90"/>
    <w:rsid w:val="00B04B0D"/>
    <w:rPr>
      <w:rFonts w:ascii="HuaweiSans-Regular" w:eastAsia="方正兰亭黑简体" w:hAnsi="HuaweiSans-Regular"/>
      <w:noProof/>
      <w:sz w:val="32"/>
      <w:szCs w:val="32"/>
    </w:rPr>
  </w:style>
  <w:style w:type="character" w:customStyle="1" w:styleId="Char0">
    <w:name w:val="标题 Char"/>
    <w:basedOn w:val="a3"/>
    <w:link w:val="a8"/>
    <w:rsid w:val="00B04B0D"/>
    <w:rPr>
      <w:rFonts w:ascii="Arial" w:eastAsia="微软雅黑" w:hAnsi="Arial" w:cs="微软雅黑"/>
      <w:b/>
      <w:bCs/>
      <w:sz w:val="32"/>
      <w:szCs w:val="32"/>
    </w:rPr>
  </w:style>
  <w:style w:type="character" w:customStyle="1" w:styleId="Char1">
    <w:name w:val="文档结构图 Char"/>
    <w:basedOn w:val="a3"/>
    <w:link w:val="ab"/>
    <w:semiHidden/>
    <w:rsid w:val="00B04B0D"/>
    <w:rPr>
      <w:rFonts w:ascii="微软雅黑" w:eastAsia="微软雅黑" w:hAnsi="微软雅黑" w:cs="微软雅黑"/>
      <w:shd w:val="clear" w:color="auto" w:fill="000080"/>
    </w:rPr>
  </w:style>
  <w:style w:type="character" w:customStyle="1" w:styleId="Char10">
    <w:name w:val="页眉 Char1"/>
    <w:basedOn w:val="a3"/>
    <w:uiPriority w:val="99"/>
    <w:semiHidden/>
    <w:rsid w:val="00B04B0D"/>
    <w:rPr>
      <w:rFonts w:ascii="微软雅黑" w:eastAsia="微软雅黑" w:hAnsi="微软雅黑" w:cs="微软雅黑"/>
      <w:sz w:val="18"/>
      <w:szCs w:val="18"/>
    </w:rPr>
  </w:style>
  <w:style w:type="character" w:customStyle="1" w:styleId="Char3">
    <w:name w:val="宏文本 Char"/>
    <w:basedOn w:val="a3"/>
    <w:link w:val="ae"/>
    <w:semiHidden/>
    <w:rsid w:val="00B04B0D"/>
    <w:rPr>
      <w:rFonts w:ascii="Courier New" w:hAnsi="Courier New" w:cs="Courier New"/>
      <w:kern w:val="2"/>
      <w:sz w:val="24"/>
      <w:szCs w:val="24"/>
    </w:rPr>
  </w:style>
  <w:style w:type="character" w:customStyle="1" w:styleId="Char5">
    <w:name w:val="批注框文本 Char"/>
    <w:basedOn w:val="a3"/>
    <w:link w:val="af1"/>
    <w:semiHidden/>
    <w:rsid w:val="00B04B0D"/>
    <w:rPr>
      <w:rFonts w:ascii="微软雅黑" w:eastAsia="微软雅黑" w:hAnsi="微软雅黑" w:cs="微软雅黑"/>
      <w:sz w:val="18"/>
      <w:szCs w:val="18"/>
    </w:rPr>
  </w:style>
  <w:style w:type="character" w:customStyle="1" w:styleId="Char6">
    <w:name w:val="批注文字 Char"/>
    <w:basedOn w:val="a3"/>
    <w:link w:val="af2"/>
    <w:semiHidden/>
    <w:rsid w:val="00B04B0D"/>
    <w:rPr>
      <w:rFonts w:ascii="微软雅黑" w:eastAsia="微软雅黑" w:hAnsi="微软雅黑" w:cs="微软雅黑"/>
    </w:rPr>
  </w:style>
  <w:style w:type="character" w:customStyle="1" w:styleId="Char7">
    <w:name w:val="批注主题 Char"/>
    <w:basedOn w:val="Char6"/>
    <w:link w:val="af4"/>
    <w:semiHidden/>
    <w:rsid w:val="00B04B0D"/>
    <w:rPr>
      <w:rFonts w:ascii="微软雅黑" w:eastAsia="微软雅黑" w:hAnsi="微软雅黑" w:cs="微软雅黑"/>
      <w:b/>
      <w:bCs/>
    </w:rPr>
  </w:style>
  <w:style w:type="character" w:customStyle="1" w:styleId="Char8">
    <w:name w:val="尾注文本 Char"/>
    <w:basedOn w:val="a3"/>
    <w:link w:val="af7"/>
    <w:semiHidden/>
    <w:rsid w:val="00B04B0D"/>
    <w:rPr>
      <w:rFonts w:ascii="微软雅黑" w:eastAsia="微软雅黑" w:hAnsi="微软雅黑" w:cs="微软雅黑"/>
    </w:rPr>
  </w:style>
  <w:style w:type="character" w:customStyle="1" w:styleId="HTMLChar">
    <w:name w:val="HTML 地址 Char"/>
    <w:basedOn w:val="a3"/>
    <w:link w:val="HTML2"/>
    <w:semiHidden/>
    <w:rsid w:val="00B04B0D"/>
    <w:rPr>
      <w:rFonts w:ascii="微软雅黑" w:eastAsia="微软雅黑" w:hAnsi="微软雅黑" w:cs="微软雅黑"/>
      <w:i/>
      <w:iCs/>
    </w:rPr>
  </w:style>
  <w:style w:type="character" w:customStyle="1" w:styleId="HTMLChar0">
    <w:name w:val="HTML 预设格式 Char"/>
    <w:basedOn w:val="a3"/>
    <w:link w:val="HTML8"/>
    <w:semiHidden/>
    <w:rsid w:val="00B04B0D"/>
    <w:rPr>
      <w:rFonts w:ascii="Courier New" w:eastAsia="微软雅黑" w:hAnsi="Courier New" w:cs="Courier New"/>
    </w:rPr>
  </w:style>
  <w:style w:type="character" w:customStyle="1" w:styleId="Char9">
    <w:name w:val="称呼 Char"/>
    <w:basedOn w:val="a3"/>
    <w:link w:val="afc"/>
    <w:semiHidden/>
    <w:rsid w:val="00B04B0D"/>
    <w:rPr>
      <w:rFonts w:ascii="微软雅黑" w:eastAsia="微软雅黑" w:hAnsi="微软雅黑" w:cs="微软雅黑"/>
    </w:rPr>
  </w:style>
  <w:style w:type="character" w:customStyle="1" w:styleId="Chara">
    <w:name w:val="纯文本 Char"/>
    <w:basedOn w:val="a3"/>
    <w:link w:val="afd"/>
    <w:semiHidden/>
    <w:rsid w:val="00B04B0D"/>
    <w:rPr>
      <w:rFonts w:ascii="宋体" w:eastAsia="微软雅黑" w:hAnsi="Courier New" w:cs="Courier New"/>
    </w:rPr>
  </w:style>
  <w:style w:type="character" w:customStyle="1" w:styleId="Charb">
    <w:name w:val="电子邮件签名 Char"/>
    <w:basedOn w:val="a3"/>
    <w:link w:val="aff"/>
    <w:semiHidden/>
    <w:rsid w:val="00B04B0D"/>
    <w:rPr>
      <w:rFonts w:ascii="微软雅黑" w:eastAsia="微软雅黑" w:hAnsi="微软雅黑" w:cs="微软雅黑"/>
    </w:rPr>
  </w:style>
  <w:style w:type="character" w:customStyle="1" w:styleId="Charc">
    <w:name w:val="副标题 Char"/>
    <w:basedOn w:val="a3"/>
    <w:link w:val="aff0"/>
    <w:rsid w:val="00B04B0D"/>
    <w:rPr>
      <w:rFonts w:ascii="Arial" w:eastAsia="微软雅黑" w:hAnsi="Arial" w:cs="微软雅黑"/>
      <w:b/>
      <w:bCs/>
      <w:kern w:val="28"/>
      <w:sz w:val="32"/>
      <w:szCs w:val="32"/>
    </w:rPr>
  </w:style>
  <w:style w:type="character" w:customStyle="1" w:styleId="Chard">
    <w:name w:val="结束语 Char"/>
    <w:basedOn w:val="a3"/>
    <w:link w:val="aff2"/>
    <w:semiHidden/>
    <w:rsid w:val="00B04B0D"/>
    <w:rPr>
      <w:rFonts w:ascii="微软雅黑" w:eastAsia="微软雅黑" w:hAnsi="微软雅黑" w:cs="微软雅黑"/>
    </w:rPr>
  </w:style>
  <w:style w:type="character" w:customStyle="1" w:styleId="Chare">
    <w:name w:val="签名 Char"/>
    <w:basedOn w:val="a3"/>
    <w:link w:val="aff8"/>
    <w:semiHidden/>
    <w:rsid w:val="00B04B0D"/>
    <w:rPr>
      <w:rFonts w:ascii="微软雅黑" w:eastAsia="微软雅黑" w:hAnsi="微软雅黑" w:cs="微软雅黑"/>
    </w:rPr>
  </w:style>
  <w:style w:type="character" w:customStyle="1" w:styleId="Charf">
    <w:name w:val="日期 Char"/>
    <w:basedOn w:val="a3"/>
    <w:link w:val="affa"/>
    <w:semiHidden/>
    <w:rsid w:val="00B04B0D"/>
    <w:rPr>
      <w:rFonts w:ascii="微软雅黑" w:eastAsia="微软雅黑" w:hAnsi="微软雅黑" w:cs="微软雅黑"/>
    </w:rPr>
  </w:style>
  <w:style w:type="character" w:customStyle="1" w:styleId="Charf0">
    <w:name w:val="信息标题 Char"/>
    <w:basedOn w:val="a3"/>
    <w:link w:val="affd"/>
    <w:semiHidden/>
    <w:rsid w:val="00B04B0D"/>
    <w:rPr>
      <w:rFonts w:ascii="Arial" w:eastAsia="微软雅黑" w:hAnsi="Arial" w:cs="微软雅黑"/>
      <w:shd w:val="pct20" w:color="auto" w:fill="auto"/>
    </w:rPr>
  </w:style>
  <w:style w:type="character" w:customStyle="1" w:styleId="Charf1">
    <w:name w:val="正文文本 Char"/>
    <w:basedOn w:val="a3"/>
    <w:link w:val="afff2"/>
    <w:semiHidden/>
    <w:rsid w:val="00B04B0D"/>
    <w:rPr>
      <w:rFonts w:ascii="微软雅黑" w:eastAsia="微软雅黑" w:hAnsi="微软雅黑" w:cs="微软雅黑"/>
    </w:rPr>
  </w:style>
  <w:style w:type="character" w:customStyle="1" w:styleId="Charf2">
    <w:name w:val="正文首行缩进 Char"/>
    <w:basedOn w:val="Charf1"/>
    <w:link w:val="afff3"/>
    <w:semiHidden/>
    <w:rsid w:val="00B04B0D"/>
    <w:rPr>
      <w:rFonts w:ascii="微软雅黑" w:eastAsia="微软雅黑" w:hAnsi="微软雅黑" w:cs="微软雅黑"/>
    </w:rPr>
  </w:style>
  <w:style w:type="character" w:customStyle="1" w:styleId="Charf3">
    <w:name w:val="正文文本缩进 Char"/>
    <w:basedOn w:val="a3"/>
    <w:link w:val="afff4"/>
    <w:semiHidden/>
    <w:rsid w:val="00B04B0D"/>
    <w:rPr>
      <w:rFonts w:ascii="微软雅黑" w:eastAsia="微软雅黑" w:hAnsi="微软雅黑" w:cs="微软雅黑"/>
    </w:rPr>
  </w:style>
  <w:style w:type="character" w:customStyle="1" w:styleId="2Char0">
    <w:name w:val="正文首行缩进 2 Char"/>
    <w:basedOn w:val="Charf3"/>
    <w:link w:val="2f"/>
    <w:semiHidden/>
    <w:rsid w:val="00B04B0D"/>
    <w:rPr>
      <w:rFonts w:ascii="微软雅黑" w:eastAsia="微软雅黑" w:hAnsi="微软雅黑" w:cs="微软雅黑"/>
    </w:rPr>
  </w:style>
  <w:style w:type="character" w:customStyle="1" w:styleId="2Char1">
    <w:name w:val="正文文本 2 Char"/>
    <w:basedOn w:val="a3"/>
    <w:link w:val="2f0"/>
    <w:semiHidden/>
    <w:rsid w:val="00B04B0D"/>
    <w:rPr>
      <w:rFonts w:ascii="微软雅黑" w:eastAsia="微软雅黑" w:hAnsi="微软雅黑" w:cs="微软雅黑"/>
    </w:rPr>
  </w:style>
  <w:style w:type="character" w:customStyle="1" w:styleId="3Char0">
    <w:name w:val="正文文本 3 Char"/>
    <w:basedOn w:val="a3"/>
    <w:link w:val="3f"/>
    <w:semiHidden/>
    <w:rsid w:val="00B04B0D"/>
    <w:rPr>
      <w:rFonts w:ascii="微软雅黑" w:eastAsia="微软雅黑" w:hAnsi="微软雅黑" w:cs="微软雅黑"/>
      <w:sz w:val="16"/>
      <w:szCs w:val="16"/>
    </w:rPr>
  </w:style>
  <w:style w:type="character" w:customStyle="1" w:styleId="2Char2">
    <w:name w:val="正文文本缩进 2 Char"/>
    <w:basedOn w:val="a3"/>
    <w:link w:val="2f1"/>
    <w:semiHidden/>
    <w:rsid w:val="00B04B0D"/>
    <w:rPr>
      <w:rFonts w:ascii="微软雅黑" w:eastAsia="微软雅黑" w:hAnsi="微软雅黑" w:cs="微软雅黑"/>
    </w:rPr>
  </w:style>
  <w:style w:type="character" w:customStyle="1" w:styleId="3Char1">
    <w:name w:val="正文文本缩进 3 Char"/>
    <w:basedOn w:val="a3"/>
    <w:link w:val="3f0"/>
    <w:semiHidden/>
    <w:rsid w:val="00B04B0D"/>
    <w:rPr>
      <w:rFonts w:ascii="微软雅黑" w:eastAsia="微软雅黑" w:hAnsi="微软雅黑" w:cs="微软雅黑"/>
      <w:sz w:val="16"/>
      <w:szCs w:val="16"/>
    </w:rPr>
  </w:style>
  <w:style w:type="character" w:customStyle="1" w:styleId="Charf4">
    <w:name w:val="注释标题 Char"/>
    <w:basedOn w:val="a3"/>
    <w:link w:val="afff6"/>
    <w:semiHidden/>
    <w:rsid w:val="00B04B0D"/>
    <w:rPr>
      <w:rFonts w:ascii="微软雅黑" w:eastAsia="微软雅黑" w:hAnsi="微软雅黑" w:cs="微软雅黑"/>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87409964">
      <w:bodyDiv w:val="1"/>
      <w:marLeft w:val="0"/>
      <w:marRight w:val="0"/>
      <w:marTop w:val="0"/>
      <w:marBottom w:val="0"/>
      <w:divBdr>
        <w:top w:val="none" w:sz="0" w:space="0" w:color="auto"/>
        <w:left w:val="none" w:sz="0" w:space="0" w:color="auto"/>
        <w:bottom w:val="none" w:sz="0" w:space="0" w:color="auto"/>
        <w:right w:val="none" w:sz="0" w:space="0" w:color="auto"/>
      </w:divBdr>
      <w:divsChild>
        <w:div w:id="1767993447">
          <w:marLeft w:val="0"/>
          <w:marRight w:val="0"/>
          <w:marTop w:val="0"/>
          <w:marBottom w:val="0"/>
          <w:divBdr>
            <w:top w:val="none" w:sz="0" w:space="0" w:color="auto"/>
            <w:left w:val="none" w:sz="0" w:space="0" w:color="auto"/>
            <w:bottom w:val="none" w:sz="0" w:space="0" w:color="auto"/>
            <w:right w:val="none" w:sz="0" w:space="0" w:color="auto"/>
          </w:divBdr>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customXml" Target="../customXml/item4.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wnloads.mysql.com/archives/c-j/"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header" Target="header1.xml"/><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1.xml"/><Relationship Id="rId29" Type="http://schemas.openxmlformats.org/officeDocument/2006/relationships/image" Target="media/image16.png"/><Relationship Id="rId24" Type="http://schemas.openxmlformats.org/officeDocument/2006/relationships/hyperlink" Target="https://sourceforge.net/projects/pentaho/files/Data%20Integration/"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customXml" Target="../customXml/item2.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9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43B8949-4933-4459-91B4-E34C7E7EA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1217</TotalTime>
  <Pages>101</Pages>
  <Words>11459</Words>
  <Characters>65320</Characters>
  <Application>Microsoft Office Word</Application>
  <DocSecurity>0</DocSecurity>
  <Lines>544</Lines>
  <Paragraphs>153</Paragraphs>
  <ScaleCrop>false</ScaleCrop>
  <Company>Huawei Technologies Co.,Ltd.</Company>
  <LinksUpToDate>false</LinksUpToDate>
  <CharactersWithSpaces>76626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cp:lastModifiedBy>
  <cp:revision>19</cp:revision>
  <cp:lastPrinted>2016-11-21T02:33:00Z</cp:lastPrinted>
  <dcterms:created xsi:type="dcterms:W3CDTF">2020-07-04T07:37:00Z</dcterms:created>
  <dcterms:modified xsi:type="dcterms:W3CDTF">2021-08-11T09:06:00Z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(3)uKau7F4JKKYH/jelkT9le2pCIDaqdPTU+6A4p0/DcCMWp3m3KriEGFMtXe1ztr9NGkB8ks5G
GLfcohIDlDYoSLb0BQLP2vriAOyDGbCd6rFffCOV0XtFPtXBLBwNTbqBzsMzt1nSO/8gEN3S
DiZ+57CkCH/7HPx51D0OtAc1zaSIwNdg/n4HhSiPakjMy9cux2bmGH9Ap2yQ2e18xv7AlNTi
A9Ln4rMYq+kAZxo51v</vt:lpwstr>
  </property>
  <property fmtid="{D5CDD505-2E9C-101B-9397-08002B2CF9AE}" pid="15" name="_2015_ms_pID_7253431">
    <vt:lpwstr>zSfnlWV8bGzipR70EcKMtXA0m4saXyxbpgCRQqJyOLnFxbOZl5wYwd
fDZb9BsPm4htnC5DgTEudSHZDwEbsaRNwdCYx/1Ybqn/EgLK/12IJMPg+qxYFxpCUCjHV8xD
GxAE09LRn1GOiga2ZZaLkpDDrvqh5/+3nEoOPVxl+C4XwkP/Bxb69gDlltHqtgm2QJH4hSLs
YlIu1WGPNLgIefs3ztMD0crreM5ThZpDZh3c</vt:lpwstr>
  </property>
  <property fmtid="{D5CDD505-2E9C-101B-9397-08002B2CF9AE}" pid="16" name="ContentTypeId">
    <vt:lpwstr>0x010100CC226774B8D87F4D92D9D1F6859ED44E</vt:lpwstr>
  </property>
  <property fmtid="{D5CDD505-2E9C-101B-9397-08002B2CF9AE}" pid="17" name="_2015_ms_pID_7253432">
    <vt:lpwstr>2nEwvzaH+XiII3ppccQcyeY=</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1628669597</vt:lpwstr>
  </property>
</Properties>
</file>